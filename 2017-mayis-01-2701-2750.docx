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10" w:right="42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003754pt;margin-top:15.320824pt;width:31.501801pt;height:44pt;mso-position-horizontal-relative:page;mso-position-vertical-relative:paragraph;z-index:-1539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4F4F50"/>
                      <w:spacing w:val="0"/>
                      <w:w w:val="21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616943pt;margin-top:20.984695pt;width:3.2963pt;height:14pt;mso-position-horizontal-relative:page;mso-position-vertical-relative:paragraph;z-index:-1539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313131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8" w:lineRule="exact"/>
        <w:ind w:left="90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638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42.651138pt;width:495.539306pt;height:58.570162pt;mso-position-horizontal-relative:page;mso-position-vertical-relative:paragraph;z-index:-15395" type="#_x0000_t202" filled="f" stroked="f">
            <v:textbox inset="0,0,0,0">
              <w:txbxContent>
                <w:p>
                  <w:pPr>
                    <w:spacing w:before="0" w:after="0" w:line="1171" w:lineRule="exact"/>
                    <w:ind w:right="-216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204"/>
                      <w:i/>
                      <w:position w:val="22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-487"/>
                      <w:w w:val="204"/>
                      <w:i/>
                      <w:position w:val="22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100"/>
                      <w:i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100"/>
                      <w:i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646464"/>
                      <w:spacing w:val="0"/>
                      <w:w w:val="204"/>
                      <w:position w:val="-4"/>
                    </w:rPr>
                    <w:t>8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Müd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68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9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"/>
          <w:w w:val="109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52" w:right="-20"/>
        <w:jc w:val="left"/>
        <w:tabs>
          <w:tab w:pos="152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20:29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7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30" w:lineRule="exact"/>
        <w:ind w:left="162" w:right="2736"/>
        <w:jc w:val="left"/>
        <w:tabs>
          <w:tab w:pos="152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2"/>
          <w:position w:val="1"/>
        </w:rPr>
        <w:t>Kayı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9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:2750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44"/>
          <w:position w:val="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94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Fati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8"/>
          <w:w w:val="106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0"/>
        </w:rPr>
        <w:t>av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vkii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58" w:lineRule="auto"/>
        <w:ind w:left="3684" w:right="2965" w:firstLine="-3527"/>
        <w:jc w:val="left"/>
        <w:tabs>
          <w:tab w:pos="3680" w:val="left"/>
          <w:tab w:pos="6780" w:val="left"/>
          <w:tab w:pos="750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45.269592pt;margin-top:18.434164pt;width:18.086846pt;height:.1pt;mso-position-horizontal-relative:page;mso-position-vertical-relative:paragraph;z-index:-15398" coordorigin="8905,369" coordsize="362,2">
            <v:shape style="position:absolute;left:8905;top:369;width:362;height:2" coordorigin="8905,369" coordsize="362,0" path="m8905,369l9267,369e" filled="f" stroked="t" strokeweight=".237985pt" strokecolor="#000000">
              <v:path arrowok="t"/>
            </v:shape>
          </v:group>
          <w10:wrap type="none"/>
        </w:pict>
      </w:r>
      <w:r>
        <w:rPr/>
        <w:pict>
          <v:group style="position:absolute;margin-left:467.164185pt;margin-top:16.880369pt;width:58.544263pt;height:.1pt;mso-position-horizontal-relative:page;mso-position-vertical-relative:paragraph;z-index:-15397" coordorigin="9343,338" coordsize="1171,2">
            <v:shape style="position:absolute;left:9343;top:338;width:1171;height:2" coordorigin="9343,338" coordsize="1171,0" path="m9343,338l10514,338e" filled="f" stroked="t" strokeweight=".237985pt" strokecolor="#6B6B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848862pt;margin-top:-26.269457pt;width:560.55035pt;height:25.096061pt;mso-position-horizontal-relative:page;mso-position-vertical-relative:paragraph;z-index:-1539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4" w:hRule="exact"/>
                    </w:trPr>
                    <w:tc>
                      <w:tcPr>
                        <w:tcW w:w="1228" w:type="dxa"/>
                        <w:tcBorders>
                          <w:top w:val="single" w:sz="7.615512" w:space="0" w:color="646464"/>
                          <w:bottom w:val="single" w:sz="7.61551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5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9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-2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26" w:type="dxa"/>
                        <w:tcBorders>
                          <w:top w:val="nil" w:sz="6" w:space="0" w:color="auto"/>
                          <w:bottom w:val="single" w:sz="7.61551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8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Fati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2"/>
                            <w:w w:val="10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0"/>
                            <w:w w:val="97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0"/>
                            <w:w w:val="9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0"/>
                            <w:w w:val="8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12121"/>
                            <w:spacing w:val="13"/>
                            <w:w w:val="8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8"/>
                            <w:w w:val="11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-21"/>
                            <w:w w:val="10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2"/>
                            <w:w w:val="81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0"/>
                            <w:w w:val="106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95"/>
                          </w:rPr>
                          <w:t>Mevki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7"/>
                            <w:w w:val="9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0"/>
                            <w:w w:val="13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F4F50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BERGAMA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48" w:type="dxa"/>
                        <w:tcBorders>
                          <w:top w:val="nil" w:sz="6" w:space="0" w:color="auto"/>
                          <w:bottom w:val="single" w:sz="5.711632" w:space="0" w:color="646464"/>
                          <w:left w:val="nil" w:sz="6" w:space="0" w:color="auto"/>
                          <w:right w:val="single" w:sz="7.615512" w:space="0" w:color="70707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28" w:type="dxa"/>
                        <w:tcBorders>
                          <w:top w:val="single" w:sz="7.615512" w:space="0" w:color="676767"/>
                          <w:bottom w:val="single" w:sz="7.61551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96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9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26" w:type="dxa"/>
                        <w:tcBorders>
                          <w:top w:val="single" w:sz="7.615512" w:space="0" w:color="67676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3" w:lineRule="exact"/>
                          <w:ind w:left="178" w:right="-20"/>
                          <w:jc w:val="left"/>
                          <w:tabs>
                            <w:tab w:pos="30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1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548" w:type="dxa"/>
                        <w:tcBorders>
                          <w:top w:val="single" w:sz="5.711632" w:space="0" w:color="646464"/>
                          <w:bottom w:val="single" w:sz="5.711632" w:space="0" w:color="646464"/>
                          <w:left w:val="nil" w:sz="6" w:space="0" w:color="auto"/>
                          <w:right w:val="single" w:sz="7.615512" w:space="0" w:color="707070"/>
                        </w:tcBorders>
                      </w:tcPr>
                      <w:p>
                        <w:pPr>
                          <w:spacing w:before="0" w:after="0" w:line="220" w:lineRule="exact"/>
                          <w:ind w:left="79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-1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128998pt;margin-top:10.274419pt;width:108.501003pt;height:26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50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50"/>
                      <w:spacing w:val="-68"/>
                      <w:w w:val="4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-53"/>
                      <w:w w:val="4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50"/>
                      <w:spacing w:val="-6"/>
                      <w:w w:val="42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0"/>
                      <w:w w:val="157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0"/>
        </w:rPr>
        <w:t>ise:-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7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8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2"/>
          <w:position w:val="-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>ıum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16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4"/>
          <w:w w:val="116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16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16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9"/>
          <w:w w:val="8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7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7"/>
          <w:w w:val="9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67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0"/>
        </w:rPr>
        <w:t>rn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2"/>
          <w:position w:val="0"/>
        </w:rPr>
        <w:t>Kııgi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8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2"/>
          <w:position w:val="0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4"/>
          <w:w w:val="99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898A8C"/>
          <w:spacing w:val="-46"/>
          <w:w w:val="69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82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9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64646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646464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646464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67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57" w:right="-20"/>
        <w:jc w:val="left"/>
        <w:tabs>
          <w:tab w:pos="2180" w:val="left"/>
          <w:tab w:pos="5740" w:val="left"/>
          <w:tab w:pos="77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6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1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44"/>
          <w:position w:val="-1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68"/>
          <w:position w:val="-3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:Coşku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KAÇARER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175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20:30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47" w:right="-20"/>
        <w:jc w:val="left"/>
        <w:tabs>
          <w:tab w:pos="2160" w:val="left"/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5"/>
          <w:position w:val="0"/>
        </w:rPr>
        <w:t>35P6182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57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745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47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85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658937pt;margin-top:6.082409pt;width:10.950001pt;height:15pt;mso-position-horizontal-relative:page;mso-position-vertical-relative:paragraph;z-index:-1539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F4F50"/>
                      <w:spacing w:val="0"/>
                      <w:w w:val="146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9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2185" w:right="2361" w:firstLine="-1628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.ıncı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0" w:lineRule="exact"/>
        <w:ind w:left="138" w:right="2867" w:firstLine="5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96" w:right="38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143" w:right="-20"/>
        <w:jc w:val="left"/>
        <w:tabs>
          <w:tab w:pos="2160" w:val="left"/>
          <w:tab w:pos="472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4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42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5079" w:right="-20"/>
        <w:jc w:val="left"/>
        <w:tabs>
          <w:tab w:pos="5780" w:val="left"/>
          <w:tab w:pos="6260" w:val="left"/>
          <w:tab w:pos="6640" w:val="left"/>
          <w:tab w:pos="7000" w:val="left"/>
          <w:tab w:pos="8200" w:val="left"/>
          <w:tab w:pos="87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0,5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54545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545454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u w:val="single" w:color="545454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4F4F50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4F4F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4F4F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4F4F50"/>
          <w:spacing w:val="0"/>
          <w:w w:val="58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4F4F50"/>
          <w:spacing w:val="-24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F4F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F4F50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68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niteliğin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malzemele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0" w:after="0" w:line="229" w:lineRule="exact"/>
        <w:ind w:left="14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2" w:equalWidth="0">
            <w:col w:w="1843" w:space="375"/>
            <w:col w:w="9242"/>
          </w:cols>
        </w:sectPr>
      </w:pPr>
      <w:rPr/>
    </w:p>
    <w:p>
      <w:pPr>
        <w:spacing w:before="0" w:after="0" w:line="229" w:lineRule="exact"/>
        <w:ind w:left="13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hıdrellez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lastik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cöpleri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tutuşturulınası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38" w:right="398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44"/>
          <w:position w:val="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10" w:after="0" w:line="240" w:lineRule="auto"/>
        <w:ind w:left="14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9" w:lineRule="exact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Ter''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55"/>
          <w:position w:val="-4"/>
        </w:rPr>
        <w:t>'1</w:t>
      </w:r>
      <w:r>
        <w:rPr>
          <w:rFonts w:ascii="Arial" w:hAnsi="Arial" w:cs="Arial" w:eastAsia="Arial"/>
          <w:sz w:val="13"/>
          <w:szCs w:val="13"/>
          <w:color w:val="313131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133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F4F50"/>
          <w:spacing w:val="8"/>
          <w:w w:val="215"/>
          <w:position w:val="-7"/>
        </w:rPr>
        <w:t>-</w:t>
      </w:r>
      <w:r>
        <w:rPr>
          <w:rFonts w:ascii="Arial" w:hAnsi="Arial" w:cs="Arial" w:eastAsia="Arial"/>
          <w:sz w:val="26"/>
          <w:szCs w:val="26"/>
          <w:color w:val="898A8C"/>
          <w:spacing w:val="0"/>
          <w:w w:val="92"/>
          <w:position w:val="-7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edilmed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2" w:equalWidth="0">
            <w:col w:w="1600" w:space="551"/>
            <w:col w:w="9309"/>
          </w:cols>
        </w:sectPr>
      </w:pPr>
      <w:rPr/>
    </w:p>
    <w:p>
      <w:pPr>
        <w:spacing w:before="0" w:after="0" w:line="204" w:lineRule="exact"/>
        <w:ind w:left="14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Ekıuı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05.0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9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50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7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7"/>
        </w:rPr>
        <w:t>aati:2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4" w:equalWidth="0">
            <w:col w:w="1321" w:space="850"/>
            <w:col w:w="421" w:space="174"/>
            <w:col w:w="1016" w:space="2301"/>
            <w:col w:w="5377"/>
          </w:cols>
        </w:sectPr>
      </w:pPr>
      <w:rPr/>
    </w:p>
    <w:p>
      <w:pPr>
        <w:spacing w:before="3" w:after="0" w:line="236" w:lineRule="exact"/>
        <w:ind w:left="238" w:right="-20"/>
        <w:jc w:val="left"/>
        <w:tabs>
          <w:tab w:pos="104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39" w:after="0" w:line="240" w:lineRule="auto"/>
        <w:ind w:left="2323" w:right="-74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3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8"/>
          <w:position w:val="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7"/>
          <w:w w:val="78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8"/>
          <w:position w:val="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5"/>
          <w:w w:val="78"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1"/>
          <w:position w:val="2"/>
        </w:rPr>
        <w:t>Ma1ıs</w:t>
      </w:r>
      <w:r>
        <w:rPr>
          <w:rFonts w:ascii="Arial" w:hAnsi="Arial" w:cs="Arial" w:eastAsia="Arial"/>
          <w:sz w:val="26"/>
          <w:szCs w:val="26"/>
          <w:color w:val="313131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51"/>
          <w:i/>
          <w:position w:val="2"/>
        </w:rPr>
        <w:t>J9'Uı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4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2" w:equalWidth="0">
            <w:col w:w="6331" w:space="2117"/>
            <w:col w:w="3012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96" w:lineRule="exact"/>
        <w:ind w:left="1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50"/>
          <w:spacing w:val="0"/>
          <w:w w:val="118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4F4F50"/>
          <w:spacing w:val="-5"/>
          <w:w w:val="118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16"/>
        </w:rPr>
        <w:t>Kuzey"Bölg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66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3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F4F50"/>
          <w:w w:val="166"/>
          <w:position w:val="-14"/>
        </w:rPr>
        <w:t>.</w:t>
      </w:r>
      <w:r>
        <w:rPr>
          <w:rFonts w:ascii="Arial" w:hAnsi="Arial" w:cs="Arial" w:eastAsia="Arial"/>
          <w:sz w:val="20"/>
          <w:szCs w:val="20"/>
          <w:color w:val="4F4F50"/>
          <w:spacing w:val="-26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  <w:position w:val="-14"/>
        </w:rPr>
        <w:t>Post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  <w:position w:val="-14"/>
        </w:rPr>
        <w:t>a</w:t>
      </w:r>
      <w:r>
        <w:rPr>
          <w:rFonts w:ascii="Arial" w:hAnsi="Arial" w:cs="Arial" w:eastAsia="Arial"/>
          <w:sz w:val="20"/>
          <w:szCs w:val="20"/>
          <w:color w:val="4F4F50"/>
          <w:spacing w:val="43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16"/>
          <w:position w:val="-14"/>
        </w:rPr>
        <w:t>Grupla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16"/>
          <w:position w:val="-14"/>
        </w:rPr>
        <w:t>r</w:t>
      </w:r>
      <w:r>
        <w:rPr>
          <w:rFonts w:ascii="Arial" w:hAnsi="Arial" w:cs="Arial" w:eastAsia="Arial"/>
          <w:sz w:val="20"/>
          <w:szCs w:val="20"/>
          <w:color w:val="4F4F50"/>
          <w:spacing w:val="-6"/>
          <w:w w:val="116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16"/>
          <w:position w:val="-14"/>
        </w:rPr>
        <w:t>Amın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13131"/>
          <w:w w:val="7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2"/>
          <w:w w:val="7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64"/>
        </w:rPr>
        <w:t>foW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-53"/>
          <w:w w:val="64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3F4672"/>
          <w:spacing w:val="-149"/>
          <w:w w:val="11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60" w:after="0" w:line="240" w:lineRule="auto"/>
        <w:ind w:left="46" w:right="-20"/>
        <w:jc w:val="left"/>
        <w:tabs>
          <w:tab w:pos="4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-40"/>
          <w:w w:val="8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45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F4F50"/>
          <w:spacing w:val="7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8"/>
          <w:w w:val="45"/>
        </w:rPr>
        <w:t>i</w:t>
      </w:r>
      <w:r>
        <w:rPr>
          <w:rFonts w:ascii="Arial" w:hAnsi="Arial" w:cs="Arial" w:eastAsia="Arial"/>
          <w:sz w:val="18"/>
          <w:szCs w:val="18"/>
          <w:color w:val="313131"/>
          <w:spacing w:val="-14"/>
          <w:w w:val="179"/>
        </w:rPr>
        <w:t>ı</w:t>
      </w:r>
      <w:r>
        <w:rPr>
          <w:rFonts w:ascii="Arial" w:hAnsi="Arial" w:cs="Arial" w:eastAsia="Arial"/>
          <w:sz w:val="18"/>
          <w:szCs w:val="18"/>
          <w:color w:val="4F4F50"/>
          <w:spacing w:val="0"/>
          <w:w w:val="315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20"/>
          <w:position w:val="-11"/>
        </w:rPr>
        <w:t>·,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4" w:equalWidth="0">
            <w:col w:w="793" w:space="1420"/>
            <w:col w:w="2118" w:space="4264"/>
            <w:col w:w="572" w:space="76"/>
            <w:col w:w="2217"/>
          </w:cols>
        </w:sectPr>
      </w:pPr>
      <w:rPr/>
    </w:p>
    <w:p>
      <w:pPr>
        <w:spacing w:before="0" w:after="0" w:line="91" w:lineRule="exact"/>
        <w:ind w:left="3132" w:right="-20"/>
        <w:jc w:val="left"/>
        <w:tabs>
          <w:tab w:pos="5180" w:val="left"/>
          <w:tab w:pos="8160" w:val="left"/>
          <w:tab w:pos="9480" w:val="left"/>
        </w:tabs>
        <w:rPr>
          <w:rFonts w:ascii="Times New Roman" w:hAnsi="Times New Roman" w:cs="Times New Roman" w:eastAsia="Times New Roman"/>
          <w:sz w:val="93"/>
          <w:szCs w:val="93"/>
        </w:rPr>
      </w:pPr>
      <w:rPr/>
      <w:r>
        <w:rPr>
          <w:rFonts w:ascii="Arial" w:hAnsi="Arial" w:cs="Arial" w:eastAsia="Arial"/>
          <w:sz w:val="28"/>
          <w:szCs w:val="28"/>
          <w:color w:val="BCBCBC"/>
          <w:spacing w:val="0"/>
          <w:w w:val="135"/>
          <w:position w:val="-61"/>
        </w:rPr>
        <w:t>.</w:t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00"/>
          <w:position w:val="-61"/>
        </w:rPr>
        <w:tab/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00"/>
          <w:position w:val="-6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4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5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5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0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93"/>
          <w:szCs w:val="93"/>
          <w:color w:val="646464"/>
          <w:spacing w:val="-155"/>
          <w:w w:val="38"/>
          <w:position w:val="-6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0"/>
          <w:w w:val="85"/>
          <w:position w:val="-69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0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11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57"/>
          <w:position w:val="-6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57"/>
          <w:position w:val="-69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4"/>
          <w:w w:val="157"/>
          <w:position w:val="-6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5"/>
          <w:w w:val="95"/>
          <w:position w:val="-69"/>
        </w:rPr>
        <w:t>t</w:t>
      </w:r>
      <w:r>
        <w:rPr>
          <w:rFonts w:ascii="Times New Roman" w:hAnsi="Times New Roman" w:cs="Times New Roman" w:eastAsia="Times New Roman"/>
          <w:sz w:val="93"/>
          <w:szCs w:val="93"/>
          <w:color w:val="A5A5A5"/>
          <w:spacing w:val="-291"/>
          <w:w w:val="57"/>
          <w:position w:val="-68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95"/>
          <w:position w:val="-69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96"/>
          <w:position w:val="-69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-69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16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-5"/>
          <w:w w:val="192"/>
          <w:position w:val="-69"/>
        </w:rPr>
        <w:t>&lt;</w:t>
      </w:r>
      <w:r>
        <w:rPr>
          <w:rFonts w:ascii="Times New Roman" w:hAnsi="Times New Roman" w:cs="Times New Roman" w:eastAsia="Times New Roman"/>
          <w:sz w:val="93"/>
          <w:szCs w:val="93"/>
          <w:color w:val="646464"/>
          <w:spacing w:val="-71"/>
          <w:w w:val="47"/>
          <w:position w:val="-6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193"/>
          <w:position w:val="-6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100"/>
          <w:position w:val="-69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-2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6"/>
          <w:w w:val="165"/>
          <w:position w:val="-69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13"/>
          <w:position w:val="-69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00"/>
          <w:position w:val="-69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00"/>
          <w:position w:val="-69"/>
        </w:rPr>
      </w:r>
      <w:r>
        <w:rPr>
          <w:rFonts w:ascii="Times New Roman" w:hAnsi="Times New Roman" w:cs="Times New Roman" w:eastAsia="Times New Roman"/>
          <w:sz w:val="93"/>
          <w:szCs w:val="93"/>
          <w:color w:val="898A8C"/>
          <w:spacing w:val="0"/>
          <w:w w:val="35"/>
          <w:position w:val="-68"/>
        </w:rPr>
        <w:t>,</w:t>
      </w:r>
      <w:r>
        <w:rPr>
          <w:rFonts w:ascii="Times New Roman" w:hAnsi="Times New Roman" w:cs="Times New Roman" w:eastAsia="Times New Roman"/>
          <w:sz w:val="93"/>
          <w:szCs w:val="93"/>
          <w:color w:val="898A8C"/>
          <w:spacing w:val="0"/>
          <w:w w:val="35"/>
          <w:position w:val="-68"/>
        </w:rPr>
        <w:t> </w:t>
      </w:r>
      <w:r>
        <w:rPr>
          <w:rFonts w:ascii="Times New Roman" w:hAnsi="Times New Roman" w:cs="Times New Roman" w:eastAsia="Times New Roman"/>
          <w:sz w:val="93"/>
          <w:szCs w:val="93"/>
          <w:color w:val="898A8C"/>
          <w:spacing w:val="14"/>
          <w:w w:val="35"/>
          <w:position w:val="-68"/>
        </w:rPr>
        <w:t> </w:t>
      </w:r>
      <w:r>
        <w:rPr>
          <w:rFonts w:ascii="Times New Roman" w:hAnsi="Times New Roman" w:cs="Times New Roman" w:eastAsia="Times New Roman"/>
          <w:sz w:val="93"/>
          <w:szCs w:val="93"/>
          <w:color w:val="313131"/>
          <w:spacing w:val="0"/>
          <w:w w:val="50"/>
          <w:i/>
          <w:position w:val="-68"/>
        </w:rPr>
        <w:t>V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56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395203pt;margin-top:4.250059pt;width:26.465689pt;height:6.5pt;mso-position-horizontal-relative:page;mso-position-vertical-relative:paragraph;z-index:-1539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46464"/>
                      <w:spacing w:val="0"/>
                      <w:w w:val="8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46464"/>
                      <w:spacing w:val="0"/>
                      <w:w w:val="83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46464"/>
                      <w:spacing w:val="17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0"/>
                      <w:w w:val="100"/>
                    </w:rPr>
                    <w:t>.'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0"/>
                      <w:w w:val="10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0"/>
                      <w:w w:val="213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-14"/>
          <w:w w:val="165"/>
          <w:position w:val="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-11"/>
          <w:w w:val="56"/>
          <w:position w:val="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12"/>
          <w:position w:val="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111"/>
          <w:position w:val="5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31"/>
          <w:position w:val="5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31"/>
          <w:position w:val="5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10"/>
          <w:w w:val="31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123"/>
          <w:position w:val="-2"/>
        </w:rPr>
        <w:t>,.</w:t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35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3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F4F50"/>
          <w:spacing w:val="-7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2" w:lineRule="exact"/>
        <w:ind w:right="-20"/>
        <w:jc w:val="left"/>
        <w:tabs>
          <w:tab w:pos="960" w:val="left"/>
          <w:tab w:pos="15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Arial" w:hAnsi="Arial" w:cs="Arial" w:eastAsia="Arial"/>
          <w:sz w:val="67"/>
          <w:szCs w:val="67"/>
          <w:color w:val="898A8C"/>
          <w:spacing w:val="-132"/>
          <w:w w:val="67"/>
          <w:position w:val="-1"/>
        </w:rPr>
        <w:t>r</w:t>
      </w:r>
      <w:r>
        <w:rPr>
          <w:rFonts w:ascii="Arial" w:hAnsi="Arial" w:cs="Arial" w:eastAsia="Arial"/>
          <w:sz w:val="67"/>
          <w:szCs w:val="67"/>
          <w:color w:val="898A8C"/>
          <w:spacing w:val="-19"/>
          <w:w w:val="84"/>
          <w:position w:val="-1"/>
        </w:rPr>
        <w:t>'</w:t>
      </w:r>
      <w:r>
        <w:rPr>
          <w:rFonts w:ascii="Arial" w:hAnsi="Arial" w:cs="Arial" w:eastAsia="Arial"/>
          <w:sz w:val="67"/>
          <w:szCs w:val="67"/>
          <w:color w:val="898A8C"/>
          <w:spacing w:val="0"/>
          <w:w w:val="66"/>
          <w:position w:val="-1"/>
        </w:rPr>
        <w:t>'</w:t>
      </w:r>
      <w:r>
        <w:rPr>
          <w:rFonts w:ascii="Arial" w:hAnsi="Arial" w:cs="Arial" w:eastAsia="Arial"/>
          <w:sz w:val="67"/>
          <w:szCs w:val="67"/>
          <w:color w:val="898A8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7"/>
          <w:szCs w:val="67"/>
          <w:color w:val="898A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7"/>
          <w:szCs w:val="47"/>
          <w:color w:val="4F4F50"/>
          <w:spacing w:val="0"/>
          <w:w w:val="100"/>
          <w:position w:val="-1"/>
        </w:rPr>
        <w:t>ş;</w:t>
      </w:r>
      <w:r>
        <w:rPr>
          <w:rFonts w:ascii="Times New Roman" w:hAnsi="Times New Roman" w:cs="Times New Roman" w:eastAsia="Times New Roman"/>
          <w:sz w:val="47"/>
          <w:szCs w:val="47"/>
          <w:color w:val="4F4F50"/>
          <w:spacing w:val="-8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F4F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4F4F50"/>
          <w:spacing w:val="0"/>
          <w:w w:val="110"/>
          <w:position w:val="-1"/>
        </w:rPr>
        <w:t>:lv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53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0"/>
          <w:w w:val="83"/>
          <w:position w:val="-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0"/>
          <w:w w:val="83"/>
          <w:position w:val="-3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0"/>
          <w:w w:val="83"/>
          <w:position w:val="-3"/>
        </w:rPr>
        <w:t>..,..._</w:t>
      </w:r>
      <w:r>
        <w:rPr>
          <w:rFonts w:ascii="Times New Roman" w:hAnsi="Times New Roman" w:cs="Times New Roman" w:eastAsia="Times New Roman"/>
          <w:sz w:val="16"/>
          <w:szCs w:val="16"/>
          <w:color w:val="646464"/>
          <w:spacing w:val="-6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2"/>
          <w:w w:val="83"/>
          <w:position w:val="-3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0"/>
          <w:w w:val="83"/>
          <w:position w:val="-3"/>
        </w:rPr>
        <w:t>.t,.1</w:t>
      </w:r>
      <w:r>
        <w:rPr>
          <w:rFonts w:ascii="Times New Roman" w:hAnsi="Times New Roman" w:cs="Times New Roman" w:eastAsia="Times New Roman"/>
          <w:sz w:val="16"/>
          <w:szCs w:val="16"/>
          <w:color w:val="4F4F50"/>
          <w:spacing w:val="22"/>
          <w:w w:val="8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100"/>
          <w:i/>
          <w:position w:val="-3"/>
        </w:rPr>
        <w:t>:t</w:t>
      </w:r>
      <w:r>
        <w:rPr>
          <w:rFonts w:ascii="Arial" w:hAnsi="Arial" w:cs="Arial" w:eastAsia="Arial"/>
          <w:sz w:val="21"/>
          <w:szCs w:val="21"/>
          <w:color w:val="4F4F50"/>
          <w:spacing w:val="3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100"/>
          <w:i/>
          <w:position w:val="-3"/>
        </w:rPr>
        <w:t>t;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225"/>
          <w:i/>
          <w:position w:val="-3"/>
        </w:rPr>
        <w:t>.: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3" w:equalWidth="0">
            <w:col w:w="3795" w:space="1251"/>
            <w:col w:w="517" w:space="2547"/>
            <w:col w:w="3350"/>
          </w:cols>
        </w:sectPr>
      </w:pPr>
      <w:rPr/>
    </w:p>
    <w:p>
      <w:pPr>
        <w:spacing w:before="3" w:after="0" w:line="187" w:lineRule="exact"/>
        <w:ind w:right="373"/>
        <w:jc w:val="right"/>
        <w:tabs>
          <w:tab w:pos="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82"/>
          <w:position w:val="1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82"/>
          <w:position w:val="1"/>
        </w:rPr>
        <w:t>rs'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1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54"/>
          <w:position w:val="1"/>
        </w:rPr>
        <w:t>.._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0"/>
          <w:w w:val="54"/>
          <w:position w:val="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46464"/>
          <w:spacing w:val="10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-12"/>
          <w:w w:val="161"/>
          <w:position w:val="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89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79"/>
          <w:position w:val="-4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37" w:lineRule="exact"/>
        <w:ind w:left="2765" w:right="-111"/>
        <w:jc w:val="left"/>
        <w:tabs>
          <w:tab w:pos="410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10"/>
          <w:szCs w:val="10"/>
          <w:color w:val="BCBCBC"/>
          <w:spacing w:val="0"/>
          <w:w w:val="160"/>
          <w:i/>
          <w:position w:val="1"/>
        </w:rPr>
        <w:t>r</w:t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60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BCBCBC"/>
          <w:spacing w:val="34"/>
          <w:w w:val="160"/>
          <w:i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A5A5A5"/>
          <w:spacing w:val="22"/>
          <w:w w:val="80"/>
          <w:position w:val="1"/>
        </w:rPr>
        <w:t>'</w:t>
      </w:r>
      <w:r>
        <w:rPr>
          <w:rFonts w:ascii="Arial" w:hAnsi="Arial" w:cs="Arial" w:eastAsia="Arial"/>
          <w:sz w:val="41"/>
          <w:szCs w:val="41"/>
          <w:color w:val="3D499A"/>
          <w:spacing w:val="4"/>
          <w:w w:val="349"/>
          <w:position w:val="1"/>
        </w:rPr>
        <w:t>j</w:t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47"/>
          <w:position w:val="1"/>
        </w:rPr>
        <w:t>•</w:t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100"/>
          <w:position w:val="1"/>
        </w:rPr>
      </w:r>
      <w:r>
        <w:rPr>
          <w:rFonts w:ascii="Arial" w:hAnsi="Arial" w:cs="Arial" w:eastAsia="Arial"/>
          <w:sz w:val="47"/>
          <w:szCs w:val="47"/>
          <w:color w:val="3D499A"/>
          <w:spacing w:val="0"/>
          <w:w w:val="50"/>
          <w:i/>
          <w:position w:val="1"/>
        </w:rPr>
        <w:t>tJ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62" w:right="-20"/>
        <w:jc w:val="left"/>
        <w:tabs>
          <w:tab w:pos="13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2"/>
        </w:rPr>
        <w:t>4l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230"/>
          <w:position w:val="-2"/>
        </w:rPr>
        <w:t>-fJ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76"/>
          <w:i/>
          <w:position w:val="-2"/>
        </w:rPr>
        <w:t>'ol'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77" w:lineRule="exact"/>
        <w:ind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6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87"/>
          <w:i/>
          <w:position w:val="26"/>
        </w:rPr>
        <w:t>#'l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8"/>
          <w:w w:val="87"/>
          <w:i/>
          <w:position w:val="26"/>
        </w:rPr>
        <w:t>"</w:t>
      </w:r>
      <w:r>
        <w:rPr>
          <w:rFonts w:ascii="Times New Roman" w:hAnsi="Times New Roman" w:cs="Times New Roman" w:eastAsia="Times New Roman"/>
          <w:sz w:val="50"/>
          <w:szCs w:val="50"/>
          <w:color w:val="313131"/>
          <w:spacing w:val="0"/>
          <w:w w:val="68"/>
          <w:position w:val="0"/>
        </w:rPr>
        <w:t>:!</w:t>
      </w:r>
      <w:r>
        <w:rPr>
          <w:rFonts w:ascii="Times New Roman" w:hAnsi="Times New Roman" w:cs="Times New Roman" w:eastAsia="Times New Roman"/>
          <w:sz w:val="50"/>
          <w:szCs w:val="50"/>
          <w:color w:val="313131"/>
          <w:spacing w:val="-136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11"/>
          <w:position w:val="26"/>
        </w:rPr>
        <w:t>t</w:t>
      </w:r>
      <w:r>
        <w:rPr>
          <w:rFonts w:ascii="Times New Roman" w:hAnsi="Times New Roman" w:cs="Times New Roman" w:eastAsia="Times New Roman"/>
          <w:sz w:val="50"/>
          <w:szCs w:val="50"/>
          <w:color w:val="313131"/>
          <w:spacing w:val="-92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11"/>
          <w:position w:val="26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313131"/>
          <w:spacing w:val="-113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12"/>
          <w:position w:val="26"/>
        </w:rPr>
        <w:t>f</w:t>
      </w:r>
      <w:r>
        <w:rPr>
          <w:rFonts w:ascii="Times New Roman" w:hAnsi="Times New Roman" w:cs="Times New Roman" w:eastAsia="Times New Roman"/>
          <w:sz w:val="50"/>
          <w:szCs w:val="50"/>
          <w:color w:val="4F4F50"/>
          <w:spacing w:val="-25"/>
          <w:w w:val="3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12"/>
          <w:position w:val="26"/>
        </w:rPr>
        <w:t>'</w:t>
      </w:r>
      <w:r>
        <w:rPr>
          <w:rFonts w:ascii="Times New Roman" w:hAnsi="Times New Roman" w:cs="Times New Roman" w:eastAsia="Times New Roman"/>
          <w:sz w:val="50"/>
          <w:szCs w:val="50"/>
          <w:color w:val="4F4F50"/>
          <w:spacing w:val="-40"/>
          <w:w w:val="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11"/>
          <w:position w:val="26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4F4F50"/>
          <w:spacing w:val="0"/>
          <w:w w:val="37"/>
          <w:position w:val="0"/>
        </w:rPr>
        <w:t>;'"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60"/>
          <w:cols w:num="2" w:equalWidth="0">
            <w:col w:w="4304" w:space="4045"/>
            <w:col w:w="3111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112036pt;margin-top:27.731396pt;width:561.644153pt;height:774.862131pt;mso-position-horizontal-relative:page;mso-position-vertical-relative:page;z-index:-15399" coordorigin="302,555" coordsize="11233,15497">
            <v:group style="position:absolute;left:333;top:583;width:11171;height:2" coordorigin="333,583" coordsize="11171,2">
              <v:shape style="position:absolute;left:333;top:583;width:11171;height:2" coordorigin="333,583" coordsize="11171,0" path="m333,583l11504,583e" filled="f" stroked="t" strokeweight=".951939pt" strokecolor="#646464">
                <v:path arrowok="t"/>
              </v:shape>
            </v:group>
            <v:group style="position:absolute;left:2366;top:578;width:2;height:559" coordorigin="2366,578" coordsize="2,559">
              <v:shape style="position:absolute;left:2366;top:578;width:2;height:559" coordorigin="2366,578" coordsize="0,559" path="m2366,1138l2366,578e" filled="f" stroked="t" strokeweight=".47597pt" strokecolor="#343434">
                <v:path arrowok="t"/>
              </v:shape>
            </v:group>
            <v:group style="position:absolute;left:2889;top:588;width:638;height:2" coordorigin="2889,588" coordsize="638,2">
              <v:shape style="position:absolute;left:2889;top:588;width:638;height:2" coordorigin="2889,588" coordsize="638,0" path="m2889,588l3527,588e" filled="f" stroked="t" strokeweight=".47597pt" strokecolor="#383838">
                <v:path arrowok="t"/>
              </v:shape>
            </v:group>
            <v:group style="position:absolute;left:3470;top:590;width:414;height:2" coordorigin="3470,590" coordsize="414,2">
              <v:shape style="position:absolute;left:3470;top:590;width:414;height:2" coordorigin="3470,590" coordsize="414,0" path="m3470,590l3884,590e" filled="f" stroked="t" strokeweight=".47597pt" strokecolor="#545454">
                <v:path arrowok="t"/>
              </v:shape>
            </v:group>
            <v:group style="position:absolute;left:3827;top:595;width:7677;height:2" coordorigin="3827,595" coordsize="7677,2">
              <v:shape style="position:absolute;left:3827;top:595;width:7677;height:2" coordorigin="3827,595" coordsize="7677,0" path="m3827,595l11504,595e" filled="f" stroked="t" strokeweight=".713954pt" strokecolor="#676767">
                <v:path arrowok="t"/>
              </v:shape>
            </v:group>
            <v:group style="position:absolute;left:7711;top:598;width:581;height:2" coordorigin="7711,598" coordsize="581,2">
              <v:shape style="position:absolute;left:7711;top:598;width:581;height:2" coordorigin="7711,598" coordsize="581,0" path="m7711,598l8291,598e" filled="f" stroked="t" strokeweight=".47597pt" strokecolor="#484848">
                <v:path arrowok="t"/>
              </v:shape>
            </v:group>
            <v:group style="position:absolute;left:9141;top:588;width:2;height:1539" coordorigin="9141,588" coordsize="2,1539">
              <v:shape style="position:absolute;left:9141;top:588;width:2;height:1539" coordorigin="9141,588" coordsize="0,1539" path="m9141,2128l9141,588e" filled="f" stroked="t" strokeweight=".951939pt" strokecolor="#646464">
                <v:path arrowok="t"/>
              </v:shape>
            </v:group>
            <v:group style="position:absolute;left:2366;top:1080;width:2;height:225" coordorigin="2366,1080" coordsize="2,225">
              <v:shape style="position:absolute;left:2366;top:1080;width:2;height:225" coordorigin="2366,1080" coordsize="0,225" path="m2366,1305l2366,1080e" filled="f" stroked="t" strokeweight=".47597pt" strokecolor="#545454">
                <v:path arrowok="t"/>
              </v:shape>
            </v:group>
            <v:group style="position:absolute;left:2366;top:1238;width:2;height:880" coordorigin="2366,1238" coordsize="2,880">
              <v:shape style="position:absolute;left:2366;top:1238;width:2;height:880" coordorigin="2366,1238" coordsize="0,880" path="m2366,2118l2366,1238e" filled="f" stroked="t" strokeweight=".951939pt" strokecolor="#646464">
                <v:path arrowok="t"/>
              </v:shape>
            </v:group>
            <v:group style="position:absolute;left:11504;top:593;width:2;height:6512" coordorigin="11504,593" coordsize="2,6512">
              <v:shape style="position:absolute;left:11504;top:593;width:2;height:6512" coordorigin="11504,593" coordsize="0,6512" path="m11504,7104l11504,593e" filled="f" stroked="t" strokeweight=".951939pt" strokecolor="#707070">
                <v:path arrowok="t"/>
              </v:shape>
            </v:group>
            <v:group style="position:absolute;left:333;top:2104;width:2875;height:2" coordorigin="333,2104" coordsize="2875,2">
              <v:shape style="position:absolute;left:333;top:2104;width:2875;height:2" coordorigin="333,2104" coordsize="2875,0" path="m333,2104l3208,2104e" filled="f" stroked="t" strokeweight=".951939pt" strokecolor="#676767">
                <v:path arrowok="t"/>
              </v:shape>
            </v:group>
            <v:group style="position:absolute;left:340;top:564;width:2;height:1578" coordorigin="340,564" coordsize="2,1578">
              <v:shape style="position:absolute;left:340;top:564;width:2;height:1578" coordorigin="340,564" coordsize="0,1578" path="m340,2142l340,564e" filled="f" stroked="t" strokeweight=".951939pt" strokecolor="#646464">
                <v:path arrowok="t"/>
              </v:shape>
            </v:group>
            <v:group style="position:absolute;left:352;top:2113;width:3175;height:2" coordorigin="352,2113" coordsize="3175,2">
              <v:shape style="position:absolute;left:352;top:2113;width:3175;height:2" coordorigin="352,2113" coordsize="3175,0" path="m352,2113l3527,2113e" filled="f" stroked="t" strokeweight=".713954pt" strokecolor="#646464">
                <v:path arrowok="t"/>
              </v:shape>
            </v:group>
            <v:group style="position:absolute;left:3470;top:2111;width:762;height:2" coordorigin="3470,2111" coordsize="762,2">
              <v:shape style="position:absolute;left:3470;top:2111;width:762;height:2" coordorigin="3470,2111" coordsize="762,0" path="m3470,2111l4231,2111e" filled="f" stroked="t" strokeweight=".47597pt" strokecolor="#4F4F4F">
                <v:path arrowok="t"/>
              </v:shape>
            </v:group>
            <v:group style="position:absolute;left:4131;top:2113;width:3636;height:2" coordorigin="4131,2113" coordsize="3636,2">
              <v:shape style="position:absolute;left:4131;top:2113;width:3636;height:2" coordorigin="4131,2113" coordsize="3636,0" path="m4131,2113l7768,2113e" filled="f" stroked="t" strokeweight=".951939pt" strokecolor="#676767">
                <v:path arrowok="t"/>
              </v:shape>
            </v:group>
            <v:group style="position:absolute;left:7711;top:2118;width:823;height:2" coordorigin="7711,2118" coordsize="823,2">
              <v:shape style="position:absolute;left:7711;top:2118;width:823;height:2" coordorigin="7711,2118" coordsize="823,0" path="m7711,2118l8534,2118e" filled="f" stroked="t" strokeweight=".47597pt" strokecolor="#444444">
                <v:path arrowok="t"/>
              </v:shape>
            </v:group>
            <v:group style="position:absolute;left:8477;top:2118;width:3037;height:2" coordorigin="8477,2118" coordsize="3037,2">
              <v:shape style="position:absolute;left:8477;top:2118;width:3037;height:2" coordorigin="8477,2118" coordsize="3037,0" path="m8477,2118l11514,2118e" filled="f" stroked="t" strokeweight=".713954pt" strokecolor="#6B6B6B">
                <v:path arrowok="t"/>
              </v:shape>
            </v:group>
            <v:group style="position:absolute;left:11502;top:1554;width:2;height:588" coordorigin="11502,1554" coordsize="2,588">
              <v:shape style="position:absolute;left:11502;top:1554;width:2;height:588" coordorigin="11502,1554" coordsize="0,588" path="m11502,2142l11502,1554e" filled="f" stroked="t" strokeweight=".47597pt" strokecolor="#5B5B5B">
                <v:path arrowok="t"/>
              </v:shape>
            </v:group>
            <v:group style="position:absolute;left:333;top:2343;width:2613;height:2" coordorigin="333,2343" coordsize="2613,2">
              <v:shape style="position:absolute;left:333;top:2343;width:2613;height:2" coordorigin="333,2343" coordsize="2613,0" path="m333,2343l2946,2343e" filled="f" stroked="t" strokeweight=".951939pt" strokecolor="#676767">
                <v:path arrowok="t"/>
              </v:shape>
            </v:group>
            <v:group style="position:absolute;left:338;top:2070;width:2;height:784" coordorigin="338,2070" coordsize="2,784">
              <v:shape style="position:absolute;left:338;top:2070;width:2;height:784" coordorigin="338,2070" coordsize="0,784" path="m338,2854l338,2070e" filled="f" stroked="t" strokeweight=".47597pt" strokecolor="#3B3B3B">
                <v:path arrowok="t"/>
              </v:shape>
            </v:group>
            <v:group style="position:absolute;left:2889;top:2355;width:4879;height:2" coordorigin="2889,2355" coordsize="4879,2">
              <v:shape style="position:absolute;left:2889;top:2355;width:4879;height:2" coordorigin="2889,2355" coordsize="4879,0" path="m2889,2355l7768,2355e" filled="f" stroked="t" strokeweight=".713954pt" strokecolor="#606060">
                <v:path arrowok="t"/>
              </v:shape>
            </v:group>
            <v:group style="position:absolute;left:7711;top:2357;width:1223;height:2" coordorigin="7711,2357" coordsize="1223,2">
              <v:shape style="position:absolute;left:7711;top:2357;width:1223;height:2" coordorigin="7711,2357" coordsize="1223,0" path="m7711,2357l8934,2357e" filled="f" stroked="t" strokeweight=".47597pt" strokecolor="#5B5B5B">
                <v:path arrowok="t"/>
              </v:shape>
            </v:group>
            <v:group style="position:absolute;left:8387;top:2357;width:3122;height:2" coordorigin="8387,2357" coordsize="3122,2">
              <v:shape style="position:absolute;left:8387;top:2357;width:3122;height:2" coordorigin="8387,2357" coordsize="3122,0" path="m8387,2357l11509,2357e" filled="f" stroked="t" strokeweight=".713954pt" strokecolor="#676767">
                <v:path arrowok="t"/>
              </v:shape>
            </v:group>
            <v:group style="position:absolute;left:333;top:2582;width:2613;height:2" coordorigin="333,2582" coordsize="2613,2">
              <v:shape style="position:absolute;left:333;top:2582;width:2613;height:2" coordorigin="333,2582" coordsize="2613,0" path="m333,2582l2946,2582e" filled="f" stroked="t" strokeweight=".951939pt" strokecolor="#606060">
                <v:path arrowok="t"/>
              </v:shape>
            </v:group>
            <v:group style="position:absolute;left:2889;top:2589;width:1342;height:2" coordorigin="2889,2589" coordsize="1342,2">
              <v:shape style="position:absolute;left:2889;top:2589;width:1342;height:2" coordorigin="2889,2589" coordsize="1342,0" path="m2889,2589l4231,2589e" filled="f" stroked="t" strokeweight=".47597pt" strokecolor="#3B3B3B">
                <v:path arrowok="t"/>
              </v:shape>
            </v:group>
            <v:group style="position:absolute;left:3694;top:2591;width:7815;height:2" coordorigin="3694,2591" coordsize="7815,2">
              <v:shape style="position:absolute;left:3694;top:2591;width:7815;height:2" coordorigin="3694,2591" coordsize="7815,0" path="m3694,2591l11509,2591e" filled="f" stroked="t" strokeweight=".713954pt" strokecolor="#606060">
                <v:path arrowok="t"/>
              </v:shape>
            </v:group>
            <v:group style="position:absolute;left:11504;top:2304;width:2;height:550" coordorigin="11504,2304" coordsize="2,550">
              <v:shape style="position:absolute;left:11504;top:2304;width:2;height:550" coordorigin="11504,2304" coordsize="0,550" path="m11504,2854l11504,2304e" filled="f" stroked="t" strokeweight=".47597pt" strokecolor="#545454">
                <v:path arrowok="t"/>
              </v:shape>
            </v:group>
            <v:group style="position:absolute;left:324;top:4059;width:2056;height:2" coordorigin="324,4059" coordsize="2056,2">
              <v:shape style="position:absolute;left:324;top:4059;width:2056;height:2" coordorigin="324,4059" coordsize="2056,0" path="m324,4059l2380,4059e" filled="f" stroked="t" strokeweight=".47597pt" strokecolor="#4B4B4B">
                <v:path arrowok="t"/>
              </v:shape>
            </v:group>
            <v:group style="position:absolute;left:336;top:2782;width:2;height:1702" coordorigin="336,2782" coordsize="2,1702">
              <v:shape style="position:absolute;left:336;top:2782;width:2;height:1702" coordorigin="336,2782" coordsize="0,1702" path="m336,4484l336,2782e" filled="f" stroked="t" strokeweight=".951939pt" strokecolor="#5B5B5B">
                <v:path arrowok="t"/>
              </v:shape>
            </v:group>
            <v:group style="position:absolute;left:3860;top:3304;width:2;height:316" coordorigin="3860,3304" coordsize="2,316">
              <v:shape style="position:absolute;left:3860;top:3304;width:2;height:316" coordorigin="3860,3304" coordsize="0,316" path="m3860,3619l3860,3304e" filled="f" stroked="t" strokeweight=".951939pt" strokecolor="#606060">
                <v:path arrowok="t"/>
              </v:shape>
            </v:group>
            <v:group style="position:absolute;left:3862;top:3304;width:2;height:765" coordorigin="3862,3304" coordsize="2,765">
              <v:shape style="position:absolute;left:3862;top:3304;width:2;height:765" coordorigin="3862,3304" coordsize="0,765" path="m3862,4069l3862,3304e" filled="f" stroked="t" strokeweight=".713954pt" strokecolor="#444444">
                <v:path arrowok="t"/>
              </v:shape>
            </v:group>
            <v:group style="position:absolute;left:3855;top:3734;width:3127;height:2" coordorigin="3855,3734" coordsize="3127,2">
              <v:shape style="position:absolute;left:3855;top:3734;width:3127;height:2" coordorigin="3855,3734" coordsize="3127,0" path="m3855,3734l6982,3734e" filled="f" stroked="t" strokeweight=".713954pt" strokecolor="#7C7C7C">
                <v:path arrowok="t"/>
              </v:shape>
            </v:group>
            <v:group style="position:absolute;left:2323;top:4061;width:1575;height:2" coordorigin="2323,4061" coordsize="1575,2">
              <v:shape style="position:absolute;left:2323;top:4061;width:1575;height:2" coordorigin="2323,4061" coordsize="1575,0" path="m2323,4061l3898,4061e" filled="f" stroked="t" strokeweight=".951939pt" strokecolor="#646464">
                <v:path arrowok="t"/>
              </v:shape>
            </v:group>
            <v:group style="position:absolute;left:3867;top:3724;width:2;height:344" coordorigin="3867,3724" coordsize="2,344">
              <v:shape style="position:absolute;left:3867;top:3724;width:2;height:344" coordorigin="3867,3724" coordsize="0,344" path="m3867,4069l3867,3724e" filled="f" stroked="t" strokeweight=".951939pt" strokecolor="#2F2F2F">
                <v:path arrowok="t"/>
              </v:shape>
            </v:group>
            <v:group style="position:absolute;left:3846;top:4049;width:781;height:2" coordorigin="3846,4049" coordsize="781,2">
              <v:shape style="position:absolute;left:3846;top:4049;width:781;height:2" coordorigin="3846,4049" coordsize="781,0" path="m3846,4049l4626,4049e" filled="f" stroked="t" strokeweight="1.189924pt" strokecolor="#545454">
                <v:path arrowok="t"/>
              </v:shape>
            </v:group>
            <v:group style="position:absolute;left:3855;top:4054;width:3860;height:2" coordorigin="3855,4054" coordsize="3860,2">
              <v:shape style="position:absolute;left:3855;top:4054;width:3860;height:2" coordorigin="3855,4054" coordsize="3860,0" path="m3855,4054l7715,4054e" filled="f" stroked="t" strokeweight="1.189924pt" strokecolor="#6B6B6B">
                <v:path arrowok="t"/>
              </v:shape>
            </v:group>
            <v:group style="position:absolute;left:6973;top:3304;width:2;height:249" coordorigin="6973,3304" coordsize="2,249">
              <v:shape style="position:absolute;left:6973;top:3304;width:2;height:249" coordorigin="6973,3304" coordsize="0,249" path="m6973,3552l6973,3304e" filled="f" stroked="t" strokeweight=".713954pt" strokecolor="#5B5B5B">
                <v:path arrowok="t"/>
              </v:shape>
            </v:group>
            <v:group style="position:absolute;left:6971;top:3481;width:2;height:598" coordorigin="6971,3481" coordsize="2,598">
              <v:shape style="position:absolute;left:6971;top:3481;width:2;height:598" coordorigin="6971,3481" coordsize="0,598" path="m6971,4078l6971,3481e" filled="f" stroked="t" strokeweight=".951939pt" strokecolor="#747474">
                <v:path arrowok="t"/>
              </v:shape>
            </v:group>
            <v:group style="position:absolute;left:6859;top:4069;width:4660;height:2" coordorigin="6859,4069" coordsize="4660,2">
              <v:shape style="position:absolute;left:6859;top:4069;width:4660;height:2" coordorigin="6859,4069" coordsize="4660,0" path="m6859,4069l11518,4069e" filled="f" stroked="t" strokeweight=".713954pt" strokecolor="#646464">
                <v:path arrowok="t"/>
              </v:shape>
            </v:group>
            <v:group style="position:absolute;left:11509;top:3681;width:2;height:937" coordorigin="11509,3681" coordsize="2,937">
              <v:shape style="position:absolute;left:11509;top:3681;width:2;height:937" coordorigin="11509,3681" coordsize="0,937" path="m11509,4618l11509,3681e" filled="f" stroked="t" strokeweight=".713954pt" strokecolor="#707070">
                <v:path arrowok="t"/>
              </v:shape>
            </v:group>
            <v:group style="position:absolute;left:328;top:4348;width:11190;height:2" coordorigin="328,4348" coordsize="11190,2">
              <v:shape style="position:absolute;left:328;top:4348;width:11190;height:2" coordorigin="328,4348" coordsize="11190,0" path="m328,4348l11518,4348e" filled="f" stroked="t" strokeweight=".713954pt" strokecolor="#606060">
                <v:path arrowok="t"/>
              </v:shape>
            </v:group>
            <v:group style="position:absolute;left:2366;top:4059;width:2;height:316" coordorigin="2366,4059" coordsize="2,316">
              <v:shape style="position:absolute;left:2366;top:4059;width:2;height:316" coordorigin="2366,4059" coordsize="0,316" path="m2366,4375l2366,4059e" filled="f" stroked="t" strokeweight=".47597pt" strokecolor="#484848">
                <v:path arrowok="t"/>
              </v:shape>
            </v:group>
            <v:group style="position:absolute;left:5212;top:4355;width:428;height:2" coordorigin="5212,4355" coordsize="428,2">
              <v:shape style="position:absolute;left:5212;top:4355;width:428;height:2" coordorigin="5212,4355" coordsize="428,0" path="m5212,4355l5640,4355e" filled="f" stroked="t" strokeweight=".951939pt" strokecolor="#6B6B6B">
                <v:path arrowok="t"/>
              </v:shape>
            </v:group>
            <v:group style="position:absolute;left:336;top:4303;width:2;height:306" coordorigin="336,4303" coordsize="2,306">
              <v:shape style="position:absolute;left:336;top:4303;width:2;height:306" coordorigin="336,4303" coordsize="0,306" path="m336,4609l336,4303e" filled="f" stroked="t" strokeweight=".713954pt" strokecolor="#484848">
                <v:path arrowok="t"/>
              </v:shape>
            </v:group>
            <v:group style="position:absolute;left:2356;top:4592;width:3789;height:2" coordorigin="2356,4592" coordsize="3789,2">
              <v:shape style="position:absolute;left:2356;top:4592;width:3789;height:2" coordorigin="2356,4592" coordsize="3789,0" path="m2356,4592l6145,4592e" filled="f" stroked="t" strokeweight=".713954pt" strokecolor="#606060">
                <v:path arrowok="t"/>
              </v:shape>
            </v:group>
            <v:group style="position:absolute;left:6088;top:4594;width:386;height:2" coordorigin="6088,4594" coordsize="386,2">
              <v:shape style="position:absolute;left:6088;top:4594;width:386;height:2" coordorigin="6088,4594" coordsize="386,0" path="m6088,4594l6473,4594e" filled="f" stroked="t" strokeweight=".47597pt" strokecolor="#3F3F3F">
                <v:path arrowok="t"/>
              </v:shape>
            </v:group>
            <v:group style="position:absolute;left:6416;top:4594;width:267;height:2" coordorigin="6416,4594" coordsize="267,2">
              <v:shape style="position:absolute;left:6416;top:4594;width:267;height:2" coordorigin="6416,4594" coordsize="267,0" path="m6416,4594l6683,4594e" filled="f" stroked="t" strokeweight=".47597pt" strokecolor="#2B2B2B">
                <v:path arrowok="t"/>
              </v:shape>
            </v:group>
            <v:group style="position:absolute;left:6625;top:4594;width:1142;height:2" coordorigin="6625,4594" coordsize="1142,2">
              <v:shape style="position:absolute;left:6625;top:4594;width:1142;height:2" coordorigin="6625,4594" coordsize="1142,0" path="m6625,4594l7768,4594e" filled="f" stroked="t" strokeweight=".713954pt" strokecolor="#606060">
                <v:path arrowok="t"/>
              </v:shape>
            </v:group>
            <v:group style="position:absolute;left:7711;top:4594;width:823;height:2" coordorigin="7711,4594" coordsize="823,2">
              <v:shape style="position:absolute;left:7711;top:4594;width:823;height:2" coordorigin="7711,4594" coordsize="823,0" path="m7711,4594l8534,4594e" filled="f" stroked="t" strokeweight=".47597pt" strokecolor="#3B3B3B">
                <v:path arrowok="t"/>
              </v:shape>
            </v:group>
            <v:group style="position:absolute;left:8477;top:4594;width:3041;height:2" coordorigin="8477,4594" coordsize="3041,2">
              <v:shape style="position:absolute;left:8477;top:4594;width:3041;height:2" coordorigin="8477,4594" coordsize="3041,0" path="m8477,4594l11518,4594e" filled="f" stroked="t" strokeweight=".713954pt" strokecolor="#646464">
                <v:path arrowok="t"/>
              </v:shape>
            </v:group>
            <v:group style="position:absolute;left:333;top:4551;width:2;height:555" coordorigin="333,4551" coordsize="2,555">
              <v:shape style="position:absolute;left:333;top:4551;width:2;height:555" coordorigin="333,4551" coordsize="0,555" path="m333,5106l333,4551e" filled="f" stroked="t" strokeweight=".47597pt" strokecolor="#343434">
                <v:path arrowok="t"/>
              </v:shape>
            </v:group>
            <v:group style="position:absolute;left:2361;top:4551;width:2;height:803" coordorigin="2361,4551" coordsize="2,803">
              <v:shape style="position:absolute;left:2361;top:4551;width:2;height:803" coordorigin="2361,4551" coordsize="0,803" path="m2361,5355l2361,4551e" filled="f" stroked="t" strokeweight=".47597pt" strokecolor="#3F3F3F">
                <v:path arrowok="t"/>
              </v:shape>
            </v:group>
            <v:group style="position:absolute;left:4912;top:4580;width:2;height:282" coordorigin="4912,4580" coordsize="2,282">
              <v:shape style="position:absolute;left:4912;top:4580;width:2;height:282" coordorigin="4912,4580" coordsize="0,282" path="m4912,4862l4912,4580e" filled="f" stroked="t" strokeweight=".47597pt" strokecolor="#575757">
                <v:path arrowok="t"/>
              </v:shape>
            </v:group>
            <v:group style="position:absolute;left:7739;top:4575;width:2;height:512" coordorigin="7739,4575" coordsize="2,512">
              <v:shape style="position:absolute;left:7739;top:4575;width:2;height:512" coordorigin="7739,4575" coordsize="0,512" path="m7739,5087l7739,4575e" filled="f" stroked="t" strokeweight=".237985pt" strokecolor="#3F3F3F">
                <v:path arrowok="t"/>
              </v:shape>
            </v:group>
            <v:group style="position:absolute;left:4912;top:4805;width:2;height:301" coordorigin="4912,4805" coordsize="2,301">
              <v:shape style="position:absolute;left:4912;top:4805;width:2;height:301" coordorigin="4912,4805" coordsize="0,301" path="m4912,5106l4912,4805e" filled="f" stroked="t" strokeweight=".47597pt" strokecolor="#383838">
                <v:path arrowok="t"/>
              </v:shape>
            </v:group>
            <v:group style="position:absolute;left:4907;top:5089;width:1238;height:2" coordorigin="4907,5089" coordsize="1238,2">
              <v:shape style="position:absolute;left:4907;top:5089;width:1238;height:2" coordorigin="4907,5089" coordsize="1238,0" path="m4907,5089l6145,5089e" filled="f" stroked="t" strokeweight=".951939pt" strokecolor="#707070">
                <v:path arrowok="t"/>
              </v:shape>
            </v:group>
            <v:group style="position:absolute;left:6088;top:5092;width:595;height:2" coordorigin="6088,5092" coordsize="595,2">
              <v:shape style="position:absolute;left:6088;top:5092;width:595;height:2" coordorigin="6088,5092" coordsize="595,0" path="m6088,5092l6683,5092e" filled="f" stroked="t" strokeweight=".47597pt" strokecolor="#4B4B4B">
                <v:path arrowok="t"/>
              </v:shape>
            </v:group>
            <v:group style="position:absolute;left:6625;top:5089;width:1176;height:2" coordorigin="6625,5089" coordsize="1176,2">
              <v:shape style="position:absolute;left:6625;top:5089;width:1176;height:2" coordorigin="6625,5089" coordsize="1176,0" path="m6625,5089l7801,5089e" filled="f" stroked="t" strokeweight=".951939pt" strokecolor="#707070">
                <v:path arrowok="t"/>
              </v:shape>
            </v:group>
            <v:group style="position:absolute;left:7711;top:5089;width:823;height:2" coordorigin="7711,5089" coordsize="823,2">
              <v:shape style="position:absolute;left:7711;top:5089;width:823;height:2" coordorigin="7711,5089" coordsize="823,0" path="m7711,5089l8534,5089e" filled="f" stroked="t" strokeweight=".47597pt" strokecolor="#575757">
                <v:path arrowok="t"/>
              </v:shape>
            </v:group>
            <v:group style="position:absolute;left:8410;top:5092;width:3103;height:2" coordorigin="8410,5092" coordsize="3103,2">
              <v:shape style="position:absolute;left:8410;top:5092;width:3103;height:2" coordorigin="8410,5092" coordsize="3103,0" path="m8410,5092l11514,5092e" filled="f" stroked="t" strokeweight=".713954pt" strokecolor="#707470">
                <v:path arrowok="t"/>
              </v:shape>
            </v:group>
            <v:group style="position:absolute;left:11509;top:4805;width:2;height:311" coordorigin="11509,4805" coordsize="2,311">
              <v:shape style="position:absolute;left:11509;top:4805;width:2;height:311" coordorigin="11509,4805" coordsize="0,311" path="m11509,5116l11509,4805e" filled="f" stroked="t" strokeweight=".47597pt" strokecolor="#444444">
                <v:path arrowok="t"/>
              </v:shape>
            </v:group>
            <v:group style="position:absolute;left:4902;top:5338;width:6611;height:2" coordorigin="4902,5338" coordsize="6611,2">
              <v:shape style="position:absolute;left:4902;top:5338;width:6611;height:2" coordorigin="4902,5338" coordsize="6611,0" path="m4902,5338l11514,5338e" filled="f" stroked="t" strokeweight=".713954pt" strokecolor="#646464">
                <v:path arrowok="t"/>
              </v:shape>
            </v:group>
            <v:group style="position:absolute;left:11518;top:593;width:2;height:15452" coordorigin="11518,593" coordsize="2,15452">
              <v:shape style="position:absolute;left:11518;top:593;width:2;height:15452" coordorigin="11518,593" coordsize="0,15452" path="m11518,16045l11518,593e" filled="f" stroked="t" strokeweight=".713954pt" strokecolor="#747474">
                <v:path arrowok="t"/>
              </v:shape>
            </v:group>
            <v:group style="position:absolute;left:2361;top:4303;width:2;height:1300" coordorigin="2361,4303" coordsize="2,1300">
              <v:shape style="position:absolute;left:2361;top:4303;width:2;height:1300" coordorigin="2361,4303" coordsize="0,1300" path="m2361,5603l2361,4303e" filled="f" stroked="t" strokeweight=".47597pt" strokecolor="#484848">
                <v:path arrowok="t"/>
              </v:shape>
            </v:group>
            <v:group style="position:absolute;left:4914;top:5049;width:2;height:1090" coordorigin="4914,5049" coordsize="2,1090">
              <v:shape style="position:absolute;left:4914;top:5049;width:2;height:1090" coordorigin="4914,5049" coordsize="0,1090" path="m4914,6139l4914,5049e" filled="f" stroked="t" strokeweight=".951939pt" strokecolor="#6B6B6B">
                <v:path arrowok="t"/>
              </v:shape>
            </v:group>
            <v:group style="position:absolute;left:4902;top:5589;width:2784;height:2" coordorigin="4902,5589" coordsize="2784,2">
              <v:shape style="position:absolute;left:4902;top:5589;width:2784;height:2" coordorigin="4902,5589" coordsize="2784,0" path="m4902,5589l7687,5589e" filled="f" stroked="t" strokeweight=".713954pt" strokecolor="#676767">
                <v:path arrowok="t"/>
              </v:shape>
            </v:group>
            <v:group style="position:absolute;left:7339;top:5589;width:952;height:2" coordorigin="7339,5589" coordsize="952,2">
              <v:shape style="position:absolute;left:7339;top:5589;width:952;height:2" coordorigin="7339,5589" coordsize="952,0" path="m7339,5589l8291,5589e" filled="f" stroked="t" strokeweight=".713954pt" strokecolor="#545454">
                <v:path arrowok="t"/>
              </v:shape>
            </v:group>
            <v:group style="position:absolute;left:8234;top:5589;width:300;height:2" coordorigin="8234,5589" coordsize="300,2">
              <v:shape style="position:absolute;left:8234;top:5589;width:300;height:2" coordorigin="8234,5589" coordsize="300,0" path="m8234,5589l8534,5589e" filled="f" stroked="t" strokeweight=".47597pt" strokecolor="#444444">
                <v:path arrowok="t"/>
              </v:shape>
            </v:group>
            <v:group style="position:absolute;left:8477;top:5591;width:3041;height:2" coordorigin="8477,5591" coordsize="3041,2">
              <v:shape style="position:absolute;left:8477;top:5591;width:3041;height:2" coordorigin="8477,5591" coordsize="3041,0" path="m8477,5591l11518,5591e" filled="f" stroked="t" strokeweight=".713954pt" strokecolor="#6B6B6B">
                <v:path arrowok="t"/>
              </v:shape>
            </v:group>
            <v:group style="position:absolute;left:11509;top:5292;width:2;height:1061" coordorigin="11509,5292" coordsize="2,1061">
              <v:shape style="position:absolute;left:11509;top:5292;width:2;height:1061" coordorigin="11509,5292" coordsize="0,1061" path="m11509,6354l11509,5292e" filled="f" stroked="t" strokeweight=".951939pt" strokecolor="#747474">
                <v:path arrowok="t"/>
              </v:shape>
            </v:group>
            <v:group style="position:absolute;left:2351;top:5823;width:595;height:2" coordorigin="2351,5823" coordsize="595,2">
              <v:shape style="position:absolute;left:2351;top:5823;width:595;height:2" coordorigin="2351,5823" coordsize="595,0" path="m2351,5823l2946,5823e" filled="f" stroked="t" strokeweight=".47597pt" strokecolor="#484848">
                <v:path arrowok="t"/>
              </v:shape>
            </v:group>
            <v:group style="position:absolute;left:2842;top:5826;width:1813;height:2" coordorigin="2842,5826" coordsize="1813,2">
              <v:shape style="position:absolute;left:2842;top:5826;width:1813;height:2" coordorigin="2842,5826" coordsize="1813,0" path="m2842,5826l4655,5826e" filled="f" stroked="t" strokeweight=".713954pt" strokecolor="#676767">
                <v:path arrowok="t"/>
              </v:shape>
            </v:group>
            <v:group style="position:absolute;left:4598;top:5828;width:343;height:2" coordorigin="4598,5828" coordsize="343,2">
              <v:shape style="position:absolute;left:4598;top:5828;width:343;height:2" coordorigin="4598,5828" coordsize="343,0" path="m4598,5828l4941,5828e" filled="f" stroked="t" strokeweight=".47597pt" strokecolor="#4F4F4F">
                <v:path arrowok="t"/>
              </v:shape>
            </v:group>
            <v:group style="position:absolute;left:4869;top:5830;width:6649;height:2" coordorigin="4869,5830" coordsize="6649,2">
              <v:shape style="position:absolute;left:4869;top:5830;width:6649;height:2" coordorigin="4869,5830" coordsize="6649,0" path="m4869,5830l11518,5830e" filled="f" stroked="t" strokeweight=".713954pt" strokecolor="#646464">
                <v:path arrowok="t"/>
              </v:shape>
            </v:group>
            <v:group style="position:absolute;left:8234;top:5830;width:700;height:2" coordorigin="8234,5830" coordsize="700,2">
              <v:shape style="position:absolute;left:8234;top:5830;width:700;height:2" coordorigin="8234,5830" coordsize="700,0" path="m8234,5830l8934,5830e" filled="f" stroked="t" strokeweight=".47597pt" strokecolor="#4B4B4B">
                <v:path arrowok="t"/>
              </v:shape>
            </v:group>
            <v:group style="position:absolute;left:9043;top:5828;width:300;height:2" coordorigin="9043,5828" coordsize="300,2">
              <v:shape style="position:absolute;left:9043;top:5828;width:300;height:2" coordorigin="9043,5828" coordsize="300,0" path="m9043,5828l9343,5828e" filled="f" stroked="t" strokeweight=".951939pt" strokecolor="#777777">
                <v:path arrowok="t"/>
              </v:shape>
            </v:group>
            <v:group style="position:absolute;left:723;top:6067;width:7944;height:2" coordorigin="723,6067" coordsize="7944,2">
              <v:shape style="position:absolute;left:723;top:6067;width:7944;height:2" coordorigin="723,6067" coordsize="7944,0" path="m723,6067l8667,6067e" filled="f" stroked="t" strokeweight=".713954pt" strokecolor="#707070">
                <v:path arrowok="t"/>
              </v:shape>
            </v:group>
            <v:group style="position:absolute;left:8477;top:6074;width:457;height:2" coordorigin="8477,6074" coordsize="457,2">
              <v:shape style="position:absolute;left:8477;top:6074;width:457;height:2" coordorigin="8477,6074" coordsize="457,0" path="m8477,6074l8934,6074e" filled="f" stroked="t" strokeweight=".47597pt" strokecolor="#676767">
                <v:path arrowok="t"/>
              </v:shape>
            </v:group>
            <v:group style="position:absolute;left:8877;top:6072;width:419;height:2" coordorigin="8877,6072" coordsize="419,2">
              <v:shape style="position:absolute;left:8877;top:6072;width:419;height:2" coordorigin="8877,6072" coordsize="419,0" path="m8877,6072l9296,6072e" filled="f" stroked="t" strokeweight=".47597pt" strokecolor="#444444">
                <v:path arrowok="t"/>
              </v:shape>
            </v:group>
            <v:group style="position:absolute;left:9239;top:6072;width:2280;height:2" coordorigin="9239,6072" coordsize="2280,2">
              <v:shape style="position:absolute;left:9239;top:6072;width:2280;height:2" coordorigin="9239,6072" coordsize="2280,0" path="m9239,6072l11518,6072e" filled="f" stroked="t" strokeweight=".713954pt" strokecolor="#6B6B6B">
                <v:path arrowok="t"/>
              </v:shape>
            </v:group>
            <v:group style="position:absolute;left:2358;top:5316;width:2;height:1133" coordorigin="2358,5316" coordsize="2,1133">
              <v:shape style="position:absolute;left:2358;top:5316;width:2;height:1133" coordorigin="2358,5316" coordsize="0,1133" path="m2358,6449l2358,5316e" filled="f" stroked="t" strokeweight=".951939pt" strokecolor="#676767">
                <v:path arrowok="t"/>
              </v:shape>
            </v:group>
            <v:group style="position:absolute;left:4917;top:6053;width:2;height:736" coordorigin="4917,6053" coordsize="2,736">
              <v:shape style="position:absolute;left:4917;top:6053;width:2;height:736" coordorigin="4917,6053" coordsize="0,736" path="m4917,6789l4917,6053e" filled="f" stroked="t" strokeweight=".713954pt" strokecolor="#4F4F4F">
                <v:path arrowok="t"/>
              </v:shape>
            </v:group>
            <v:group style="position:absolute;left:7739;top:6081;width:2;height:244" coordorigin="7739,6081" coordsize="2,244">
              <v:shape style="position:absolute;left:7739;top:6081;width:2;height:244" coordorigin="7739,6081" coordsize="0,244" path="m7739,6325l7739,6081e" filled="f" stroked="t" strokeweight=".237985pt" strokecolor="#9C9C9C">
                <v:path arrowok="t"/>
              </v:shape>
            </v:group>
            <v:group style="position:absolute;left:2356;top:6538;width:1309;height:2" coordorigin="2356,6538" coordsize="1309,2">
              <v:shape style="position:absolute;left:2356;top:6538;width:1309;height:2" coordorigin="2356,6538" coordsize="1309,0" path="m2356,6538l3665,6538e" filled="f" stroked="t" strokeweight=".951939pt" strokecolor="#6B6B6B">
                <v:path arrowok="t"/>
              </v:shape>
            </v:group>
            <v:group style="position:absolute;left:3608;top:6540;width:624;height:2" coordorigin="3608,6540" coordsize="624,2">
              <v:shape style="position:absolute;left:3608;top:6540;width:624;height:2" coordorigin="3608,6540" coordsize="624,0" path="m3608,6540l4231,6540e" filled="f" stroked="t" strokeweight=".47597pt" strokecolor="#545454">
                <v:path arrowok="t"/>
              </v:shape>
            </v:group>
            <v:group style="position:absolute;left:4174;top:6540;width:3617;height:2" coordorigin="4174,6540" coordsize="3617,2">
              <v:shape style="position:absolute;left:4174;top:6540;width:3617;height:2" coordorigin="4174,6540" coordsize="3617,0" path="m4174,6540l7792,6540e" filled="f" stroked="t" strokeweight=".713954pt" strokecolor="#6B6B6B">
                <v:path arrowok="t"/>
              </v:shape>
            </v:group>
            <v:group style="position:absolute;left:5583;top:6543;width:890;height:2" coordorigin="5583,6543" coordsize="890,2">
              <v:shape style="position:absolute;left:5583;top:6543;width:890;height:2" coordorigin="5583,6543" coordsize="890,0" path="m5583,6543l6473,6543e" filled="f" stroked="t" strokeweight=".47597pt" strokecolor="#545454">
                <v:path arrowok="t"/>
              </v:shape>
            </v:group>
            <v:group style="position:absolute;left:7339;top:6543;width:952;height:2" coordorigin="7339,6543" coordsize="952,2">
              <v:shape style="position:absolute;left:7339;top:6543;width:952;height:2" coordorigin="7339,6543" coordsize="952,0" path="m7339,6543l8291,6543e" filled="f" stroked="t" strokeweight=".47597pt" strokecolor="#575757">
                <v:path arrowok="t"/>
              </v:shape>
            </v:group>
            <v:group style="position:absolute;left:7739;top:6325;width:2;height:210" coordorigin="7739,6325" coordsize="2,210">
              <v:shape style="position:absolute;left:7739;top:6325;width:2;height:210" coordorigin="7739,6325" coordsize="0,210" path="m7739,6536l7739,6325e" filled="f" stroked="t" strokeweight=".237985pt" strokecolor="#808080">
                <v:path arrowok="t"/>
              </v:shape>
            </v:group>
            <v:group style="position:absolute;left:8206;top:6543;width:3313;height:2" coordorigin="8206,6543" coordsize="3313,2">
              <v:shape style="position:absolute;left:8206;top:6543;width:3313;height:2" coordorigin="8206,6543" coordsize="3313,0" path="m8206,6543l11518,6543e" filled="f" stroked="t" strokeweight=".713954pt" strokecolor="#6B6B6B">
                <v:path arrowok="t"/>
              </v:shape>
            </v:group>
            <v:group style="position:absolute;left:11509;top:6296;width:2;height:268" coordorigin="11509,6296" coordsize="2,268">
              <v:shape style="position:absolute;left:11509;top:6296;width:2;height:268" coordorigin="11509,6296" coordsize="0,268" path="m11509,6564l11509,6296e" filled="f" stroked="t" strokeweight=".47597pt" strokecolor="#545454">
                <v:path arrowok="t"/>
              </v:shape>
            </v:group>
            <v:group style="position:absolute;left:2351;top:6779;width:2589;height:2" coordorigin="2351,6779" coordsize="2589,2">
              <v:shape style="position:absolute;left:2351;top:6779;width:2589;height:2" coordorigin="2351,6779" coordsize="2589,0" path="m2351,6779l4941,6779e" filled="f" stroked="t" strokeweight=".713954pt" strokecolor="#575B5B">
                <v:path arrowok="t"/>
              </v:shape>
            </v:group>
            <v:group style="position:absolute;left:4869;top:6782;width:1276;height:2" coordorigin="4869,6782" coordsize="1276,2">
              <v:shape style="position:absolute;left:4869;top:6782;width:1276;height:2" coordorigin="4869,6782" coordsize="1276,0" path="m4869,6782l6145,6782e" filled="f" stroked="t" strokeweight=".951939pt" strokecolor="#6B6B6B">
                <v:path arrowok="t"/>
              </v:shape>
            </v:group>
            <v:group style="position:absolute;left:6088;top:6784;width:595;height:2" coordorigin="6088,6784" coordsize="595,2">
              <v:shape style="position:absolute;left:6088;top:6784;width:595;height:2" coordorigin="6088,6784" coordsize="595,0" path="m6088,6784l6683,6784e" filled="f" stroked="t" strokeweight=".47597pt" strokecolor="#484B4B">
                <v:path arrowok="t"/>
              </v:shape>
            </v:group>
            <v:group style="position:absolute;left:6625;top:6782;width:4898;height:2" coordorigin="6625,6782" coordsize="4898,2">
              <v:shape style="position:absolute;left:6625;top:6782;width:4898;height:2" coordorigin="6625,6782" coordsize="4898,0" path="m6625,6782l11523,6782e" filled="f" stroked="t" strokeweight=".713954pt" strokecolor="#676767">
                <v:path arrowok="t"/>
              </v:shape>
            </v:group>
            <v:group style="position:absolute;left:7739;top:6521;width:2;height:263" coordorigin="7739,6521" coordsize="2,263">
              <v:shape style="position:absolute;left:7739;top:6521;width:2;height:263" coordorigin="7739,6521" coordsize="0,263" path="m7739,6784l7739,6521e" filled="f" stroked="t" strokeweight=".237985pt" strokecolor="#606060">
                <v:path arrowok="t"/>
              </v:shape>
            </v:group>
            <v:group style="position:absolute;left:7711;top:6784;width:581;height:2" coordorigin="7711,6784" coordsize="581,2">
              <v:shape style="position:absolute;left:7711;top:6784;width:581;height:2" coordorigin="7711,6784" coordsize="581,0" path="m7711,6784l8291,6784e" filled="f" stroked="t" strokeweight=".47597pt" strokecolor="#444444">
                <v:path arrowok="t"/>
              </v:shape>
            </v:group>
            <v:group style="position:absolute;left:8234;top:6784;width:300;height:2" coordorigin="8234,6784" coordsize="300,2">
              <v:shape style="position:absolute;left:8234;top:6784;width:300;height:2" coordorigin="8234,6784" coordsize="300,0" path="m8234,6784l8534,6784e" filled="f" stroked="t" strokeweight=".47597pt" strokecolor="#5B6060">
                <v:path arrowok="t"/>
              </v:shape>
            </v:group>
            <v:group style="position:absolute;left:314;top:7016;width:4617;height:2" coordorigin="314,7016" coordsize="4617,2">
              <v:shape style="position:absolute;left:314;top:7016;width:4617;height:2" coordorigin="314,7016" coordsize="4617,0" path="m314,7016l4931,7016e" filled="f" stroked="t" strokeweight=".713954pt" strokecolor="#5B5B5B">
                <v:path arrowok="t"/>
              </v:shape>
            </v:group>
            <v:group style="position:absolute;left:2358;top:6296;width:2;height:1224" coordorigin="2358,6296" coordsize="2,1224">
              <v:shape style="position:absolute;left:2358;top:6296;width:2;height:1224" coordorigin="2358,6296" coordsize="0,1224" path="m2358,7520l2358,6296e" filled="f" stroked="t" strokeweight=".47597pt" strokecolor="#4B4B4B">
                <v:path arrowok="t"/>
              </v:shape>
            </v:group>
            <v:group style="position:absolute;left:4874;top:7023;width:395;height:2" coordorigin="4874,7023" coordsize="395,2">
              <v:shape style="position:absolute;left:4874;top:7023;width:395;height:2" coordorigin="4874,7023" coordsize="395,0" path="m4874,7023l5269,7023e" filled="f" stroked="t" strokeweight=".47597pt" strokecolor="#3F3F3F">
                <v:path arrowok="t"/>
              </v:shape>
            </v:group>
            <v:group style="position:absolute;left:5212;top:7026;width:1261;height:2" coordorigin="5212,7026" coordsize="1261,2">
              <v:shape style="position:absolute;left:5212;top:7026;width:1261;height:2" coordorigin="5212,7026" coordsize="1261,0" path="m5212,7026l6473,7026e" filled="f" stroked="t" strokeweight=".951939pt" strokecolor="#646464">
                <v:path arrowok="t"/>
              </v:shape>
            </v:group>
            <v:group style="position:absolute;left:6416;top:7023;width:267;height:2" coordorigin="6416,7023" coordsize="267,2">
              <v:shape style="position:absolute;left:6416;top:7023;width:267;height:2" coordorigin="6416,7023" coordsize="267,0" path="m6416,7023l6683,7023e" filled="f" stroked="t" strokeweight=".47597pt" strokecolor="#2F2F2F">
                <v:path arrowok="t"/>
              </v:shape>
            </v:group>
            <v:group style="position:absolute;left:6625;top:7023;width:362;height:2" coordorigin="6625,7023" coordsize="362,2">
              <v:shape style="position:absolute;left:6625;top:7023;width:362;height:2" coordorigin="6625,7023" coordsize="362,0" path="m6625,7023l6987,7023e" filled="f" stroked="t" strokeweight=".47597pt" strokecolor="#4F4F4F">
                <v:path arrowok="t"/>
              </v:shape>
            </v:group>
            <v:group style="position:absolute;left:6906;top:7026;width:1385;height:2" coordorigin="6906,7026" coordsize="1385,2">
              <v:shape style="position:absolute;left:6906;top:7026;width:1385;height:2" coordorigin="6906,7026" coordsize="1385,0" path="m6906,7026l8291,7026e" filled="f" stroked="t" strokeweight=".951939pt" strokecolor="#707070">
                <v:path arrowok="t"/>
              </v:shape>
            </v:group>
            <v:group style="position:absolute;left:8234;top:7023;width:300;height:2" coordorigin="8234,7023" coordsize="300,2">
              <v:shape style="position:absolute;left:8234;top:7023;width:300;height:2" coordorigin="8234,7023" coordsize="300,0" path="m8234,7023l8534,7023e" filled="f" stroked="t" strokeweight=".47597pt" strokecolor="#575757">
                <v:path arrowok="t"/>
              </v:shape>
            </v:group>
            <v:group style="position:absolute;left:8477;top:7026;width:3046;height:2" coordorigin="8477,7026" coordsize="3046,2">
              <v:shape style="position:absolute;left:8477;top:7026;width:3046;height:2" coordorigin="8477,7026" coordsize="3046,0" path="m8477,7026l11523,7026e" filled="f" stroked="t" strokeweight=".713954pt" strokecolor="#6B6B6B">
                <v:path arrowok="t"/>
              </v:shape>
            </v:group>
            <v:group style="position:absolute;left:314;top:7487;width:2789;height:2" coordorigin="314,7487" coordsize="2789,2">
              <v:shape style="position:absolute;left:314;top:7487;width:2789;height:2" coordorigin="314,7487" coordsize="2789,0" path="m314,7487l3103,7487e" filled="f" stroked="t" strokeweight=".951939pt" strokecolor="#6B6B6B">
                <v:path arrowok="t"/>
              </v:shape>
            </v:group>
            <v:group style="position:absolute;left:2889;top:7496;width:638;height:2" coordorigin="2889,7496" coordsize="638,2">
              <v:shape style="position:absolute;left:2889;top:7496;width:638;height:2" coordorigin="2889,7496" coordsize="638,0" path="m2889,7496l3527,7496e" filled="f" stroked="t" strokeweight=".713954pt" strokecolor="#575757">
                <v:path arrowok="t"/>
              </v:shape>
            </v:group>
            <v:group style="position:absolute;left:3470;top:7492;width:195;height:2" coordorigin="3470,7492" coordsize="195,2">
              <v:shape style="position:absolute;left:3470;top:7492;width:195;height:2" coordorigin="3470,7492" coordsize="195,0" path="m3470,7492l3665,7492e" filled="f" stroked="t" strokeweight=".47597pt" strokecolor="#4F4F4F">
                <v:path arrowok="t"/>
              </v:shape>
            </v:group>
            <v:group style="position:absolute;left:3608;top:7494;width:1323;height:2" coordorigin="3608,7494" coordsize="1323,2">
              <v:shape style="position:absolute;left:3608;top:7494;width:1323;height:2" coordorigin="3608,7494" coordsize="1323,0" path="m3608,7494l4931,7494e" filled="f" stroked="t" strokeweight=".951939pt" strokecolor="#6B6B6B">
                <v:path arrowok="t"/>
              </v:shape>
            </v:group>
            <v:group style="position:absolute;left:4874;top:7494;width:766;height:2" coordorigin="4874,7494" coordsize="766,2">
              <v:shape style="position:absolute;left:4874;top:7494;width:766;height:2" coordorigin="4874,7494" coordsize="766,0" path="m4874,7494l5640,7494e" filled="f" stroked="t" strokeweight=".47597pt" strokecolor="#4F4F4F">
                <v:path arrowok="t"/>
              </v:shape>
            </v:group>
            <v:group style="position:absolute;left:5583;top:7494;width:1404;height:2" coordorigin="5583,7494" coordsize="1404,2">
              <v:shape style="position:absolute;left:5583;top:7494;width:1404;height:2" coordorigin="5583,7494" coordsize="1404,0" path="m5583,7494l6987,7494e" filled="f" stroked="t" strokeweight=".713954pt" strokecolor="#676767">
                <v:path arrowok="t"/>
              </v:shape>
            </v:group>
            <v:group style="position:absolute;left:6930;top:7496;width:466;height:2" coordorigin="6930,7496" coordsize="466,2">
              <v:shape style="position:absolute;left:6930;top:7496;width:466;height:2" coordorigin="6930,7496" coordsize="466,0" path="m6930,7496l7397,7496e" filled="f" stroked="t" strokeweight=".47597pt" strokecolor="#3B3B3B">
                <v:path arrowok="t"/>
              </v:shape>
            </v:group>
            <v:group style="position:absolute;left:7339;top:7494;width:428;height:2" coordorigin="7339,7494" coordsize="428,2">
              <v:shape style="position:absolute;left:7339;top:7494;width:428;height:2" coordorigin="7339,7494" coordsize="428,0" path="m7339,7494l7768,7494e" filled="f" stroked="t" strokeweight=".47597pt" strokecolor="#5B5B5B">
                <v:path arrowok="t"/>
              </v:shape>
            </v:group>
            <v:group style="position:absolute;left:7558;top:7496;width:976;height:2" coordorigin="7558,7496" coordsize="976,2">
              <v:shape style="position:absolute;left:7558;top:7496;width:976;height:2" coordorigin="7558,7496" coordsize="976,0" path="m7558,7496l8534,7496e" filled="f" stroked="t" strokeweight=".951939pt" strokecolor="#707070">
                <v:path arrowok="t"/>
              </v:shape>
            </v:group>
            <v:group style="position:absolute;left:8477;top:7496;width:681;height:2" coordorigin="8477,7496" coordsize="681,2">
              <v:shape style="position:absolute;left:8477;top:7496;width:681;height:2" coordorigin="8477,7496" coordsize="681,0" path="m8477,7496l9158,7496e" filled="f" stroked="t" strokeweight=".47597pt" strokecolor="#444444">
                <v:path arrowok="t"/>
              </v:shape>
            </v:group>
            <v:group style="position:absolute;left:9101;top:7494;width:2418;height:2" coordorigin="9101,7494" coordsize="2418,2">
              <v:shape style="position:absolute;left:9101;top:7494;width:2418;height:2" coordorigin="9101,7494" coordsize="2418,0" path="m9101,7494l11518,7494e" filled="f" stroked="t" strokeweight=".713954pt" strokecolor="#707070">
                <v:path arrowok="t"/>
              </v:shape>
            </v:group>
            <v:group style="position:absolute;left:11514;top:7248;width:2;height:273" coordorigin="11514,7248" coordsize="2,273">
              <v:shape style="position:absolute;left:11514;top:7248;width:2;height:273" coordorigin="11514,7248" coordsize="0,273" path="m11514,7520l11514,7248e" filled="f" stroked="t" strokeweight=".47597pt" strokecolor="#4B4B4B">
                <v:path arrowok="t"/>
              </v:shape>
            </v:group>
            <v:group style="position:absolute;left:4907;top:7736;width:3627;height:2" coordorigin="4907,7736" coordsize="3627,2">
              <v:shape style="position:absolute;left:4907;top:7736;width:3627;height:2" coordorigin="4907,7736" coordsize="3627,0" path="m4907,7736l8534,7736e" filled="f" stroked="t" strokeweight=".713954pt" strokecolor="#6B6B6B">
                <v:path arrowok="t"/>
              </v:shape>
            </v:group>
            <v:group style="position:absolute;left:8477;top:7736;width:819;height:2" coordorigin="8477,7736" coordsize="819,2">
              <v:shape style="position:absolute;left:8477;top:7736;width:819;height:2" coordorigin="8477,7736" coordsize="819,0" path="m8477,7736l9296,7736e" filled="f" stroked="t" strokeweight=".47597pt" strokecolor="#4B4B4B">
                <v:path arrowok="t"/>
              </v:shape>
            </v:group>
            <v:group style="position:absolute;left:9239;top:7736;width:2289;height:2" coordorigin="9239,7736" coordsize="2289,2">
              <v:shape style="position:absolute;left:9239;top:7736;width:2289;height:2" coordorigin="9239,7736" coordsize="2289,0" path="m9239,7736l11528,7736e" filled="f" stroked="t" strokeweight=".713954pt" strokecolor="#707070">
                <v:path arrowok="t"/>
              </v:shape>
            </v:group>
            <v:group style="position:absolute;left:2358;top:7430;width:2;height:923" coordorigin="2358,7430" coordsize="2,923">
              <v:shape style="position:absolute;left:2358;top:7430;width:2;height:923" coordorigin="2358,7430" coordsize="0,923" path="m2358,8352l2358,7430e" filled="f" stroked="t" strokeweight=".951939pt" strokecolor="#676767">
                <v:path arrowok="t"/>
              </v:shape>
            </v:group>
            <v:group style="position:absolute;left:4917;top:7487;width:2;height:736" coordorigin="4917,7487" coordsize="2,736">
              <v:shape style="position:absolute;left:4917;top:7487;width:2;height:736" coordorigin="4917,7487" coordsize="0,736" path="m4917,8223l4917,7487e" filled="f" stroked="t" strokeweight=".713954pt" strokecolor="#545454">
                <v:path arrowok="t"/>
              </v:shape>
            </v:group>
            <v:group style="position:absolute;left:4907;top:7972;width:6616;height:2" coordorigin="4907,7972" coordsize="6616,2">
              <v:shape style="position:absolute;left:4907;top:7972;width:6616;height:2" coordorigin="4907,7972" coordsize="6616,0" path="m4907,7972l11523,7972e" filled="f" stroked="t" strokeweight=".713954pt" strokecolor="#6B6B6B">
                <v:path arrowok="t"/>
              </v:shape>
            </v:group>
            <v:group style="position:absolute;left:319;top:8211;width:1390;height:2" coordorigin="319,8211" coordsize="1390,2">
              <v:shape style="position:absolute;left:319;top:8211;width:1390;height:2" coordorigin="319,8211" coordsize="1390,0" path="m319,8211l1709,8211e" filled="f" stroked="t" strokeweight=".951939pt" strokecolor="#747474">
                <v:path arrowok="t"/>
              </v:shape>
            </v:group>
            <v:group style="position:absolute;left:1652;top:8211;width:1295;height:2" coordorigin="1652,8211" coordsize="1295,2">
              <v:shape style="position:absolute;left:1652;top:8211;width:1295;height:2" coordorigin="1652,8211" coordsize="1295,0" path="m1652,8211l2946,8211e" filled="f" stroked="t" strokeweight=".47597pt" strokecolor="#575757">
                <v:path arrowok="t"/>
              </v:shape>
            </v:group>
            <v:group style="position:absolute;left:2794;top:8216;width:6364;height:2" coordorigin="2794,8216" coordsize="6364,2">
              <v:shape style="position:absolute;left:2794;top:8216;width:6364;height:2" coordorigin="2794,8216" coordsize="6364,0" path="m2794,8216l9158,8216e" filled="f" stroked="t" strokeweight=".713954pt" strokecolor="#6B6B6B">
                <v:path arrowok="t"/>
              </v:shape>
            </v:group>
            <v:group style="position:absolute;left:3827;top:8216;width:828;height:2" coordorigin="3827,8216" coordsize="828,2">
              <v:shape style="position:absolute;left:3827;top:8216;width:828;height:2" coordorigin="3827,8216" coordsize="828,0" path="m3827,8216l4655,8216e" filled="f" stroked="t" strokeweight=".47597pt" strokecolor="#4B4B4B">
                <v:path arrowok="t"/>
              </v:shape>
            </v:group>
            <v:group style="position:absolute;left:7339;top:8214;width:428;height:2" coordorigin="7339,8214" coordsize="428,2">
              <v:shape style="position:absolute;left:7339;top:8214;width:428;height:2" coordorigin="7339,8214" coordsize="428,0" path="m7339,8214l7768,8214e" filled="f" stroked="t" strokeweight=".47597pt" strokecolor="#646464">
                <v:path arrowok="t"/>
              </v:shape>
            </v:group>
            <v:group style="position:absolute;left:9101;top:8214;width:195;height:2" coordorigin="9101,8214" coordsize="195,2">
              <v:shape style="position:absolute;left:9101;top:8214;width:195;height:2" coordorigin="9101,8214" coordsize="195,0" path="m9101,8214l9296,8214e" filled="f" stroked="t" strokeweight=".47597pt" strokecolor="#575757">
                <v:path arrowok="t"/>
              </v:shape>
            </v:group>
            <v:group style="position:absolute;left:9239;top:8214;width:2285;height:2" coordorigin="9239,8214" coordsize="2285,2">
              <v:shape style="position:absolute;left:9239;top:8214;width:2285;height:2" coordorigin="9239,8214" coordsize="2285,0" path="m9239,8214l11523,8214e" filled="f" stroked="t" strokeweight=".713954pt" strokecolor="#6B6B6B">
                <v:path arrowok="t"/>
              </v:shape>
            </v:group>
            <v:group style="position:absolute;left:11518;top:8171;width:2;height:325" coordorigin="11518,8171" coordsize="2,325">
              <v:shape style="position:absolute;left:11518;top:8171;width:2;height:325" coordorigin="11518,8171" coordsize="0,325" path="m11518,8496l11518,8171e" filled="f" stroked="t" strokeweight=".47597pt" strokecolor="#4F4F4F">
                <v:path arrowok="t"/>
              </v:shape>
            </v:group>
            <v:group style="position:absolute;left:2358;top:8171;width:2;height:765" coordorigin="2358,8171" coordsize="2,765">
              <v:shape style="position:absolute;left:2358;top:8171;width:2;height:765" coordorigin="2358,8171" coordsize="0,765" path="m2358,8936l2358,8171e" filled="f" stroked="t" strokeweight=".47597pt" strokecolor="#545454">
                <v:path arrowok="t"/>
              </v:shape>
            </v:group>
            <v:group style="position:absolute;left:11518;top:8438;width:2;height:263" coordorigin="11518,8438" coordsize="2,263">
              <v:shape style="position:absolute;left:11518;top:8438;width:2;height:263" coordorigin="11518,8438" coordsize="0,263" path="m11518,8701l11518,8438e" filled="f" stroked="t" strokeweight=".47597pt" strokecolor="#646464">
                <v:path arrowok="t"/>
              </v:shape>
            </v:group>
            <v:group style="position:absolute;left:314;top:8907;width:2075;height:2" coordorigin="314,8907" coordsize="2075,2">
              <v:shape style="position:absolute;left:314;top:8907;width:2075;height:2" coordorigin="314,8907" coordsize="2075,0" path="m314,8907l2389,8907e" filled="f" stroked="t" strokeweight=".47597pt" strokecolor="#4F4F4F">
                <v:path arrowok="t"/>
              </v:shape>
            </v:group>
            <v:group style="position:absolute;left:324;top:8563;width:2;height:1229" coordorigin="324,8563" coordsize="2,1229">
              <v:shape style="position:absolute;left:324;top:8563;width:2;height:1229" coordorigin="324,8563" coordsize="0,1229" path="m324,9791l324,8563e" filled="f" stroked="t" strokeweight=".951939pt" strokecolor="#6B6B6B">
                <v:path arrowok="t"/>
              </v:shape>
            </v:group>
            <v:group style="position:absolute;left:2032;top:8909;width:1633;height:2" coordorigin="2032,8909" coordsize="1633,2">
              <v:shape style="position:absolute;left:2032;top:8909;width:1633;height:2" coordorigin="2032,8909" coordsize="1633,0" path="m2032,8909l3665,8909e" filled="f" stroked="t" strokeweight=".951939pt" strokecolor="#646464">
                <v:path arrowok="t"/>
              </v:shape>
            </v:group>
            <v:group style="position:absolute;left:3608;top:8912;width:276;height:2" coordorigin="3608,8912" coordsize="276,2">
              <v:shape style="position:absolute;left:3608;top:8912;width:276;height:2" coordorigin="3608,8912" coordsize="276,0" path="m3608,8912l3884,8912e" filled="f" stroked="t" strokeweight=".47597pt" strokecolor="#5B5B5B">
                <v:path arrowok="t"/>
              </v:shape>
            </v:group>
            <v:group style="position:absolute;left:3827;top:8912;width:405;height:2" coordorigin="3827,8912" coordsize="405,2">
              <v:shape style="position:absolute;left:3827;top:8912;width:405;height:2" coordorigin="3827,8912" coordsize="405,0" path="m3827,8912l4231,8912e" filled="f" stroked="t" strokeweight=".47597pt" strokecolor="#484848">
                <v:path arrowok="t"/>
              </v:shape>
            </v:group>
            <v:group style="position:absolute;left:4174;top:8909;width:1133;height:2" coordorigin="4174,8909" coordsize="1133,2">
              <v:shape style="position:absolute;left:4174;top:8909;width:1133;height:2" coordorigin="4174,8909" coordsize="1133,0" path="m4174,8909l5307,8909e" filled="f" stroked="t" strokeweight=".951939pt" strokecolor="#707070">
                <v:path arrowok="t"/>
              </v:shape>
            </v:group>
            <v:group style="position:absolute;left:5212;top:8912;width:428;height:2" coordorigin="5212,8912" coordsize="428,2">
              <v:shape style="position:absolute;left:5212;top:8912;width:428;height:2" coordorigin="5212,8912" coordsize="428,0" path="m5212,8912l5640,8912e" filled="f" stroked="t" strokeweight=".47597pt" strokecolor="#575757">
                <v:path arrowok="t"/>
              </v:shape>
            </v:group>
            <v:group style="position:absolute;left:5583;top:8912;width:462;height:2" coordorigin="5583,8912" coordsize="462,2">
              <v:shape style="position:absolute;left:5583;top:8912;width:462;height:2" coordorigin="5583,8912" coordsize="462,0" path="m5583,8912l6045,8912e" filled="f" stroked="t" strokeweight=".47597pt" strokecolor="#3F3F3F">
                <v:path arrowok="t"/>
              </v:shape>
            </v:group>
            <v:group style="position:absolute;left:5988;top:8912;width:157;height:2" coordorigin="5988,8912" coordsize="157,2">
              <v:shape style="position:absolute;left:5988;top:8912;width:157;height:2" coordorigin="5988,8912" coordsize="157,0" path="m5988,8912l6145,8912e" filled="f" stroked="t" strokeweight=".47597pt" strokecolor="#5B5B5B">
                <v:path arrowok="t"/>
              </v:shape>
            </v:group>
            <v:group style="position:absolute;left:6088;top:8912;width:5436;height:2" coordorigin="6088,8912" coordsize="5436,2">
              <v:shape style="position:absolute;left:6088;top:8912;width:5436;height:2" coordorigin="6088,8912" coordsize="5436,0" path="m6088,8912l11523,8912e" filled="f" stroked="t" strokeweight=".713954pt" strokecolor="#676767">
                <v:path arrowok="t"/>
              </v:shape>
            </v:group>
            <v:group style="position:absolute;left:6930;top:8912;width:838;height:2" coordorigin="6930,8912" coordsize="838,2">
              <v:shape style="position:absolute;left:6930;top:8912;width:838;height:2" coordorigin="6930,8912" coordsize="838,0" path="m6930,8912l7768,8912e" filled="f" stroked="t" strokeweight=".47597pt" strokecolor="#545454">
                <v:path arrowok="t"/>
              </v:shape>
            </v:group>
            <v:group style="position:absolute;left:8477;top:8912;width:819;height:2" coordorigin="8477,8912" coordsize="819,2">
              <v:shape style="position:absolute;left:8477;top:8912;width:819;height:2" coordorigin="8477,8912" coordsize="819,0" path="m8477,8912l9296,8912e" filled="f" stroked="t" strokeweight=".47597pt" strokecolor="#4F4F4F">
                <v:path arrowok="t"/>
              </v:shape>
            </v:group>
            <v:group style="position:absolute;left:309;top:9763;width:7458;height:2" coordorigin="309,9763" coordsize="7458,2">
              <v:shape style="position:absolute;left:309;top:9763;width:7458;height:2" coordorigin="309,9763" coordsize="7458,0" path="m309,9763l7768,9763e" filled="f" stroked="t" strokeweight=".713954pt" strokecolor="#646464">
                <v:path arrowok="t"/>
              </v:shape>
            </v:group>
            <v:group style="position:absolute;left:328;top:5546;width:2;height:301" coordorigin="328,5546" coordsize="2,301">
              <v:shape style="position:absolute;left:328;top:5546;width:2;height:301" coordorigin="328,5546" coordsize="0,301" path="m328,5847l328,5546e" filled="f" stroked="t" strokeweight=".47597pt" strokecolor="#343434">
                <v:path arrowok="t"/>
              </v:shape>
            </v:group>
            <v:group style="position:absolute;left:324;top:7692;width:2;height:296" coordorigin="324,7692" coordsize="2,296">
              <v:shape style="position:absolute;left:324;top:7692;width:2;height:296" coordorigin="324,7692" coordsize="0,296" path="m324,7989l324,7692e" filled="f" stroked="t" strokeweight=".47597pt" strokecolor="#484848">
                <v:path arrowok="t"/>
              </v:shape>
            </v:group>
            <v:group style="position:absolute;left:324;top:569;width:2;height:15461" coordorigin="324,569" coordsize="2,15461">
              <v:shape style="position:absolute;left:324;top:569;width:2;height:15461" coordorigin="324,569" coordsize="0,15461" path="m324,16030l324,569e" filled="f" stroked="t" strokeweight=".713954pt" strokecolor="#575757">
                <v:path arrowok="t"/>
              </v:shape>
            </v:group>
            <v:group style="position:absolute;left:2358;top:8864;width:2;height:1468" coordorigin="2358,8864" coordsize="2,1468">
              <v:shape style="position:absolute;left:2358;top:8864;width:2;height:1468" coordorigin="2358,8864" coordsize="0,1468" path="m2358,10332l2358,8864e" filled="f" stroked="t" strokeweight=".951939pt" strokecolor="#676767">
                <v:path arrowok="t"/>
              </v:shape>
            </v:group>
            <v:group style="position:absolute;left:7711;top:9767;width:581;height:2" coordorigin="7711,9767" coordsize="581,2">
              <v:shape style="position:absolute;left:7711;top:9767;width:581;height:2" coordorigin="7711,9767" coordsize="581,0" path="m7711,9767l8291,9767e" filled="f" stroked="t" strokeweight=".47597pt" strokecolor="#444444">
                <v:path arrowok="t"/>
              </v:shape>
            </v:group>
            <v:group style="position:absolute;left:8234;top:9767;width:300;height:2" coordorigin="8234,9767" coordsize="300,2">
              <v:shape style="position:absolute;left:8234;top:9767;width:300;height:2" coordorigin="8234,9767" coordsize="300,0" path="m8234,9767l8534,9767e" filled="f" stroked="t" strokeweight=".47597pt" strokecolor="#606060">
                <v:path arrowok="t"/>
              </v:shape>
            </v:group>
            <v:group style="position:absolute;left:8434;top:9767;width:3089;height:2" coordorigin="8434,9767" coordsize="3089,2">
              <v:shape style="position:absolute;left:8434;top:9767;width:3089;height:2" coordorigin="8434,9767" coordsize="3089,0" path="m8434,9767l11523,9767e" filled="f" stroked="t" strokeweight=".713954pt" strokecolor="#6B6B6B">
                <v:path arrowok="t"/>
              </v:shape>
            </v:group>
            <v:group style="position:absolute;left:319;top:10011;width:8615;height:2" coordorigin="319,10011" coordsize="8615,2">
              <v:shape style="position:absolute;left:319;top:10011;width:8615;height:2" coordorigin="319,10011" coordsize="8615,0" path="m319,10011l8934,10011e" filled="f" stroked="t" strokeweight=".713954pt" strokecolor="#646464">
                <v:path arrowok="t"/>
              </v:shape>
            </v:group>
            <v:group style="position:absolute;left:3608;top:10011;width:276;height:2" coordorigin="3608,10011" coordsize="276,2">
              <v:shape style="position:absolute;left:3608;top:10011;width:276;height:2" coordorigin="3608,10011" coordsize="276,0" path="m3608,10011l3884,10011e" filled="f" stroked="t" strokeweight=".47597pt" strokecolor="#4B4B4B">
                <v:path arrowok="t"/>
              </v:shape>
            </v:group>
            <v:group style="position:absolute;left:3827;top:10011;width:405;height:2" coordorigin="3827,10011" coordsize="405,2">
              <v:shape style="position:absolute;left:3827;top:10011;width:405;height:2" coordorigin="3827,10011" coordsize="405,0" path="m3827,10011l4231,10011e" filled="f" stroked="t" strokeweight=".47597pt" strokecolor="#343434">
                <v:path arrowok="t"/>
              </v:shape>
            </v:group>
            <v:group style="position:absolute;left:4174;top:10014;width:481;height:2" coordorigin="4174,10014" coordsize="481,2">
              <v:shape style="position:absolute;left:4174;top:10014;width:481;height:2" coordorigin="4174,10014" coordsize="481,0" path="m4174,10014l4655,10014e" filled="f" stroked="t" strokeweight=".713954pt" strokecolor="#606060">
                <v:path arrowok="t"/>
              </v:shape>
            </v:group>
            <v:group style="position:absolute;left:5583;top:10011;width:552;height:2" coordorigin="5583,10011" coordsize="552,2">
              <v:shape style="position:absolute;left:5583;top:10011;width:552;height:2" coordorigin="5583,10011" coordsize="552,0" path="m5583,10011l6135,10011e" filled="f" stroked="t" strokeweight=".47597pt" strokecolor="#3F3F3F">
                <v:path arrowok="t"/>
              </v:shape>
            </v:group>
            <v:group style="position:absolute;left:5988;top:10011;width:157;height:2" coordorigin="5988,10011" coordsize="157,2">
              <v:shape style="position:absolute;left:5988;top:10011;width:157;height:2" coordorigin="5988,10011" coordsize="157,0" path="m5988,10011l6145,10011e" filled="f" stroked="t" strokeweight=".47597pt" strokecolor="#575757">
                <v:path arrowok="t"/>
              </v:shape>
            </v:group>
            <v:group style="position:absolute;left:8877;top:10011;width:419;height:2" coordorigin="8877,10011" coordsize="419,2">
              <v:shape style="position:absolute;left:8877;top:10011;width:419;height:2" coordorigin="8877,10011" coordsize="419,0" path="m8877,10011l9296,10011e" filled="f" stroked="t" strokeweight=".47597pt" strokecolor="#575757">
                <v:path arrowok="t"/>
              </v:shape>
            </v:group>
            <v:group style="position:absolute;left:9239;top:10011;width:2285;height:2" coordorigin="9239,10011" coordsize="2285,2">
              <v:shape style="position:absolute;left:9239;top:10011;width:2285;height:2" coordorigin="9239,10011" coordsize="2285,0" path="m9239,10011l11523,10011e" filled="f" stroked="t" strokeweight=".713954pt" strokecolor="#6B6B6B">
                <v:path arrowok="t"/>
              </v:shape>
            </v:group>
            <v:group style="position:absolute;left:314;top:10250;width:11209;height:2" coordorigin="314,10250" coordsize="11209,2">
              <v:shape style="position:absolute;left:314;top:10250;width:11209;height:2" coordorigin="314,10250" coordsize="11209,0" path="m314,10250l11523,10250e" filled="f" stroked="t" strokeweight=".713954pt" strokecolor="#676767">
                <v:path arrowok="t"/>
              </v:shape>
            </v:group>
            <v:group style="position:absolute;left:4598;top:10255;width:671;height:2" coordorigin="4598,10255" coordsize="671,2">
              <v:shape style="position:absolute;left:4598;top:10255;width:671;height:2" coordorigin="4598,10255" coordsize="671,0" path="m4598,10255l5269,10255e" filled="f" stroked="t" strokeweight=".47597pt" strokecolor="#484848">
                <v:path arrowok="t"/>
              </v:shape>
            </v:group>
            <v:group style="position:absolute;left:6088;top:10255;width:900;height:2" coordorigin="6088,10255" coordsize="900,2">
              <v:shape style="position:absolute;left:6088;top:10255;width:900;height:2" coordorigin="6088,10255" coordsize="900,0" path="m6088,10255l6987,10255e" filled="f" stroked="t" strokeweight=".47597pt" strokecolor="#4F4F4F">
                <v:path arrowok="t"/>
              </v:shape>
            </v:group>
            <v:group style="position:absolute;left:7711;top:10255;width:823;height:2" coordorigin="7711,10255" coordsize="823,2">
              <v:shape style="position:absolute;left:7711;top:10255;width:823;height:2" coordorigin="7711,10255" coordsize="823,0" path="m7711,10255l8534,10255e" filled="f" stroked="t" strokeweight=".47597pt" strokecolor="#484848">
                <v:path arrowok="t"/>
              </v:shape>
            </v:group>
            <v:group style="position:absolute;left:2356;top:10207;width:2;height:607" coordorigin="2356,10207" coordsize="2,607">
              <v:shape style="position:absolute;left:2356;top:10207;width:2;height:607" coordorigin="2356,10207" coordsize="0,607" path="m2356,10814l2356,10207e" filled="f" stroked="t" strokeweight=".47597pt" strokecolor="#444444">
                <v:path arrowok="t"/>
              </v:shape>
            </v:group>
            <v:group style="position:absolute;left:823;top:10740;width:885;height:2" coordorigin="823,10740" coordsize="885,2">
              <v:shape style="position:absolute;left:823;top:10740;width:885;height:2" coordorigin="823,10740" coordsize="885,0" path="m823,10740l1709,10740e" filled="f" stroked="t" strokeweight=".47597pt" strokecolor="#575757">
                <v:path arrowok="t"/>
              </v:shape>
            </v:group>
            <v:group style="position:absolute;left:1523;top:10743;width:2004;height:2" coordorigin="1523,10743" coordsize="2004,2">
              <v:shape style="position:absolute;left:1523;top:10743;width:2004;height:2" coordorigin="1523,10743" coordsize="2004,0" path="m1523,10743l3527,10743e" filled="f" stroked="t" strokeweight=".951939pt" strokecolor="#707070">
                <v:path arrowok="t"/>
              </v:shape>
            </v:group>
            <v:group style="position:absolute;left:3470;top:10743;width:195;height:2" coordorigin="3470,10743" coordsize="195,2">
              <v:shape style="position:absolute;left:3470;top:10743;width:195;height:2" coordorigin="3470,10743" coordsize="195,0" path="m3470,10743l3665,10743e" filled="f" stroked="t" strokeweight=".47597pt" strokecolor="#5B5B5B">
                <v:path arrowok="t"/>
              </v:shape>
            </v:group>
            <v:group style="position:absolute;left:3608;top:10745;width:7915;height:2" coordorigin="3608,10745" coordsize="7915,2">
              <v:shape style="position:absolute;left:3608;top:10745;width:7915;height:2" coordorigin="3608,10745" coordsize="7915,0" path="m3608,10745l11523,10745e" filled="f" stroked="t" strokeweight=".713954pt" strokecolor="#707070">
                <v:path arrowok="t"/>
              </v:shape>
            </v:group>
            <v:group style="position:absolute;left:5212;top:10747;width:428;height:2" coordorigin="5212,10747" coordsize="428,2">
              <v:shape style="position:absolute;left:5212;top:10747;width:428;height:2" coordorigin="5212,10747" coordsize="428,0" path="m5212,10747l5640,10747e" filled="f" stroked="t" strokeweight=".47597pt" strokecolor="#545454">
                <v:path arrowok="t"/>
              </v:shape>
            </v:group>
            <v:group style="position:absolute;left:6930;top:10747;width:466;height:2" coordorigin="6930,10747" coordsize="466,2">
              <v:shape style="position:absolute;left:6930;top:10747;width:466;height:2" coordorigin="6930,10747" coordsize="466,0" path="m6930,10747l7397,10747e" filled="f" stroked="t" strokeweight=".47597pt" strokecolor="#545454">
                <v:path arrowok="t"/>
              </v:shape>
            </v:group>
            <v:group style="position:absolute;left:8234;top:10745;width:923;height:2" coordorigin="8234,10745" coordsize="923,2">
              <v:shape style="position:absolute;left:8234;top:10745;width:923;height:2" coordorigin="8234,10745" coordsize="923,0" path="m8234,10745l9158,10745e" filled="f" stroked="t" strokeweight=".47597pt" strokecolor="#5B5B5B">
                <v:path arrowok="t"/>
              </v:shape>
            </v:group>
            <v:group style="position:absolute;left:1261;top:10984;width:4379;height:2" coordorigin="1261,10984" coordsize="4379,2">
              <v:shape style="position:absolute;left:1261;top:10984;width:4379;height:2" coordorigin="1261,10984" coordsize="4379,0" path="m1261,10984l5640,10984e" filled="f" stroked="t" strokeweight=".713954pt" strokecolor="#676767">
                <v:path arrowok="t"/>
              </v:shape>
            </v:group>
            <v:group style="position:absolute;left:314;top:10979;width:1395;height:2" coordorigin="314,10979" coordsize="1395,2">
              <v:shape style="position:absolute;left:314;top:10979;width:1395;height:2" coordorigin="314,10979" coordsize="1395,0" path="m314,10979l1709,10979e" filled="f" stroked="t" strokeweight=".47597pt" strokecolor="#484848">
                <v:path arrowok="t"/>
              </v:shape>
            </v:group>
            <v:group style="position:absolute;left:5583;top:10987;width:462;height:2" coordorigin="5583,10987" coordsize="462,2">
              <v:shape style="position:absolute;left:5583;top:10987;width:462;height:2" coordorigin="5583,10987" coordsize="462,0" path="m5583,10987l6045,10987e" filled="f" stroked="t" strokeweight=".47597pt" strokecolor="#575757">
                <v:path arrowok="t"/>
              </v:shape>
            </v:group>
            <v:group style="position:absolute;left:5988;top:10984;width:2546;height:2" coordorigin="5988,10984" coordsize="2546,2">
              <v:shape style="position:absolute;left:5988;top:10984;width:2546;height:2" coordorigin="5988,10984" coordsize="2546,0" path="m5988,10984l8534,10984e" filled="f" stroked="t" strokeweight=".951939pt" strokecolor="#707070">
                <v:path arrowok="t"/>
              </v:shape>
            </v:group>
            <v:group style="position:absolute;left:8477;top:10987;width:819;height:2" coordorigin="8477,10987" coordsize="819,2">
              <v:shape style="position:absolute;left:8477;top:10987;width:819;height:2" coordorigin="8477,10987" coordsize="819,0" path="m8477,10987l9296,10987e" filled="f" stroked="t" strokeweight=".47597pt" strokecolor="#4F4F4F">
                <v:path arrowok="t"/>
              </v:shape>
            </v:group>
            <v:group style="position:absolute;left:9239;top:10987;width:2289;height:2" coordorigin="9239,10987" coordsize="2289,2">
              <v:shape style="position:absolute;left:9239;top:10987;width:2289;height:2" coordorigin="9239,10987" coordsize="2289,0" path="m9239,10987l11528,10987e" filled="f" stroked="t" strokeweight=".713954pt" strokecolor="#747474">
                <v:path arrowok="t"/>
              </v:shape>
            </v:group>
            <v:group style="position:absolute;left:309;top:11226;width:4960;height:2" coordorigin="309,11226" coordsize="4960,2">
              <v:shape style="position:absolute;left:309;top:11226;width:4960;height:2" coordorigin="309,11226" coordsize="4960,0" path="m309,11226l5269,11226e" filled="f" stroked="t" strokeweight=".713954pt" strokecolor="#676767">
                <v:path arrowok="t"/>
              </v:shape>
            </v:group>
            <v:group style="position:absolute;left:2356;top:10757;width:2;height:1085" coordorigin="2356,10757" coordsize="2,1085">
              <v:shape style="position:absolute;left:2356;top:10757;width:2;height:1085" coordorigin="2356,10757" coordsize="0,1085" path="m2356,11842l2356,10757e" filled="f" stroked="t" strokeweight=".713954pt" strokecolor="#646464">
                <v:path arrowok="t"/>
              </v:shape>
            </v:group>
            <v:group style="position:absolute;left:5212;top:11235;width:428;height:2" coordorigin="5212,11235" coordsize="428,2">
              <v:shape style="position:absolute;left:5212;top:11235;width:428;height:2" coordorigin="5212,11235" coordsize="428,0" path="m5212,11235l5640,11235e" filled="f" stroked="t" strokeweight=".47597pt" strokecolor="#545454">
                <v:path arrowok="t"/>
              </v:shape>
            </v:group>
            <v:group style="position:absolute;left:5583;top:11233;width:923;height:2" coordorigin="5583,11233" coordsize="923,2">
              <v:shape style="position:absolute;left:5583;top:11233;width:923;height:2" coordorigin="5583,11233" coordsize="923,0" path="m5583,11233l6507,11233e" filled="f" stroked="t" strokeweight=".951939pt" strokecolor="#6B6B6B">
                <v:path arrowok="t"/>
              </v:shape>
            </v:group>
            <v:group style="position:absolute;left:6416;top:11235;width:267;height:2" coordorigin="6416,11235" coordsize="267,2">
              <v:shape style="position:absolute;left:6416;top:11235;width:267;height:2" coordorigin="6416,11235" coordsize="267,0" path="m6416,11235l6683,11235e" filled="f" stroked="t" strokeweight=".713954pt" strokecolor="#545454">
                <v:path arrowok="t"/>
              </v:shape>
            </v:group>
            <v:group style="position:absolute;left:6625;top:11230;width:362;height:2" coordorigin="6625,11230" coordsize="362,2">
              <v:shape style="position:absolute;left:6625;top:11230;width:362;height:2" coordorigin="6625,11230" coordsize="362,0" path="m6625,11230l6987,11230e" filled="f" stroked="t" strokeweight=".47597pt" strokecolor="#545454">
                <v:path arrowok="t"/>
              </v:shape>
            </v:group>
            <v:group style="position:absolute;left:6911;top:11233;width:1380;height:2" coordorigin="6911,11233" coordsize="1380,2">
              <v:shape style="position:absolute;left:6911;top:11233;width:1380;height:2" coordorigin="6911,11233" coordsize="1380,0" path="m6911,11233l8291,11233e" filled="f" stroked="t" strokeweight=".713954pt" strokecolor="#707070">
                <v:path arrowok="t"/>
              </v:shape>
            </v:group>
            <v:group style="position:absolute;left:7378;top:10982;width:2;height:3304" coordorigin="7378,10982" coordsize="2,3304">
              <v:shape style="position:absolute;left:7378;top:10982;width:2;height:3304" coordorigin="7378,10982" coordsize="0,3304" path="m7378,14285l7378,10982e" filled="f" stroked="t" strokeweight=".713954pt" strokecolor="#646464">
                <v:path arrowok="t"/>
              </v:shape>
            </v:group>
            <v:group style="position:absolute;left:8234;top:11230;width:300;height:2" coordorigin="8234,11230" coordsize="300,2">
              <v:shape style="position:absolute;left:8234;top:11230;width:300;height:2" coordorigin="8234,11230" coordsize="300,0" path="m8234,11230l8534,11230e" filled="f" stroked="t" strokeweight=".47597pt" strokecolor="#5B5B5B">
                <v:path arrowok="t"/>
              </v:shape>
            </v:group>
            <v:group style="position:absolute;left:8477;top:11230;width:3051;height:2" coordorigin="8477,11230" coordsize="3051,2">
              <v:shape style="position:absolute;left:8477;top:11230;width:3051;height:2" coordorigin="8477,11230" coordsize="3051,0" path="m8477,11230l11528,11230e" filled="f" stroked="t" strokeweight=".713954pt" strokecolor="#707070">
                <v:path arrowok="t"/>
              </v:shape>
            </v:group>
            <v:group style="position:absolute;left:319;top:11685;width:2;height:531" coordorigin="319,11685" coordsize="2,531">
              <v:shape style="position:absolute;left:319;top:11685;width:2;height:531" coordorigin="319,11685" coordsize="0,531" path="m319,12215l319,11685e" filled="f" stroked="t" strokeweight=".47597pt" strokecolor="#3F3F3F">
                <v:path arrowok="t"/>
              </v:shape>
            </v:group>
            <v:group style="position:absolute;left:1116;top:10972;width:2;height:5058" coordorigin="1116,10972" coordsize="2,5058">
              <v:shape style="position:absolute;left:1116;top:10972;width:2;height:5058" coordorigin="1116,10972" coordsize="0,5058" path="m1116,16030l1116,10972e" filled="f" stroked="t" strokeweight=".713954pt" strokecolor="#646464">
                <v:path arrowok="t"/>
              </v:shape>
            </v:group>
            <v:group style="position:absolute;left:1687;top:10977;width:2;height:1243" coordorigin="1687,10977" coordsize="2,1243">
              <v:shape style="position:absolute;left:1687;top:10977;width:2;height:1243" coordorigin="1687,10977" coordsize="0,1243" path="m1687,12220l1687,10977e" filled="f" stroked="t" strokeweight=".951939pt" strokecolor="#676767">
                <v:path arrowok="t"/>
              </v:shape>
            </v:group>
            <v:group style="position:absolute;left:2356;top:11685;width:2;height:975" coordorigin="2356,11685" coordsize="2,975">
              <v:shape style="position:absolute;left:2356;top:11685;width:2;height:975" coordorigin="2356,11685" coordsize="0,975" path="m2356,12660l2356,11685e" filled="f" stroked="t" strokeweight=".47597pt" strokecolor="#484848">
                <v:path arrowok="t"/>
              </v:shape>
            </v:group>
            <v:group style="position:absolute;left:1690;top:12158;width:2;height:502" coordorigin="1690,12158" coordsize="2,502">
              <v:shape style="position:absolute;left:1690;top:12158;width:2;height:502" coordorigin="1690,12158" coordsize="0,502" path="m1690,12660l1690,12158e" filled="f" stroked="t" strokeweight=".47597pt" strokecolor="#3F3F3F">
                <v:path arrowok="t"/>
              </v:shape>
            </v:group>
            <v:group style="position:absolute;left:2356;top:12545;width:2;height:330" coordorigin="2356,12545" coordsize="2,330">
              <v:shape style="position:absolute;left:2356;top:12545;width:2;height:330" coordorigin="2356,12545" coordsize="0,330" path="m2356,12875l2356,12545e" filled="f" stroked="t" strokeweight=".951939pt" strokecolor="#707070">
                <v:path arrowok="t"/>
              </v:shape>
            </v:group>
            <v:group style="position:absolute;left:7739;top:13109;width:3770;height:2" coordorigin="7739,13109" coordsize="3770,2">
              <v:shape style="position:absolute;left:7739;top:13109;width:3770;height:2" coordorigin="7739,13109" coordsize="3770,0" path="m7739,13109l11509,13109e" filled="f" stroked="t" strokeweight="1.189924pt" strokecolor="#4B547C">
                <v:path arrowok="t"/>
              </v:shape>
            </v:group>
            <v:group style="position:absolute;left:2347;top:12660;width:2;height:478" coordorigin="2347,12660" coordsize="2,478">
              <v:shape style="position:absolute;left:2347;top:12660;width:2;height:478" coordorigin="2347,12660" coordsize="0,478" path="m2347,13138l2347,12660e" filled="f" stroked="t" strokeweight="1.427909pt" strokecolor="#676767">
                <v:path arrowok="t"/>
              </v:shape>
            </v:group>
            <v:group style="position:absolute;left:314;top:13434;width:2047;height:2" coordorigin="314,13434" coordsize="2047,2">
              <v:shape style="position:absolute;left:314;top:13434;width:2047;height:2" coordorigin="314,13434" coordsize="2047,0" path="m314,13434l2361,13434e" filled="f" stroked="t" strokeweight=".237985pt" strokecolor="#6B6B6B">
                <v:path arrowok="t"/>
              </v:shape>
            </v:group>
            <v:group style="position:absolute;left:324;top:13081;width:2;height:387" coordorigin="324,13081" coordsize="2,387">
              <v:shape style="position:absolute;left:324;top:13081;width:2;height:387" coordorigin="324,13081" coordsize="0,387" path="m324,13468l324,13081e" filled="f" stroked="t" strokeweight=".47597pt" strokecolor="#4F4F4F">
                <v:path arrowok="t"/>
              </v:shape>
            </v:group>
            <v:group style="position:absolute;left:2356;top:13081;width:2;height:387" coordorigin="2356,13081" coordsize="2,387">
              <v:shape style="position:absolute;left:2356;top:13081;width:2;height:387" coordorigin="2356,13081" coordsize="0,387" path="m2356,13468l2356,13081e" filled="f" stroked="t" strokeweight=".713954pt" strokecolor="#646464">
                <v:path arrowok="t"/>
              </v:shape>
            </v:group>
            <v:group style="position:absolute;left:1687;top:12602;width:2;height:1253" coordorigin="1687,12602" coordsize="2,1253">
              <v:shape style="position:absolute;left:1687;top:12602;width:2;height:1253" coordorigin="1687,12602" coordsize="0,1253" path="m1687,13855l1687,12602e" filled="f" stroked="t" strokeweight=".951939pt" strokecolor="#676767">
                <v:path arrowok="t"/>
              </v:shape>
            </v:group>
            <v:group style="position:absolute;left:2358;top:13406;width:2;height:134" coordorigin="2358,13406" coordsize="2,134">
              <v:shape style="position:absolute;left:2358;top:13406;width:2;height:134" coordorigin="2358,13406" coordsize="0,134" path="m2358,13540l2358,13406e" filled="f" stroked="t" strokeweight=".47597pt" strokecolor="#4F4F4F">
                <v:path arrowok="t"/>
              </v:shape>
            </v:group>
            <v:group style="position:absolute;left:319;top:13482;width:2;height:655" coordorigin="319,13482" coordsize="2,655">
              <v:shape style="position:absolute;left:319;top:13482;width:2;height:655" coordorigin="319,13482" coordsize="0,655" path="m319,14137l319,13482e" filled="f" stroked="t" strokeweight=".47597pt" strokecolor="#383838">
                <v:path arrowok="t"/>
              </v:shape>
            </v:group>
            <v:group style="position:absolute;left:2356;top:13482;width:2;height:655" coordorigin="2356,13482" coordsize="2,655">
              <v:shape style="position:absolute;left:2356;top:13482;width:2;height:655" coordorigin="2356,13482" coordsize="0,655" path="m2356,14137l2356,13482e" filled="f" stroked="t" strokeweight=".47597pt" strokecolor="#2F2F2F">
                <v:path arrowok="t"/>
              </v:shape>
            </v:group>
            <v:group style="position:absolute;left:1687;top:13798;width:2;height:837" coordorigin="1687,13798" coordsize="2,837">
              <v:shape style="position:absolute;left:1687;top:13798;width:2;height:837" coordorigin="1687,13798" coordsize="0,837" path="m1687,14634l1687,13798e" filled="f" stroked="t" strokeweight=".47597pt" strokecolor="#4B4B4B">
                <v:path arrowok="t"/>
              </v:shape>
            </v:group>
            <v:group style="position:absolute;left:2354;top:14080;width:2;height:430" coordorigin="2354,14080" coordsize="2,430">
              <v:shape style="position:absolute;left:2354;top:14080;width:2;height:430" coordorigin="2354,14080" coordsize="0,430" path="m2354,14510l2354,14080e" filled="f" stroked="t" strokeweight=".713954pt" strokecolor="#545454">
                <v:path arrowok="t"/>
              </v:shape>
            </v:group>
            <v:group style="position:absolute;left:7380;top:14080;width:2;height:430" coordorigin="7380,14080" coordsize="2,430">
              <v:shape style="position:absolute;left:7380;top:14080;width:2;height:430" coordorigin="7380,14080" coordsize="0,430" path="m7380,14510l7380,14080e" filled="f" stroked="t" strokeweight=".713954pt" strokecolor="#606060">
                <v:path arrowok="t"/>
              </v:shape>
            </v:group>
            <v:group style="position:absolute;left:1114;top:14453;width:2;height:555" coordorigin="1114,14453" coordsize="2,555">
              <v:shape style="position:absolute;left:1114;top:14453;width:2;height:555" coordorigin="1114,14453" coordsize="0,555" path="m1114,15007l1114,14453e" filled="f" stroked="t" strokeweight=".47597pt" strokecolor="#3B3B3B">
                <v:path arrowok="t"/>
              </v:shape>
            </v:group>
            <v:group style="position:absolute;left:2356;top:14395;width:2;height:861" coordorigin="2356,14395" coordsize="2,861">
              <v:shape style="position:absolute;left:2356;top:14395;width:2;height:861" coordorigin="2356,14395" coordsize="0,861" path="m2356,15256l2356,14395e" filled="f" stroked="t" strokeweight=".951939pt" strokecolor="#676767">
                <v:path arrowok="t"/>
              </v:shape>
            </v:group>
            <v:group style="position:absolute;left:7378;top:14453;width:2;height:182" coordorigin="7378,14453" coordsize="2,182">
              <v:shape style="position:absolute;left:7378;top:14453;width:2;height:182" coordorigin="7378,14453" coordsize="0,182" path="m7378,14634l7378,14453e" filled="f" stroked="t" strokeweight=".47597pt" strokecolor="#444444">
                <v:path arrowok="t"/>
              </v:shape>
            </v:group>
            <v:group style="position:absolute;left:7382;top:14577;width:2;height:1463" coordorigin="7382,14577" coordsize="2,1463">
              <v:shape style="position:absolute;left:7382;top:14577;width:2;height:1463" coordorigin="7382,14577" coordsize="0,1463" path="m7382,16040l7382,14577e" filled="f" stroked="t" strokeweight=".713954pt" strokecolor="#676767">
                <v:path arrowok="t"/>
              </v:shape>
            </v:group>
            <v:group style="position:absolute;left:1687;top:14577;width:2;height:1458" coordorigin="1687,14577" coordsize="2,1458">
              <v:shape style="position:absolute;left:1687;top:14577;width:2;height:1458" coordorigin="1687,14577" coordsize="0,1458" path="m1687,16035l1687,14577e" filled="f" stroked="t" strokeweight=".951939pt" strokecolor="#676767">
                <v:path arrowok="t"/>
              </v:shape>
            </v:group>
            <v:group style="position:absolute;left:309;top:16028;width:11219;height:2" coordorigin="309,16028" coordsize="11219,2">
              <v:shape style="position:absolute;left:309;top:16028;width:11219;height:2" coordorigin="309,16028" coordsize="11219,0" path="m309,16028l11528,16028e" filled="f" stroked="t" strokeweight=".713954pt" strokecolor="#707070">
                <v:path arrowok="t"/>
              </v:shape>
            </v:group>
            <v:group style="position:absolute;left:2356;top:15199;width:2;height:841" coordorigin="2356,15199" coordsize="2,841">
              <v:shape style="position:absolute;left:2356;top:15199;width:2;height:841" coordorigin="2356,15199" coordsize="0,841" path="m2356,16040l2356,15199e" filled="f" stroked="t" strokeweight=".47597pt" strokecolor="#3F3F3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2" w:after="0" w:line="240" w:lineRule="auto"/>
        <w:ind w:left="100" w:right="4582"/>
        <w:jc w:val="center"/>
        <w:tabs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4"/>
          <w:position w:val="0"/>
        </w:rPr>
        <w:t>rdoğa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1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59"/>
          <w:position w:val="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2742" w:right="6857"/>
        <w:jc w:val="center"/>
        <w:tabs>
          <w:tab w:pos="41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73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20"/>
          <w:w w:val="108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516" w:right="681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646464"/>
          <w:spacing w:val="0"/>
          <w:w w:val="94"/>
        </w:rPr>
        <w:t>tf</w:t>
      </w:r>
      <w:r>
        <w:rPr>
          <w:rFonts w:ascii="Arial" w:hAnsi="Arial" w:cs="Arial" w:eastAsia="Arial"/>
          <w:sz w:val="19"/>
          <w:szCs w:val="19"/>
          <w:color w:val="646464"/>
          <w:spacing w:val="5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4"/>
        </w:rPr>
        <w:t>rye</w:t>
      </w:r>
      <w:r>
        <w:rPr>
          <w:rFonts w:ascii="Arial" w:hAnsi="Arial" w:cs="Arial" w:eastAsia="Arial"/>
          <w:sz w:val="19"/>
          <w:szCs w:val="19"/>
          <w:color w:val="313131"/>
          <w:spacing w:val="-8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-12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Bölge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-8"/>
          <w:w w:val="110"/>
        </w:rPr>
        <w:t>m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189"/>
        </w:rPr>
        <w:t>i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13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26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972" w:right="4272" w:firstLine="-115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14.887618pt;width:32.077502pt;height:45.5pt;mso-position-horizontal-relative:page;mso-position-vertical-relative:paragraph;z-index:-15371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82828"/>
                      <w:spacing w:val="0"/>
                      <w:w w:val="141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640015pt;margin-top:7.708033pt;width:31.501801pt;height:55pt;mso-position-horizontal-relative:page;mso-position-vertical-relative:paragraph;z-index:-15366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606060"/>
                      <w:spacing w:val="0"/>
                      <w:w w:val="100"/>
                      <w:position w:val="-1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6"/>
        </w:rPr>
        <w:t>G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311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5" w:lineRule="exact"/>
        <w:ind w:left="10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17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742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785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257" w:right="-20"/>
        <w:jc w:val="left"/>
        <w:tabs>
          <w:tab w:pos="1640" w:val="left"/>
          <w:tab w:pos="3320" w:val="left"/>
          <w:tab w:pos="57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20:29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6328005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7" w:lineRule="auto"/>
        <w:ind w:left="266" w:right="2760" w:firstLine="-5"/>
        <w:jc w:val="left"/>
        <w:tabs>
          <w:tab w:pos="1640" w:val="left"/>
          <w:tab w:pos="3300" w:val="left"/>
          <w:tab w:pos="47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8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9"/>
          <w:position w:val="0"/>
        </w:rPr>
        <w:t>]K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1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12"/>
          <w:w w:val="11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2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0"/>
        </w:rPr>
        <w:t>:2749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Ulucami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Domuz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62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Ulucami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Domuz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62" w:right="-20"/>
        <w:jc w:val="left"/>
        <w:tabs>
          <w:tab w:pos="1640" w:val="left"/>
          <w:tab w:pos="526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5" w:lineRule="exact"/>
        <w:ind w:left="266" w:right="-20"/>
        <w:jc w:val="left"/>
        <w:tabs>
          <w:tab w:pos="380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885010pt;margin-top:11.904696pt;width:7.34597pt;height:9.5pt;mso-position-horizontal-relative:page;mso-position-vertical-relative:paragraph;z-index:-1537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06060"/>
                      <w:spacing w:val="0"/>
                      <w:w w:val="81"/>
                    </w:rPr>
                    <w:t>ç_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  <w:position w:val="2"/>
        </w:rPr>
        <w:t>ise:-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10"/>
          <w:w w:val="91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11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0"/>
          <w:position w:val="-5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3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8"/>
          <w:w w:val="63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11"/>
          <w:w w:val="63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6"/>
        </w:rPr>
        <w:t>etonarnıe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6"/>
        </w:rPr>
        <w:t> </w:t>
      </w:r>
      <w:r>
        <w:rPr>
          <w:rFonts w:ascii="Arial" w:hAnsi="Arial" w:cs="Arial" w:eastAsia="Arial"/>
          <w:sz w:val="42"/>
          <w:szCs w:val="42"/>
          <w:color w:val="282828"/>
          <w:spacing w:val="18"/>
          <w:w w:val="51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90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4"/>
          <w:w w:val="89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1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85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86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97"/>
          <w:w w:val="83"/>
          <w:position w:val="6"/>
        </w:rPr>
        <w:t>A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25"/>
          <w:position w:val="-22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-48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88"/>
          <w:position w:val="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8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88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88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6"/>
          <w:w w:val="88"/>
          <w:position w:val="6"/>
        </w:rPr>
        <w:t> </w:t>
      </w:r>
      <w:r>
        <w:rPr>
          <w:rFonts w:ascii="Arial" w:hAnsi="Arial" w:cs="Arial" w:eastAsia="Arial"/>
          <w:sz w:val="31"/>
          <w:szCs w:val="31"/>
          <w:color w:val="939593"/>
          <w:spacing w:val="0"/>
          <w:w w:val="52"/>
          <w:position w:val="-22"/>
        </w:rPr>
        <w:t>ı</w:t>
      </w:r>
      <w:r>
        <w:rPr>
          <w:rFonts w:ascii="Arial" w:hAnsi="Arial" w:cs="Arial" w:eastAsia="Arial"/>
          <w:sz w:val="31"/>
          <w:szCs w:val="31"/>
          <w:color w:val="939593"/>
          <w:spacing w:val="0"/>
          <w:w w:val="52"/>
          <w:position w:val="-22"/>
        </w:rPr>
        <w:t> </w:t>
      </w:r>
      <w:r>
        <w:rPr>
          <w:rFonts w:ascii="Arial" w:hAnsi="Arial" w:cs="Arial" w:eastAsia="Arial"/>
          <w:sz w:val="31"/>
          <w:szCs w:val="31"/>
          <w:color w:val="939593"/>
          <w:spacing w:val="43"/>
          <w:w w:val="52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81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66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76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2"/>
          <w:w w:val="76"/>
          <w:position w:val="6"/>
        </w:rPr>
        <w:t> </w:t>
      </w:r>
      <w:r>
        <w:rPr>
          <w:rFonts w:ascii="Arial" w:hAnsi="Arial" w:cs="Arial" w:eastAsia="Arial"/>
          <w:sz w:val="55"/>
          <w:szCs w:val="55"/>
          <w:color w:val="282828"/>
          <w:spacing w:val="0"/>
          <w:w w:val="39"/>
          <w:position w:val="-22"/>
        </w:rPr>
        <w:t>ı</w:t>
      </w:r>
      <w:r>
        <w:rPr>
          <w:rFonts w:ascii="Arial" w:hAnsi="Arial" w:cs="Arial" w:eastAsia="Arial"/>
          <w:sz w:val="55"/>
          <w:szCs w:val="55"/>
          <w:color w:val="282828"/>
          <w:spacing w:val="-75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6"/>
        </w:rPr>
        <w:t>iğ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5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9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20:38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98" w:lineRule="exact"/>
        <w:ind w:right="356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8"/>
          <w:position w:val="-2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62" w:right="-20"/>
        <w:jc w:val="left"/>
        <w:tabs>
          <w:tab w:pos="23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47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"/>
          <w:w w:val="11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3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Muzaffe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BALET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306" w:right="-20"/>
        <w:jc w:val="left"/>
        <w:tabs>
          <w:tab w:pos="48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20:30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20:33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257" w:right="-20"/>
        <w:jc w:val="left"/>
        <w:tabs>
          <w:tab w:pos="2300" w:val="left"/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62" w:right="-20"/>
        <w:jc w:val="left"/>
        <w:tabs>
          <w:tab w:pos="48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898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48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left="2311" w:right="-20"/>
        <w:jc w:val="left"/>
        <w:tabs>
          <w:tab w:pos="48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238" w:right="-20"/>
        <w:jc w:val="left"/>
        <w:tabs>
          <w:tab w:pos="700" w:val="left"/>
          <w:tab w:pos="488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44648"/>
          <w:spacing w:val="0"/>
          <w:w w:val="71"/>
          <w:position w:val="2"/>
        </w:rPr>
        <w:t>Y.</w:t>
      </w:r>
      <w:r>
        <w:rPr>
          <w:rFonts w:ascii="Times New Roman" w:hAnsi="Times New Roman" w:cs="Times New Roman" w:eastAsia="Times New Roman"/>
          <w:sz w:val="34"/>
          <w:szCs w:val="34"/>
          <w:color w:val="4446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4446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0"/>
          <w:position w:val="0"/>
        </w:rPr>
        <w:t>tıkı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3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2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311" w:right="-20"/>
        <w:jc w:val="left"/>
        <w:tabs>
          <w:tab w:pos="48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A.</w:t>
      </w:r>
      <w:r>
        <w:rPr>
          <w:rFonts w:ascii="Arial" w:hAnsi="Arial" w:cs="Arial" w:eastAsia="Arial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170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3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262" w:right="2868" w:firstLine="-14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850" w:right="38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3" w:lineRule="exact"/>
        <w:ind w:left="257" w:right="-20"/>
        <w:jc w:val="left"/>
        <w:tabs>
          <w:tab w:pos="2300" w:val="left"/>
          <w:tab w:pos="4880" w:val="left"/>
          <w:tab w:pos="6480" w:val="left"/>
          <w:tab w:pos="674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  <w:position w:val="-3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3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3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  <w:t>IKöpü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u w:val="single" w:color="0000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0000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u w:val="single" w:color="0000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u w:val="single" w:color="0000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5239" w:right="-20"/>
        <w:jc w:val="left"/>
        <w:tabs>
          <w:tab w:pos="6800" w:val="left"/>
          <w:tab w:pos="7180" w:val="left"/>
          <w:tab w:pos="8380" w:val="left"/>
          <w:tab w:pos="89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8"/>
          <w:position w:val="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68"/>
          <w:position w:val="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3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direği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görmüştlir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Be§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7" w:lineRule="auto"/>
        <w:ind w:left="262" w:right="8185" w:firstLine="-5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Yüz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3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2306" w:right="51" w:firstLine="-2045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hıdrellez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lastik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tutuşturulması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direğine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2" w:lineRule="auto"/>
        <w:ind w:left="257" w:right="3961"/>
        <w:jc w:val="left"/>
        <w:tabs>
          <w:tab w:pos="23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4"/>
          <w:w w:val="32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47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606060"/>
          <w:spacing w:val="-205"/>
          <w:w w:val="164"/>
          <w:position w:val="-1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5"/>
        </w:rPr>
        <w:t>Te··''-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60" w:right="220"/>
        </w:sectPr>
      </w:pPr>
      <w:rPr/>
    </w:p>
    <w:p>
      <w:pPr>
        <w:spacing w:before="0" w:after="0" w:line="194" w:lineRule="exact"/>
        <w:ind w:left="2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Ek,.,,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8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w w:val="10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6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06060"/>
          <w:spacing w:val="-8"/>
          <w:w w:val="51"/>
        </w:rPr>
        <w:t>]</w:t>
      </w:r>
      <w:r>
        <w:rPr>
          <w:rFonts w:ascii="Arial" w:hAnsi="Arial" w:cs="Arial" w:eastAsia="Arial"/>
          <w:sz w:val="19"/>
          <w:szCs w:val="19"/>
          <w:color w:val="444648"/>
          <w:spacing w:val="0"/>
          <w:w w:val="81"/>
        </w:rPr>
        <w:t>SaaL</w:t>
      </w:r>
      <w:r>
        <w:rPr>
          <w:rFonts w:ascii="Arial" w:hAnsi="Arial" w:cs="Arial" w:eastAsia="Arial"/>
          <w:sz w:val="19"/>
          <w:szCs w:val="19"/>
          <w:color w:val="444648"/>
          <w:spacing w:val="0"/>
          <w:w w:val="82"/>
        </w:rPr>
        <w:t>i</w:t>
      </w:r>
      <w:r>
        <w:rPr>
          <w:rFonts w:ascii="Arial" w:hAnsi="Arial" w:cs="Arial" w:eastAsia="Arial"/>
          <w:sz w:val="19"/>
          <w:szCs w:val="19"/>
          <w:color w:val="444648"/>
          <w:spacing w:val="-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60606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23:50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220"/>
          <w:cols w:num="4" w:equalWidth="0">
            <w:col w:w="1457" w:space="835"/>
            <w:col w:w="446" w:space="164"/>
            <w:col w:w="1026" w:space="2319"/>
            <w:col w:w="5393"/>
          </w:cols>
        </w:sectPr>
      </w:pPr>
      <w:rPr/>
    </w:p>
    <w:p>
      <w:pPr>
        <w:spacing w:before="20" w:after="0" w:line="240" w:lineRule="auto"/>
        <w:ind w:left="343" w:right="-20"/>
        <w:jc w:val="left"/>
        <w:tabs>
          <w:tab w:pos="1160" w:val="left"/>
          <w:tab w:pos="1680" w:val="left"/>
          <w:tab w:pos="8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55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F77"/>
          <w:spacing w:val="0"/>
          <w:w w:val="4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F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F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4" w:lineRule="exact"/>
        <w:ind w:left="3166" w:right="-20"/>
        <w:jc w:val="left"/>
        <w:tabs>
          <w:tab w:pos="5240" w:val="left"/>
          <w:tab w:pos="88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7"/>
          <w:szCs w:val="17"/>
          <w:color w:val="333860"/>
          <w:spacing w:val="0"/>
          <w:w w:val="100"/>
          <w:b/>
          <w:bCs/>
          <w:position w:val="2"/>
        </w:rPr>
        <w:t>J</w:t>
      </w:r>
      <w:r>
        <w:rPr>
          <w:rFonts w:ascii="Arial" w:hAnsi="Arial" w:cs="Arial" w:eastAsia="Arial"/>
          <w:sz w:val="17"/>
          <w:szCs w:val="17"/>
          <w:color w:val="333860"/>
          <w:spacing w:val="31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62F77"/>
          <w:spacing w:val="0"/>
          <w:w w:val="125"/>
          <w:position w:val="2"/>
        </w:rPr>
        <w:t>tulAU....</w:t>
      </w:r>
      <w:r>
        <w:rPr>
          <w:rFonts w:ascii="Times New Roman" w:hAnsi="Times New Roman" w:cs="Times New Roman" w:eastAsia="Times New Roman"/>
          <w:sz w:val="14"/>
          <w:szCs w:val="14"/>
          <w:color w:val="262F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62F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0"/>
          <w:position w:val="-1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13"/>
          <w:w w:val="70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0"/>
          <w:position w:val="-14"/>
        </w:rPr>
        <w:t>8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23"/>
          <w:w w:val="70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0"/>
          <w:position w:val="-14"/>
        </w:rPr>
        <w:t>MaJı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6"/>
          <w:w w:val="70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0"/>
          <w:position w:val="-14"/>
        </w:rPr>
        <w:t>Jpj7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220"/>
        </w:sectPr>
      </w:pPr>
      <w:rPr/>
    </w:p>
    <w:p>
      <w:pPr>
        <w:spacing w:before="0" w:after="0" w:line="251" w:lineRule="exact"/>
        <w:ind w:left="296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38582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1"/>
          <w:szCs w:val="11"/>
          <w:color w:val="83858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47C"/>
          <w:spacing w:val="9"/>
          <w:w w:val="2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2"/>
        </w:rPr>
        <w:t>uUl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-25"/>
          <w:w w:val="116"/>
        </w:rPr>
        <w:t>Ş</w:t>
      </w:r>
      <w:r>
        <w:rPr>
          <w:rFonts w:ascii="Arial" w:hAnsi="Arial" w:cs="Arial" w:eastAsia="Arial"/>
          <w:sz w:val="23"/>
          <w:szCs w:val="23"/>
          <w:color w:val="444648"/>
          <w:spacing w:val="0"/>
          <w:w w:val="121"/>
        </w:rPr>
        <w:t>iiVIŞ</w:t>
      </w:r>
      <w:r>
        <w:rPr>
          <w:rFonts w:ascii="Arial" w:hAnsi="Arial" w:cs="Arial" w:eastAsia="Arial"/>
          <w:sz w:val="23"/>
          <w:szCs w:val="23"/>
          <w:color w:val="444648"/>
          <w:spacing w:val="-35"/>
          <w:w w:val="121"/>
        </w:rPr>
        <w:t>E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61"/>
        </w:rPr>
        <w:t>K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29" w:lineRule="exact"/>
        <w:ind w:left="294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44648"/>
          <w:spacing w:val="0"/>
          <w:w w:val="123"/>
        </w:rPr>
        <w:t>itfaiy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23"/>
        </w:rPr>
        <w:t>e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23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12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66" w:right="-70"/>
        <w:jc w:val="left"/>
        <w:tabs>
          <w:tab w:pos="28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444648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  <w:position w:val="0"/>
        </w:rPr>
        <w:t>Post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444648"/>
          <w:spacing w:val="4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20"/>
          <w:position w:val="0"/>
        </w:rPr>
        <w:t>Grupla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2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444648"/>
          <w:spacing w:val="-26"/>
          <w:w w:val="12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44648"/>
          <w:spacing w:val="0"/>
          <w:w w:val="120"/>
          <w:position w:val="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-31"/>
          <w:w w:val="111"/>
        </w:rPr>
        <w:t>M</w:t>
      </w:r>
      <w:r>
        <w:rPr>
          <w:rFonts w:ascii="Arial" w:hAnsi="Arial" w:cs="Arial" w:eastAsia="Arial"/>
          <w:sz w:val="19"/>
          <w:szCs w:val="19"/>
          <w:color w:val="444648"/>
          <w:spacing w:val="0"/>
          <w:w w:val="102"/>
        </w:rPr>
        <w:t>ET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53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34"/>
        </w:rPr>
        <w:t>İl</w:t>
      </w:r>
      <w:r>
        <w:rPr>
          <w:rFonts w:ascii="Arial" w:hAnsi="Arial" w:cs="Arial" w:eastAsia="Arial"/>
          <w:sz w:val="19"/>
          <w:szCs w:val="19"/>
          <w:color w:val="282828"/>
          <w:spacing w:val="-20"/>
          <w:w w:val="134"/>
        </w:rPr>
        <w:t>f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34"/>
        </w:rPr>
        <w:t>.</w:t>
      </w:r>
      <w:r>
        <w:rPr>
          <w:rFonts w:ascii="Arial" w:hAnsi="Arial" w:cs="Arial" w:eastAsia="Arial"/>
          <w:sz w:val="19"/>
          <w:szCs w:val="19"/>
          <w:color w:val="606060"/>
          <w:spacing w:val="35"/>
          <w:w w:val="13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8"/>
          <w:spacing w:val="6"/>
          <w:w w:val="79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4" w:lineRule="exact"/>
        <w:ind w:left="68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5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1" w:lineRule="exact"/>
        <w:ind w:left="307" w:right="12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884003pt;margin-top:1.22474pt;width:9.679628pt;height:31.743254pt;mso-position-horizontal-relative:page;mso-position-vertical-relative:paragraph;z-index:-15389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18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3"/>
                    </w:rPr>
                    <w:t>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51" w:after="0" w:line="240" w:lineRule="auto"/>
                    <w:ind w:left="6" w:right="-2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ACACAC"/>
                      <w:spacing w:val="0"/>
                      <w:w w:val="70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6.110626pt;margin-top:4.318579pt;width:17.287787pt;height:35.574689pt;mso-position-horizontal-relative:page;mso-position-vertical-relative:paragraph;z-index:-15383" coordorigin="9322,86" coordsize="346,711">
            <v:group style="position:absolute;left:9508;top:242;width:2;height:368" coordorigin="9508,242" coordsize="2,368">
              <v:shape style="position:absolute;left:9508;top:242;width:2;height:368" coordorigin="9508,242" coordsize="0,368" path="m9508,611l9508,242e" filled="f" stroked="t" strokeweight="2.755045pt" strokecolor="#EBEDED">
                <v:path arrowok="t"/>
              </v:shape>
            </v:group>
            <v:group style="position:absolute;left:9518;top:86;width:150;height:573" coordorigin="9518,86" coordsize="150,573">
              <v:shape style="position:absolute;left:9518;top:86;width:150;height:573" coordorigin="9518,86" coordsize="150,573" path="m9518,86l9668,86,9668,659,9518,659,9518,86e" filled="t" fillcolor="#EBEDED" stroked="f">
                <v:path arrowok="t"/>
                <v:fill/>
              </v:shape>
            </v:group>
            <v:group style="position:absolute;left:9523;top:650;width:31;height:40" coordorigin="9523,650" coordsize="31,40">
              <v:shape style="position:absolute;left:9523;top:650;width:31;height:40" coordorigin="9523,650" coordsize="31,40" path="m9523,670l9554,670e" filled="f" stroked="t" strokeweight="2.119287pt" strokecolor="#EBEDED">
                <v:path arrowok="t"/>
              </v:shape>
            </v:group>
            <v:group style="position:absolute;left:9364;top:756;width:162;height:2" coordorigin="9364,756" coordsize="162,2">
              <v:shape style="position:absolute;left:9364;top:756;width:162;height:2" coordorigin="9364,756" coordsize="162,0" path="m9364,756l9527,756e" filled="f" stroked="t" strokeweight="4.192774pt" strokecolor="#EBEDED">
                <v:path arrowok="t"/>
              </v:shape>
            </v:group>
            <v:group style="position:absolute;left:9624;top:715;width:2;height:82" coordorigin="9624,715" coordsize="2,82">
              <v:shape style="position:absolute;left:9624;top:715;width:2;height:82" coordorigin="9624,715" coordsize="0,82" path="m9624,715l9624,797,9624,715x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43.141998pt;margin-top:7.327338pt;width:4.855140pt;height:55.252444pt;mso-position-horizontal-relative:page;mso-position-vertical-relative:paragraph;z-index:-15382" coordorigin="8863,147" coordsize="97,1105">
            <v:shape style="position:absolute;left:8863;top:147;width:97;height:1105" coordorigin="8863,147" coordsize="97,1105" path="m8863,147l8960,147,8960,1252,8863,1252,8863,147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918" w:right="1962"/>
        <w:jc w:val="center"/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460.393982pt;margin-top:10.427291pt;width:4.475pt;height:.1pt;mso-position-horizontal-relative:page;mso-position-vertical-relative:paragraph;z-index:-15384" coordorigin="9208,209" coordsize="90,2">
            <v:shape style="position:absolute;left:9208;top:209;width:90;height:2" coordorigin="9208,209" coordsize="90,0" path="m9208,209l9297,209e" filled="f" stroked="t" strokeweight="3.510645pt" strokecolor="#EBEDED">
              <v:path arrowok="t"/>
            </v:shape>
          </v:group>
          <w10:wrap type="none"/>
        </w:pict>
      </w:r>
      <w:r>
        <w:rPr/>
        <w:pict>
          <v:group style="position:absolute;margin-left:450.435608pt;margin-top:20.872192pt;width:9.639454pt;height:8.992774pt;mso-position-horizontal-relative:page;mso-position-vertical-relative:paragraph;z-index:-15381" coordorigin="9009,417" coordsize="193,180">
            <v:group style="position:absolute;left:9051;top:459;width:83;height:2" coordorigin="9051,459" coordsize="83,2">
              <v:shape style="position:absolute;left:9051;top:459;width:83;height:2" coordorigin="9051,459" coordsize="83,0" path="m9051,459l9134,459e" filled="f" stroked="t" strokeweight="4.192774pt" strokecolor="#EBEDED">
                <v:path arrowok="t"/>
              </v:shape>
            </v:group>
            <v:group style="position:absolute;left:9072;top:555;width:88;height:2" coordorigin="9072,555" coordsize="88,2">
              <v:shape style="position:absolute;left:9072;top:555;width:88;height:2" coordorigin="9072,555" coordsize="88,0" path="m9072,555l9160,555e" filled="f" stroked="t" strokeweight="4.192774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39996pt;margin-top:6.583107pt;width:17.195002pt;height:40.5pt;mso-position-horizontal-relative:page;mso-position-vertical-relative:paragraph;z-index:-15369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ACACAC"/>
                      <w:spacing w:val="-3"/>
                      <w:w w:val="3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5D64A3"/>
                      <w:spacing w:val="0"/>
                      <w:w w:val="4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5D64A3"/>
                      <w:spacing w:val="-16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ACACAC"/>
                      <w:spacing w:val="0"/>
                      <w:w w:val="358"/>
                      <w:position w:val="55"/>
                    </w:rPr>
                    <w:t>k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606060"/>
          <w:w w:val="88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606060"/>
          <w:spacing w:val="-41"/>
          <w:w w:val="100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BFBFC1"/>
          <w:spacing w:val="0"/>
          <w:w w:val="30"/>
          <w:position w:val="1"/>
        </w:rPr>
        <w:t>··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37" w:right="1763"/>
        <w:jc w:val="center"/>
        <w:tabs>
          <w:tab w:pos="820" w:val="left"/>
          <w:tab w:pos="126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v:group style="position:absolute;margin-left:488.433868pt;margin-top:.84499pt;width:4.804287pt;height:4.138574pt;mso-position-horizontal-relative:page;mso-position-vertical-relative:paragraph;z-index:-15380" coordorigin="9769,17" coordsize="96,83">
            <v:group style="position:absolute;left:9790;top:38;width:54;height:40" coordorigin="9790,38" coordsize="54,40">
              <v:shape style="position:absolute;left:9790;top:38;width:54;height:40" coordorigin="9790,38" coordsize="54,40" path="m9790,58l9844,58e" filled="f" stroked="t" strokeweight="2.119287pt" strokecolor="#EBEDED">
                <v:path arrowok="t"/>
              </v:shape>
            </v:group>
            <v:group style="position:absolute;left:9848;top:38;width:2;height:40" coordorigin="9848,38" coordsize="2,40">
              <v:shape style="position:absolute;left:9848;top:38;width:2;height:40" coordorigin="9848,38" coordsize="0,40" path="m9848,38l9848,78,9848,38x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9.968018pt;margin-top:5.145307pt;width:1.70496pt;height:4.092774pt;mso-position-horizontal-relative:page;mso-position-vertical-relative:paragraph;z-index:-15379" coordorigin="9999,103" coordsize="34,82">
            <v:shape style="position:absolute;left:9999;top:103;width:34;height:82" coordorigin="9999,103" coordsize="34,82" path="m10016,185l10016,103e" filled="f" stroked="t" strokeweight="1.80496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"/>
          <w:szCs w:val="6"/>
          <w:color w:val="BFBFC1"/>
          <w:spacing w:val="0"/>
          <w:w w:val="242"/>
        </w:rPr>
        <w:t>·'</w:t>
      </w:r>
      <w:r>
        <w:rPr>
          <w:rFonts w:ascii="Arial" w:hAnsi="Arial" w:cs="Arial" w:eastAsia="Arial"/>
          <w:sz w:val="6"/>
          <w:szCs w:val="6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BFBFC1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838582"/>
          <w:spacing w:val="0"/>
          <w:w w:val="172"/>
          <w:i/>
        </w:rPr>
        <w:t>j</w:t>
      </w:r>
      <w:r>
        <w:rPr>
          <w:rFonts w:ascii="Arial" w:hAnsi="Arial" w:cs="Arial" w:eastAsia="Arial"/>
          <w:sz w:val="6"/>
          <w:szCs w:val="6"/>
          <w:color w:val="838582"/>
          <w:spacing w:val="0"/>
          <w:w w:val="172"/>
          <w:i/>
        </w:rPr>
        <w:t>    </w:t>
      </w:r>
      <w:r>
        <w:rPr>
          <w:rFonts w:ascii="Arial" w:hAnsi="Arial" w:cs="Arial" w:eastAsia="Arial"/>
          <w:sz w:val="6"/>
          <w:szCs w:val="6"/>
          <w:color w:val="838582"/>
          <w:spacing w:val="2"/>
          <w:w w:val="172"/>
          <w:i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CACAC"/>
          <w:spacing w:val="0"/>
          <w:w w:val="172"/>
        </w:rPr>
        <w:t>p</w:t>
      </w:r>
      <w:r>
        <w:rPr>
          <w:rFonts w:ascii="Times New Roman" w:hAnsi="Times New Roman" w:cs="Times New Roman" w:eastAsia="Times New Roman"/>
          <w:sz w:val="3"/>
          <w:szCs w:val="3"/>
          <w:color w:val="ACACAC"/>
          <w:spacing w:val="-8"/>
          <w:w w:val="17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ACACAC"/>
          <w:spacing w:val="0"/>
          <w:w w:val="358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ACACAC"/>
          <w:spacing w:val="-10"/>
          <w:w w:val="358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939593"/>
          <w:spacing w:val="0"/>
          <w:w w:val="548"/>
        </w:rPr>
        <w:t>,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27" w:after="0" w:line="240" w:lineRule="auto"/>
        <w:ind w:left="556" w:right="1602"/>
        <w:jc w:val="center"/>
        <w:tabs>
          <w:tab w:pos="14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BFBFC1"/>
          <w:spacing w:val="0"/>
          <w:w w:val="526"/>
        </w:rPr>
        <w:t>,</w:t>
      </w:r>
      <w:r>
        <w:rPr>
          <w:rFonts w:ascii="Arial" w:hAnsi="Arial" w:cs="Arial" w:eastAsia="Arial"/>
          <w:sz w:val="6"/>
          <w:szCs w:val="6"/>
          <w:color w:val="BFBFC1"/>
          <w:spacing w:val="-41"/>
          <w:w w:val="526"/>
        </w:rPr>
        <w:t> </w:t>
      </w:r>
      <w:r>
        <w:rPr>
          <w:rFonts w:ascii="Arial" w:hAnsi="Arial" w:cs="Arial" w:eastAsia="Arial"/>
          <w:sz w:val="6"/>
          <w:szCs w:val="6"/>
          <w:color w:val="939593"/>
          <w:spacing w:val="0"/>
          <w:w w:val="148"/>
        </w:rPr>
        <w:t>•</w:t>
      </w:r>
      <w:r>
        <w:rPr>
          <w:rFonts w:ascii="Arial" w:hAnsi="Arial" w:cs="Arial" w:eastAsia="Arial"/>
          <w:sz w:val="6"/>
          <w:szCs w:val="6"/>
          <w:color w:val="939593"/>
          <w:spacing w:val="0"/>
          <w:w w:val="148"/>
        </w:rPr>
        <w:t>    </w:t>
      </w:r>
      <w:r>
        <w:rPr>
          <w:rFonts w:ascii="Arial" w:hAnsi="Arial" w:cs="Arial" w:eastAsia="Arial"/>
          <w:sz w:val="6"/>
          <w:szCs w:val="6"/>
          <w:color w:val="939593"/>
          <w:spacing w:val="4"/>
          <w:w w:val="148"/>
        </w:rPr>
        <w:t> 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48"/>
        </w:rPr>
        <w:t>..,_.,</w:t>
      </w:r>
      <w:r>
        <w:rPr>
          <w:rFonts w:ascii="Arial" w:hAnsi="Arial" w:cs="Arial" w:eastAsia="Arial"/>
          <w:sz w:val="6"/>
          <w:szCs w:val="6"/>
          <w:color w:val="ACACAC"/>
          <w:spacing w:val="0"/>
          <w:w w:val="148"/>
        </w:rPr>
        <w:t>  </w:t>
      </w:r>
      <w:r>
        <w:rPr>
          <w:rFonts w:ascii="Arial" w:hAnsi="Arial" w:cs="Arial" w:eastAsia="Arial"/>
          <w:sz w:val="6"/>
          <w:szCs w:val="6"/>
          <w:color w:val="ACACAC"/>
          <w:spacing w:val="22"/>
          <w:w w:val="148"/>
        </w:rPr>
        <w:t> </w:t>
      </w:r>
      <w:r>
        <w:rPr>
          <w:rFonts w:ascii="Arial" w:hAnsi="Arial" w:cs="Arial" w:eastAsia="Arial"/>
          <w:sz w:val="6"/>
          <w:szCs w:val="6"/>
          <w:color w:val="939593"/>
          <w:spacing w:val="0"/>
          <w:w w:val="480"/>
        </w:rPr>
        <w:t>·</w:t>
      </w:r>
      <w:r>
        <w:rPr>
          <w:rFonts w:ascii="Arial" w:hAnsi="Arial" w:cs="Arial" w:eastAsia="Arial"/>
          <w:sz w:val="6"/>
          <w:szCs w:val="6"/>
          <w:color w:val="939593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939593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ACACAC"/>
          <w:spacing w:val="0"/>
          <w:w w:val="128"/>
        </w:rPr>
        <w:t>li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983" w:right="2042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40.117249pt;margin-top:11.154477pt;width:.1pt;height:10.769532pt;mso-position-horizontal-relative:page;mso-position-vertical-relative:paragraph;z-index:-15377" coordorigin="8802,223" coordsize="2,215">
            <v:shape style="position:absolute;left:8802;top:223;width:2;height:215" coordorigin="8802,223" coordsize="0,215" path="m8802,223l8802,438,8802,223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5.655884pt;margin-top:11.154477pt;width:.1pt;height:10.769532pt;mso-position-horizontal-relative:page;mso-position-vertical-relative:paragraph;z-index:-15376" coordorigin="9113,223" coordsize="2,215">
            <v:shape style="position:absolute;left:9113;top:223;width:2;height:215" coordorigin="9113,223" coordsize="0,215" path="m9113,438l9113,223e" filled="f" stroked="t" strokeweight="2.93176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547974pt;margin-top:2.473499pt;width:5.56pt;height:8pt;mso-position-horizontal-relative:page;mso-position-vertical-relative:paragraph;z-index:-1536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39593"/>
                      <w:w w:val="27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39593"/>
                      <w:spacing w:val="0"/>
                      <w:w w:val="278"/>
                      <w:embos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39593"/>
                      <w:spacing w:val="0"/>
                      <w:w w:val="27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69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1" w:lineRule="exact"/>
        <w:ind w:left="-32" w:right="1289"/>
        <w:jc w:val="center"/>
        <w:tabs>
          <w:tab w:pos="12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52.99469pt;margin-top:-11.916985pt;width:47.765057pt;height:59.877882pt;mso-position-horizontal-relative:page;mso-position-vertical-relative:paragraph;z-index:-15378" coordorigin="9060,-238" coordsize="955,1198">
            <v:group style="position:absolute;left:9496;top:-238;width:112;height:259" coordorigin="9496,-238" coordsize="112,259">
              <v:shape style="position:absolute;left:9496;top:-238;width:112;height:259" coordorigin="9496,-238" coordsize="112,259" path="m9496,-238l9608,-238,9608,21,9496,21,9496,-238e" filled="t" fillcolor="#EBEDED" stroked="f">
                <v:path arrowok="t"/>
                <v:fill/>
              </v:shape>
            </v:group>
            <v:group style="position:absolute;left:9545;top:41;width:134;height:172" coordorigin="9545,41" coordsize="134,172">
              <v:shape style="position:absolute;left:9545;top:41;width:134;height:172" coordorigin="9545,41" coordsize="134,172" path="m9545,41l9679,41,9679,213,9545,213,9545,41e" filled="t" fillcolor="#EBEDED" stroked="f">
                <v:path arrowok="t"/>
                <v:fill/>
              </v:shape>
            </v:group>
            <v:group style="position:absolute;left:9758;top:78;width:126;height:120" coordorigin="9758,78" coordsize="126,120">
              <v:shape style="position:absolute;left:9758;top:78;width:126;height:120" coordorigin="9758,78" coordsize="126,120" path="m9758,78l9883,78,9883,198,9758,198,9758,78e" filled="t" fillcolor="#EBEDED" stroked="f">
                <v:path arrowok="t"/>
                <v:fill/>
              </v:shape>
            </v:group>
            <v:group style="position:absolute;left:9491;top:295;width:2;height:70" coordorigin="9491,295" coordsize="2,70">
              <v:shape style="position:absolute;left:9491;top:295;width:2;height:70" coordorigin="9491,295" coordsize="0,70" path="m9491,365l9491,295e" filled="f" stroked="t" strokeweight="3.510645pt" strokecolor="#EBEDED">
                <v:path arrowok="t"/>
              </v:shape>
            </v:group>
            <v:group style="position:absolute;left:9585;top:171;width:426;height:232" coordorigin="9585,171" coordsize="426,232">
              <v:shape style="position:absolute;left:9585;top:171;width:426;height:232" coordorigin="9585,171" coordsize="426,232" path="m9585,171l10011,171,10011,403,9585,403,9585,171e" filled="t" fillcolor="#EBEDED" stroked="f">
                <v:path arrowok="t"/>
                <v:fill/>
              </v:shape>
            </v:group>
            <v:group style="position:absolute;left:9095;top:330;width:292;height:2" coordorigin="9095,330" coordsize="292,2">
              <v:shape style="position:absolute;left:9095;top:330;width:292;height:2" coordorigin="9095,330" coordsize="292,0" path="m9095,330l9387,330e" filled="f" stroked="t" strokeweight="3.510645pt" strokecolor="#EBEDED">
                <v:path arrowok="t"/>
              </v:shape>
            </v:group>
            <v:group style="position:absolute;left:9387;top:284;width:96;height:355" coordorigin="9387,284" coordsize="96,355">
              <v:shape style="position:absolute;left:9387;top:284;width:96;height:355" coordorigin="9387,284" coordsize="96,355" path="m9387,284l9484,284,9484,639,9387,639,9387,284e" filled="t" fillcolor="#EBEDED" stroked="f">
                <v:path arrowok="t"/>
                <v:fill/>
              </v:shape>
            </v:group>
            <v:group style="position:absolute;left:9527;top:284;width:2;height:355" coordorigin="9527,284" coordsize="2,355">
              <v:shape style="position:absolute;left:9527;top:284;width:2;height:355" coordorigin="9527,284" coordsize="0,355" path="m9527,639l9527,284e" filled="f" stroked="t" strokeweight="2.620700pt" strokecolor="#EBEDED">
                <v:path arrowok="t"/>
              </v:shape>
            </v:group>
            <v:group style="position:absolute;left:9729;top:398;width:2;height:205" coordorigin="9729,398" coordsize="2,205">
              <v:shape style="position:absolute;left:9729;top:398;width:2;height:205" coordorigin="9729,398" coordsize="0,205" path="m9729,603l9729,398e" filled="f" stroked="t" strokeweight="4.1365pt" strokecolor="#EBEDED">
                <v:path arrowok="t"/>
              </v:shape>
            </v:group>
            <v:group style="position:absolute;left:9980;top:482;width:2;height:95" coordorigin="9980,482" coordsize="2,95">
              <v:shape style="position:absolute;left:9980;top:482;width:2;height:95" coordorigin="9980,482" coordsize="0,95" path="m9980,577l9980,482e" filled="f" stroked="t" strokeweight="3.53203pt" strokecolor="#EBEDED">
                <v:path arrowok="t"/>
              </v:shape>
            </v:group>
            <v:group style="position:absolute;left:9087;top:508;width:133;height:136" coordorigin="9087,508" coordsize="133,136">
              <v:shape style="position:absolute;left:9087;top:508;width:133;height:136" coordorigin="9087,508" coordsize="133,136" path="m9087,508l9220,508,9220,644,9087,644,9087,508e" filled="t" fillcolor="#EBEDED" stroked="f">
                <v:path arrowok="t"/>
                <v:fill/>
              </v:shape>
            </v:group>
            <v:group style="position:absolute;left:9826;top:561;width:2;height:136" coordorigin="9826,561" coordsize="2,136">
              <v:shape style="position:absolute;left:9826;top:561;width:2;height:136" coordorigin="9826,561" coordsize="0,136" path="m9826,697l9826,561e" filled="f" stroked="t" strokeweight="3.0733pt" strokecolor="#EBEDED">
                <v:path arrowok="t"/>
              </v:shape>
            </v:group>
            <v:group style="position:absolute;left:9130;top:762;width:2;height:148" coordorigin="9130,762" coordsize="2,148">
              <v:shape style="position:absolute;left:9130;top:762;width:2;height:148" coordorigin="9130,762" coordsize="0,148" path="m9130,910l9130,762e" filled="f" stroked="t" strokeweight="3.0679pt" strokecolor="#EBEDED">
                <v:path arrowok="t"/>
              </v:shape>
            </v:group>
            <v:group style="position:absolute;left:9266;top:762;width:2;height:148" coordorigin="9266,762" coordsize="2,148">
              <v:shape style="position:absolute;left:9266;top:762;width:2;height:148" coordorigin="9266,762" coordsize="0,148" path="m9266,910l9266,762e" filled="f" stroked="t" strokeweight="2.8335pt" strokecolor="#EBEDED">
                <v:path arrowok="t"/>
              </v:shape>
            </v:group>
            <v:group style="position:absolute;left:9818;top:771;width:2;height:148" coordorigin="9818,771" coordsize="2,148">
              <v:shape style="position:absolute;left:9818;top:771;width:2;height:148" coordorigin="9818,771" coordsize="0,148" path="m9818,919l9818,771e" filled="f" stroked="t" strokeweight="3.9912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1.435425pt;margin-top:1.241892pt;width:6.226644pt;height:9.549805pt;mso-position-horizontal-relative:page;mso-position-vertical-relative:paragraph;z-index:-15375" coordorigin="10229,25" coordsize="125,191">
            <v:shape style="position:absolute;left:10229;top:25;width:125;height:191" coordorigin="10229,25" coordsize="125,191" path="m10229,25l10353,25,10353,216,10229,216,10229,25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838582"/>
          <w:spacing w:val="0"/>
          <w:w w:val="78"/>
        </w:rPr>
        <w:t>l••ı</w:t>
      </w:r>
      <w:r>
        <w:rPr>
          <w:rFonts w:ascii="Times New Roman" w:hAnsi="Times New Roman" w:cs="Times New Roman" w:eastAsia="Times New Roman"/>
          <w:sz w:val="16"/>
          <w:szCs w:val="16"/>
          <w:color w:val="838582"/>
          <w:spacing w:val="11"/>
          <w:w w:val="7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78"/>
        </w:rPr>
        <w:t>'-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29"/>
          <w:w w:val="7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17"/>
          <w:w w:val="21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39593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93959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39593"/>
          <w:spacing w:val="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939593"/>
          <w:spacing w:val="0"/>
          <w:w w:val="101"/>
          <w:i/>
        </w:rPr>
        <w:t>r'</w:t>
      </w:r>
      <w:r>
        <w:rPr>
          <w:rFonts w:ascii="Arial" w:hAnsi="Arial" w:cs="Arial" w:eastAsia="Arial"/>
          <w:sz w:val="13"/>
          <w:szCs w:val="13"/>
          <w:color w:val="939593"/>
          <w:spacing w:val="0"/>
          <w:w w:val="102"/>
          <w:i/>
        </w:rPr>
        <w:t>i</w:t>
      </w:r>
      <w:r>
        <w:rPr>
          <w:rFonts w:ascii="Arial" w:hAnsi="Arial" w:cs="Arial" w:eastAsia="Arial"/>
          <w:sz w:val="13"/>
          <w:szCs w:val="13"/>
          <w:color w:val="939593"/>
          <w:spacing w:val="-22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  <w:i/>
        </w:rPr>
        <w:t>'•f</w:t>
      </w:r>
      <w:r>
        <w:rPr>
          <w:rFonts w:ascii="Arial" w:hAnsi="Arial" w:cs="Arial" w:eastAsia="Arial"/>
          <w:sz w:val="13"/>
          <w:szCs w:val="13"/>
          <w:color w:val="ACACAC"/>
          <w:spacing w:val="-14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0"/>
          <w:w w:val="186"/>
          <w:i/>
        </w:rPr>
        <w:t>1.</w:t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10"/>
          <w:w w:val="186"/>
          <w:i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33"/>
        </w:rPr>
        <w:t>f,,;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33"/>
        </w:rPr>
        <w:t>l</w:t>
      </w:r>
      <w:r>
        <w:rPr>
          <w:rFonts w:ascii="Arial" w:hAnsi="Arial" w:cs="Arial" w:eastAsia="Arial"/>
          <w:sz w:val="14"/>
          <w:szCs w:val="14"/>
          <w:color w:val="282828"/>
          <w:spacing w:val="-2"/>
          <w:w w:val="133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33"/>
        </w:rPr>
        <w:t>\ı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60" w:right="220"/>
          <w:cols w:num="3" w:equalWidth="0">
            <w:col w:w="5054" w:space="252"/>
            <w:col w:w="634" w:space="2496"/>
            <w:col w:w="3204"/>
          </w:cols>
        </w:sectPr>
      </w:pPr>
      <w:rPr/>
    </w:p>
    <w:p>
      <w:pPr>
        <w:spacing w:before="0" w:after="0" w:line="162" w:lineRule="exact"/>
        <w:ind w:right="1615"/>
        <w:jc w:val="right"/>
        <w:tabs>
          <w:tab w:pos="4960" w:val="left"/>
          <w:tab w:pos="5580" w:val="left"/>
          <w:tab w:pos="60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673523pt;margin-top:4.123227pt;width:5.50369pt;height:17.735352pt;mso-position-horizontal-relative:page;mso-position-vertical-relative:paragraph;z-index:-15388" type="#_x0000_t202" filled="f" stroked="f">
            <v:textbox inset="0,0,0,0">
              <w:txbxContent>
                <w:p>
                  <w:pPr>
                    <w:spacing w:before="17" w:after="0" w:line="240" w:lineRule="auto"/>
                    <w:ind w:right="-47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ACACAC"/>
                      <w:spacing w:val="-37"/>
                      <w:w w:val="298"/>
                    </w:rPr>
                    <w:t>·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939593"/>
                      <w:spacing w:val="-34"/>
                      <w:w w:val="384"/>
                    </w:rPr>
                    <w:t>·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ACACAC"/>
                      <w:spacing w:val="0"/>
                      <w:w w:val="478"/>
                    </w:rPr>
                    <w:t>: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73.639999pt;margin-top:2.757388pt;width:9.6pt;height:24.24pt;mso-position-horizontal-relative:page;mso-position-vertical-relative:paragraph;z-index:-15386" coordorigin="3473,55" coordsize="192,485">
            <v:group style="position:absolute;left:3521;top:65;width:2;height:144" coordorigin="3521,65" coordsize="2,144">
              <v:shape style="position:absolute;left:3521;top:65;width:2;height:144" coordorigin="3521,65" coordsize="0,144" path="m3521,209l3521,65e" filled="f" stroked="t" strokeweight=".96pt" strokecolor="#232B77">
                <v:path arrowok="t"/>
              </v:shape>
            </v:group>
            <v:group style="position:absolute;left:3504;top:70;width:2;height:461" coordorigin="3504,70" coordsize="2,461">
              <v:shape style="position:absolute;left:3504;top:70;width:2;height:461" coordorigin="3504,70" coordsize="0,461" path="m3504,530l3504,70e" filled="f" stroked="t" strokeweight=".96pt" strokecolor="#232F70">
                <v:path arrowok="t"/>
              </v:shape>
            </v:group>
            <v:group style="position:absolute;left:3475;top:442;width:187;height:2" coordorigin="3475,442" coordsize="187,2">
              <v:shape style="position:absolute;left:3475;top:442;width:187;height:2" coordorigin="3475,442" coordsize="187,0" path="m3475,442l3662,442e" filled="f" stroked="t" strokeweight=".24pt" strokecolor="#3B48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3.570007pt;margin-top:4.718511pt;width:2.0155pt;height:3.410645pt;mso-position-horizontal-relative:page;mso-position-vertical-relative:paragraph;z-index:-15374" coordorigin="8471,94" coordsize="40,68">
            <v:shape style="position:absolute;left:8471;top:94;width:40;height:68" coordorigin="8471,94" coordsize="40,68" path="m8471,128l8512,128e" filled="f" stroked="t" strokeweight="3.510645pt" strokecolor="#EBEDED">
              <v:path arrowok="t"/>
            </v:shape>
          </v:group>
          <w10:wrap type="none"/>
        </w:pict>
      </w:r>
      <w:r>
        <w:rPr/>
        <w:pict>
          <v:group style="position:absolute;margin-left:431.507996pt;margin-top:5.162778pt;width:13.83888pt;height:19.022545pt;mso-position-horizontal-relative:page;mso-position-vertical-relative:paragraph;z-index:-15373" coordorigin="8630,103" coordsize="277,380">
            <v:group style="position:absolute;left:8630;top:103;width:277;height:323" coordorigin="8630,103" coordsize="277,323">
              <v:shape style="position:absolute;left:8630;top:103;width:277;height:323" coordorigin="8630,103" coordsize="277,323" path="m8630,103l8907,103,8907,426,8630,426,8630,103e" filled="t" fillcolor="#EBEDED" stroked="f">
                <v:path arrowok="t"/>
                <v:fill/>
              </v:shape>
            </v:group>
            <v:group style="position:absolute;left:8791;top:306;width:2;height:136" coordorigin="8791,306" coordsize="2,136">
              <v:shape style="position:absolute;left:8791;top:306;width:2;height:136" coordorigin="8791,306" coordsize="0,136" path="m8791,443l8791,306e" filled="f" stroked="t" strokeweight="4.0888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119995pt;margin-top:5.164944pt;width:47.592058pt;height:15.5pt;mso-position-horizontal-relative:page;mso-position-vertical-relative:paragraph;z-index:-15367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tabs>
                      <w:tab w:pos="820" w:val="left"/>
                    </w:tabs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CACAC"/>
                      <w:spacing w:val="0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CACA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CACA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CACAC"/>
                      <w:spacing w:val="0"/>
                      <w:w w:val="186"/>
                    </w:rPr>
                    <w:t>\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CACAC"/>
                      <w:spacing w:val="-15"/>
                      <w:w w:val="186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CACAC"/>
                      <w:spacing w:val="0"/>
                      <w:w w:val="186"/>
                    </w:rPr>
                    <w:t>\,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62F77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5"/>
          <w:szCs w:val="15"/>
          <w:color w:val="262F77"/>
          <w:spacing w:val="-37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62F77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62F77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5"/>
          <w:szCs w:val="5"/>
          <w:color w:val="ACACAC"/>
          <w:spacing w:val="0"/>
          <w:w w:val="145"/>
          <w:position w:val="-2"/>
        </w:rPr>
        <w:t>1</w:t>
      </w:r>
      <w:r>
        <w:rPr>
          <w:rFonts w:ascii="Arial" w:hAnsi="Arial" w:cs="Arial" w:eastAsia="Arial"/>
          <w:sz w:val="5"/>
          <w:szCs w:val="5"/>
          <w:color w:val="ACAC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ACACAC"/>
          <w:spacing w:val="0"/>
          <w:w w:val="297"/>
          <w:position w:val="-2"/>
        </w:rPr>
        <w:t>·;:·</w:t>
      </w:r>
      <w:r>
        <w:rPr>
          <w:rFonts w:ascii="Arial" w:hAnsi="Arial" w:cs="Arial" w:eastAsia="Arial"/>
          <w:sz w:val="5"/>
          <w:szCs w:val="5"/>
          <w:color w:val="ACACAC"/>
          <w:spacing w:val="0"/>
          <w:w w:val="297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ACACAC"/>
          <w:spacing w:val="0"/>
          <w:w w:val="298"/>
          <w:position w:val="-2"/>
        </w:rPr>
        <w:t>·</w:t>
      </w:r>
      <w:r>
        <w:rPr>
          <w:rFonts w:ascii="Arial" w:hAnsi="Arial" w:cs="Arial" w:eastAsia="Arial"/>
          <w:sz w:val="5"/>
          <w:szCs w:val="5"/>
          <w:color w:val="ACAC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ACACAC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214"/>
          <w:i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ACACAC"/>
          <w:spacing w:val="39"/>
          <w:w w:val="214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106"/>
          <w:position w:val="-2"/>
        </w:rPr>
        <w:t>:·;</w:t>
      </w:r>
      <w:r>
        <w:rPr>
          <w:rFonts w:ascii="Arial" w:hAnsi="Arial" w:cs="Arial" w:eastAsia="Arial"/>
          <w:sz w:val="17"/>
          <w:szCs w:val="17"/>
          <w:color w:val="ACACAC"/>
          <w:spacing w:val="-37"/>
          <w:w w:val="106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140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1882"/>
        <w:jc w:val="right"/>
        <w:tabs>
          <w:tab w:pos="8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04.440643pt;margin-top:7.249777pt;width:.1pt;height:10.096436pt;mso-position-horizontal-relative:page;mso-position-vertical-relative:paragraph;z-index:-15372" coordorigin="10089,145" coordsize="2,202">
            <v:shape style="position:absolute;left:10089;top:145;width:2;height:202" coordorigin="10089,145" coordsize="0,202" path="m10089,347l10089,145e" filled="f" stroked="t" strokeweight="1.806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color w:val="939593"/>
          <w:spacing w:val="-31"/>
          <w:w w:val="117"/>
          <w:position w:val="-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CACAC"/>
          <w:spacing w:val="0"/>
          <w:w w:val="65"/>
          <w:position w:val="-3"/>
        </w:rPr>
        <w:t>-"</w:t>
      </w:r>
      <w:r>
        <w:rPr>
          <w:rFonts w:ascii="Times New Roman" w:hAnsi="Times New Roman" w:cs="Times New Roman" w:eastAsia="Times New Roman"/>
          <w:sz w:val="24"/>
          <w:szCs w:val="24"/>
          <w:color w:val="ACACAC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CACAC"/>
          <w:spacing w:val="0"/>
          <w:w w:val="65"/>
          <w:position w:val="-3"/>
        </w:rPr>
        <w:t>-..</w:t>
      </w:r>
      <w:r>
        <w:rPr>
          <w:rFonts w:ascii="Times New Roman" w:hAnsi="Times New Roman" w:cs="Times New Roman" w:eastAsia="Times New Roman"/>
          <w:sz w:val="24"/>
          <w:szCs w:val="24"/>
          <w:color w:val="ACACA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CACAC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ACACAC"/>
          <w:spacing w:val="-44"/>
          <w:w w:val="111"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ACACAC"/>
          <w:spacing w:val="-20"/>
          <w:w w:val="138"/>
          <w:position w:val="-3"/>
        </w:rPr>
        <w:t>,</w:t>
      </w:r>
      <w:r>
        <w:rPr>
          <w:rFonts w:ascii="Arial" w:hAnsi="Arial" w:cs="Arial" w:eastAsia="Arial"/>
          <w:sz w:val="26"/>
          <w:szCs w:val="26"/>
          <w:color w:val="ACACAC"/>
          <w:spacing w:val="0"/>
          <w:w w:val="69"/>
          <w:position w:val="-3"/>
        </w:rPr>
        <w:t>,</w:t>
      </w:r>
      <w:r>
        <w:rPr>
          <w:rFonts w:ascii="Arial" w:hAnsi="Arial" w:cs="Arial" w:eastAsia="Arial"/>
          <w:sz w:val="26"/>
          <w:szCs w:val="26"/>
          <w:color w:val="ACACAC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ACACAC"/>
          <w:spacing w:val="-21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CACAC"/>
          <w:spacing w:val="0"/>
          <w:w w:val="96"/>
          <w:position w:val="-3"/>
        </w:rPr>
        <w:t>·'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1550"/>
        <w:jc w:val="right"/>
        <w:tabs>
          <w:tab w:pos="10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80.360001pt;margin-top:5.328348pt;width:43.680001pt;height:2.64pt;mso-position-horizontal-relative:page;mso-position-vertical-relative:paragraph;z-index:-15385" coordorigin="3607,107" coordsize="874,53">
            <v:group style="position:absolute;left:3634;top:133;width:216;height:2" coordorigin="3634,133" coordsize="216,2">
              <v:shape style="position:absolute;left:3634;top:133;width:216;height:2" coordorigin="3634,133" coordsize="216,0" path="m3634,133l3850,133e" filled="f" stroked="t" strokeweight="2.64pt" strokecolor="#2B3B90">
                <v:path arrowok="t"/>
              </v:shape>
            </v:group>
            <v:group style="position:absolute;left:3821;top:133;width:638;height:2" coordorigin="3821,133" coordsize="638,2">
              <v:shape style="position:absolute;left:3821;top:133;width:638;height:2" coordorigin="3821,133" coordsize="638,0" path="m3821,133l4459,133e" filled="f" stroked="t" strokeweight="2.16pt" strokecolor="#343F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86"/>
          <w:position w:val="6"/>
        </w:rPr>
        <w:t>.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86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40"/>
          <w:w w:val="286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71"/>
          <w:position w:val="6"/>
        </w:rPr>
        <w:t>,</w:t>
      </w:r>
      <w:r>
        <w:rPr>
          <w:rFonts w:ascii="Arial" w:hAnsi="Arial" w:cs="Arial" w:eastAsia="Arial"/>
          <w:sz w:val="10"/>
          <w:szCs w:val="10"/>
          <w:color w:val="ACACAC"/>
          <w:spacing w:val="-18"/>
          <w:w w:val="100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91"/>
          <w:position w:val="6"/>
        </w:rPr>
        <w:t>.</w:t>
      </w:r>
      <w:r>
        <w:rPr>
          <w:rFonts w:ascii="Arial" w:hAnsi="Arial" w:cs="Arial" w:eastAsia="Arial"/>
          <w:sz w:val="10"/>
          <w:szCs w:val="10"/>
          <w:color w:val="ACACAC"/>
          <w:spacing w:val="-9"/>
          <w:w w:val="191"/>
          <w:position w:val="6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61"/>
          <w:i/>
          <w:position w:val="6"/>
        </w:rPr>
        <w:t>i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position w:val="0"/>
        </w:rPr>
        <w:t>&gt;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10"/>
          <w:szCs w:val="10"/>
          <w:color w:val="ACACAC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7"/>
          <w:w w:val="263"/>
          <w:position w:val="0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65"/>
          <w:position w:val="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8" w:after="0" w:line="111" w:lineRule="exact"/>
        <w:ind w:left="4348" w:right="-20"/>
        <w:jc w:val="left"/>
        <w:tabs>
          <w:tab w:pos="96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333860"/>
          <w:spacing w:val="0"/>
          <w:w w:val="600"/>
          <w:i/>
          <w:position w:val="-40"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color w:val="333860"/>
          <w:spacing w:val="-619"/>
          <w:w w:val="600"/>
          <w:i/>
          <w:position w:val="-40"/>
        </w:rPr>
        <w:t> </w:t>
      </w:r>
      <w:r>
        <w:rPr>
          <w:rFonts w:ascii="Arial" w:hAnsi="Arial" w:cs="Arial" w:eastAsia="Arial"/>
          <w:sz w:val="27"/>
          <w:szCs w:val="27"/>
          <w:color w:val="BFBFC1"/>
          <w:spacing w:val="0"/>
          <w:w w:val="56"/>
          <w:position w:val="-17"/>
        </w:rPr>
        <w:t>·.</w:t>
      </w:r>
      <w:r>
        <w:rPr>
          <w:rFonts w:ascii="Arial" w:hAnsi="Arial" w:cs="Arial" w:eastAsia="Arial"/>
          <w:sz w:val="27"/>
          <w:szCs w:val="27"/>
          <w:color w:val="BFBFC1"/>
          <w:spacing w:val="0"/>
          <w:w w:val="56"/>
          <w:position w:val="-17"/>
        </w:rPr>
        <w:t>  </w:t>
      </w:r>
      <w:r>
        <w:rPr>
          <w:rFonts w:ascii="Arial" w:hAnsi="Arial" w:cs="Arial" w:eastAsia="Arial"/>
          <w:sz w:val="27"/>
          <w:szCs w:val="27"/>
          <w:color w:val="BFBFC1"/>
          <w:spacing w:val="1"/>
          <w:w w:val="56"/>
          <w:position w:val="-1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38582"/>
          <w:spacing w:val="-12"/>
          <w:w w:val="174"/>
          <w:position w:val="-8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4"/>
          <w:position w:val="-8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5"/>
          <w:position w:val="-8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8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42"/>
          <w:position w:val="-8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17"/>
          <w:w w:val="283"/>
          <w:position w:val="-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96"/>
          <w:position w:val="-8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22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66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648"/>
          <w:w w:val="115"/>
          <w:b/>
          <w:bCs/>
          <w:position w:val="-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444648"/>
          <w:spacing w:val="-17"/>
          <w:w w:val="114"/>
          <w:b/>
          <w:bCs/>
          <w:position w:val="-7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100"/>
          <w:b/>
          <w:bCs/>
          <w:position w:val="-7"/>
        </w:rPr>
        <w:t>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right="-20"/>
        <w:jc w:val="left"/>
        <w:tabs>
          <w:tab w:pos="37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4"/>
        </w:rPr>
        <w:t>UfukKORKOM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32"/>
          <w:szCs w:val="32"/>
          <w:color w:val="ACACAC"/>
          <w:spacing w:val="0"/>
          <w:w w:val="100"/>
          <w:position w:val="5"/>
        </w:rPr>
        <w:t>.</w:t>
      </w:r>
      <w:r>
        <w:rPr>
          <w:rFonts w:ascii="Arial" w:hAnsi="Arial" w:cs="Arial" w:eastAsia="Arial"/>
          <w:sz w:val="32"/>
          <w:szCs w:val="32"/>
          <w:color w:val="ACACAC"/>
          <w:spacing w:val="-25"/>
          <w:w w:val="100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0"/>
          <w:position w:val="5"/>
        </w:rPr>
        <w:t>-·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220"/>
          <w:cols w:num="3" w:equalWidth="0">
            <w:col w:w="640" w:space="2819"/>
            <w:col w:w="1145" w:space="795"/>
            <w:col w:w="6241"/>
          </w:cols>
        </w:sectPr>
      </w:pPr>
      <w:rPr/>
    </w:p>
    <w:p>
      <w:pPr>
        <w:spacing w:before="0" w:after="0" w:line="320" w:lineRule="exact"/>
        <w:ind w:left="2642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92pt;margin-top:34.080002pt;width:566.400012pt;height:776.880002pt;mso-position-horizontal-relative:page;mso-position-vertical-relative:page;z-index:-15387" coordorigin="278,682" coordsize="11328,15538">
            <v:group style="position:absolute;left:298;top:696;width:466;height:2" coordorigin="298,696" coordsize="466,2">
              <v:shape style="position:absolute;left:298;top:696;width:466;height:2" coordorigin="298,696" coordsize="466,0" path="m298,696l763,696e" filled="f" stroked="t" strokeweight=".48pt" strokecolor="#2F2F2F">
                <v:path arrowok="t"/>
              </v:shape>
            </v:group>
            <v:group style="position:absolute;left:302;top:691;width:2;height:1565" coordorigin="302,691" coordsize="2,1565">
              <v:shape style="position:absolute;left:302;top:691;width:2;height:1565" coordorigin="302,691" coordsize="0,1565" path="m302,2256l302,691e" filled="f" stroked="t" strokeweight=".48pt" strokecolor="#232323">
                <v:path arrowok="t"/>
              </v:shape>
            </v:group>
            <v:group style="position:absolute;left:706;top:701;width:10862;height:2" coordorigin="706,701" coordsize="10862,2">
              <v:shape style="position:absolute;left:706;top:701;width:10862;height:2" coordorigin="706,701" coordsize="10862,0" path="m706,701l11568,701e" filled="f" stroked="t" strokeweight=".96pt" strokecolor="#5B5B5B">
                <v:path arrowok="t"/>
              </v:shape>
            </v:group>
            <v:group style="position:absolute;left:2352;top:691;width:2;height:1546" coordorigin="2352,691" coordsize="2,1546">
              <v:shape style="position:absolute;left:2352;top:691;width:2;height:1546" coordorigin="2352,691" coordsize="0,1546" path="m2352,2237l2352,691e" filled="f" stroked="t" strokeweight=".96pt" strokecolor="#575757">
                <v:path arrowok="t"/>
              </v:shape>
            </v:group>
            <v:group style="position:absolute;left:2846;top:706;width:1032;height:2" coordorigin="2846,706" coordsize="1032,2">
              <v:shape style="position:absolute;left:2846;top:706;width:1032;height:2" coordorigin="2846,706" coordsize="1032,0" path="m2846,706l3878,706e" filled="f" stroked="t" strokeweight=".48pt" strokecolor="#2F2F2F">
                <v:path arrowok="t"/>
              </v:shape>
            </v:group>
            <v:group style="position:absolute;left:3768;top:710;width:7800;height:2" coordorigin="3768,710" coordsize="7800,2">
              <v:shape style="position:absolute;left:3768;top:710;width:7800;height:2" coordorigin="3768,710" coordsize="7800,0" path="m3768,710l11568,710e" filled="f" stroked="t" strokeweight=".96pt" strokecolor="#646464">
                <v:path arrowok="t"/>
              </v:shape>
            </v:group>
            <v:group style="position:absolute;left:9187;top:701;width:2;height:542" coordorigin="9187,701" coordsize="2,542">
              <v:shape style="position:absolute;left:9187;top:701;width:2;height:542" coordorigin="9187,701" coordsize="0,542" path="m9187,1243l9187,701e" filled="f" stroked="t" strokeweight=".96pt" strokecolor="#606060">
                <v:path arrowok="t"/>
              </v:shape>
            </v:group>
            <v:group style="position:absolute;left:11568;top:701;width:2;height:2981" coordorigin="11568,701" coordsize="2,2981">
              <v:shape style="position:absolute;left:11568;top:701;width:2;height:2981" coordorigin="11568,701" coordsize="0,2981" path="m11568,3682l11568,701e" filled="f" stroked="t" strokeweight=".96pt" strokecolor="#646464">
                <v:path arrowok="t"/>
              </v:shape>
            </v:group>
            <v:group style="position:absolute;left:288;top:2227;width:3629;height:2" coordorigin="288,2227" coordsize="3629,2">
              <v:shape style="position:absolute;left:288;top:2227;width:3629;height:2" coordorigin="288,2227" coordsize="3629,0" path="m288,2227l3917,2227e" filled="f" stroked="t" strokeweight=".96pt" strokecolor="#5B5B5B">
                <v:path arrowok="t"/>
              </v:shape>
            </v:group>
            <v:group style="position:absolute;left:3821;top:2232;width:3019;height:2" coordorigin="3821,2232" coordsize="3019,2">
              <v:shape style="position:absolute;left:3821;top:2232;width:3019;height:2" coordorigin="3821,2232" coordsize="3019,0" path="m3821,2232l6840,2232e" filled="f" stroked="t" strokeweight=".48pt" strokecolor="#2F2F2F">
                <v:path arrowok="t"/>
              </v:shape>
            </v:group>
            <v:group style="position:absolute;left:6811;top:2218;width:965;height:2" coordorigin="6811,2218" coordsize="965,2">
              <v:shape style="position:absolute;left:6811;top:2218;width:965;height:2" coordorigin="6811,2218" coordsize="965,0" path="m6811,2218l7776,2218e" filled="f" stroked="t" strokeweight=".48pt" strokecolor="#000000">
                <v:path arrowok="t"/>
              </v:shape>
            </v:group>
            <v:group style="position:absolute;left:7776;top:2218;width:528;height:2" coordorigin="7776,2218" coordsize="528,2">
              <v:shape style="position:absolute;left:7776;top:2218;width:528;height:2" coordorigin="7776,2218" coordsize="528,0" path="m7776,2218l8304,2218e" filled="f" stroked="t" strokeweight=".96pt" strokecolor="#343434">
                <v:path arrowok="t"/>
              </v:shape>
            </v:group>
            <v:group style="position:absolute;left:8227;top:2237;width:3350;height:2" coordorigin="8227,2237" coordsize="3350,2">
              <v:shape style="position:absolute;left:8227;top:2237;width:3350;height:2" coordorigin="8227,2237" coordsize="3350,0" path="m8227,2237l11578,2237e" filled="f" stroked="t" strokeweight=".96pt" strokecolor="#606060">
                <v:path arrowok="t"/>
              </v:shape>
            </v:group>
            <v:group style="position:absolute;left:9192;top:1368;width:2;height:360" coordorigin="9192,1368" coordsize="2,360">
              <v:shape style="position:absolute;left:9192;top:1368;width:2;height:360" coordorigin="9192,1368" coordsize="0,360" path="m9192,1728l9192,1368e" filled="f" stroked="t" strokeweight=".48pt" strokecolor="#1F1F1F">
                <v:path arrowok="t"/>
              </v:shape>
            </v:group>
            <v:group style="position:absolute;left:9192;top:701;width:2;height:1546" coordorigin="9192,701" coordsize="2,1546">
              <v:shape style="position:absolute;left:9192;top:701;width:2;height:1546" coordorigin="9192,701" coordsize="0,1546" path="m9192,2246l9192,701e" filled="f" stroked="t" strokeweight=".48pt" strokecolor="#383838">
                <v:path arrowok="t"/>
              </v:shape>
            </v:group>
            <v:group style="position:absolute;left:288;top:2462;width:1406;height:2" coordorigin="288,2462" coordsize="1406,2">
              <v:shape style="position:absolute;left:288;top:2462;width:1406;height:2" coordorigin="288,2462" coordsize="1406,0" path="m288,2462l1694,2462e" filled="f" stroked="t" strokeweight=".48pt" strokecolor="#383838">
                <v:path arrowok="t"/>
              </v:shape>
            </v:group>
            <v:group style="position:absolute;left:298;top:691;width:2;height:1810" coordorigin="298,691" coordsize="2,1810">
              <v:shape style="position:absolute;left:298;top:691;width:2;height:1810" coordorigin="298,691" coordsize="0,1810" path="m298,2501l298,691e" filled="f" stroked="t" strokeweight=".96pt" strokecolor="#2F2F2F">
                <v:path arrowok="t"/>
              </v:shape>
            </v:group>
            <v:group style="position:absolute;left:1440;top:2467;width:1930;height:2" coordorigin="1440,2467" coordsize="1930,2">
              <v:shape style="position:absolute;left:1440;top:2467;width:1930;height:2" coordorigin="1440,2467" coordsize="1930,0" path="m1440,2467l3370,2467e" filled="f" stroked="t" strokeweight=".96pt" strokecolor="#606060">
                <v:path arrowok="t"/>
              </v:shape>
            </v:group>
            <v:group style="position:absolute;left:2846;top:2472;width:2458;height:2" coordorigin="2846,2472" coordsize="2458,2">
              <v:shape style="position:absolute;left:2846;top:2472;width:2458;height:2" coordorigin="2846,2472" coordsize="2458,0" path="m2846,2472l5304,2472e" filled="f" stroked="t" strokeweight=".48pt" strokecolor="#484848">
                <v:path arrowok="t"/>
              </v:shape>
            </v:group>
            <v:group style="position:absolute;left:5275;top:2462;width:2501;height:2" coordorigin="5275,2462" coordsize="2501,2">
              <v:shape style="position:absolute;left:5275;top:2462;width:2501;height:2" coordorigin="5275,2462" coordsize="2501,0" path="m5275,2462l7776,2462e" filled="f" stroked="t" strokeweight=".96pt" strokecolor="#2F2F2F">
                <v:path arrowok="t"/>
              </v:shape>
            </v:group>
            <v:group style="position:absolute;left:7507;top:2477;width:4066;height:2" coordorigin="7507,2477" coordsize="4066,2">
              <v:shape style="position:absolute;left:7507;top:2477;width:4066;height:2" coordorigin="7507,2477" coordsize="4066,0" path="m7507,2477l11573,2477e" filled="f" stroked="t" strokeweight=".96pt" strokecolor="#646464">
                <v:path arrowok="t"/>
              </v:shape>
            </v:group>
            <v:group style="position:absolute;left:288;top:2707;width:2630;height:2" coordorigin="288,2707" coordsize="2630,2">
              <v:shape style="position:absolute;left:288;top:2707;width:2630;height:2" coordorigin="288,2707" coordsize="2630,0" path="m288,2707l2918,2707e" filled="f" stroked="t" strokeweight=".96pt" strokecolor="#575757">
                <v:path arrowok="t"/>
              </v:shape>
            </v:group>
            <v:group style="position:absolute;left:298;top:2424;width:2;height:4104" coordorigin="298,2424" coordsize="2,4104">
              <v:shape style="position:absolute;left:298;top:2424;width:2;height:4104" coordorigin="298,2424" coordsize="0,4104" path="m298,6528l298,2424e" filled="f" stroked="t" strokeweight=".96pt" strokecolor="#575757">
                <v:path arrowok="t"/>
              </v:shape>
            </v:group>
            <v:group style="position:absolute;left:2846;top:2712;width:2458;height:2" coordorigin="2846,2712" coordsize="2458,2">
              <v:shape style="position:absolute;left:2846;top:2712;width:2458;height:2" coordorigin="2846,2712" coordsize="2458,0" path="m2846,2712l5304,2712e" filled="f" stroked="t" strokeweight=".48pt" strokecolor="#343434">
                <v:path arrowok="t"/>
              </v:shape>
            </v:group>
            <v:group style="position:absolute;left:5246;top:2717;width:6331;height:2" coordorigin="5246,2717" coordsize="6331,2">
              <v:shape style="position:absolute;left:5246;top:2717;width:6331;height:2" coordorigin="5246,2717" coordsize="6331,0" path="m5246,2717l11578,2717e" filled="f" stroked="t" strokeweight=".96pt" strokecolor="#575757">
                <v:path arrowok="t"/>
              </v:shape>
            </v:group>
            <v:group style="position:absolute;left:288;top:2947;width:5016;height:2" coordorigin="288,2947" coordsize="5016,2">
              <v:shape style="position:absolute;left:288;top:2947;width:5016;height:2" coordorigin="288,2947" coordsize="5016,0" path="m288,2947l5304,2947e" filled="f" stroked="t" strokeweight=".72pt" strokecolor="#444444">
                <v:path arrowok="t"/>
              </v:shape>
            </v:group>
            <v:group style="position:absolute;left:5074;top:2957;width:5102;height:2" coordorigin="5074,2957" coordsize="5102,2">
              <v:shape style="position:absolute;left:5074;top:2957;width:5102;height:2" coordorigin="5074,2957" coordsize="5102,0" path="m5074,2957l10176,2957e" filled="f" stroked="t" strokeweight=".96pt" strokecolor="#606060">
                <v:path arrowok="t"/>
              </v:shape>
            </v:group>
            <v:group style="position:absolute;left:9998;top:2962;width:1579;height:2" coordorigin="9998,2962" coordsize="1579,2">
              <v:shape style="position:absolute;left:9998;top:2962;width:1579;height:2" coordorigin="9998,2962" coordsize="1579,0" path="m9998,2962l11578,2962e" filled="f" stroked="t" strokeweight=".48pt" strokecolor="#444444">
                <v:path arrowok="t"/>
              </v:shape>
            </v:group>
            <v:group style="position:absolute;left:288;top:3187;width:1555;height:2" coordorigin="288,3187" coordsize="1555,2">
              <v:shape style="position:absolute;left:288;top:3187;width:1555;height:2" coordorigin="288,3187" coordsize="1555,0" path="m288,3187l1843,3187e" filled="f" stroked="t" strokeweight=".96pt" strokecolor="#5B5B5B">
                <v:path arrowok="t"/>
              </v:shape>
            </v:group>
            <v:group style="position:absolute;left:1637;top:3192;width:4949;height:2" coordorigin="1637,3192" coordsize="4949,2">
              <v:shape style="position:absolute;left:1637;top:3192;width:4949;height:2" coordorigin="1637,3192" coordsize="4949,0" path="m1637,3192l6586,3192e" filled="f" stroked="t" strokeweight=".48pt" strokecolor="#3F3F3F">
                <v:path arrowok="t"/>
              </v:shape>
            </v:group>
            <v:group style="position:absolute;left:5434;top:3197;width:4867;height:2" coordorigin="5434,3197" coordsize="4867,2">
              <v:shape style="position:absolute;left:5434;top:3197;width:4867;height:2" coordorigin="5434,3197" coordsize="4867,0" path="m5434,3197l10301,3197e" filled="f" stroked="t" strokeweight=".96pt" strokecolor="#5B5B5B">
                <v:path arrowok="t"/>
              </v:shape>
            </v:group>
            <v:group style="position:absolute;left:9998;top:3202;width:1579;height:2" coordorigin="9998,3202" coordsize="1579,2">
              <v:shape style="position:absolute;left:9998;top:3202;width:1579;height:2" coordorigin="9998,3202" coordsize="1579,0" path="m9998,3202l11578,3202e" filled="f" stroked="t" strokeweight=".48pt" strokecolor="#444444">
                <v:path arrowok="t"/>
              </v:shape>
            </v:group>
            <v:group style="position:absolute;left:288;top:3427;width:1406;height:2" coordorigin="288,3427" coordsize="1406,2">
              <v:shape style="position:absolute;left:288;top:3427;width:1406;height:2" coordorigin="288,3427" coordsize="1406,0" path="m288,3427l1694,3427e" filled="f" stroked="t" strokeweight=".96pt" strokecolor="#5B5B5B">
                <v:path arrowok="t"/>
              </v:shape>
            </v:group>
            <v:group style="position:absolute;left:1637;top:3432;width:2242;height:2" coordorigin="1637,3432" coordsize="2242,2">
              <v:shape style="position:absolute;left:1637;top:3432;width:2242;height:2" coordorigin="1637,3432" coordsize="2242,0" path="m1637,3432l3878,3432e" filled="f" stroked="t" strokeweight=".48pt" strokecolor="#3B3B3B">
                <v:path arrowok="t"/>
              </v:shape>
            </v:group>
            <v:group style="position:absolute;left:3341;top:3437;width:8237;height:2" coordorigin="3341,3437" coordsize="8237,2">
              <v:shape style="position:absolute;left:3341;top:3437;width:8237;height:2" coordorigin="3341,3437" coordsize="8237,0" path="m3341,3437l11578,3437e" filled="f" stroked="t" strokeweight=".72pt" strokecolor="#575757">
                <v:path arrowok="t"/>
              </v:shape>
            </v:group>
            <v:group style="position:absolute;left:3864;top:3427;width:2;height:778" coordorigin="3864,3427" coordsize="2,778">
              <v:shape style="position:absolute;left:3864;top:3427;width:2;height:778" coordorigin="3864,3427" coordsize="0,778" path="m3864,4205l3864,3427e" filled="f" stroked="t" strokeweight="1.2pt" strokecolor="#4B4B4B">
                <v:path arrowok="t"/>
              </v:shape>
            </v:group>
            <v:group style="position:absolute;left:6994;top:3427;width:2;height:778" coordorigin="6994,3427" coordsize="2,778">
              <v:shape style="position:absolute;left:6994;top:3427;width:2;height:778" coordorigin="6994,3427" coordsize="0,778" path="m6994,4205l6994,3427e" filled="f" stroked="t" strokeweight=".48pt" strokecolor="#383838">
                <v:path arrowok="t"/>
              </v:shape>
            </v:group>
            <v:group style="position:absolute;left:6989;top:3821;width:4589;height:2" coordorigin="6989,3821" coordsize="4589,2">
              <v:shape style="position:absolute;left:6989;top:3821;width:4589;height:2" coordorigin="6989,3821" coordsize="4589,0" path="m6989,3821l11578,3821e" filled="f" stroked="t" strokeweight=".96pt" strokecolor="#606060">
                <v:path arrowok="t"/>
              </v:shape>
            </v:group>
            <v:group style="position:absolute;left:3850;top:3864;width:3149;height:2" coordorigin="3850,3864" coordsize="3149,2">
              <v:shape style="position:absolute;left:3850;top:3864;width:3149;height:2" coordorigin="3850,3864" coordsize="3149,0" path="m3850,3864l6998,3864e" filled="f" stroked="t" strokeweight=".48pt" strokecolor="#6B6B6B">
                <v:path arrowok="t"/>
              </v:shape>
            </v:group>
            <v:group style="position:absolute;left:11573;top:3624;width:2;height:883" coordorigin="11573,3624" coordsize="2,883">
              <v:shape style="position:absolute;left:11573;top:3624;width:2;height:883" coordorigin="11573,3624" coordsize="0,883" path="m11573,4507l11573,3624e" filled="f" stroked="t" strokeweight=".48pt" strokecolor="#3B3B3B">
                <v:path arrowok="t"/>
              </v:shape>
            </v:group>
            <v:group style="position:absolute;left:288;top:4186;width:475;height:2" coordorigin="288,4186" coordsize="475,2">
              <v:shape style="position:absolute;left:288;top:4186;width:475;height:2" coordorigin="288,4186" coordsize="475,0" path="m288,4186l763,4186e" filled="f" stroked="t" strokeweight=".72pt" strokecolor="#4B4B4B">
                <v:path arrowok="t"/>
              </v:shape>
            </v:group>
            <v:group style="position:absolute;left:706;top:4190;width:989;height:2" coordorigin="706,4190" coordsize="989,2">
              <v:shape style="position:absolute;left:706;top:4190;width:989;height:2" coordorigin="706,4190" coordsize="989,0" path="m706,4190l1694,4190e" filled="f" stroked="t" strokeweight=".48pt" strokecolor="#232323">
                <v:path arrowok="t"/>
              </v:shape>
            </v:group>
            <v:group style="position:absolute;left:1666;top:4176;width:677;height:2" coordorigin="1666,4176" coordsize="677,2">
              <v:shape style="position:absolute;left:1666;top:4176;width:677;height:2" coordorigin="1666,4176" coordsize="677,0" path="m1666,4176l2342,4176e" filled="f" stroked="t" strokeweight=".48pt" strokecolor="#000000">
                <v:path arrowok="t"/>
              </v:shape>
            </v:group>
            <v:group style="position:absolute;left:2342;top:4176;width:533;height:2" coordorigin="2342,4176" coordsize="533,2">
              <v:shape style="position:absolute;left:2342;top:4176;width:533;height:2" coordorigin="2342,4176" coordsize="533,0" path="m2342,4176l2875,4176e" filled="f" stroked="t" strokeweight=".96pt" strokecolor="#232323">
                <v:path arrowok="t"/>
              </v:shape>
            </v:group>
            <v:group style="position:absolute;left:2803;top:4195;width:1085;height:2" coordorigin="2803,4195" coordsize="1085,2">
              <v:shape style="position:absolute;left:2803;top:4195;width:1085;height:2" coordorigin="2803,4195" coordsize="1085,0" path="m2803,4195l3888,4195e" filled="f" stroked="t" strokeweight=".96pt" strokecolor="#575757">
                <v:path arrowok="t"/>
              </v:shape>
            </v:group>
            <v:group style="position:absolute;left:3130;top:4186;width:6010;height:2" coordorigin="3130,4186" coordsize="6010,2">
              <v:shape style="position:absolute;left:3130;top:4186;width:6010;height:2" coordorigin="3130,4186" coordsize="6010,0" path="m3130,4186l9139,4186e" filled="f" stroked="t" strokeweight="1.68pt" strokecolor="#676767">
                <v:path arrowok="t"/>
              </v:shape>
            </v:group>
            <v:group style="position:absolute;left:6946;top:4195;width:4632;height:2" coordorigin="6946,4195" coordsize="4632,2">
              <v:shape style="position:absolute;left:6946;top:4195;width:4632;height:2" coordorigin="6946,4195" coordsize="4632,0" path="m6946,4195l11578,4195e" filled="f" stroked="t" strokeweight=".72pt" strokecolor="#4F4F4F">
                <v:path arrowok="t"/>
              </v:shape>
            </v:group>
            <v:group style="position:absolute;left:288;top:4474;width:1406;height:2" coordorigin="288,4474" coordsize="1406,2">
              <v:shape style="position:absolute;left:288;top:4474;width:1406;height:2" coordorigin="288,4474" coordsize="1406,0" path="m288,4474l1694,4474e" filled="f" stroked="t" strokeweight=".72pt" strokecolor="#4F4F4F">
                <v:path arrowok="t"/>
              </v:shape>
            </v:group>
            <v:group style="position:absolute;left:1637;top:4478;width:1267;height:2" coordorigin="1637,4478" coordsize="1267,2">
              <v:shape style="position:absolute;left:1637;top:4478;width:1267;height:2" coordorigin="1637,4478" coordsize="1267,0" path="m1637,4478l2904,4478e" filled="f" stroked="t" strokeweight=".48pt" strokecolor="#232323">
                <v:path arrowok="t"/>
              </v:shape>
            </v:group>
            <v:group style="position:absolute;left:2347;top:4186;width:2;height:557" coordorigin="2347,4186" coordsize="2,557">
              <v:shape style="position:absolute;left:2347;top:4186;width:2;height:557" coordorigin="2347,4186" coordsize="0,557" path="m2347,4742l2347,4186e" filled="f" stroked="t" strokeweight=".48pt" strokecolor="#2B2B2B">
                <v:path arrowok="t"/>
              </v:shape>
            </v:group>
            <v:group style="position:absolute;left:2846;top:4483;width:7464;height:2" coordorigin="2846,4483" coordsize="7464,2">
              <v:shape style="position:absolute;left:2846;top:4483;width:7464;height:2" coordorigin="2846,4483" coordsize="7464,0" path="m2846,4483l10310,4483e" filled="f" stroked="t" strokeweight=".96pt" strokecolor="#5B5B5B">
                <v:path arrowok="t"/>
              </v:shape>
            </v:group>
            <v:group style="position:absolute;left:9998;top:4488;width:1579;height:2" coordorigin="9998,4488" coordsize="1579,2">
              <v:shape style="position:absolute;left:9998;top:4488;width:1579;height:2" coordorigin="9998,4488" coordsize="1579,0" path="m9998,4488l11578,4488e" filled="f" stroked="t" strokeweight=".48pt" strokecolor="#3B3B3B">
                <v:path arrowok="t"/>
              </v:shape>
            </v:group>
            <v:group style="position:absolute;left:2342;top:4723;width:7714;height:2" coordorigin="2342,4723" coordsize="7714,2">
              <v:shape style="position:absolute;left:2342;top:4723;width:7714;height:2" coordorigin="2342,4723" coordsize="7714,0" path="m2342,4723l10056,4723e" filled="f" stroked="t" strokeweight=".96pt" strokecolor="#5B5B5B">
                <v:path arrowok="t"/>
              </v:shape>
            </v:group>
            <v:group style="position:absolute;left:9998;top:4728;width:1584;height:2" coordorigin="9998,4728" coordsize="1584,2">
              <v:shape style="position:absolute;left:9998;top:4728;width:1584;height:2" coordorigin="9998,4728" coordsize="1584,0" path="m9998,4728l11582,4728e" filled="f" stroked="t" strokeweight=".48pt" strokecolor="#3F3F3F">
                <v:path arrowok="t"/>
              </v:shape>
            </v:group>
            <v:group style="position:absolute;left:11578;top:701;width:2;height:6955" coordorigin="11578,701" coordsize="2,6955">
              <v:shape style="position:absolute;left:11578;top:701;width:2;height:6955" coordorigin="11578,701" coordsize="0,6955" path="m11578,7656l11578,701e" filled="f" stroked="t" strokeweight=".48pt" strokecolor="#575757">
                <v:path arrowok="t"/>
              </v:shape>
            </v:group>
            <v:group style="position:absolute;left:2352;top:4685;width:2;height:312" coordorigin="2352,4685" coordsize="2,312">
              <v:shape style="position:absolute;left:2352;top:4685;width:2;height:312" coordorigin="2352,4685" coordsize="0,312" path="m2352,4997l2352,4685e" filled="f" stroked="t" strokeweight=".72pt" strokecolor="#3F3F3F">
                <v:path arrowok="t"/>
              </v:shape>
            </v:group>
            <v:group style="position:absolute;left:4925;top:4714;width:2;height:1042" coordorigin="4925,4714" coordsize="2,1042">
              <v:shape style="position:absolute;left:4925;top:4714;width:2;height:1042" coordorigin="4925,4714" coordsize="0,1042" path="m4925,5755l4925,4714e" filled="f" stroked="t" strokeweight=".96pt" strokecolor="#606060">
                <v:path arrowok="t"/>
              </v:shape>
            </v:group>
            <v:group style="position:absolute;left:7776;top:4704;width:2;height:264" coordorigin="7776,4704" coordsize="2,264">
              <v:shape style="position:absolute;left:7776;top:4704;width:2;height:264" coordorigin="7776,4704" coordsize="0,264" path="m7776,4968l7776,4704e" filled="f" stroked="t" strokeweight=".48pt" strokecolor="#606060">
                <v:path arrowok="t"/>
              </v:shape>
            </v:group>
            <v:group style="position:absolute;left:2347;top:4939;width:2;height:298" coordorigin="2347,4939" coordsize="2,298">
              <v:shape style="position:absolute;left:2347;top:4939;width:2;height:298" coordorigin="2347,4939" coordsize="0,298" path="m2347,5237l2347,4939e" filled="f" stroked="t" strokeweight=".48pt" strokecolor="#2F2F2F">
                <v:path arrowok="t"/>
              </v:shape>
            </v:group>
            <v:group style="position:absolute;left:4906;top:5208;width:370;height:2" coordorigin="4906,5208" coordsize="370,2">
              <v:shape style="position:absolute;left:4906;top:5208;width:370;height:2" coordorigin="4906,5208" coordsize="370,0" path="m4906,5208l5275,5208e" filled="f" stroked="t" strokeweight=".96pt" strokecolor="#444444">
                <v:path arrowok="t"/>
              </v:shape>
            </v:group>
            <v:group style="position:absolute;left:5275;top:5208;width:1282;height:2" coordorigin="5275,5208" coordsize="1282,2">
              <v:shape style="position:absolute;left:5275;top:5208;width:1282;height:2" coordorigin="5275,5208" coordsize="1282,0" path="m5275,5208l6557,5208e" filled="f" stroked="t" strokeweight=".48pt" strokecolor="#343434">
                <v:path arrowok="t"/>
              </v:shape>
            </v:group>
            <v:group style="position:absolute;left:6528;top:5222;width:5054;height:2" coordorigin="6528,5222" coordsize="5054,2">
              <v:shape style="position:absolute;left:6528;top:5222;width:5054;height:2" coordorigin="6528,5222" coordsize="5054,0" path="m6528,5222l11582,5222e" filled="f" stroked="t" strokeweight=".96pt" strokecolor="#646464">
                <v:path arrowok="t"/>
              </v:shape>
            </v:group>
            <v:group style="position:absolute;left:6811;top:5208;width:1493;height:2" coordorigin="6811,5208" coordsize="1493,2">
              <v:shape style="position:absolute;left:6811;top:5208;width:1493;height:2" coordorigin="6811,5208" coordsize="1493,0" path="m6811,5208l8304,5208e" filled="f" stroked="t" strokeweight=".96pt" strokecolor="#3B3B3B">
                <v:path arrowok="t"/>
              </v:shape>
            </v:group>
            <v:group style="position:absolute;left:7776;top:4968;width:2;height:250" coordorigin="7776,4968" coordsize="2,250">
              <v:shape style="position:absolute;left:7776;top:4968;width:2;height:250" coordorigin="7776,4968" coordsize="0,250" path="m7776,5218l7776,4968e" filled="f" stroked="t" strokeweight=".48pt" strokecolor="#3F3F3F">
                <v:path arrowok="t"/>
              </v:shape>
            </v:group>
            <v:group style="position:absolute;left:2352;top:5179;width:2;height:1099" coordorigin="2352,5179" coordsize="2,1099">
              <v:shape style="position:absolute;left:2352;top:5179;width:2;height:1099" coordorigin="2352,5179" coordsize="0,1099" path="m2352,6278l2352,5179e" filled="f" stroked="t" strokeweight=".96pt" strokecolor="#575757">
                <v:path arrowok="t"/>
              </v:shape>
            </v:group>
            <v:group style="position:absolute;left:4915;top:5472;width:6667;height:2" coordorigin="4915,5472" coordsize="6667,2">
              <v:shape style="position:absolute;left:4915;top:5472;width:6667;height:2" coordorigin="4915,5472" coordsize="6667,0" path="m4915,5472l11582,5472e" filled="f" stroked="t" strokeweight=".96pt" strokecolor="#646464">
                <v:path arrowok="t"/>
              </v:shape>
            </v:group>
            <v:group style="position:absolute;left:4925;top:5722;width:6658;height:2" coordorigin="4925,5722" coordsize="6658,2">
              <v:shape style="position:absolute;left:4925;top:5722;width:6658;height:2" coordorigin="4925,5722" coordsize="6658,0" path="m4925,5722l11582,5722e" filled="f" stroked="t" strokeweight=".96pt" strokecolor="#646464">
                <v:path arrowok="t"/>
              </v:shape>
            </v:group>
            <v:group style="position:absolute;left:11578;top:5246;width:2;height:691" coordorigin="11578,5246" coordsize="2,691">
              <v:shape style="position:absolute;left:11578;top:5246;width:2;height:691" coordorigin="11578,5246" coordsize="0,691" path="m11578,5938l11578,5246e" filled="f" stroked="t" strokeweight=".72pt" strokecolor="#6B6B6B">
                <v:path arrowok="t"/>
              </v:shape>
            </v:group>
            <v:group style="position:absolute;left:2342;top:5962;width:9240;height:2" coordorigin="2342,5962" coordsize="9240,2">
              <v:shape style="position:absolute;left:2342;top:5962;width:9240;height:2" coordorigin="2342,5962" coordsize="9240,0" path="m2342,5962l11582,5962e" filled="f" stroked="t" strokeweight=".96pt" strokecolor="#606060">
                <v:path arrowok="t"/>
              </v:shape>
            </v:group>
            <v:group style="position:absolute;left:4930;top:4714;width:2;height:2218" coordorigin="4930,4714" coordsize="2,2218">
              <v:shape style="position:absolute;left:4930;top:4714;width:2;height:2218" coordorigin="4930,4714" coordsize="0,2218" path="m4930,6931l4930,4714e" filled="f" stroked="t" strokeweight=".48pt" strokecolor="#4B4B4B">
                <v:path arrowok="t"/>
              </v:shape>
            </v:group>
            <v:group style="position:absolute;left:730;top:6202;width:2933;height:2" coordorigin="730,6202" coordsize="2933,2">
              <v:shape style="position:absolute;left:730;top:6202;width:2933;height:2" coordorigin="730,6202" coordsize="2933,0" path="m730,6202l3662,6202e" filled="f" stroked="t" strokeweight=".72pt" strokecolor="#575757">
                <v:path arrowok="t"/>
              </v:shape>
            </v:group>
            <v:group style="position:absolute;left:3605;top:6206;width:5352;height:2" coordorigin="3605,6206" coordsize="5352,2">
              <v:shape style="position:absolute;left:3605;top:6206;width:5352;height:2" coordorigin="3605,6206" coordsize="5352,0" path="m3605,6206l8957,6206e" filled="f" stroked="t" strokeweight=".48pt" strokecolor="#484848">
                <v:path arrowok="t"/>
              </v:shape>
            </v:group>
            <v:group style="position:absolute;left:8899;top:6206;width:1157;height:2" coordorigin="8899,6206" coordsize="1157,2">
              <v:shape style="position:absolute;left:8899;top:6206;width:1157;height:2" coordorigin="8899,6206" coordsize="1157,0" path="m8899,6206l10056,6206e" filled="f" stroked="t" strokeweight=".48pt" strokecolor="#2B2B2B">
                <v:path arrowok="t"/>
              </v:shape>
            </v:group>
            <v:group style="position:absolute;left:9998;top:6206;width:1579;height:2" coordorigin="9998,6206" coordsize="1579,2">
              <v:shape style="position:absolute;left:9998;top:6206;width:1579;height:2" coordorigin="9998,6206" coordsize="1579,0" path="m9998,6206l11578,6206e" filled="f" stroked="t" strokeweight=".48pt" strokecolor="#4B4B4B">
                <v:path arrowok="t"/>
              </v:shape>
            </v:group>
            <v:group style="position:absolute;left:2347;top:6178;width:2;height:1718" coordorigin="2347,6178" coordsize="2,1718">
              <v:shape style="position:absolute;left:2347;top:6178;width:2;height:1718" coordorigin="2347,6178" coordsize="0,1718" path="m2347,7896l2347,6178e" filled="f" stroked="t" strokeweight=".48pt" strokecolor="#2B2B2B">
                <v:path arrowok="t"/>
              </v:shape>
            </v:group>
            <v:group style="position:absolute;left:4925;top:6182;width:2;height:749" coordorigin="4925,6182" coordsize="2,749">
              <v:shape style="position:absolute;left:4925;top:6182;width:2;height:749" coordorigin="4925,6182" coordsize="0,749" path="m4925,6931l4925,6182e" filled="f" stroked="t" strokeweight=".96pt" strokecolor="#4F4F4F">
                <v:path arrowok="t"/>
              </v:shape>
            </v:group>
            <v:group style="position:absolute;left:7776;top:6211;width:2;height:264" coordorigin="7776,6211" coordsize="2,264">
              <v:shape style="position:absolute;left:7776;top:6211;width:2;height:264" coordorigin="7776,6211" coordsize="0,264" path="m7776,6475l7776,6211e" filled="f" stroked="t" strokeweight=".48pt" strokecolor="#383838">
                <v:path arrowok="t"/>
              </v:shape>
            </v:group>
            <v:group style="position:absolute;left:11573;top:6182;width:2;height:1262" coordorigin="11573,6182" coordsize="2,1262">
              <v:shape style="position:absolute;left:11573;top:6182;width:2;height:1262" coordorigin="11573,6182" coordsize="0,1262" path="m11573,7445l11573,6182e" filled="f" stroked="t" strokeweight=".48pt" strokecolor="#3F3F3F">
                <v:path arrowok="t"/>
              </v:shape>
            </v:group>
            <v:group style="position:absolute;left:293;top:691;width:2;height:15514" coordorigin="293,691" coordsize="2,15514">
              <v:shape style="position:absolute;left:293;top:691;width:2;height:15514" coordorigin="293,691" coordsize="0,15514" path="m293,16205l293,691e" filled="f" stroked="t" strokeweight=".72pt" strokecolor="#484848">
                <v:path arrowok="t"/>
              </v:shape>
            </v:group>
            <v:group style="position:absolute;left:2342;top:6677;width:1190;height:2" coordorigin="2342,6677" coordsize="1190,2">
              <v:shape style="position:absolute;left:2342;top:6677;width:1190;height:2" coordorigin="2342,6677" coordsize="1190,0" path="m2342,6677l3533,6677e" filled="f" stroked="t" strokeweight=".48pt" strokecolor="#2F2F2F">
                <v:path arrowok="t"/>
              </v:shape>
            </v:group>
            <v:group style="position:absolute;left:3504;top:6667;width:130;height:2" coordorigin="3504,6667" coordsize="130,2">
              <v:shape style="position:absolute;left:3504;top:6667;width:130;height:2" coordorigin="3504,6667" coordsize="130,0" path="m3504,6667l3634,6667e" filled="f" stroked="t" strokeweight=".48pt" strokecolor="#232323">
                <v:path arrowok="t"/>
              </v:shape>
            </v:group>
            <v:group style="position:absolute;left:3605;top:6677;width:274;height:2" coordorigin="3605,6677" coordsize="274,2">
              <v:shape style="position:absolute;left:3605;top:6677;width:274;height:2" coordorigin="3605,6677" coordsize="274,0" path="m3605,6677l3878,6677e" filled="f" stroked="t" strokeweight=".48pt" strokecolor="#343434">
                <v:path arrowok="t"/>
              </v:shape>
            </v:group>
            <v:group style="position:absolute;left:3850;top:6667;width:797;height:2" coordorigin="3850,6667" coordsize="797,2">
              <v:shape style="position:absolute;left:3850;top:6667;width:797;height:2" coordorigin="3850,6667" coordsize="797,0" path="m3850,6667l4646,6667e" filled="f" stroked="t" strokeweight=".48pt" strokecolor="#383838">
                <v:path arrowok="t"/>
              </v:shape>
            </v:group>
            <v:group style="position:absolute;left:4075;top:6682;width:7502;height:2" coordorigin="4075,6682" coordsize="7502,2">
              <v:shape style="position:absolute;left:4075;top:6682;width:7502;height:2" coordorigin="4075,6682" coordsize="7502,0" path="m4075,6682l11578,6682e" filled="f" stroked="t" strokeweight=".96pt" strokecolor="#646464">
                <v:path arrowok="t"/>
              </v:shape>
            </v:group>
            <v:group style="position:absolute;left:7776;top:6475;width:2;height:202" coordorigin="7776,6475" coordsize="2,202">
              <v:shape style="position:absolute;left:7776;top:6475;width:2;height:202" coordorigin="7776,6475" coordsize="0,202" path="m7776,6677l7776,6475e" filled="f" stroked="t" strokeweight=".48pt" strokecolor="#4B4B4B">
                <v:path arrowok="t"/>
              </v:shape>
            </v:group>
            <v:group style="position:absolute;left:293;top:6638;width:2;height:298" coordorigin="293,6638" coordsize="2,298">
              <v:shape style="position:absolute;left:293;top:6638;width:2;height:298" coordorigin="293,6638" coordsize="0,298" path="m293,6936l293,6638e" filled="f" stroked="t" strokeweight=".48pt" strokecolor="#0C0C0C">
                <v:path arrowok="t"/>
              </v:shape>
            </v:group>
            <v:group style="position:absolute;left:2342;top:6922;width:9235;height:2" coordorigin="2342,6922" coordsize="9235,2">
              <v:shape style="position:absolute;left:2342;top:6922;width:9235;height:2" coordorigin="2342,6922" coordsize="9235,0" path="m2342,6922l11578,6922e" filled="f" stroked="t" strokeweight=".96pt" strokecolor="#606060">
                <v:path arrowok="t"/>
              </v:shape>
            </v:group>
            <v:group style="position:absolute;left:7776;top:6658;width:2;height:259" coordorigin="7776,6658" coordsize="2,259">
              <v:shape style="position:absolute;left:7776;top:6658;width:2;height:259" coordorigin="7776,6658" coordsize="0,259" path="m7776,6917l7776,6658e" filled="f" stroked="t" strokeweight=".48pt" strokecolor="#676767">
                <v:path arrowok="t"/>
              </v:shape>
            </v:group>
            <v:group style="position:absolute;left:288;top:7152;width:475;height:2" coordorigin="288,7152" coordsize="475,2">
              <v:shape style="position:absolute;left:288;top:7152;width:475;height:2" coordorigin="288,7152" coordsize="475,0" path="m288,7152l763,7152e" filled="f" stroked="t" strokeweight=".96pt" strokecolor="#545454">
                <v:path arrowok="t"/>
              </v:shape>
            </v:group>
            <v:group style="position:absolute;left:706;top:7157;width:989;height:2" coordorigin="706,7157" coordsize="989,2">
              <v:shape style="position:absolute;left:706;top:7157;width:989;height:2" coordorigin="706,7157" coordsize="989,0" path="m706,7157l1694,7157e" filled="f" stroked="t" strokeweight=".48pt" strokecolor="#383838">
                <v:path arrowok="t"/>
              </v:shape>
            </v:group>
            <v:group style="position:absolute;left:1666;top:7147;width:682;height:2" coordorigin="1666,7147" coordsize="682,2">
              <v:shape style="position:absolute;left:1666;top:7147;width:682;height:2" coordorigin="1666,7147" coordsize="682,0" path="m1666,7147l2347,7147e" filled="f" stroked="t" strokeweight=".48pt" strokecolor="#2F2F2F">
                <v:path arrowok="t"/>
              </v:shape>
            </v:group>
            <v:group style="position:absolute;left:2309;top:7162;width:7752;height:2" coordorigin="2309,7162" coordsize="7752,2">
              <v:shape style="position:absolute;left:2309;top:7162;width:7752;height:2" coordorigin="2309,7162" coordsize="7752,0" path="m2309,7162l10061,7162e" filled="f" stroked="t" strokeweight=".96pt" strokecolor="#646464">
                <v:path arrowok="t"/>
              </v:shape>
            </v:group>
            <v:group style="position:absolute;left:9998;top:7166;width:1579;height:2" coordorigin="9998,7166" coordsize="1579,2">
              <v:shape style="position:absolute;left:9998;top:7166;width:1579;height:2" coordorigin="9998,7166" coordsize="1579,0" path="m9998,7166l11578,7166e" filled="f" stroked="t" strokeweight=".48pt" strokecolor="#3F3F3F">
                <v:path arrowok="t"/>
              </v:shape>
            </v:group>
            <v:group style="position:absolute;left:288;top:7627;width:758;height:2" coordorigin="288,7627" coordsize="758,2">
              <v:shape style="position:absolute;left:288;top:7627;width:758;height:2" coordorigin="288,7627" coordsize="758,0" path="m288,7627l1046,7627e" filled="f" stroked="t" strokeweight=".48pt" strokecolor="#2B2B2B">
                <v:path arrowok="t"/>
              </v:shape>
            </v:group>
            <v:group style="position:absolute;left:989;top:7632;width:706;height:2" coordorigin="989,7632" coordsize="706,2">
              <v:shape style="position:absolute;left:989;top:7632;width:706;height:2" coordorigin="989,7632" coordsize="706,0" path="m989,7632l1694,7632e" filled="f" stroked="t" strokeweight=".72pt" strokecolor="#4B4B4B">
                <v:path arrowok="t"/>
              </v:shape>
            </v:group>
            <v:group style="position:absolute;left:1382;top:7632;width:5088;height:2" coordorigin="1382,7632" coordsize="5088,2">
              <v:shape style="position:absolute;left:1382;top:7632;width:5088;height:2" coordorigin="1382,7632" coordsize="5088,0" path="m1382,7632l6470,7632e" filled="f" stroked="t" strokeweight=".96pt" strokecolor="#646464">
                <v:path arrowok="t"/>
              </v:shape>
            </v:group>
            <v:group style="position:absolute;left:5246;top:7632;width:6317;height:2" coordorigin="5246,7632" coordsize="6317,2">
              <v:shape style="position:absolute;left:5246;top:7632;width:6317;height:2" coordorigin="5246,7632" coordsize="6317,0" path="m5246,7632l11563,7632e" filled="f" stroked="t" strokeweight=".72pt" strokecolor="#484848">
                <v:path arrowok="t"/>
              </v:shape>
            </v:group>
            <v:group style="position:absolute;left:7373;top:7637;width:4210;height:2" coordorigin="7373,7637" coordsize="4210,2">
              <v:shape style="position:absolute;left:7373;top:7637;width:4210;height:2" coordorigin="7373,7637" coordsize="4210,0" path="m7373,7637l11582,7637e" filled="f" stroked="t" strokeweight=".48pt" strokecolor="#343434">
                <v:path arrowok="t"/>
              </v:shape>
            </v:group>
            <v:group style="position:absolute;left:298;top:7589;width:2;height:1277" coordorigin="298,7589" coordsize="2,1277">
              <v:shape style="position:absolute;left:298;top:7589;width:2;height:1277" coordorigin="298,7589" coordsize="0,1277" path="m298,8866l298,7589e" filled="f" stroked="t" strokeweight=".72pt" strokecolor="#484848">
                <v:path arrowok="t"/>
              </v:shape>
            </v:group>
            <v:group style="position:absolute;left:4930;top:7622;width:2;height:749" coordorigin="4930,7622" coordsize="2,749">
              <v:shape style="position:absolute;left:4930;top:7622;width:2;height:749" coordorigin="4930,7622" coordsize="0,749" path="m4930,8371l4930,7622e" filled="f" stroked="t" strokeweight=".48pt" strokecolor="#2F2F2F">
                <v:path arrowok="t"/>
              </v:shape>
            </v:group>
            <v:group style="position:absolute;left:4925;top:7877;width:4032;height:2" coordorigin="4925,7877" coordsize="4032,2">
              <v:shape style="position:absolute;left:4925;top:7877;width:4032;height:2" coordorigin="4925,7877" coordsize="4032,0" path="m4925,7877l8957,7877e" filled="f" stroked="t" strokeweight=".48pt" strokecolor="#2F2F2F">
                <v:path arrowok="t"/>
              </v:shape>
            </v:group>
            <v:group style="position:absolute;left:8928;top:7867;width:1099;height:2" coordorigin="8928,7867" coordsize="1099,2">
              <v:shape style="position:absolute;left:8928;top:7867;width:1099;height:2" coordorigin="8928,7867" coordsize="1099,0" path="m8928,7867l10027,7867e" filled="f" stroked="t" strokeweight=".48pt" strokecolor="#2F2F2F">
                <v:path arrowok="t"/>
              </v:shape>
            </v:group>
            <v:group style="position:absolute;left:10027;top:7867;width:1546;height:2" coordorigin="10027,7867" coordsize="1546,2">
              <v:shape style="position:absolute;left:10027;top:7867;width:1546;height:2" coordorigin="10027,7867" coordsize="1546,0" path="m10027,7867l11573,7867e" filled="f" stroked="t" strokeweight=".96pt" strokecolor="#444444">
                <v:path arrowok="t"/>
              </v:shape>
            </v:group>
            <v:group style="position:absolute;left:11578;top:7546;width:2;height:3974" coordorigin="11578,7546" coordsize="2,3974">
              <v:shape style="position:absolute;left:11578;top:7546;width:2;height:3974" coordorigin="11578,7546" coordsize="0,3974" path="m11578,11520l11578,7546e" filled="f" stroked="t" strokeweight=".96pt" strokecolor="#747474">
                <v:path arrowok="t"/>
              </v:shape>
            </v:group>
            <v:group style="position:absolute;left:2352;top:7838;width:2;height:797" coordorigin="2352,7838" coordsize="2,797">
              <v:shape style="position:absolute;left:2352;top:7838;width:2;height:797" coordorigin="2352,7838" coordsize="0,797" path="m2352,8635l2352,7838e" filled="f" stroked="t" strokeweight=".72pt" strokecolor="#4F4F4F">
                <v:path arrowok="t"/>
              </v:shape>
            </v:group>
            <v:group style="position:absolute;left:4925;top:8117;width:1661;height:2" coordorigin="4925,8117" coordsize="1661,2">
              <v:shape style="position:absolute;left:4925;top:8117;width:1661;height:2" coordorigin="4925,8117" coordsize="1661,0" path="m4925,8117l6586,8117e" filled="f" stroked="t" strokeweight=".48pt" strokecolor="#343434">
                <v:path arrowok="t"/>
              </v:shape>
            </v:group>
            <v:group style="position:absolute;left:9374;top:8122;width:2213;height:2" coordorigin="9374,8122" coordsize="2213,2">
              <v:shape style="position:absolute;left:9374;top:8122;width:2213;height:2" coordorigin="9374,8122" coordsize="2213,0" path="m9374,8122l11587,8122e" filled="f" stroked="t" strokeweight=".96pt" strokecolor="#676767">
                <v:path arrowok="t"/>
              </v:shape>
            </v:group>
            <v:group style="position:absolute;left:288;top:8352;width:1406;height:2" coordorigin="288,8352" coordsize="1406,2">
              <v:shape style="position:absolute;left:288;top:8352;width:1406;height:2" coordorigin="288,8352" coordsize="1406,0" path="m288,8352l1694,8352e" filled="f" stroked="t" strokeweight=".96pt" strokecolor="#5B5B5B">
                <v:path arrowok="t"/>
              </v:shape>
            </v:group>
            <v:group style="position:absolute;left:1637;top:8357;width:7570;height:2" coordorigin="1637,8357" coordsize="7570,2">
              <v:shape style="position:absolute;left:1637;top:8357;width:7570;height:2" coordorigin="1637,8357" coordsize="7570,0" path="m1637,8357l9206,8357e" filled="f" stroked="t" strokeweight=".48pt" strokecolor="#383838">
                <v:path arrowok="t"/>
              </v:shape>
            </v:group>
            <v:group style="position:absolute;left:9062;top:8362;width:2525;height:2" coordorigin="9062,8362" coordsize="2525,2">
              <v:shape style="position:absolute;left:9062;top:8362;width:2525;height:2" coordorigin="9062,8362" coordsize="2525,0" path="m9062,8362l11587,8362e" filled="f" stroked="t" strokeweight=".96pt" strokecolor="#6B6B6B">
                <v:path arrowok="t"/>
              </v:shape>
            </v:group>
            <v:group style="position:absolute;left:2347;top:8578;width:2;height:758" coordorigin="2347,8578" coordsize="2,758">
              <v:shape style="position:absolute;left:2347;top:8578;width:2;height:758" coordorigin="2347,8578" coordsize="0,758" path="m2347,9336l2347,8578e" filled="f" stroked="t" strokeweight=".48pt" strokecolor="#2F2F2F">
                <v:path arrowok="t"/>
              </v:shape>
            </v:group>
            <v:group style="position:absolute;left:288;top:9053;width:8669;height:2" coordorigin="288,9053" coordsize="8669,2">
              <v:shape style="position:absolute;left:288;top:9053;width:8669;height:2" coordorigin="288,9053" coordsize="8669,0" path="m288,9053l8957,9053e" filled="f" stroked="t" strokeweight=".96pt" strokecolor="#575757">
                <v:path arrowok="t"/>
              </v:shape>
            </v:group>
            <v:group style="position:absolute;left:8899;top:9058;width:2688;height:2" coordorigin="8899,9058" coordsize="2688,2">
              <v:shape style="position:absolute;left:8899;top:9058;width:2688;height:2" coordorigin="8899,9058" coordsize="2688,0" path="m8899,9058l11587,9058e" filled="f" stroked="t" strokeweight=".48pt" strokecolor="#3B3B3B">
                <v:path arrowok="t"/>
              </v:shape>
            </v:group>
            <v:group style="position:absolute;left:298;top:9005;width:2;height:331" coordorigin="298,9005" coordsize="2,331">
              <v:shape style="position:absolute;left:298;top:9005;width:2;height:331" coordorigin="298,9005" coordsize="0,331" path="m298,9336l298,9005e" filled="f" stroked="t" strokeweight=".72pt" strokecolor="#383838">
                <v:path arrowok="t"/>
              </v:shape>
            </v:group>
            <v:group style="position:absolute;left:298;top:9216;width:2;height:1469" coordorigin="298,9216" coordsize="2,1469">
              <v:shape style="position:absolute;left:298;top:9216;width:2;height:1469" coordorigin="298,9216" coordsize="0,1469" path="m298,10685l298,9216e" filled="f" stroked="t" strokeweight=".96pt" strokecolor="#4B4B4B">
                <v:path arrowok="t"/>
              </v:shape>
            </v:group>
            <v:group style="position:absolute;left:2352;top:9278;width:2;height:4238" coordorigin="2352,9278" coordsize="2,4238">
              <v:shape style="position:absolute;left:2352;top:9278;width:2;height:4238" coordorigin="2352,9278" coordsize="0,4238" path="m2352,13517l2352,9278e" filled="f" stroked="t" strokeweight=".96pt" strokecolor="#606060">
                <v:path arrowok="t"/>
              </v:shape>
            </v:group>
            <v:group style="position:absolute;left:288;top:9907;width:475;height:2" coordorigin="288,9907" coordsize="475,2">
              <v:shape style="position:absolute;left:288;top:9907;width:475;height:2" coordorigin="288,9907" coordsize="475,0" path="m288,9907l763,9907e" filled="f" stroked="t" strokeweight=".96pt" strokecolor="#575757">
                <v:path arrowok="t"/>
              </v:shape>
            </v:group>
            <v:group style="position:absolute;left:706;top:9912;width:1675;height:2" coordorigin="706,9912" coordsize="1675,2">
              <v:shape style="position:absolute;left:706;top:9912;width:1675;height:2" coordorigin="706,9912" coordsize="1675,0" path="m706,9912l2381,9912e" filled="f" stroked="t" strokeweight=".48pt" strokecolor="#383838">
                <v:path arrowok="t"/>
              </v:shape>
            </v:group>
            <v:group style="position:absolute;left:2333;top:9902;width:9235;height:2" coordorigin="2333,9902" coordsize="9235,2">
              <v:shape style="position:absolute;left:2333;top:9902;width:9235;height:2" coordorigin="2333,9902" coordsize="9235,0" path="m2333,9902l11568,9902e" filled="f" stroked="t" strokeweight=".48pt" strokecolor="#3B3B3B">
                <v:path arrowok="t"/>
              </v:shape>
            </v:group>
            <v:group style="position:absolute;left:288;top:10157;width:1406;height:2" coordorigin="288,10157" coordsize="1406,2">
              <v:shape style="position:absolute;left:288;top:10157;width:1406;height:2" coordorigin="288,10157" coordsize="1406,0" path="m288,10157l1694,10157e" filled="f" stroked="t" strokeweight=".96pt" strokecolor="#646464">
                <v:path arrowok="t"/>
              </v:shape>
            </v:group>
            <v:group style="position:absolute;left:1637;top:10162;width:6168;height:2" coordorigin="1637,10162" coordsize="6168,2">
              <v:shape style="position:absolute;left:1637;top:10162;width:6168;height:2" coordorigin="1637,10162" coordsize="6168,0" path="m1637,10162l7805,10162e" filled="f" stroked="t" strokeweight=".48pt" strokecolor="#383838">
                <v:path arrowok="t"/>
              </v:shape>
            </v:group>
            <v:group style="position:absolute;left:7747;top:10157;width:1210;height:2" coordorigin="7747,10157" coordsize="1210,2">
              <v:shape style="position:absolute;left:7747;top:10157;width:1210;height:2" coordorigin="7747,10157" coordsize="1210,0" path="m7747,10157l8957,10157e" filled="f" stroked="t" strokeweight=".72pt" strokecolor="#5B5B5B">
                <v:path arrowok="t"/>
              </v:shape>
            </v:group>
            <v:group style="position:absolute;left:8899;top:10162;width:2693;height:2" coordorigin="8899,10162" coordsize="2693,2">
              <v:shape style="position:absolute;left:8899;top:10162;width:2693;height:2" coordorigin="8899,10162" coordsize="2693,0" path="m8899,10162l11592,10162e" filled="f" stroked="t" strokeweight=".48pt" strokecolor="#3B3B3B">
                <v:path arrowok="t"/>
              </v:shape>
            </v:group>
            <v:group style="position:absolute;left:288;top:10406;width:11299;height:2" coordorigin="288,10406" coordsize="11299,2">
              <v:shape style="position:absolute;left:288;top:10406;width:11299;height:2" coordorigin="288,10406" coordsize="11299,0" path="m288,10406l11587,10406e" filled="f" stroked="t" strokeweight=".96pt" strokecolor="#646464">
                <v:path arrowok="t"/>
              </v:shape>
            </v:group>
            <v:group style="position:absolute;left:797;top:10896;width:3878;height:2" coordorigin="797,10896" coordsize="3878,2">
              <v:shape style="position:absolute;left:797;top:10896;width:3878;height:2" coordorigin="797,10896" coordsize="3878,0" path="m797,10896l4675,10896e" filled="f" stroked="t" strokeweight=".96pt" strokecolor="#606060">
                <v:path arrowok="t"/>
              </v:shape>
            </v:group>
            <v:group style="position:absolute;left:4618;top:10901;width:686;height:2" coordorigin="4618,10901" coordsize="686,2">
              <v:shape style="position:absolute;left:4618;top:10901;width:686;height:2" coordorigin="4618,10901" coordsize="686,0" path="m4618,10901l5304,10901e" filled="f" stroked="t" strokeweight=".48pt" strokecolor="#4B4B4B">
                <v:path arrowok="t"/>
              </v:shape>
            </v:group>
            <v:group style="position:absolute;left:5222;top:10896;width:4243;height:2" coordorigin="5222,10896" coordsize="4243,2">
              <v:shape style="position:absolute;left:5222;top:10896;width:4243;height:2" coordorigin="5222,10896" coordsize="4243,0" path="m5222,10896l9466,10896e" filled="f" stroked="t" strokeweight=".96pt" strokecolor="#676767">
                <v:path arrowok="t"/>
              </v:shape>
            </v:group>
            <v:group style="position:absolute;left:9408;top:10901;width:2179;height:2" coordorigin="9408,10901" coordsize="2179,2">
              <v:shape style="position:absolute;left:9408;top:10901;width:2179;height:2" coordorigin="9408,10901" coordsize="2179,0" path="m9408,10901l11587,10901e" filled="f" stroked="t" strokeweight=".48pt" strokecolor="#4B4B4B">
                <v:path arrowok="t"/>
              </v:shape>
            </v:group>
            <v:group style="position:absolute;left:288;top:11136;width:9178;height:2" coordorigin="288,11136" coordsize="9178,2">
              <v:shape style="position:absolute;left:288;top:11136;width:9178;height:2" coordorigin="288,11136" coordsize="9178,0" path="m288,11136l9466,11136e" filled="f" stroked="t" strokeweight=".96pt" strokecolor="#646464">
                <v:path arrowok="t"/>
              </v:shape>
            </v:group>
            <v:group style="position:absolute;left:9408;top:11141;width:2179;height:2" coordorigin="9408,11141" coordsize="2179,2">
              <v:shape style="position:absolute;left:9408;top:11141;width:2179;height:2" coordorigin="9408,11141" coordsize="2179,0" path="m9408,11141l11587,11141e" filled="f" stroked="t" strokeweight=".48pt" strokecolor="#484848">
                <v:path arrowok="t"/>
              </v:shape>
            </v:group>
            <v:group style="position:absolute;left:283;top:11371;width:739;height:2" coordorigin="283,11371" coordsize="739,2">
              <v:shape style="position:absolute;left:283;top:11371;width:739;height:2" coordorigin="283,11371" coordsize="739,0" path="m283,11371l1022,11371e" filled="f" stroked="t" strokeweight=".48pt" strokecolor="#343434">
                <v:path arrowok="t"/>
              </v:shape>
            </v:group>
            <v:group style="position:absolute;left:1018;top:11117;width:2;height:754" coordorigin="1018,11117" coordsize="2,754">
              <v:shape style="position:absolute;left:1018;top:11117;width:2;height:754" coordorigin="1018,11117" coordsize="0,754" path="m1018,11870l1018,11117e" filled="f" stroked="t" strokeweight=".48pt" strokecolor="#5B5B5B">
                <v:path arrowok="t"/>
              </v:shape>
            </v:group>
            <v:group style="position:absolute;left:926;top:11386;width:10661;height:2" coordorigin="926,11386" coordsize="10661,2">
              <v:shape style="position:absolute;left:926;top:11386;width:10661;height:2" coordorigin="926,11386" coordsize="10661,0" path="m926,11386l11587,11386e" filled="f" stroked="t" strokeweight=".96pt" strokecolor="#676767">
                <v:path arrowok="t"/>
              </v:shape>
            </v:group>
            <v:group style="position:absolute;left:1680;top:11126;width:2;height:2165" coordorigin="1680,11126" coordsize="2,2165">
              <v:shape style="position:absolute;left:1680;top:11126;width:2;height:2165" coordorigin="1680,11126" coordsize="0,2165" path="m1680,13291l1680,11126e" filled="f" stroked="t" strokeweight=".96pt" strokecolor="#606060">
                <v:path arrowok="t"/>
              </v:shape>
            </v:group>
            <v:group style="position:absolute;left:7406;top:11126;width:2;height:773" coordorigin="7406,11126" coordsize="2,773">
              <v:shape style="position:absolute;left:7406;top:11126;width:2;height:773" coordorigin="7406,11126" coordsize="0,773" path="m7406,11899l7406,11126e" filled="f" stroked="t" strokeweight=".48pt" strokecolor="#343434">
                <v:path arrowok="t"/>
              </v:shape>
            </v:group>
            <v:group style="position:absolute;left:11582;top:11333;width:2;height:566" coordorigin="11582,11333" coordsize="2,566">
              <v:shape style="position:absolute;left:11582;top:11333;width:2;height:566" coordorigin="11582,11333" coordsize="0,566" path="m11582,11899l11582,11333e" filled="f" stroked="t" strokeweight=".48pt" strokecolor="#4F4F4F">
                <v:path arrowok="t"/>
              </v:shape>
            </v:group>
            <v:group style="position:absolute;left:298;top:11827;width:2;height:4378" coordorigin="298,11827" coordsize="2,4378">
              <v:shape style="position:absolute;left:298;top:11827;width:2;height:4378" coordorigin="298,11827" coordsize="0,4378" path="m298,16205l298,11827e" filled="f" stroked="t" strokeweight=".96pt" strokecolor="#575757">
                <v:path arrowok="t"/>
              </v:shape>
            </v:group>
            <v:group style="position:absolute;left:1018;top:11870;width:2;height:1392" coordorigin="1018,11870" coordsize="2,1392">
              <v:shape style="position:absolute;left:1018;top:11870;width:2;height:1392" coordorigin="1018,11870" coordsize="0,1392" path="m1018,13262l1018,11870e" filled="f" stroked="t" strokeweight=".48pt" strokecolor="#000000">
                <v:path arrowok="t"/>
              </v:shape>
            </v:group>
            <v:group style="position:absolute;left:2333;top:12101;width:542;height:2" coordorigin="2333,12101" coordsize="542,2">
              <v:shape style="position:absolute;left:2333;top:12101;width:542;height:2" coordorigin="2333,12101" coordsize="542,0" path="m2333,12101l2875,12101e" filled="f" stroked="t" strokeweight=".48pt" strokecolor="#5B5B5B">
                <v:path arrowok="t"/>
              </v:shape>
            </v:group>
            <v:group style="position:absolute;left:7411;top:11842;width:2;height:1752" coordorigin="7411,11842" coordsize="2,1752">
              <v:shape style="position:absolute;left:7411;top:11842;width:2;height:1752" coordorigin="7411,11842" coordsize="0,1752" path="m7411,13594l7411,11842e" filled="f" stroked="t" strokeweight=".96pt" strokecolor="#646464">
                <v:path arrowok="t"/>
              </v:shape>
            </v:group>
            <v:group style="position:absolute;left:11587;top:2525;width:2;height:13680" coordorigin="11587,2525" coordsize="2,13680">
              <v:shape style="position:absolute;left:11587;top:2525;width:2;height:13680" coordorigin="11587,2525" coordsize="0,13680" path="m11587,16205l11587,2525e" filled="f" stroked="t" strokeweight=".72pt" strokecolor="#646464">
                <v:path arrowok="t"/>
              </v:shape>
            </v:group>
            <v:group style="position:absolute;left:288;top:13483;width:475;height:2" coordorigin="288,13483" coordsize="475,2">
              <v:shape style="position:absolute;left:288;top:13483;width:475;height:2" coordorigin="288,13483" coordsize="475,0" path="m288,13483l763,13483e" filled="f" stroked="t" strokeweight=".48pt" strokecolor="#2F2F2F">
                <v:path arrowok="t"/>
              </v:shape>
            </v:group>
            <v:group style="position:absolute;left:734;top:13478;width:288;height:2" coordorigin="734,13478" coordsize="288,2">
              <v:shape style="position:absolute;left:734;top:13478;width:288;height:2" coordorigin="734,13478" coordsize="288,0" path="m734,13478l1022,13478e" filled="f" stroked="t" strokeweight=".96pt" strokecolor="#2F2F2F">
                <v:path arrowok="t"/>
              </v:shape>
            </v:group>
            <v:group style="position:absolute;left:1018;top:13262;width:2;height:226" coordorigin="1018,13262" coordsize="2,226">
              <v:shape style="position:absolute;left:1018;top:13262;width:2;height:226" coordorigin="1018,13262" coordsize="0,226" path="m1018,13488l1018,13262e" filled="f" stroked="t" strokeweight=".48pt" strokecolor="#383838">
                <v:path arrowok="t"/>
              </v:shape>
            </v:group>
            <v:group style="position:absolute;left:926;top:13488;width:1435;height:2" coordorigin="926,13488" coordsize="1435,2">
              <v:shape style="position:absolute;left:926;top:13488;width:1435;height:2" coordorigin="926,13488" coordsize="1435,0" path="m926,13488l2362,13488e" filled="f" stroked="t" strokeweight=".96pt" strokecolor="#606060">
                <v:path arrowok="t"/>
              </v:shape>
            </v:group>
            <v:group style="position:absolute;left:1685;top:13234;width:2;height:2981" coordorigin="1685,13234" coordsize="2,2981">
              <v:shape style="position:absolute;left:1685;top:13234;width:2;height:2981" coordorigin="1685,13234" coordsize="0,2981" path="m1685,16214l1685,13234e" filled="f" stroked="t" strokeweight=".48pt" strokecolor="#343434">
                <v:path arrowok="t"/>
              </v:shape>
            </v:group>
            <v:group style="position:absolute;left:1018;top:13469;width:2;height:226" coordorigin="1018,13469" coordsize="2,226">
              <v:shape style="position:absolute;left:1018;top:13469;width:2;height:226" coordorigin="1018,13469" coordsize="0,226" path="m1018,13694l1018,13469e" filled="f" stroked="t" strokeweight=".48pt" strokecolor="#575757">
                <v:path arrowok="t"/>
              </v:shape>
            </v:group>
            <v:group style="position:absolute;left:2352;top:13440;width:2;height:283" coordorigin="2352,13440" coordsize="2,283">
              <v:shape style="position:absolute;left:2352;top:13440;width:2;height:283" coordorigin="2352,13440" coordsize="0,283" path="m2352,13723l2352,13440e" filled="f" stroked="t" strokeweight=".72pt" strokecolor="#3B3B3B">
                <v:path arrowok="t"/>
              </v:shape>
            </v:group>
            <v:group style="position:absolute;left:7411;top:13450;width:2;height:274" coordorigin="7411,13450" coordsize="2,274">
              <v:shape style="position:absolute;left:7411;top:13450;width:2;height:274" coordorigin="7411,13450" coordsize="0,274" path="m7411,13723l7411,13450e" filled="f" stroked="t" strokeweight=".72pt" strokecolor="#4F4F4F">
                <v:path arrowok="t"/>
              </v:shape>
            </v:group>
            <v:group style="position:absolute;left:1018;top:13694;width:2;height:2496" coordorigin="1018,13694" coordsize="2,2496">
              <v:shape style="position:absolute;left:1018;top:13694;width:2;height:2496" coordorigin="1018,13694" coordsize="0,2496" path="m1018,16190l1018,13694e" filled="f" stroked="t" strokeweight=".48pt" strokecolor="#000000">
                <v:path arrowok="t"/>
              </v:shape>
            </v:group>
            <v:group style="position:absolute;left:2357;top:13666;width:2;height:1426" coordorigin="2357,13666" coordsize="2,1426">
              <v:shape style="position:absolute;left:2357;top:13666;width:2;height:1426" coordorigin="2357,13666" coordsize="0,1426" path="m2357,15091l2357,13666e" filled="f" stroked="t" strokeweight=".48pt" strokecolor="#232323">
                <v:path arrowok="t"/>
              </v:shape>
            </v:group>
            <v:group style="position:absolute;left:7416;top:13666;width:2;height:2539" coordorigin="7416,13666" coordsize="2,2539">
              <v:shape style="position:absolute;left:7416;top:13666;width:2;height:2539" coordorigin="7416,13666" coordsize="0,2539" path="m7416,16205l7416,13666e" filled="f" stroked="t" strokeweight=".48pt" strokecolor="#343434">
                <v:path arrowok="t"/>
              </v:shape>
            </v:group>
            <v:group style="position:absolute;left:288;top:16200;width:1411;height:2" coordorigin="288,16200" coordsize="1411,2">
              <v:shape style="position:absolute;left:288;top:16200;width:1411;height:2" coordorigin="288,16200" coordsize="1411,0" path="m288,16200l1699,16200e" filled="f" stroked="t" strokeweight=".48pt" strokecolor="#3B3B3B">
                <v:path arrowok="t"/>
              </v:shape>
            </v:group>
            <v:group style="position:absolute;left:1661;top:16186;width:686;height:2" coordorigin="1661,16186" coordsize="686,2">
              <v:shape style="position:absolute;left:1661;top:16186;width:686;height:2" coordorigin="1661,16186" coordsize="686,0" path="m1661,16186l2347,16186e" filled="f" stroked="t" strokeweight=".48pt" strokecolor="#444444">
                <v:path arrowok="t"/>
              </v:shape>
            </v:group>
            <v:group style="position:absolute;left:2357;top:4186;width:2;height:12029" coordorigin="2357,4186" coordsize="2,12029">
              <v:shape style="position:absolute;left:2357;top:4186;width:2;height:12029" coordorigin="2357,4186" coordsize="0,12029" path="m2357,16214l2357,4186e" filled="f" stroked="t" strokeweight=".48pt" strokecolor="#4B4B4B">
                <v:path arrowok="t"/>
              </v:shape>
            </v:group>
            <v:group style="position:absolute;left:2309;top:16200;width:2995;height:2" coordorigin="2309,16200" coordsize="2995,2">
              <v:shape style="position:absolute;left:2309;top:16200;width:2995;height:2" coordorigin="2309,16200" coordsize="2995,0" path="m2309,16200l5304,16200e" filled="f" stroked="t" strokeweight=".48pt" strokecolor="#3B3B3B">
                <v:path arrowok="t"/>
              </v:shape>
            </v:group>
            <v:group style="position:absolute;left:5246;top:16195;width:6350;height:2" coordorigin="5246,16195" coordsize="6350,2">
              <v:shape style="position:absolute;left:5246;top:16195;width:6350;height:2" coordorigin="5246,16195" coordsize="6350,0" path="m5246,16195l11597,16195e" filled="f" stroked="t" strokeweight=".96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3"/>
          <w:position w:val="-2"/>
        </w:rPr>
        <w:t>tfaiy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3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-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0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32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250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36" w:lineRule="exact"/>
        <w:ind w:left="34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  <w:position w:val="-5"/>
        </w:rPr>
        <w:t>İTE''AİYE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DAİRES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BA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84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736153pt;margin-top:-35.876007pt;width:494.745508pt;height:85.15563pt;mso-position-horizontal-relative:page;mso-position-vertical-relative:paragraph;z-index:-15358" type="#_x0000_t202" filled="f" stroked="f">
            <v:textbox inset="0,0,0,0">
              <w:txbxContent>
                <w:p>
                  <w:pPr>
                    <w:spacing w:before="0" w:after="0" w:line="1703" w:lineRule="exact"/>
                    <w:ind w:right="-295"/>
                    <w:jc w:val="left"/>
                    <w:tabs>
                      <w:tab w:pos="85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A2A2A"/>
                      <w:spacing w:val="0"/>
                      <w:w w:val="134"/>
                      <w:b/>
                      <w:bCs/>
                      <w:position w:val="6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A2A2A"/>
                      <w:spacing w:val="0"/>
                      <w:w w:val="100"/>
                      <w:b/>
                      <w:bCs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A2A2A"/>
                      <w:spacing w:val="0"/>
                      <w:w w:val="100"/>
                      <w:b/>
                      <w:bCs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25252"/>
                      <w:spacing w:val="0"/>
                      <w:w w:val="263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2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49" w:right="3913"/>
        <w:jc w:val="center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>BÜYÜKŞEHIR</w:t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  <w:position w:val="4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594" w:right="5699"/>
        <w:jc w:val="center"/>
        <w:tabs>
          <w:tab w:pos="3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tabs>
          <w:tab w:pos="1300" w:val="left"/>
          <w:tab w:pos="3080" w:val="left"/>
          <w:tab w:pos="5380" w:val="left"/>
          <w:tab w:pos="7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05/05/2017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BildirimŞıra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  <w:position w:val="1"/>
        </w:rPr>
        <w:t>jBi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ldiriı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20:20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  <w:position w:val="0"/>
        </w:rPr>
        <w:t>!Tel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24" w:right="-20"/>
        <w:jc w:val="left"/>
        <w:tabs>
          <w:tab w:pos="1300" w:val="left"/>
          <w:tab w:pos="3080" w:val="left"/>
          <w:tab w:pos="4280" w:val="left"/>
          <w:tab w:pos="5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05/05/2017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2"/>
          <w:position w:val="0"/>
        </w:rPr>
        <w:t>!Ka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6"/>
          <w:position w:val="0"/>
        </w:rPr>
        <w:t>:2748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IJildirile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BelediyesiNika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240" w:lineRule="auto"/>
        <w:ind w:left="128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BelediyesiNika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24" w:right="-20"/>
        <w:jc w:val="left"/>
        <w:tabs>
          <w:tab w:pos="1300" w:val="left"/>
          <w:tab w:pos="486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4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3" w:lineRule="auto"/>
        <w:ind w:left="3575" w:right="3286" w:firstLine="-3451"/>
        <w:jc w:val="left"/>
        <w:tabs>
          <w:tab w:pos="3560" w:val="left"/>
          <w:tab w:pos="6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315491pt;margin-top:14.439594pt;width:87.504013pt;height:26pt;mso-position-horizontal-relative:page;mso-position-vertical-relative:paragraph;z-index:-1535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060" w:val="left"/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-63"/>
                      <w:w w:val="5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FAFA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C8A8C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5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Yapınm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65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!Yaııgını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20:28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41" w:lineRule="exact"/>
        <w:ind w:left="110" w:right="-20"/>
        <w:jc w:val="left"/>
        <w:tabs>
          <w:tab w:pos="2100" w:val="left"/>
          <w:tab w:pos="5580" w:val="left"/>
          <w:tab w:pos="109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ırana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7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7"/>
          <w:w w:val="39"/>
          <w:position w:val="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7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7"/>
        </w:rPr>
      </w:r>
      <w:r>
        <w:rPr>
          <w:rFonts w:ascii="Arial" w:hAnsi="Arial" w:cs="Arial" w:eastAsia="Arial"/>
          <w:sz w:val="45"/>
          <w:szCs w:val="45"/>
          <w:color w:val="AFAFAF"/>
          <w:spacing w:val="0"/>
          <w:w w:val="58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1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8"/>
          <w:w w:val="15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lsnıııil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1"/>
          <w:position w:val="1"/>
        </w:rPr>
        <w:t>ESER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03" w:right="-20"/>
        <w:jc w:val="left"/>
        <w:tabs>
          <w:tab w:pos="458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51"/>
        </w:rPr>
        <w:t>..,_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20:21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20:26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110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893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24" w:right="-20"/>
        <w:jc w:val="left"/>
        <w:tabs>
          <w:tab w:pos="460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w w:val="96"/>
          <w:position w:val="7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9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8"/>
          <w:position w:val="-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588" w:right="3608"/>
        <w:jc w:val="center"/>
        <w:tabs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4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1" w:after="0" w:line="240" w:lineRule="auto"/>
        <w:ind w:left="4576" w:right="378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w w:val="94"/>
        </w:rPr>
        <w:t>Eı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yet-Jaııdarma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20:27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0" w:lineRule="auto"/>
        <w:ind w:left="2108" w:right="-20"/>
        <w:jc w:val="left"/>
        <w:tabs>
          <w:tab w:pos="460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0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6" w:after="0" w:line="243" w:lineRule="auto"/>
        <w:ind w:left="2103" w:right="2495" w:firstLine="-1993"/>
        <w:jc w:val="left"/>
        <w:tabs>
          <w:tab w:pos="210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Saal'i: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070"/>
          <w:w w:val="79"/>
        </w:rPr>
        <w:t>:ı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192" w:lineRule="exact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duınaıılı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1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440" w:right="36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ndilrı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Söndilrıııe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2" w:lineRule="exact"/>
        <w:ind w:left="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162" w:lineRule="exact"/>
        <w:ind w:left="19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Söndünne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Söndtlrmede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3302" w:right="-20"/>
        <w:jc w:val="left"/>
        <w:tabs>
          <w:tab w:pos="4380" w:val="left"/>
          <w:tab w:pos="4740" w:val="left"/>
          <w:tab w:pos="5900" w:val="left"/>
          <w:tab w:pos="6200" w:val="left"/>
          <w:tab w:pos="746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44"/>
          <w:b/>
          <w:bCs/>
          <w:position w:val="-5"/>
        </w:rPr>
        <w:t>ı</w:t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5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77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7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77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C0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95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8C8A8C"/>
          <w:spacing w:val="0"/>
          <w:w w:val="12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3251" w:right="-20"/>
        <w:jc w:val="left"/>
        <w:tabs>
          <w:tab w:pos="4380" w:val="left"/>
          <w:tab w:pos="4960" w:val="left"/>
          <w:tab w:pos="5900" w:val="left"/>
          <w:tab w:pos="6620" w:val="left"/>
          <w:tab w:pos="7460" w:val="left"/>
          <w:tab w:pos="79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0.5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ın3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56"/>
          <w:b/>
          <w:bCs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28"/>
          <w:position w:val="7"/>
        </w:rPr>
        <w:t>..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7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67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7"/>
          <w:position w:val="1"/>
        </w:rPr>
        <w:t>-·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31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6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-69"/>
          <w:w w:val="67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7"/>
          <w:position w:val="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1"/>
        </w:rPr>
        <w:t>!Yangında;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lastikle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1"/>
        </w:rPr>
        <w:t>oluşmamıştır.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  <w:cols w:num="2" w:equalWidth="0">
            <w:col w:w="2071" w:space="13"/>
            <w:col w:w="9036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8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jYaııgı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Nika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otoparkı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9" w:lineRule="auto"/>
        <w:ind w:left="2182" w:right="70" w:firstLine="-2068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asliklerinde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kişilerce,hıdırellez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kutlaınalırı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apsamında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lastiklerini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yakıldığı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20"/>
        <w:jc w:val="left"/>
        <w:tabs>
          <w:tab w:pos="2140" w:val="left"/>
          <w:tab w:pos="6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Sigorta!ı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1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  <w:position w:val="0"/>
        </w:rPr>
        <w:t>jBedel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left="12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C8A8C"/>
          <w:spacing w:val="0"/>
          <w:w w:val="61"/>
          <w:position w:val="4"/>
        </w:rPr>
        <w:t>.•</w:t>
      </w:r>
      <w:r>
        <w:rPr>
          <w:rFonts w:ascii="Times New Roman" w:hAnsi="Times New Roman" w:cs="Times New Roman" w:eastAsia="Times New Roman"/>
          <w:sz w:val="19"/>
          <w:szCs w:val="19"/>
          <w:color w:val="8C8A8C"/>
          <w:spacing w:val="0"/>
          <w:w w:val="61"/>
          <w:position w:val="4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8C8A8C"/>
          <w:spacing w:val="28"/>
          <w:w w:val="61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194" w:lineRule="exact"/>
        <w:ind w:left="142" w:right="9459" w:firstLine="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D3D3D"/>
          <w:w w:val="17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14"/>
        </w:rPr>
        <w:t>-"g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1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rc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left="119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Döııüşll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</w:rPr>
        <w:t>Tari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:05/0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0"/>
          <w:w w:val="105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"/>
          <w:w w:val="105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4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7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20:40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left="189" w:right="-20"/>
        <w:jc w:val="left"/>
        <w:tabs>
          <w:tab w:pos="980" w:val="left"/>
          <w:tab w:pos="1460" w:val="left"/>
          <w:tab w:pos="2100" w:val="left"/>
          <w:tab w:pos="8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D3D3D"/>
          <w:spacing w:val="-4"/>
          <w:w w:val="95"/>
        </w:rPr>
        <w:t>Ö</w:t>
      </w:r>
      <w:r>
        <w:rPr>
          <w:rFonts w:ascii="Arial" w:hAnsi="Arial" w:cs="Arial" w:eastAsia="Arial"/>
          <w:sz w:val="17"/>
          <w:szCs w:val="17"/>
          <w:color w:val="181818"/>
          <w:spacing w:val="-18"/>
          <w:w w:val="143"/>
        </w:rPr>
        <w:t>I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59"/>
        </w:rPr>
        <w:t>O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29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left="4627" w:right="562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173" w:lineRule="exact"/>
        <w:ind w:left="25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798126pt;margin-top:8.672633pt;width:78.760004pt;height:12.5pt;mso-position-horizontal-relative:page;mso-position-vertical-relative:paragraph;z-index:-1535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D3D3D"/>
                      <w:spacing w:val="0"/>
                      <w:w w:val="351"/>
                    </w:rPr>
                    <w:t>'[l17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"/>
        </w:rPr>
        <w:t>"ü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left="296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0"/>
          <w:position w:val="-1"/>
        </w:rPr>
        <w:t>11)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2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-8"/>
        </w:rPr>
        <w:t>.:::-.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</w:sectPr>
      </w:pPr>
      <w:rPr/>
    </w:p>
    <w:p>
      <w:pPr>
        <w:spacing w:before="0" w:after="0" w:line="146" w:lineRule="exact"/>
        <w:ind w:left="231" w:right="-124"/>
        <w:jc w:val="left"/>
        <w:tabs>
          <w:tab w:pos="2820" w:val="left"/>
          <w:tab w:pos="326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150482pt;margin-top:1.860747pt;width:41.187746pt;height:88.789467pt;mso-position-horizontal-relative:page;mso-position-vertical-relative:paragraph;z-index:-15355" type="#_x0000_t202" filled="f" stroked="f">
            <v:textbox inset="0,0,0,0">
              <w:txbxContent>
                <w:p>
                  <w:pPr>
                    <w:spacing w:before="0" w:after="0" w:line="1776" w:lineRule="exact"/>
                    <w:ind w:right="-30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w w:val="70"/>
                      <w:b/>
                      <w:bCs/>
                      <w:position w:val="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-55"/>
                      <w:w w:val="70"/>
                      <w:b/>
                      <w:bCs/>
                      <w:position w:val="36"/>
                    </w:rPr>
                    <w:t>a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A2A2A"/>
                      <w:spacing w:val="-219"/>
                      <w:w w:val="64"/>
                      <w:position w:val="-1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0"/>
                      <w:w w:val="69"/>
                      <w:b/>
                      <w:bCs/>
                      <w:position w:val="36"/>
                    </w:rPr>
                    <w:t>ıı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-30"/>
                      <w:w w:val="100"/>
                      <w:b/>
                      <w:bCs/>
                      <w:position w:val="36"/>
                    </w:rPr>
                    <w:t> 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A2A2A"/>
                      <w:spacing w:val="-194"/>
                      <w:w w:val="64"/>
                      <w:position w:val="-1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D3D3D"/>
                      <w:spacing w:val="-212"/>
                      <w:w w:val="32"/>
                      <w:position w:val="2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D3D3D"/>
                      <w:spacing w:val="-505"/>
                      <w:w w:val="32"/>
                      <w:position w:val="26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707070"/>
                      <w:spacing w:val="-176"/>
                      <w:w w:val="31"/>
                      <w:position w:val="2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8C8A8C"/>
                      <w:spacing w:val="-338"/>
                      <w:w w:val="19"/>
                      <w:position w:val="26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2A2A2A"/>
          <w:spacing w:val="-124"/>
          <w:w w:val="51"/>
          <w:position w:val="-34"/>
        </w:rPr>
        <w:t>·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82"/>
          <w:position w:val="-14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-50"/>
          <w:w w:val="82"/>
          <w:position w:val="-14"/>
        </w:rPr>
        <w:t>f</w:t>
      </w:r>
      <w:r>
        <w:rPr>
          <w:rFonts w:ascii="Arial" w:hAnsi="Arial" w:cs="Arial" w:eastAsia="Arial"/>
          <w:sz w:val="56"/>
          <w:szCs w:val="56"/>
          <w:color w:val="2A2A2A"/>
          <w:spacing w:val="-90"/>
          <w:w w:val="51"/>
          <w:position w:val="-34"/>
        </w:rPr>
        <w:t>-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83"/>
          <w:position w:val="-14"/>
        </w:rPr>
        <w:t>l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14"/>
        </w:rPr>
      </w:r>
      <w:r>
        <w:rPr>
          <w:rFonts w:ascii="Arial" w:hAnsi="Arial" w:cs="Arial" w:eastAsia="Arial"/>
          <w:sz w:val="37"/>
          <w:szCs w:val="37"/>
          <w:color w:val="363D77"/>
          <w:spacing w:val="0"/>
          <w:w w:val="54"/>
          <w:b/>
          <w:bCs/>
          <w:i/>
          <w:position w:val="-28"/>
        </w:rPr>
        <w:t>1</w:t>
      </w:r>
      <w:r>
        <w:rPr>
          <w:rFonts w:ascii="Arial" w:hAnsi="Arial" w:cs="Arial" w:eastAsia="Arial"/>
          <w:sz w:val="37"/>
          <w:szCs w:val="37"/>
          <w:color w:val="363D77"/>
          <w:spacing w:val="0"/>
          <w:w w:val="100"/>
          <w:b/>
          <w:bCs/>
          <w:i/>
          <w:position w:val="-28"/>
        </w:rPr>
        <w:tab/>
      </w:r>
      <w:r>
        <w:rPr>
          <w:rFonts w:ascii="Arial" w:hAnsi="Arial" w:cs="Arial" w:eastAsia="Arial"/>
          <w:sz w:val="37"/>
          <w:szCs w:val="37"/>
          <w:color w:val="363D77"/>
          <w:spacing w:val="0"/>
          <w:w w:val="100"/>
          <w:b/>
          <w:bCs/>
          <w:i/>
          <w:position w:val="-28"/>
        </w:rPr>
      </w:r>
      <w:r>
        <w:rPr>
          <w:rFonts w:ascii="Arial" w:hAnsi="Arial" w:cs="Arial" w:eastAsia="Arial"/>
          <w:sz w:val="40"/>
          <w:szCs w:val="40"/>
          <w:color w:val="3836A1"/>
          <w:spacing w:val="0"/>
          <w:w w:val="101"/>
          <w:b/>
          <w:bCs/>
          <w:position w:val="-28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040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2A315B"/>
          <w:spacing w:val="0"/>
          <w:w w:val="70"/>
          <w:b/>
          <w:bCs/>
          <w:i/>
        </w:rPr>
        <w:t>.c.:</w:t>
      </w:r>
      <w:r>
        <w:rPr>
          <w:rFonts w:ascii="Times New Roman" w:hAnsi="Times New Roman" w:cs="Times New Roman" w:eastAsia="Times New Roman"/>
          <w:sz w:val="32"/>
          <w:szCs w:val="32"/>
          <w:color w:val="2A315B"/>
          <w:spacing w:val="0"/>
          <w:w w:val="70"/>
          <w:b/>
          <w:bCs/>
          <w:i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2A315B"/>
          <w:spacing w:val="-2"/>
          <w:w w:val="7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27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32"/>
          <w:szCs w:val="32"/>
          <w:color w:val="8C8A8C"/>
          <w:spacing w:val="0"/>
          <w:w w:val="27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C8A8C"/>
          <w:spacing w:val="0"/>
          <w:w w:val="27"/>
        </w:rPr>
        <w:t>   </w:t>
      </w:r>
      <w:r>
        <w:rPr>
          <w:rFonts w:ascii="Times New Roman" w:hAnsi="Times New Roman" w:cs="Times New Roman" w:eastAsia="Times New Roman"/>
          <w:sz w:val="32"/>
          <w:szCs w:val="32"/>
          <w:color w:val="8C8A8C"/>
          <w:spacing w:val="10"/>
          <w:w w:val="27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A2399"/>
          <w:spacing w:val="0"/>
          <w:w w:val="259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424" w:lineRule="atLeas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428.702362pt;margin-top:15.699789pt;width:2.677934pt;height:19.473445pt;mso-position-horizontal-relative:page;mso-position-vertical-relative:paragraph;z-index:-15361" coordorigin="8574,314" coordsize="54,389">
            <v:group style="position:absolute;left:8593;top:333;width:2;height:227" coordorigin="8593,333" coordsize="2,227">
              <v:shape style="position:absolute;left:8593;top:333;width:2;height:227" coordorigin="8593,333" coordsize="0,227" path="m8593,560l8593,333e" filled="f" stroked="t" strokeweight="1.862911pt" strokecolor="#343834">
                <v:path arrowok="t"/>
              </v:shape>
            </v:group>
            <v:group style="position:absolute;left:8611;top:404;width:2;height:284" coordorigin="8611,404" coordsize="2,284">
              <v:shape style="position:absolute;left:8611;top:404;width:2;height:284" coordorigin="8611,404" coordsize="0,284" path="m8611,687l8611,404e" filled="f" stroked="t" strokeweight="1.630047pt" strokecolor="#3F3F3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3.814087pt;margin-top:16.631245pt;width:.1pt;height:8.272584pt;mso-position-horizontal-relative:page;mso-position-vertical-relative:paragraph;z-index:-15360" coordorigin="10276,333" coordsize="2,165">
            <v:shape style="position:absolute;left:10276;top:333;width:2;height:165" coordorigin="10276,333" coordsize="0,165" path="m10276,498l10276,333e" filled="f" stroked="t" strokeweight="1.164319pt" strokecolor="#6060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67151pt;margin-top:29.396147pt;width:5.87139pt;height:24.5pt;mso-position-horizontal-relative:page;mso-position-vertical-relative:paragraph;z-index:-15354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3D3D3D"/>
                      <w:spacing w:val="-44"/>
                      <w:w w:val="100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781219pt;margin-top:28.080935pt;width:39.228582pt;height:51.5pt;mso-position-horizontal-relative:page;mso-position-vertical-relative:paragraph;z-index:-15352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63D77"/>
                      <w:spacing w:val="0"/>
                      <w:w w:val="137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1"/>
          <w:szCs w:val="111"/>
          <w:color w:val="3D3D3D"/>
          <w:w w:val="283"/>
          <w:position w:val="-51"/>
        </w:rPr>
        <w:t>,</w:t>
      </w:r>
      <w:r>
        <w:rPr>
          <w:rFonts w:ascii="Arial" w:hAnsi="Arial" w:cs="Arial" w:eastAsia="Arial"/>
          <w:sz w:val="111"/>
          <w:szCs w:val="111"/>
          <w:color w:val="3D3D3D"/>
          <w:spacing w:val="-209"/>
          <w:w w:val="100"/>
          <w:position w:val="-51"/>
        </w:rPr>
        <w:t> 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57"/>
          <w:b/>
          <w:bCs/>
          <w:position w:val="0"/>
        </w:rPr>
        <w:t>1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57"/>
          <w:b/>
          <w:bCs/>
          <w:position w:val="0"/>
        </w:rPr>
        <w:t>     </w:t>
      </w:r>
      <w:r>
        <w:rPr>
          <w:rFonts w:ascii="Arial" w:hAnsi="Arial" w:cs="Arial" w:eastAsia="Arial"/>
          <w:sz w:val="13"/>
          <w:szCs w:val="13"/>
          <w:color w:val="525252"/>
          <w:spacing w:val="8"/>
          <w:w w:val="57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50"/>
          <w:b/>
          <w:bCs/>
          <w:position w:val="0"/>
        </w:rPr>
        <w:t>V4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40"/>
          <w:w w:val="50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49"/>
          <w:b/>
          <w:bCs/>
          <w:position w:val="0"/>
        </w:rPr>
        <w:t>Aiı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  <w:cols w:num="2" w:equalWidth="0">
            <w:col w:w="3390" w:space="4416"/>
            <w:col w:w="3314"/>
          </w:cols>
        </w:sectPr>
      </w:pPr>
      <w:rPr/>
    </w:p>
    <w:p>
      <w:pPr>
        <w:spacing w:before="0" w:after="0" w:line="1237" w:lineRule="atLeast"/>
        <w:ind w:left="2357" w:right="-20"/>
        <w:jc w:val="left"/>
        <w:tabs>
          <w:tab w:pos="7900" w:val="left"/>
          <w:tab w:pos="9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58.463852pt;margin-top:5.385118pt;width:1.397183pt;height:27.869453pt;mso-position-horizontal-relative:page;mso-position-vertical-relative:paragraph;z-index:-15364" coordorigin="3169,108" coordsize="28,557">
            <v:group style="position:absolute;left:3183;top:122;width:2;height:529" coordorigin="3183,122" coordsize="2,529">
              <v:shape style="position:absolute;left:3183;top:122;width:2;height:529" coordorigin="3183,122" coordsize="0,529" path="m3183,651l3183,122e" filled="f" stroked="t" strokeweight="1.397183pt" strokecolor="#383890">
                <v:path arrowok="t"/>
              </v:shape>
            </v:group>
            <v:group style="position:absolute;left:3181;top:122;width:2;height:378" coordorigin="3181,122" coordsize="2,378">
              <v:shape style="position:absolute;left:3181;top:122;width:2;height:378" coordorigin="3181,122" coordsize="0,378" path="m3181,500l3181,122e" filled="f" stroked="t" strokeweight=".931455pt" strokecolor="#342F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0.332397pt;margin-top:19.319843pt;width:28.176527pt;height:.1pt;mso-position-horizontal-relative:page;mso-position-vertical-relative:paragraph;z-index:-15363" coordorigin="8607,386" coordsize="564,2">
            <v:shape style="position:absolute;left:8607;top:386;width:564;height:2" coordorigin="8607,386" coordsize="564,0" path="m8607,386l9170,386e" filled="f" stroked="t" strokeweight="1.630047pt" strokecolor="#3F4464">
              <v:path arrowok="t"/>
            </v:shape>
          </v:group>
          <w10:wrap type="none"/>
        </w:pict>
      </w:r>
      <w:r>
        <w:rPr/>
        <w:pict>
          <v:group style="position:absolute;margin-left:515.094849pt;margin-top:19.319843pt;width:.1pt;height:19.381483pt;mso-position-horizontal-relative:page;mso-position-vertical-relative:paragraph;z-index:-15362" coordorigin="10302,386" coordsize="2,388">
            <v:shape style="position:absolute;left:10302;top:386;width:2;height:388" coordorigin="10302,386" coordsize="0,388" path="m10302,774l10302,386e" filled="f" stroked="t" strokeweight=".698592pt" strokecolor="#444BB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5"/>
          <w:szCs w:val="45"/>
          <w:color w:val="363D77"/>
          <w:spacing w:val="-138"/>
          <w:w w:val="58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2A2A2A"/>
          <w:spacing w:val="-37"/>
          <w:w w:val="146"/>
          <w:position w:val="-10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525252"/>
          <w:spacing w:val="-62"/>
          <w:w w:val="71"/>
          <w:position w:val="-10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8C8A8C"/>
          <w:spacing w:val="0"/>
          <w:w w:val="58"/>
          <w:i/>
          <w:position w:val="-10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8C8A8C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8C8A8C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80"/>
          <w:szCs w:val="80"/>
          <w:color w:val="2A315B"/>
          <w:spacing w:val="0"/>
          <w:w w:val="59"/>
          <w:position w:val="0"/>
        </w:rPr>
        <w:t>c</w:t>
      </w:r>
      <w:r>
        <w:rPr>
          <w:rFonts w:ascii="Arial" w:hAnsi="Arial" w:cs="Arial" w:eastAsia="Arial"/>
          <w:sz w:val="80"/>
          <w:szCs w:val="80"/>
          <w:color w:val="2A315B"/>
          <w:spacing w:val="-86"/>
          <w:w w:val="59"/>
          <w:position w:val="0"/>
        </w:rPr>
        <w:t>r</w:t>
      </w:r>
      <w:r>
        <w:rPr>
          <w:rFonts w:ascii="Arial" w:hAnsi="Arial" w:cs="Arial" w:eastAsia="Arial"/>
          <w:sz w:val="80"/>
          <w:szCs w:val="80"/>
          <w:color w:val="2A2A2A"/>
          <w:spacing w:val="-199"/>
          <w:w w:val="46"/>
          <w:position w:val="0"/>
        </w:rPr>
        <w:t>!</w:t>
      </w:r>
      <w:r>
        <w:rPr>
          <w:rFonts w:ascii="Arial" w:hAnsi="Arial" w:cs="Arial" w:eastAsia="Arial"/>
          <w:sz w:val="80"/>
          <w:szCs w:val="80"/>
          <w:color w:val="3D3D3D"/>
          <w:spacing w:val="-26"/>
          <w:w w:val="24"/>
          <w:position w:val="0"/>
        </w:rPr>
        <w:t>=</w:t>
      </w:r>
      <w:r>
        <w:rPr>
          <w:rFonts w:ascii="Arial" w:hAnsi="Arial" w:cs="Arial" w:eastAsia="Arial"/>
          <w:sz w:val="80"/>
          <w:szCs w:val="80"/>
          <w:color w:val="2A2A2A"/>
          <w:spacing w:val="-26"/>
          <w:w w:val="47"/>
          <w:position w:val="0"/>
        </w:rPr>
      </w:r>
      <w:r>
        <w:rPr>
          <w:rFonts w:ascii="Arial" w:hAnsi="Arial" w:cs="Arial" w:eastAsia="Arial"/>
          <w:sz w:val="80"/>
          <w:szCs w:val="80"/>
          <w:color w:val="2A2A2A"/>
          <w:spacing w:val="-184"/>
          <w:w w:val="47"/>
          <w:emboss/>
          <w:position w:val="0"/>
        </w:rPr>
        <w:t>-</w:t>
      </w:r>
      <w:r>
        <w:rPr>
          <w:rFonts w:ascii="Arial" w:hAnsi="Arial" w:cs="Arial" w:eastAsia="Arial"/>
          <w:sz w:val="80"/>
          <w:szCs w:val="80"/>
          <w:color w:val="2A2A2A"/>
          <w:spacing w:val="-184"/>
          <w:w w:val="47"/>
          <w:emboss/>
          <w:position w:val="0"/>
        </w:rPr>
      </w:r>
      <w:r>
        <w:rPr>
          <w:rFonts w:ascii="Arial" w:hAnsi="Arial" w:cs="Arial" w:eastAsia="Arial"/>
          <w:sz w:val="80"/>
          <w:szCs w:val="80"/>
          <w:color w:val="2A2A2A"/>
          <w:spacing w:val="-184"/>
          <w:w w:val="47"/>
          <w:position w:val="0"/>
        </w:rPr>
      </w:r>
      <w:r>
        <w:rPr>
          <w:rFonts w:ascii="Arial" w:hAnsi="Arial" w:cs="Arial" w:eastAsia="Arial"/>
          <w:sz w:val="80"/>
          <w:szCs w:val="80"/>
          <w:color w:val="2A2A2A"/>
          <w:spacing w:val="0"/>
          <w:w w:val="43"/>
          <w:position w:val="0"/>
        </w:rPr>
        <w:t>'</w:t>
      </w:r>
      <w:r>
        <w:rPr>
          <w:rFonts w:ascii="Arial" w:hAnsi="Arial" w:cs="Arial" w:eastAsia="Arial"/>
          <w:sz w:val="80"/>
          <w:szCs w:val="80"/>
          <w:color w:val="2A2A2A"/>
          <w:spacing w:val="-184"/>
          <w:w w:val="44"/>
          <w:position w:val="0"/>
        </w:rPr>
        <w:t>-</w:t>
      </w:r>
      <w:r>
        <w:rPr>
          <w:rFonts w:ascii="Arial" w:hAnsi="Arial" w:cs="Arial" w:eastAsia="Arial"/>
          <w:sz w:val="80"/>
          <w:szCs w:val="80"/>
          <w:color w:val="2A2A2A"/>
          <w:spacing w:val="0"/>
          <w:w w:val="46"/>
          <w:position w:val="0"/>
        </w:rPr>
        <w:t>:,</w:t>
      </w:r>
      <w:r>
        <w:rPr>
          <w:rFonts w:ascii="Arial" w:hAnsi="Arial" w:cs="Arial" w:eastAsia="Arial"/>
          <w:sz w:val="80"/>
          <w:szCs w:val="80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80"/>
          <w:szCs w:val="80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162156"/>
          <w:spacing w:val="0"/>
          <w:w w:val="55"/>
          <w:b/>
          <w:bCs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</w:sectPr>
      </w:pPr>
      <w:rPr/>
    </w:p>
    <w:p>
      <w:pPr>
        <w:spacing w:before="0" w:after="0" w:line="715" w:lineRule="atLeast"/>
        <w:ind w:right="-20"/>
        <w:jc w:val="righ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25"/>
          <w:szCs w:val="25"/>
          <w:color w:val="8C8A8C"/>
          <w:w w:val="72"/>
          <w:i/>
          <w:position w:val="19"/>
        </w:rPr>
        <w:t>A</w:t>
      </w:r>
      <w:r>
        <w:rPr>
          <w:rFonts w:ascii="Arial" w:hAnsi="Arial" w:cs="Arial" w:eastAsia="Arial"/>
          <w:sz w:val="25"/>
          <w:szCs w:val="25"/>
          <w:color w:val="8C8A8C"/>
          <w:spacing w:val="-42"/>
          <w:w w:val="100"/>
          <w:i/>
          <w:position w:val="19"/>
        </w:rPr>
        <w:t> </w:t>
      </w:r>
      <w:r>
        <w:rPr>
          <w:rFonts w:ascii="Arial" w:hAnsi="Arial" w:cs="Arial" w:eastAsia="Arial"/>
          <w:sz w:val="66"/>
          <w:szCs w:val="66"/>
          <w:color w:val="8C8A8C"/>
          <w:spacing w:val="-152"/>
          <w:w w:val="92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707070"/>
          <w:spacing w:val="-66"/>
          <w:w w:val="124"/>
          <w:position w:val="21"/>
        </w:rPr>
        <w:t>y</w:t>
      </w:r>
      <w:r>
        <w:rPr>
          <w:rFonts w:ascii="Arial" w:hAnsi="Arial" w:cs="Arial" w:eastAsia="Arial"/>
          <w:sz w:val="66"/>
          <w:szCs w:val="66"/>
          <w:color w:val="525252"/>
          <w:spacing w:val="-23"/>
          <w:w w:val="51"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444964"/>
          <w:spacing w:val="-103"/>
          <w:w w:val="61"/>
          <w:position w:val="21"/>
        </w:rPr>
        <w:t>&lt;</w:t>
      </w:r>
      <w:r>
        <w:rPr>
          <w:rFonts w:ascii="Arial" w:hAnsi="Arial" w:cs="Arial" w:eastAsia="Arial"/>
          <w:sz w:val="66"/>
          <w:szCs w:val="66"/>
          <w:color w:val="525252"/>
          <w:spacing w:val="-41"/>
          <w:w w:val="51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444964"/>
          <w:spacing w:val="-71"/>
          <w:w w:val="62"/>
          <w:position w:val="21"/>
        </w:rPr>
        <w:t>L</w:t>
      </w:r>
      <w:r>
        <w:rPr>
          <w:rFonts w:ascii="Arial" w:hAnsi="Arial" w:cs="Arial" w:eastAsia="Arial"/>
          <w:sz w:val="66"/>
          <w:szCs w:val="66"/>
          <w:color w:val="525252"/>
          <w:spacing w:val="-304"/>
          <w:w w:val="52"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707070"/>
          <w:spacing w:val="15"/>
          <w:w w:val="343"/>
          <w:position w:val="21"/>
        </w:rPr>
        <w:t>ı</w:t>
      </w:r>
      <w:r>
        <w:rPr>
          <w:rFonts w:ascii="Arial" w:hAnsi="Arial" w:cs="Arial" w:eastAsia="Arial"/>
          <w:sz w:val="23"/>
          <w:szCs w:val="23"/>
          <w:color w:val="2A315B"/>
          <w:spacing w:val="0"/>
          <w:w w:val="69"/>
          <w:position w:val="21"/>
        </w:rPr>
        <w:t>l</w:t>
      </w:r>
      <w:r>
        <w:rPr>
          <w:rFonts w:ascii="Arial" w:hAnsi="Arial" w:cs="Arial" w:eastAsia="Arial"/>
          <w:sz w:val="23"/>
          <w:szCs w:val="23"/>
          <w:color w:val="2A315B"/>
          <w:spacing w:val="-38"/>
          <w:w w:val="100"/>
          <w:position w:val="21"/>
        </w:rPr>
        <w:t> </w:t>
      </w:r>
      <w:r>
        <w:rPr>
          <w:rFonts w:ascii="Arial" w:hAnsi="Arial" w:cs="Arial" w:eastAsia="Arial"/>
          <w:sz w:val="66"/>
          <w:szCs w:val="66"/>
          <w:color w:val="525252"/>
          <w:spacing w:val="0"/>
          <w:w w:val="51"/>
          <w:position w:val="0"/>
        </w:rPr>
        <w:t>.,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837" w:lineRule="atLeast"/>
        <w:ind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25252"/>
          <w:spacing w:val="-34"/>
          <w:w w:val="40"/>
          <w:position w:val="7"/>
        </w:rPr>
        <w:t>·</w:t>
      </w:r>
      <w:r>
        <w:rPr>
          <w:rFonts w:ascii="Arial" w:hAnsi="Arial" w:cs="Arial" w:eastAsia="Arial"/>
          <w:sz w:val="23"/>
          <w:szCs w:val="23"/>
          <w:color w:val="8C8A8C"/>
          <w:spacing w:val="0"/>
          <w:w w:val="61"/>
          <w:position w:val="7"/>
        </w:rPr>
        <w:t>·</w:t>
      </w:r>
      <w:r>
        <w:rPr>
          <w:rFonts w:ascii="Arial" w:hAnsi="Arial" w:cs="Arial" w:eastAsia="Arial"/>
          <w:sz w:val="23"/>
          <w:szCs w:val="23"/>
          <w:color w:val="8C8A8C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3"/>
          <w:szCs w:val="23"/>
          <w:color w:val="8C8A8C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0"/>
        </w:rPr>
        <w:t>Çavuş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7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w w:val="98"/>
          <w:position w:val="-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"/>
          <w:w w:val="99"/>
          <w:position w:val="-3"/>
        </w:rPr>
        <w:t>ö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58"/>
          <w:position w:val="-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D77"/>
          <w:spacing w:val="0"/>
          <w:w w:val="67"/>
          <w:position w:val="-3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63D77"/>
          <w:spacing w:val="27"/>
          <w:w w:val="67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7"/>
          <w:position w:val="-3"/>
        </w:rPr>
        <w:t>_e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  <w:cols w:num="2" w:equalWidth="0">
            <w:col w:w="2758" w:space="392"/>
            <w:col w:w="7970"/>
          </w:cols>
        </w:sectPr>
      </w:pPr>
      <w:rPr/>
    </w:p>
    <w:p>
      <w:pPr>
        <w:spacing w:before="0" w:after="0" w:line="410" w:lineRule="atLeast"/>
        <w:ind w:left="187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8C8A8C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8A8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A8C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  <w:t>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0"/>
        </w:rPr>
        <w:t>Grupla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525252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7"/>
          <w:position w:val="0"/>
        </w:rPr>
        <w:t>ın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1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63D77"/>
          <w:spacing w:val="0"/>
          <w:w w:val="86"/>
          <w:i/>
          <w:position w:val="-13"/>
        </w:rPr>
        <w:t>j_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36" w:lineRule="atLeas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306"/>
          <w:b/>
          <w:bCs/>
          <w:i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306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308"/>
          <w:b/>
          <w:bCs/>
          <w:i/>
        </w:rPr>
        <w:t>Q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308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6"/>
          <w:w w:val="308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69"/>
          <w:b/>
          <w:bCs/>
          <w:i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38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36"/>
          <w:b/>
          <w:bCs/>
          <w:i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2"/>
          <w:w w:val="36"/>
          <w:b/>
          <w:bCs/>
          <w:i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36"/>
          <w:b/>
          <w:bCs/>
          <w:i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36"/>
          <w:b/>
          <w:bCs/>
          <w:i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1"/>
          <w:w w:val="36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A8C"/>
          <w:spacing w:val="0"/>
          <w:w w:val="79"/>
          <w:b/>
          <w:bCs/>
          <w:i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51" w:lineRule="exact"/>
        <w:ind w:left="732" w:right="1263"/>
        <w:jc w:val="center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2A2A2A"/>
          <w:spacing w:val="0"/>
          <w:w w:val="255"/>
          <w:position w:val="2"/>
        </w:rPr>
        <w:t>'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40" w:right="360"/>
          <w:cols w:num="2" w:equalWidth="0">
            <w:col w:w="5440" w:space="3341"/>
            <w:col w:w="2339"/>
          </w:cols>
        </w:sectPr>
      </w:pPr>
      <w:rPr/>
    </w:p>
    <w:p>
      <w:pPr>
        <w:spacing w:before="36" w:after="0" w:line="240" w:lineRule="auto"/>
        <w:ind w:left="259" w:right="-51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236.123947pt;margin-top:5.766949pt;width:115.384041pt;height:1.862911pt;mso-position-horizontal-relative:page;mso-position-vertical-relative:paragraph;z-index:-15359" coordorigin="4722,115" coordsize="2308,37">
            <v:group style="position:absolute;left:4741;top:134;width:913;height:2" coordorigin="4741,134" coordsize="913,2">
              <v:shape style="position:absolute;left:4741;top:134;width:913;height:2" coordorigin="4741,134" coordsize="913,0" path="m4741,134l5654,134e" filled="f" stroked="t" strokeweight="1.862911pt" strokecolor="#3F4B87">
                <v:path arrowok="t"/>
              </v:shape>
            </v:group>
            <v:group style="position:absolute;left:5570;top:143;width:727;height:2" coordorigin="5570,143" coordsize="727,2">
              <v:shape style="position:absolute;left:5570;top:143;width:727;height:2" coordorigin="5570,143" coordsize="727,0" path="m5570,143l6297,143e" filled="f" stroked="t" strokeweight=".698592pt" strokecolor="#3F4B83">
                <v:path arrowok="t"/>
              </v:shape>
            </v:group>
            <v:group style="position:absolute;left:6297;top:143;width:727;height:2" coordorigin="6297,143" coordsize="727,2">
              <v:shape style="position:absolute;left:6297;top:143;width:727;height:2" coordorigin="6297,143" coordsize="727,0" path="m6297,143l7023,143e" filled="f" stroked="t" strokeweight=".698592pt" strokecolor="#7477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929577pt;margin-top:5.246996pt;width:6.89843pt;height:8.5pt;mso-position-horizontal-relative:page;mso-position-vertical-relative:paragraph;z-index:-15353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0"/>
                      <w:w w:val="76"/>
                    </w:rPr>
                    <w:t>c;;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67"/>
        </w:rPr>
        <w:t>..11: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25" w:after="0" w:line="240" w:lineRule="auto"/>
        <w:ind w:left="259" w:right="-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1"/>
        </w:rPr>
        <w:t>::ı:;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0" w:lineRule="exact"/>
        <w:ind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87"/>
          <w:szCs w:val="8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8"/>
          <w:szCs w:val="78"/>
          <w:color w:val="363D77"/>
          <w:spacing w:val="0"/>
          <w:w w:val="100"/>
          <w:i/>
          <w:position w:val="-11"/>
        </w:rPr>
        <w:t>U</w:t>
      </w:r>
      <w:r>
        <w:rPr>
          <w:rFonts w:ascii="Times New Roman" w:hAnsi="Times New Roman" w:cs="Times New Roman" w:eastAsia="Times New Roman"/>
          <w:sz w:val="78"/>
          <w:szCs w:val="78"/>
          <w:color w:val="363D77"/>
          <w:spacing w:val="-54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363D77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78"/>
          <w:szCs w:val="78"/>
          <w:color w:val="363D77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87"/>
          <w:szCs w:val="87"/>
          <w:color w:val="3D3D3D"/>
          <w:spacing w:val="0"/>
          <w:w w:val="57"/>
          <w:position w:val="-11"/>
        </w:rPr>
        <w:t>o: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360"/>
          <w:cols w:num="2" w:equalWidth="0">
            <w:col w:w="397" w:space="3718"/>
            <w:col w:w="7005"/>
          </w:cols>
        </w:sectPr>
      </w:pPr>
      <w:rPr/>
    </w:p>
    <w:p>
      <w:pPr>
        <w:spacing w:before="0" w:after="0" w:line="174" w:lineRule="exact"/>
        <w:ind w:left="4632" w:right="567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6.197184pt;margin-top:32.741043pt;width:550.257289pt;height:772.885246pt;mso-position-horizontal-relative:page;mso-position-vertical-relative:page;z-index:-15365" coordorigin="524,655" coordsize="11005,15458">
            <v:group style="position:absolute;left:536;top:681;width:10968;height:2" coordorigin="536,681" coordsize="10968,2">
              <v:shape style="position:absolute;left:536;top:681;width:10968;height:2" coordorigin="536,681" coordsize="10968,0" path="m536,681l11503,681e" filled="f" stroked="t" strokeweight=".698592pt" strokecolor="#545454">
                <v:path arrowok="t"/>
              </v:shape>
            </v:group>
            <v:group style="position:absolute;left:3647;top:693;width:7857;height:2" coordorigin="3647,693" coordsize="7857,2">
              <v:shape style="position:absolute;left:3647;top:693;width:7857;height:2" coordorigin="3647,693" coordsize="7857,0" path="m3647,693l11503,693e" filled="f" stroked="t" strokeweight=".698592pt" strokecolor="#575757">
                <v:path arrowok="t"/>
              </v:shape>
            </v:group>
            <v:group style="position:absolute;left:9154;top:681;width:2;height:1484" coordorigin="9154,681" coordsize="2,1484">
              <v:shape style="position:absolute;left:9154;top:681;width:2;height:1484" coordorigin="9154,681" coordsize="0,1484" path="m9154,2165l9154,681e" filled="f" stroked="t" strokeweight=".698592pt" strokecolor="#575757">
                <v:path arrowok="t"/>
              </v:shape>
            </v:group>
            <v:group style="position:absolute;left:11503;top:685;width:2;height:3281" coordorigin="11503,685" coordsize="2,3281">
              <v:shape style="position:absolute;left:11503;top:685;width:2;height:3281" coordorigin="11503,685" coordsize="0,3281" path="m11503,3966l11503,685e" filled="f" stroked="t" strokeweight=".698592pt" strokecolor="#646464">
                <v:path arrowok="t"/>
              </v:shape>
            </v:group>
            <v:group style="position:absolute;left:540;top:2146;width:112;height:2" coordorigin="540,2146" coordsize="112,2">
              <v:shape style="position:absolute;left:540;top:2146;width:112;height:2" coordorigin="540,2146" coordsize="112,0" path="m540,2146l652,2146e" filled="f" stroked="t" strokeweight=".465728pt" strokecolor="#444444">
                <v:path arrowok="t"/>
              </v:shape>
            </v:group>
            <v:group style="position:absolute;left:596;top:2156;width:10917;height:2" coordorigin="596,2156" coordsize="10917,2">
              <v:shape style="position:absolute;left:596;top:2156;width:10917;height:2" coordorigin="596,2156" coordsize="10917,0" path="m596,2156l11513,2156e" filled="f" stroked="t" strokeweight=".698592pt" strokecolor="#5B5B5B">
                <v:path arrowok="t"/>
              </v:shape>
            </v:group>
            <v:group style="position:absolute;left:2536;top:676;width:2;height:1489" coordorigin="2536,676" coordsize="2,1489">
              <v:shape style="position:absolute;left:2536;top:676;width:2;height:1489" coordorigin="2536,676" coordsize="0,1489" path="m2536,2165l2536,676e" filled="f" stroked="t" strokeweight=".698592pt" strokecolor="#4B4B4B">
                <v:path arrowok="t"/>
              </v:shape>
            </v:group>
            <v:group style="position:absolute;left:8560;top:2158;width:619;height:2" coordorigin="8560,2158" coordsize="619,2">
              <v:shape style="position:absolute;left:8560;top:2158;width:619;height:2" coordorigin="8560,2158" coordsize="619,0" path="m8560,2158l9179,2158e" filled="f" stroked="t" strokeweight=".698592pt" strokecolor="#606060">
                <v:path arrowok="t"/>
              </v:shape>
            </v:group>
            <v:group style="position:absolute;left:536;top:2371;width:10977;height:2" coordorigin="536,2371" coordsize="10977,2">
              <v:shape style="position:absolute;left:536;top:2371;width:10977;height:2" coordorigin="536,2371" coordsize="10977,0" path="m536,2371l11513,2371e" filled="f" stroked="t" strokeweight=".698592pt" strokecolor="#5B5B5B">
                <v:path arrowok="t"/>
              </v:shape>
            </v:group>
            <v:group style="position:absolute;left:540;top:2581;width:5058;height:2" coordorigin="540,2581" coordsize="5058,2">
              <v:shape style="position:absolute;left:540;top:2581;width:5058;height:2" coordorigin="540,2581" coordsize="5058,0" path="m540,2581l5598,2581e" filled="f" stroked="t" strokeweight=".698592pt" strokecolor="#575757">
                <v:path arrowok="t"/>
              </v:shape>
            </v:group>
            <v:group style="position:absolute;left:5542;top:2586;width:289;height:2" coordorigin="5542,2586" coordsize="289,2">
              <v:shape style="position:absolute;left:5542;top:2586;width:289;height:2" coordorigin="5542,2586" coordsize="289,0" path="m5542,2586l5831,2586e" filled="f" stroked="t" strokeweight=".465728pt" strokecolor="#4F4F4F">
                <v:path arrowok="t"/>
              </v:shape>
            </v:group>
            <v:group style="position:absolute;left:5752;top:2588;width:5761;height:2" coordorigin="5752,2588" coordsize="5761,2">
              <v:shape style="position:absolute;left:5752;top:2588;width:5761;height:2" coordorigin="5752,2588" coordsize="5761,0" path="m5752,2588l11513,2588e" filled="f" stroked="t" strokeweight=".698592pt" strokecolor="#5B5B5B">
                <v:path arrowok="t"/>
              </v:shape>
            </v:group>
            <v:group style="position:absolute;left:536;top:2803;width:10977;height:2" coordorigin="536,2803" coordsize="10977,2">
              <v:shape style="position:absolute;left:536;top:2803;width:10977;height:2" coordorigin="536,2803" coordsize="10977,0" path="m536,2803l11513,2803e" filled="f" stroked="t" strokeweight=".698592pt" strokecolor="#575757">
                <v:path arrowok="t"/>
              </v:shape>
            </v:group>
            <v:group style="position:absolute;left:540;top:3016;width:10973;height:2" coordorigin="540,3016" coordsize="10973,2">
              <v:shape style="position:absolute;left:540;top:3016;width:10973;height:2" coordorigin="540,3016" coordsize="10973,0" path="m540,3016l11513,3016e" filled="f" stroked="t" strokeweight=".698592pt" strokecolor="#575757">
                <v:path arrowok="t"/>
              </v:shape>
            </v:group>
            <v:group style="position:absolute;left:547;top:2657;width:2;height:421" coordorigin="547,2657" coordsize="2,421">
              <v:shape style="position:absolute;left:547;top:2657;width:2;height:421" coordorigin="547,2657" coordsize="0,421" path="m547,3077l547,2657e" filled="f" stroked="t" strokeweight=".698592pt" strokecolor="#4F4F4F">
                <v:path arrowok="t"/>
              </v:shape>
            </v:group>
            <v:group style="position:absolute;left:8355;top:3016;width:261;height:2" coordorigin="8355,3016" coordsize="261,2">
              <v:shape style="position:absolute;left:8355;top:3016;width:261;height:2" coordorigin="8355,3016" coordsize="261,0" path="m8355,3016l8616,3016e" filled="f" stroked="t" strokeweight=".465728pt" strokecolor="#3F3F3F">
                <v:path arrowok="t"/>
              </v:shape>
            </v:group>
            <v:group style="position:absolute;left:9114;top:3018;width:820;height:2" coordorigin="9114,3018" coordsize="820,2">
              <v:shape style="position:absolute;left:9114;top:3018;width:820;height:2" coordorigin="9114,3018" coordsize="820,0" path="m9114,3018l9934,3018e" filled="f" stroked="t" strokeweight=".698592pt" strokecolor="#5B5B5B">
                <v:path arrowok="t"/>
              </v:shape>
            </v:group>
            <v:group style="position:absolute;left:536;top:3231;width:10982;height:2" coordorigin="536,3231" coordsize="10982,2">
              <v:shape style="position:absolute;left:536;top:3231;width:10982;height:2" coordorigin="536,3231" coordsize="10982,0" path="m536,3231l11517,3231e" filled="f" stroked="t" strokeweight=".698592pt" strokecolor="#575757">
                <v:path arrowok="t"/>
              </v:shape>
            </v:group>
            <v:group style="position:absolute;left:547;top:3092;width:2;height:775" coordorigin="547,3092" coordsize="2,775">
              <v:shape style="position:absolute;left:547;top:3092;width:2;height:775" coordorigin="547,3092" coordsize="0,775" path="m547,3867l547,3092e" filled="f" stroked="t" strokeweight=".698592pt" strokecolor="#575757">
                <v:path arrowok="t"/>
              </v:shape>
            </v:group>
            <v:group style="position:absolute;left:3994;top:3224;width:2;height:737" coordorigin="3994,3224" coordsize="2,737">
              <v:shape style="position:absolute;left:3994;top:3224;width:2;height:737" coordorigin="3994,3224" coordsize="0,737" path="m3994,3961l3994,3224e" filled="f" stroked="t" strokeweight=".931455pt" strokecolor="#4F4F4F">
                <v:path arrowok="t"/>
              </v:shape>
            </v:group>
            <v:group style="position:absolute;left:7032;top:3224;width:2;height:251" coordorigin="7032,3224" coordsize="2,251">
              <v:shape style="position:absolute;left:7032;top:3224;width:2;height:251" coordorigin="7032,3224" coordsize="0,251" path="m7032,3474l7032,3224e" filled="f" stroked="t" strokeweight=".465728pt" strokecolor="#4B4B4B">
                <v:path arrowok="t"/>
              </v:shape>
            </v:group>
            <v:group style="position:absolute;left:3987;top:3645;width:3055;height:2" coordorigin="3987,3645" coordsize="3055,2">
              <v:shape style="position:absolute;left:3987;top:3645;width:3055;height:2" coordorigin="3987,3645" coordsize="3055,0" path="m3987,3645l7042,3645e" filled="f" stroked="t" strokeweight=".698592pt" strokecolor="#777777">
                <v:path arrowok="t"/>
              </v:shape>
            </v:group>
            <v:group style="position:absolute;left:7032;top:3418;width:2;height:544" coordorigin="7032,3418" coordsize="2,544">
              <v:shape style="position:absolute;left:7032;top:3418;width:2;height:544" coordorigin="7032,3418" coordsize="0,544" path="m7032,3961l7032,3418e" filled="f" stroked="t" strokeweight=".698592pt" strokecolor="#545454">
                <v:path arrowok="t"/>
              </v:shape>
            </v:group>
            <v:group style="position:absolute;left:540;top:3952;width:112;height:2" coordorigin="540,3952" coordsize="112,2">
              <v:shape style="position:absolute;left:540;top:3952;width:112;height:2" coordorigin="540,3952" coordsize="112,0" path="m540,3952l652,3952e" filled="f" stroked="t" strokeweight=".465728pt" strokecolor="#3F3F3F">
                <v:path arrowok="t"/>
              </v:shape>
            </v:group>
            <v:group style="position:absolute;left:596;top:3954;width:3423;height:2" coordorigin="596,3954" coordsize="3423,2">
              <v:shape style="position:absolute;left:596;top:3954;width:3423;height:2" coordorigin="596,3954" coordsize="3423,0" path="m596,3954l4019,3954e" filled="f" stroked="t" strokeweight=".698592pt" strokecolor="#545454">
                <v:path arrowok="t"/>
              </v:shape>
            </v:group>
            <v:group style="position:absolute;left:3907;top:3950;width:1923;height:2" coordorigin="3907,3950" coordsize="1923,2">
              <v:shape style="position:absolute;left:3907;top:3950;width:1923;height:2" coordorigin="3907,3950" coordsize="1923,0" path="m3907,3950l5831,3950e" filled="f" stroked="t" strokeweight=".931455pt" strokecolor="#3B3B3B">
                <v:path arrowok="t"/>
              </v:shape>
            </v:group>
            <v:group style="position:absolute;left:5391;top:3635;width:2;height:331" coordorigin="5391,3635" coordsize="2,331">
              <v:shape style="position:absolute;left:5391;top:3635;width:2;height:331" coordorigin="5391,3635" coordsize="0,331" path="m5391,3966l5391,3635e" filled="f" stroked="t" strokeweight=".698592pt" strokecolor="#4F4F4F">
                <v:path arrowok="t"/>
              </v:shape>
            </v:group>
            <v:group style="position:absolute;left:5775;top:3952;width:4634;height:2" coordorigin="5775,3952" coordsize="4634,2">
              <v:shape style="position:absolute;left:5775;top:3952;width:4634;height:2" coordorigin="5775,3952" coordsize="4634,0" path="m5775,3952l10409,3952e" filled="f" stroked="t" strokeweight=".698592pt" strokecolor="#575757">
                <v:path arrowok="t"/>
              </v:shape>
            </v:group>
            <v:group style="position:absolute;left:10274;top:3959;width:1239;height:2" coordorigin="10274,3959" coordsize="1239,2">
              <v:shape style="position:absolute;left:10274;top:3959;width:1239;height:2" coordorigin="10274,3959" coordsize="1239,0" path="m10274,3959l11513,3959e" filled="f" stroked="t" strokeweight=".698592pt" strokecolor="#646464">
                <v:path arrowok="t"/>
              </v:shape>
            </v:group>
            <v:group style="position:absolute;left:536;top:4224;width:7875;height:2" coordorigin="536,4224" coordsize="7875,2">
              <v:shape style="position:absolute;left:536;top:4224;width:7875;height:2" coordorigin="536,4224" coordsize="7875,0" path="m536,4224l8411,4224e" filled="f" stroked="t" strokeweight=".698592pt" strokecolor="#545454">
                <v:path arrowok="t"/>
              </v:shape>
            </v:group>
            <v:group style="position:absolute;left:8355;top:4226;width:261;height:2" coordorigin="8355,4226" coordsize="261,2">
              <v:shape style="position:absolute;left:8355;top:4226;width:261;height:2" coordorigin="8355,4226" coordsize="261,0" path="m8355,4226l8616,4226e" filled="f" stroked="t" strokeweight=".465728pt" strokecolor="#383838">
                <v:path arrowok="t"/>
              </v:shape>
            </v:group>
            <v:group style="position:absolute;left:8560;top:4228;width:2953;height:2" coordorigin="8560,4228" coordsize="2953,2">
              <v:shape style="position:absolute;left:8560;top:4228;width:2953;height:2" coordorigin="8560,4228" coordsize="2953,0" path="m8560,4228l11513,4228e" filled="f" stroked="t" strokeweight=".698592pt" strokecolor="#606060">
                <v:path arrowok="t"/>
              </v:shape>
            </v:group>
            <v:group style="position:absolute;left:2524;top:4441;width:8984;height:2" coordorigin="2524,4441" coordsize="8984,2">
              <v:shape style="position:absolute;left:2524;top:4441;width:8984;height:2" coordorigin="2524,4441" coordsize="8984,0" path="m2524,4441l11508,4441e" filled="f" stroked="t" strokeweight=".698592pt" strokecolor="#575757">
                <v:path arrowok="t"/>
              </v:shape>
            </v:group>
            <v:group style="position:absolute;left:11508;top:4221;width:2;height:8566" coordorigin="11508,4221" coordsize="2,8566">
              <v:shape style="position:absolute;left:11508;top:4221;width:2;height:8566" coordorigin="11508,4221" coordsize="0,8566" path="m11508,12787l11508,4221e" filled="f" stroked="t" strokeweight=".698592pt" strokecolor="#646464">
                <v:path arrowok="t"/>
              </v:shape>
            </v:group>
            <v:group style="position:absolute;left:2531;top:3947;width:2;height:2156" coordorigin="2531,3947" coordsize="2,2156">
              <v:shape style="position:absolute;left:2531;top:3947;width:2;height:2156" coordorigin="2531,3947" coordsize="0,2156" path="m2531,6103l2531,3947e" filled="f" stroked="t" strokeweight=".698592pt" strokecolor="#4B4B4B">
                <v:path arrowok="t"/>
              </v:shape>
            </v:group>
            <v:group style="position:absolute;left:5016;top:4869;width:1281;height:2" coordorigin="5016,4869" coordsize="1281,2">
              <v:shape style="position:absolute;left:5016;top:4869;width:1281;height:2" coordorigin="5016,4869" coordsize="1281,0" path="m5016,4869l6297,4869e" filled="f" stroked="t" strokeweight=".232864pt" strokecolor="#545454">
                <v:path arrowok="t"/>
              </v:shape>
            </v:group>
            <v:group style="position:absolute;left:5028;top:4429;width:2;height:1111" coordorigin="5028,4429" coordsize="2,1111">
              <v:shape style="position:absolute;left:5028;top:4429;width:2;height:1111" coordorigin="5028,4429" coordsize="0,1111" path="m5028,5540l5028,4429e" filled="f" stroked="t" strokeweight=".698592pt" strokecolor="#545454">
                <v:path arrowok="t"/>
              </v:shape>
            </v:group>
            <v:group style="position:absolute;left:6297;top:4869;width:1127;height:2" coordorigin="6297,4869" coordsize="1127,2">
              <v:shape style="position:absolute;left:6297;top:4869;width:1127;height:2" coordorigin="6297,4869" coordsize="1127,0" path="m6297,4869l7424,4869e" filled="f" stroked="t" strokeweight=".232864pt" strokecolor="#000000">
                <v:path arrowok="t"/>
              </v:shape>
            </v:group>
            <v:group style="position:absolute;left:7424;top:4869;width:959;height:2" coordorigin="7424,4869" coordsize="959,2">
              <v:shape style="position:absolute;left:7424;top:4869;width:959;height:2" coordorigin="7424,4869" coordsize="959,0" path="m7424,4869l8383,4869e" filled="f" stroked="t" strokeweight=".232864pt" strokecolor="#545454">
                <v:path arrowok="t"/>
              </v:shape>
            </v:group>
            <v:group style="position:absolute;left:7868;top:4434;width:2;height:468" coordorigin="7868,4434" coordsize="2,468">
              <v:shape style="position:absolute;left:7868;top:4434;width:2;height:468" coordorigin="7868,4434" coordsize="0,468" path="m7868,4902l7868,4434e" filled="f" stroked="t" strokeweight=".698592pt" strokecolor="#676767">
                <v:path arrowok="t"/>
              </v:shape>
            </v:group>
            <v:group style="position:absolute;left:8383;top:4869;width:1919;height:2" coordorigin="8383,4869" coordsize="1919,2">
              <v:shape style="position:absolute;left:8383;top:4869;width:1919;height:2" coordorigin="8383,4869" coordsize="1919,0" path="m8383,4869l10302,4869e" filled="f" stroked="t" strokeweight=".232864pt" strokecolor="#000000">
                <v:path arrowok="t"/>
              </v:shape>
            </v:group>
            <v:group style="position:absolute;left:10302;top:4869;width:1197;height:2" coordorigin="10302,4869" coordsize="1197,2">
              <v:shape style="position:absolute;left:10302;top:4869;width:1197;height:2" coordorigin="10302,4869" coordsize="1197,0" path="m10302,4869l11499,4869e" filled="f" stroked="t" strokeweight=".232864pt" strokecolor="#575757">
                <v:path arrowok="t"/>
              </v:shape>
            </v:group>
            <v:group style="position:absolute;left:5025;top:5160;width:6488;height:2" coordorigin="5025,5160" coordsize="6488,2">
              <v:shape style="position:absolute;left:5025;top:5160;width:6488;height:2" coordorigin="5025,5160" coordsize="6488,0" path="m5025,5160l11513,5160e" filled="f" stroked="t" strokeweight=".698592pt" strokecolor="#606060">
                <v:path arrowok="t"/>
              </v:shape>
            </v:group>
            <v:group style="position:absolute;left:5021;top:5398;width:6497;height:2" coordorigin="5021,5398" coordsize="6497,2">
              <v:shape style="position:absolute;left:5021;top:5398;width:6497;height:2" coordorigin="5021,5398" coordsize="6497,0" path="m5021,5398l11517,5398e" filled="f" stroked="t" strokeweight=".698592pt" strokecolor="#575757">
                <v:path arrowok="t"/>
              </v:shape>
            </v:group>
            <v:group style="position:absolute;left:5030;top:5356;width:2;height:515" coordorigin="5030,5356" coordsize="2,515">
              <v:shape style="position:absolute;left:5030;top:5356;width:2;height:515" coordorigin="5030,5356" coordsize="0,515" path="m5030,5871l5030,5356e" filled="f" stroked="t" strokeweight=".465728pt" strokecolor="#4B4B4B">
                <v:path arrowok="t"/>
              </v:shape>
            </v:group>
            <v:group style="position:absolute;left:2529;top:5614;width:8984;height:2" coordorigin="2529,5614" coordsize="8984,2">
              <v:shape style="position:absolute;left:2529;top:5614;width:8984;height:2" coordorigin="2529,5614" coordsize="8984,0" path="m2529,5614l11513,5614e" filled="f" stroked="t" strokeweight=".698592pt" strokecolor="#545454">
                <v:path arrowok="t"/>
              </v:shape>
            </v:group>
            <v:group style="position:absolute;left:547;top:4628;width:2;height:269" coordorigin="547,4628" coordsize="2,269">
              <v:shape style="position:absolute;left:547;top:4628;width:2;height:269" coordorigin="547,4628" coordsize="0,269" path="m547,4897l547,4628e" filled="f" stroked="t" strokeweight=".698592pt" strokecolor="#444444">
                <v:path arrowok="t"/>
              </v:shape>
            </v:group>
            <v:group style="position:absolute;left:547;top:4959;width:2;height:912" coordorigin="547,4959" coordsize="2,912">
              <v:shape style="position:absolute;left:547;top:4959;width:2;height:912" coordorigin="547,4959" coordsize="0,912" path="m547,5871l547,4959e" filled="f" stroked="t" strokeweight=".465728pt" strokecolor="#4F4F4F">
                <v:path arrowok="t"/>
              </v:shape>
            </v:group>
            <v:group style="position:absolute;left:536;top:5840;width:10982;height:2" coordorigin="536,5840" coordsize="10982,2">
              <v:shape style="position:absolute;left:536;top:5840;width:10982;height:2" coordorigin="536,5840" coordsize="10982,0" path="m536,5840l11517,5840e" filled="f" stroked="t" strokeweight=".698592pt" strokecolor="#545454">
                <v:path arrowok="t"/>
              </v:shape>
            </v:group>
            <v:group style="position:absolute;left:5030;top:5800;width:2;height:681" coordorigin="5030,5800" coordsize="2,681">
              <v:shape style="position:absolute;left:5030;top:5800;width:2;height:681" coordorigin="5030,5800" coordsize="0,681" path="m5030,6481l5030,5800e" filled="f" stroked="t" strokeweight=".698592pt" strokecolor="#4F4F4F">
                <v:path arrowok="t"/>
              </v:shape>
            </v:group>
            <v:group style="position:absolute;left:2529;top:6046;width:2;height:227" coordorigin="2529,6046" coordsize="2,227">
              <v:shape style="position:absolute;left:2529;top:6046;width:2;height:227" coordorigin="2529,6046" coordsize="0,227" path="m2529,6273l2529,6046e" filled="f" stroked="t" strokeweight=".465728pt" strokecolor="#3B3B3B">
                <v:path arrowok="t"/>
              </v:shape>
            </v:group>
            <v:group style="position:absolute;left:2524;top:6259;width:8993;height:2" coordorigin="2524,6259" coordsize="8993,2">
              <v:shape style="position:absolute;left:2524;top:6259;width:8993;height:2" coordorigin="2524,6259" coordsize="8993,0" path="m2524,6259l11517,6259e" filled="f" stroked="t" strokeweight=".698592pt" strokecolor="#575757">
                <v:path arrowok="t"/>
              </v:shape>
            </v:group>
            <v:group style="position:absolute;left:2529;top:6216;width:2;height:269" coordorigin="2529,6216" coordsize="2,269">
              <v:shape style="position:absolute;left:2529;top:6216;width:2;height:269" coordorigin="2529,6216" coordsize="0,269" path="m2529,6486l2529,6216e" filled="f" stroked="t" strokeweight=".698592pt" strokecolor="#4F4F4F">
                <v:path arrowok="t"/>
              </v:shape>
            </v:group>
            <v:group style="position:absolute;left:2520;top:6472;width:1979;height:2" coordorigin="2520,6472" coordsize="1979,2">
              <v:shape style="position:absolute;left:2520;top:6472;width:1979;height:2" coordorigin="2520,6472" coordsize="1979,0" path="m2520,6472l4499,6472e" filled="f" stroked="t" strokeweight=".465728pt" strokecolor="#4B4B4B">
                <v:path arrowok="t"/>
              </v:shape>
            </v:group>
            <v:group style="position:absolute;left:4396;top:6472;width:7116;height:2" coordorigin="4396,6472" coordsize="7116,2">
              <v:shape style="position:absolute;left:4396;top:6472;width:7116;height:2" coordorigin="4396,6472" coordsize="7116,0" path="m4396,6472l11513,6472e" filled="f" stroked="t" strokeweight=".698592pt" strokecolor="#575757">
                <v:path arrowok="t"/>
              </v:shape>
            </v:group>
            <v:group style="position:absolute;left:7871;top:5833;width:2;height:643" coordorigin="7871,5833" coordsize="2,643">
              <v:shape style="position:absolute;left:7871;top:5833;width:2;height:643" coordorigin="7871,5833" coordsize="0,643" path="m7871,6476l7871,5833e" filled="f" stroked="t" strokeweight=".698592pt" strokecolor="#606060">
                <v:path arrowok="t"/>
              </v:shape>
            </v:group>
            <v:group style="position:absolute;left:536;top:6684;width:116;height:2" coordorigin="536,6684" coordsize="116,2">
              <v:shape style="position:absolute;left:536;top:6684;width:116;height:2" coordorigin="536,6684" coordsize="116,0" path="m536,6684l652,6684e" filled="f" stroked="t" strokeweight=".465728pt" strokecolor="#3F3F3F">
                <v:path arrowok="t"/>
              </v:shape>
            </v:group>
            <v:group style="position:absolute;left:596;top:6687;width:10921;height:2" coordorigin="596,6687" coordsize="10921,2">
              <v:shape style="position:absolute;left:596;top:6687;width:10921;height:2" coordorigin="596,6687" coordsize="10921,0" path="m596,6687l11517,6687e" filled="f" stroked="t" strokeweight=".698592pt" strokecolor="#545454">
                <v:path arrowok="t"/>
              </v:shape>
            </v:group>
            <v:group style="position:absolute;left:2529;top:6429;width:2;height:284" coordorigin="2529,6429" coordsize="2,284">
              <v:shape style="position:absolute;left:2529;top:6429;width:2;height:284" coordorigin="2529,6429" coordsize="0,284" path="m2529,6713l2529,6429e" filled="f" stroked="t" strokeweight=".465728pt" strokecolor="#444444">
                <v:path arrowok="t"/>
              </v:shape>
            </v:group>
            <v:group style="position:absolute;left:536;top:7313;width:10977;height:2" coordorigin="536,7313" coordsize="10977,2">
              <v:shape style="position:absolute;left:536;top:7313;width:10977;height:2" coordorigin="536,7313" coordsize="10977,0" path="m536,7313l11513,7313e" filled="f" stroked="t" strokeweight=".698592pt" strokecolor="#575757">
                <v:path arrowok="t"/>
              </v:shape>
            </v:group>
            <v:group style="position:absolute;left:2531;top:6642;width:2;height:4377" coordorigin="2531,6642" coordsize="2,4377">
              <v:shape style="position:absolute;left:2531;top:6642;width:2;height:4377" coordorigin="2531,6642" coordsize="0,4377" path="m2531,11019l2531,6642e" filled="f" stroked="t" strokeweight=".698592pt" strokecolor="#545454">
                <v:path arrowok="t"/>
              </v:shape>
            </v:group>
            <v:group style="position:absolute;left:5042;top:7304;width:2;height:298" coordorigin="5042,7304" coordsize="2,298">
              <v:shape style="position:absolute;left:5042;top:7304;width:2;height:298" coordorigin="5042,7304" coordsize="0,298" path="m5042,7601l5042,7304e" filled="f" stroked="t" strokeweight="1.164319pt" strokecolor="#5B5B5B">
                <v:path arrowok="t"/>
              </v:shape>
            </v:group>
            <v:group style="position:absolute;left:5021;top:7533;width:6497;height:2" coordorigin="5021,7533" coordsize="6497,2">
              <v:shape style="position:absolute;left:5021;top:7533;width:6497;height:2" coordorigin="5021,7533" coordsize="6497,0" path="m5021,7533l11517,7533e" filled="f" stroked="t" strokeweight=".698592pt" strokecolor="#5B5B5B">
                <v:path arrowok="t"/>
              </v:shape>
            </v:group>
            <v:group style="position:absolute;left:5032;top:7521;width:2;height:454" coordorigin="5032,7521" coordsize="2,454">
              <v:shape style="position:absolute;left:5032;top:7521;width:2;height:454" coordorigin="5032,7521" coordsize="0,454" path="m5032,7975l5032,7521e" filled="f" stroked="t" strokeweight=".698592pt" strokecolor="#484848">
                <v:path arrowok="t"/>
              </v:shape>
            </v:group>
            <v:group style="position:absolute;left:5025;top:7748;width:6488;height:2" coordorigin="5025,7748" coordsize="6488,2">
              <v:shape style="position:absolute;left:5025;top:7748;width:6488;height:2" coordorigin="5025,7748" coordsize="6488,0" path="m5025,7748l11513,7748e" filled="f" stroked="t" strokeweight=".698592pt" strokecolor="#575757">
                <v:path arrowok="t"/>
              </v:shape>
            </v:group>
            <v:group style="position:absolute;left:536;top:7963;width:10982;height:2" coordorigin="536,7963" coordsize="10982,2">
              <v:shape style="position:absolute;left:536;top:7963;width:10982;height:2" coordorigin="536,7963" coordsize="10982,0" path="m536,7963l11517,7963e" filled="f" stroked="t" strokeweight=".698592pt" strokecolor="#575757">
                <v:path arrowok="t"/>
              </v:shape>
            </v:group>
            <v:group style="position:absolute;left:540;top:8230;width:2;height:988" coordorigin="540,8230" coordsize="2,988">
              <v:shape style="position:absolute;left:540;top:8230;width:2;height:988" coordorigin="540,8230" coordsize="0,988" path="m540,9218l540,8230e" filled="f" stroked="t" strokeweight=".698592pt" strokecolor="#545454">
                <v:path arrowok="t"/>
              </v:shape>
            </v:group>
            <v:group style="position:absolute;left:531;top:8757;width:10982;height:2" coordorigin="531,8757" coordsize="10982,2">
              <v:shape style="position:absolute;left:531;top:8757;width:10982;height:2" coordorigin="531,8757" coordsize="10982,0" path="m531,8757l11513,8757e" filled="f" stroked="t" strokeweight=".698592pt" strokecolor="#545454">
                <v:path arrowok="t"/>
              </v:shape>
            </v:group>
            <v:group style="position:absolute;left:536;top:10201;width:116;height:2" coordorigin="536,10201" coordsize="116,2">
              <v:shape style="position:absolute;left:536;top:10201;width:116;height:2" coordorigin="536,10201" coordsize="116,0" path="m536,10201l652,10201e" filled="f" stroked="t" strokeweight=".465728pt" strokecolor="#3B3B3B">
                <v:path arrowok="t"/>
              </v:shape>
            </v:group>
            <v:group style="position:absolute;left:559;top:10201;width:10004;height:2" coordorigin="559,10201" coordsize="10004,2">
              <v:shape style="position:absolute;left:559;top:10201;width:10004;height:2" coordorigin="559,10201" coordsize="10004,0" path="m559,10201l10563,10201e" filled="f" stroked="t" strokeweight=".698592pt" strokecolor="#575757">
                <v:path arrowok="t"/>
              </v:shape>
            </v:group>
            <v:group style="position:absolute;left:10274;top:10201;width:1243;height:2" coordorigin="10274,10201" coordsize="1243,2">
              <v:shape style="position:absolute;left:10274;top:10201;width:1243;height:2" coordorigin="10274,10201" coordsize="1243,0" path="m10274,10201l11517,10201e" filled="f" stroked="t" strokeweight=".698592pt" strokecolor="#6B6B6B">
                <v:path arrowok="t"/>
              </v:shape>
            </v:group>
            <v:group style="position:absolute;left:543;top:9922;width:2;height:827" coordorigin="543,9922" coordsize="2,827">
              <v:shape style="position:absolute;left:543;top:9922;width:2;height:827" coordorigin="543,9922" coordsize="0,827" path="m543,10750l543,9922e" filled="f" stroked="t" strokeweight=".698592pt" strokecolor="#606060">
                <v:path arrowok="t"/>
              </v:shape>
            </v:group>
            <v:group style="position:absolute;left:531;top:10535;width:7880;height:2" coordorigin="531,10535" coordsize="7880,2">
              <v:shape style="position:absolute;left:531;top:10535;width:7880;height:2" coordorigin="531,10535" coordsize="7880,0" path="m531,10535l8411,10535e" filled="f" stroked="t" strokeweight=".698592pt" strokecolor="#575757">
                <v:path arrowok="t"/>
              </v:shape>
            </v:group>
            <v:group style="position:absolute;left:8355;top:10532;width:261;height:2" coordorigin="8355,10532" coordsize="261,2">
              <v:shape style="position:absolute;left:8355;top:10532;width:261;height:2" coordorigin="8355,10532" coordsize="261,0" path="m8355,10532l8616,10532e" filled="f" stroked="t" strokeweight=".465728pt" strokecolor="#4B4B4B">
                <v:path arrowok="t"/>
              </v:shape>
            </v:group>
            <v:group style="position:absolute;left:8560;top:10535;width:2962;height:2" coordorigin="8560,10535" coordsize="2962,2">
              <v:shape style="position:absolute;left:8560;top:10535;width:2962;height:2" coordorigin="8560,10535" coordsize="2962,0" path="m8560,10535l11522,10535e" filled="f" stroked="t" strokeweight=".698592pt" strokecolor="#5B5B5B">
                <v:path arrowok="t"/>
              </v:shape>
            </v:group>
            <v:group style="position:absolute;left:543;top:5909;width:2;height:364" coordorigin="543,5909" coordsize="2,364">
              <v:shape style="position:absolute;left:543;top:5909;width:2;height:364" coordorigin="543,5909" coordsize="0,364" path="m543,6273l543,5909e" filled="f" stroked="t" strokeweight=".698592pt" strokecolor="#5B5B5B">
                <v:path arrowok="t"/>
              </v:shape>
            </v:group>
            <v:group style="position:absolute;left:545;top:662;width:2;height:10088" coordorigin="545,662" coordsize="2,10088">
              <v:shape style="position:absolute;left:545;top:662;width:2;height:10088" coordorigin="545,662" coordsize="0,10088" path="m545,10750l545,662e" filled="f" stroked="t" strokeweight=".698592pt" strokecolor="#575757">
                <v:path arrowok="t"/>
              </v:shape>
            </v:group>
            <v:group style="position:absolute;left:880;top:10766;width:10637;height:2" coordorigin="880,10766" coordsize="10637,2">
              <v:shape style="position:absolute;left:880;top:10766;width:10637;height:2" coordorigin="880,10766" coordsize="10637,0" path="m880,10766l11517,10766e" filled="f" stroked="t" strokeweight=".698592pt" strokecolor="#575757">
                <v:path arrowok="t"/>
              </v:shape>
            </v:group>
            <v:group style="position:absolute;left:2529;top:10962;width:2;height:298" coordorigin="2529,10962" coordsize="2,298">
              <v:shape style="position:absolute;left:2529;top:10962;width:2;height:298" coordorigin="2529,10962" coordsize="0,298" path="m2529,11260l2529,10962e" filled="f" stroked="t" strokeweight=".465728pt" strokecolor="#3B3B3B">
                <v:path arrowok="t"/>
              </v:shape>
            </v:group>
            <v:group style="position:absolute;left:540;top:10792;width:2;height:5309" coordorigin="540,10792" coordsize="2,5309">
              <v:shape style="position:absolute;left:540;top:10792;width:2;height:5309" coordorigin="540,10792" coordsize="0,5309" path="m540,16101l540,10792e" filled="f" stroked="t" strokeweight=".698592pt" strokecolor="#575757">
                <v:path arrowok="t"/>
              </v:shape>
            </v:group>
            <v:group style="position:absolute;left:536;top:11234;width:10982;height:2" coordorigin="536,11234" coordsize="10982,2">
              <v:shape style="position:absolute;left:536;top:11234;width:10982;height:2" coordorigin="536,11234" coordsize="10982,0" path="m536,11234l11517,11234e" filled="f" stroked="t" strokeweight=".698592pt" strokecolor="#575757">
                <v:path arrowok="t"/>
              </v:shape>
            </v:group>
            <v:group style="position:absolute;left:540;top:10792;width:2;height:5309" coordorigin="540,10792" coordsize="2,5309">
              <v:shape style="position:absolute;left:540;top:10792;width:2;height:5309" coordorigin="540,10792" coordsize="0,5309" path="m540,16101l540,10792e" filled="f" stroked="t" strokeweight=".698592pt" strokecolor="#545454">
                <v:path arrowok="t"/>
              </v:shape>
            </v:group>
            <v:group style="position:absolute;left:2529;top:11189;width:2;height:293" coordorigin="2529,11189" coordsize="2,293">
              <v:shape style="position:absolute;left:2529;top:11189;width:2;height:293" coordorigin="2529,11189" coordsize="0,293" path="m2529,11482l2529,11189e" filled="f" stroked="t" strokeweight=".698592pt" strokecolor="#4B4B4B">
                <v:path arrowok="t"/>
              </v:shape>
            </v:group>
            <v:group style="position:absolute;left:531;top:11452;width:10987;height:2" coordorigin="531,11452" coordsize="10987,2">
              <v:shape style="position:absolute;left:531;top:11452;width:10987;height:2" coordorigin="531,11452" coordsize="10987,0" path="m531,11452l11517,11452e" filled="f" stroked="t" strokeweight=".698592pt" strokecolor="#575757">
                <v:path arrowok="t"/>
              </v:shape>
            </v:group>
            <v:group style="position:absolute;left:536;top:11686;width:116;height:2" coordorigin="536,11686" coordsize="116,2">
              <v:shape style="position:absolute;left:536;top:11686;width:116;height:2" coordorigin="536,11686" coordsize="116,0" path="m536,11686l652,11686e" filled="f" stroked="t" strokeweight=".465728pt" strokecolor="#383838">
                <v:path arrowok="t"/>
              </v:shape>
            </v:group>
            <v:group style="position:absolute;left:596;top:11686;width:4792;height:2" coordorigin="596,11686" coordsize="4792,2">
              <v:shape style="position:absolute;left:596;top:11686;width:4792;height:2" coordorigin="596,11686" coordsize="4792,0" path="m596,11686l5388,11686e" filled="f" stroked="t" strokeweight=".698592pt" strokecolor="#545454">
                <v:path arrowok="t"/>
              </v:shape>
            </v:group>
            <v:group style="position:absolute;left:1733;top:11440;width:2;height:681" coordorigin="1733,11440" coordsize="2,681">
              <v:shape style="position:absolute;left:1733;top:11440;width:2;height:681" coordorigin="1733,11440" coordsize="0,681" path="m1733,12121l1733,11440e" filled="f" stroked="t" strokeweight=".232864pt" strokecolor="#383838">
                <v:path arrowok="t"/>
              </v:shape>
            </v:group>
            <v:group style="position:absolute;left:2529;top:11411;width:2;height:303" coordorigin="2529,11411" coordsize="2,303">
              <v:shape style="position:absolute;left:2529;top:11411;width:2;height:303" coordorigin="2529,11411" coordsize="0,303" path="m2529,11714l2529,11411e" filled="f" stroked="t" strokeweight=".465728pt" strokecolor="#484848">
                <v:path arrowok="t"/>
              </v:shape>
            </v:group>
            <v:group style="position:absolute;left:5333;top:11686;width:265;height:2" coordorigin="5333,11686" coordsize="265,2">
              <v:shape style="position:absolute;left:5333;top:11686;width:265;height:2" coordorigin="5333,11686" coordsize="265,0" path="m5333,11686l5598,11686e" filled="f" stroked="t" strokeweight=".465728pt" strokecolor="#4F4F4F">
                <v:path arrowok="t"/>
              </v:shape>
            </v:group>
            <v:group style="position:absolute;left:5542;top:11683;width:5980;height:2" coordorigin="5542,11683" coordsize="5980,2">
              <v:shape style="position:absolute;left:5542;top:11683;width:5980;height:2" coordorigin="5542,11683" coordsize="5980,0" path="m5542,11683l11522,11683e" filled="f" stroked="t" strokeweight=".698592pt" strokecolor="#606060">
                <v:path arrowok="t"/>
              </v:shape>
            </v:group>
            <v:group style="position:absolute;left:1733;top:12121;width:2;height:1527" coordorigin="1733,12121" coordsize="2,1527">
              <v:shape style="position:absolute;left:1733;top:12121;width:2;height:1527" coordorigin="1733,12121" coordsize="0,1527" path="m1733,13647l1733,12121e" filled="f" stroked="t" strokeweight=".232864pt" strokecolor="#000000">
                <v:path arrowok="t"/>
              </v:shape>
            </v:group>
            <v:group style="position:absolute;left:2529;top:11643;width:2;height:1144" coordorigin="2529,11643" coordsize="2,1144">
              <v:shape style="position:absolute;left:2529;top:11643;width:2;height:1144" coordorigin="2529,11643" coordsize="0,1144" path="m2529,12787l2529,11643e" filled="f" stroked="t" strokeweight=".698592pt" strokecolor="#4F4F4F">
                <v:path arrowok="t"/>
              </v:shape>
            </v:group>
            <v:group style="position:absolute;left:7433;top:11440;width:2;height:4652" coordorigin="7433,11440" coordsize="2,4652">
              <v:shape style="position:absolute;left:7433;top:11440;width:2;height:4652" coordorigin="7433,11440" coordsize="0,4652" path="m7433,16091l7433,11440e" filled="f" stroked="t" strokeweight=".698592pt" strokecolor="#575757">
                <v:path arrowok="t"/>
              </v:shape>
            </v:group>
            <v:group style="position:absolute;left:540;top:12551;width:2;height:99" coordorigin="540,12551" coordsize="2,99">
              <v:shape style="position:absolute;left:540;top:12551;width:2;height:99" coordorigin="540,12551" coordsize="0,99" path="m540,12650l540,12551e" filled="f" stroked="t" strokeweight=".465728pt" strokecolor="#3B3B3B">
                <v:path arrowok="t"/>
              </v:shape>
            </v:group>
            <v:group style="position:absolute;left:1318;top:11440;width:2;height:4666" coordorigin="1318,11440" coordsize="2,4666">
              <v:shape style="position:absolute;left:1318;top:11440;width:2;height:4666" coordorigin="1318,11440" coordsize="0,4666" path="m1318,16106l1318,11440e" filled="f" stroked="t" strokeweight=".698592pt" strokecolor="#4F4F4F">
                <v:path arrowok="t"/>
              </v:shape>
            </v:group>
            <v:group style="position:absolute;left:2529;top:12730;width:2;height:241" coordorigin="2529,12730" coordsize="2,241">
              <v:shape style="position:absolute;left:2529;top:12730;width:2;height:241" coordorigin="2529,12730" coordsize="0,241" path="m2529,12971l2529,12730e" filled="f" stroked="t" strokeweight=".465728pt" strokecolor="#3B3B3B">
                <v:path arrowok="t"/>
              </v:shape>
            </v:group>
            <v:group style="position:absolute;left:11513;top:12730;width:2;height:241" coordorigin="11513,12730" coordsize="2,241">
              <v:shape style="position:absolute;left:11513;top:12730;width:2;height:241" coordorigin="11513,12730" coordsize="0,241" path="m11513,12971l11513,12730e" filled="f" stroked="t" strokeweight=".465728pt" strokecolor="#4F4F4F">
                <v:path arrowok="t"/>
              </v:shape>
            </v:group>
            <v:group style="position:absolute;left:2529;top:12915;width:2;height:761" coordorigin="2529,12915" coordsize="2,761">
              <v:shape style="position:absolute;left:2529;top:12915;width:2;height:761" coordorigin="2529,12915" coordsize="0,761" path="m2529,13676l2529,12915e" filled="f" stroked="t" strokeweight=".698592pt" strokecolor="#4F4F4F">
                <v:path arrowok="t"/>
              </v:shape>
            </v:group>
            <v:group style="position:absolute;left:11513;top:12915;width:2;height:355" coordorigin="11513,12915" coordsize="2,355">
              <v:shape style="position:absolute;left:11513;top:12915;width:2;height:355" coordorigin="11513,12915" coordsize="0,355" path="m11513,13269l11513,12915e" filled="f" stroked="t" strokeweight=".698592pt" strokecolor="#676767">
                <v:path arrowok="t"/>
              </v:shape>
            </v:group>
            <v:group style="position:absolute;left:11510;top:13212;width:2;height:255" coordorigin="11510,13212" coordsize="2,255">
              <v:shape style="position:absolute;left:11510;top:13212;width:2;height:255" coordorigin="11510,13212" coordsize="0,255" path="m11510,13468l11510,13212e" filled="f" stroked="t" strokeweight=".465728pt" strokecolor="#4F4F4F">
                <v:path arrowok="t"/>
              </v:shape>
            </v:group>
            <v:group style="position:absolute;left:540;top:13411;width:2;height:123" coordorigin="540,13411" coordsize="2,123">
              <v:shape style="position:absolute;left:540;top:13411;width:2;height:123" coordorigin="540,13411" coordsize="0,123" path="m540,13534l540,13411e" filled="f" stroked="t" strokeweight=".465728pt" strokecolor="#282828">
                <v:path arrowok="t"/>
              </v:shape>
            </v:group>
            <v:group style="position:absolute;left:11513;top:13411;width:2;height:2685" coordorigin="11513,13411" coordsize="2,2685">
              <v:shape style="position:absolute;left:11513;top:13411;width:2;height:2685" coordorigin="11513,13411" coordsize="0,2685" path="m11513,16096l11513,13411e" filled="f" stroked="t" strokeweight=".698592pt" strokecolor="#6B6B6B">
                <v:path arrowok="t"/>
              </v:shape>
            </v:group>
            <v:group style="position:absolute;left:536;top:13742;width:2007;height:2" coordorigin="536,13742" coordsize="2007,2">
              <v:shape style="position:absolute;left:536;top:13742;width:2007;height:2" coordorigin="536,13742" coordsize="2007,0" path="m536,13742l2543,13742e" filled="f" stroked="t" strokeweight=".698592pt" strokecolor="#575757">
                <v:path arrowok="t"/>
              </v:shape>
            </v:group>
            <v:group style="position:absolute;left:1733;top:13647;width:2;height:269" coordorigin="1733,13647" coordsize="2,269">
              <v:shape style="position:absolute;left:1733;top:13647;width:2;height:269" coordorigin="1733,13647" coordsize="0,269" path="m1733,13917l1733,13647e" filled="f" stroked="t" strokeweight=".232864pt" strokecolor="#2F2F2F">
                <v:path arrowok="t"/>
              </v:shape>
            </v:group>
            <v:group style="position:absolute;left:2529;top:13619;width:2;height:161" coordorigin="2529,13619" coordsize="2,161">
              <v:shape style="position:absolute;left:2529;top:13619;width:2;height:161" coordorigin="2529,13619" coordsize="0,161" path="m2529,13780l2529,13619e" filled="f" stroked="t" strokeweight=".465728pt" strokecolor="#3B3B3B">
                <v:path arrowok="t"/>
              </v:shape>
            </v:group>
            <v:group style="position:absolute;left:11513;top:13619;width:2;height:147" coordorigin="11513,13619" coordsize="2,147">
              <v:shape style="position:absolute;left:11513;top:13619;width:2;height:147" coordorigin="11513,13619" coordsize="0,147" path="m11513,13766l11513,13619e" filled="f" stroked="t" strokeweight=".465728pt" strokecolor="#545454">
                <v:path arrowok="t"/>
              </v:shape>
            </v:group>
            <v:group style="position:absolute;left:2534;top:13704;width:2;height:837" coordorigin="2534,13704" coordsize="2,837">
              <v:shape style="position:absolute;left:2534;top:13704;width:2;height:837" coordorigin="2534,13704" coordsize="0,837" path="m2534,14541l2534,13704e" filled="f" stroked="t" strokeweight=".698592pt" strokecolor="#4F4F4F">
                <v:path arrowok="t"/>
              </v:shape>
            </v:group>
            <v:group style="position:absolute;left:1733;top:13917;width:2;height:1291" coordorigin="1733,13917" coordsize="2,1291">
              <v:shape style="position:absolute;left:1733;top:13917;width:2;height:1291" coordorigin="1733,13917" coordsize="0,1291" path="m1733,15207l1733,13917e" filled="f" stroked="t" strokeweight=".232864pt" strokecolor="#000000">
                <v:path arrowok="t"/>
              </v:shape>
            </v:group>
            <v:group style="position:absolute;left:2529;top:14484;width:2;height:222" coordorigin="2529,14484" coordsize="2,222">
              <v:shape style="position:absolute;left:2529;top:14484;width:2;height:222" coordorigin="2529,14484" coordsize="0,222" path="m2529,14706l2529,14484e" filled="f" stroked="t" strokeweight=".465728pt" strokecolor="#3F3F3F">
                <v:path arrowok="t"/>
              </v:shape>
            </v:group>
            <v:group style="position:absolute;left:540;top:14650;width:2;height:184" coordorigin="540,14650" coordsize="2,184">
              <v:shape style="position:absolute;left:540;top:14650;width:2;height:184" coordorigin="540,14650" coordsize="0,184" path="m540,14834l540,14650e" filled="f" stroked="t" strokeweight=".465728pt" strokecolor="#383838">
                <v:path arrowok="t"/>
              </v:shape>
            </v:group>
            <v:group style="position:absolute;left:2529;top:14650;width:2;height:1456" coordorigin="2529,14650" coordsize="2,1456">
              <v:shape style="position:absolute;left:2529;top:14650;width:2;height:1456" coordorigin="2529,14650" coordsize="0,1456" path="m2529,16106l2529,14650e" filled="f" stroked="t" strokeweight=".698592pt" strokecolor="#545454">
                <v:path arrowok="t"/>
              </v:shape>
            </v:group>
            <v:group style="position:absolute;left:536;top:16096;width:116;height:2" coordorigin="536,16096" coordsize="116,2">
              <v:shape style="position:absolute;left:536;top:16096;width:116;height:2" coordorigin="536,16096" coordsize="116,0" path="m536,16096l652,16096e" filled="f" stroked="t" strokeweight=".465728pt" strokecolor="#383838">
                <v:path arrowok="t"/>
              </v:shape>
            </v:group>
            <v:group style="position:absolute;left:1733;top:15207;width:2;height:879" coordorigin="1733,15207" coordsize="2,879">
              <v:shape style="position:absolute;left:1733;top:15207;width:2;height:879" coordorigin="1733,15207" coordsize="0,879" path="m1733,16087l1733,15207e" filled="f" stroked="t" strokeweight=".232864pt" strokecolor="#575757">
                <v:path arrowok="t"/>
              </v:shape>
            </v:group>
            <v:group style="position:absolute;left:536;top:16091;width:10987;height:2" coordorigin="536,16091" coordsize="10987,2">
              <v:shape style="position:absolute;left:536;top:16091;width:10987;height:2" coordorigin="536,16091" coordsize="10987,0" path="m536,16091l11522,16091e" filled="f" stroked="t" strokeweight=".698592pt" strokecolor="#606060">
                <v:path arrowok="t"/>
              </v:shape>
            </v:group>
            <v:group style="position:absolute;left:6269;top:16089;width:1192;height:2" coordorigin="6269,16089" coordsize="1192,2">
              <v:shape style="position:absolute;left:6269;top:16089;width:1192;height:2" coordorigin="6269,16089" coordsize="1192,0" path="m6269,16089l7461,16089e" filled="f" stroked="t" strokeweight=".698592pt" strokecolor="#5B5B5B">
                <v:path arrowok="t"/>
              </v:shape>
            </v:group>
            <v:group style="position:absolute;left:7834;top:16089;width:578;height:2" coordorigin="7834,16089" coordsize="578,2">
              <v:shape style="position:absolute;left:7834;top:16089;width:578;height:2" coordorigin="7834,16089" coordsize="578,0" path="m7834,16089l8411,16089e" filled="f" stroked="t" strokeweight=".698592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40" w:right="36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9" w:lineRule="exact"/>
        <w:ind w:left="33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237068pt;margin-top:-7.151799pt;width:19.744561pt;height:44pt;mso-position-horizontal-relative:page;mso-position-vertical-relative:paragraph;z-index:-1534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1A1A1A"/>
                      <w:spacing w:val="0"/>
                      <w:w w:val="161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3415" w:right="-20"/>
        <w:jc w:val="left"/>
        <w:tabs>
          <w:tab w:pos="976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5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5"/>
          <w:position w:val="4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325"/>
          <w:position w:val="4"/>
        </w:rPr>
        <w:t>I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41"/>
          <w:szCs w:val="41"/>
          <w:color w:val="696B6B"/>
          <w:spacing w:val="0"/>
          <w:w w:val="46"/>
          <w:position w:val="0"/>
        </w:rPr>
        <w:t>..</w:t>
      </w:r>
      <w:r>
        <w:rPr>
          <w:rFonts w:ascii="Times New Roman" w:hAnsi="Times New Roman" w:cs="Times New Roman" w:eastAsia="Times New Roman"/>
          <w:sz w:val="41"/>
          <w:szCs w:val="41"/>
          <w:color w:val="696B6B"/>
          <w:spacing w:val="-7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9494B"/>
          <w:spacing w:val="0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860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33333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333333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93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777138pt;margin-top:7.878639pt;width:47.323362pt;height:7pt;mso-position-horizontal-relative:page;mso-position-vertical-relative:paragraph;z-index:-1534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33333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2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8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7" w:after="0" w:line="251" w:lineRule="auto"/>
        <w:ind w:left="120" w:right="3230" w:firstLine="-19"/>
        <w:jc w:val="left"/>
        <w:tabs>
          <w:tab w:pos="1480" w:val="left"/>
          <w:tab w:pos="2720" w:val="left"/>
          <w:tab w:pos="4140" w:val="left"/>
          <w:tab w:pos="51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1"/>
        </w:rPr>
        <w:t>K2_1a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9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20.02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_IKayıtNo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0"/>
        </w:rPr>
        <w:t>:2747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1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Senrikle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6276/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Şeıni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6276/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6" w:lineRule="auto"/>
        <w:ind w:left="120" w:right="102" w:firstLine="-19"/>
        <w:jc w:val="left"/>
        <w:tabs>
          <w:tab w:pos="1480" w:val="left"/>
          <w:tab w:pos="3260" w:val="left"/>
          <w:tab w:pos="4460" w:val="left"/>
          <w:tab w:pos="63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!Yangı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TUrll</w:t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54"/>
          <w:b/>
          <w:bCs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</w:rPr>
        <w:tab/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5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5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-41"/>
          <w:w w:val="10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2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805542pt;margin-top:1.415254pt;width:14.736174pt;height:23.5pt;mso-position-horizontal-relative:page;mso-position-vertical-relative:paragraph;z-index:-15343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CCCCCC"/>
                      <w:spacing w:val="-8"/>
                      <w:w w:val="34"/>
                      <w:b/>
                      <w:bCs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33333"/>
                      <w:spacing w:val="7"/>
                      <w:w w:val="29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E"/>
                      <w:spacing w:val="0"/>
                      <w:w w:val="75"/>
                      <w:b/>
                      <w:bCs/>
                    </w:rPr>
                    <w:t>'-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4088" w:right="-20"/>
        <w:jc w:val="left"/>
        <w:tabs>
          <w:tab w:pos="4680" w:val="left"/>
          <w:tab w:pos="518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49494B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949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9494B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949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9494B"/>
          <w:spacing w:val="0"/>
          <w:w w:val="100"/>
          <w:b/>
          <w:bCs/>
        </w:rPr>
      </w:r>
      <w:r>
        <w:rPr>
          <w:rFonts w:ascii="Arial" w:hAnsi="Arial" w:cs="Arial" w:eastAsia="Arial"/>
          <w:sz w:val="27"/>
          <w:szCs w:val="27"/>
          <w:color w:val="828283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828283"/>
          <w:spacing w:val="-28"/>
          <w:w w:val="4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82828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82828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20.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125" w:right="-20"/>
        <w:jc w:val="left"/>
        <w:tabs>
          <w:tab w:pos="176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2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4"/>
          <w:position w:val="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9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7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Ediz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16" w:lineRule="exact"/>
        <w:ind w:left="101" w:right="2053" w:firstLine="1662"/>
        <w:jc w:val="left"/>
        <w:tabs>
          <w:tab w:pos="1760" w:val="left"/>
          <w:tab w:pos="432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[Cıkı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20.03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20.07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fGiden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29" w:right="-20"/>
        <w:jc w:val="left"/>
        <w:tabs>
          <w:tab w:pos="43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4350" w:right="3122" w:firstLine="19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791" w:right="-20"/>
        <w:jc w:val="left"/>
        <w:tabs>
          <w:tab w:pos="3260" w:val="left"/>
          <w:tab w:pos="43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5" w:right="-20"/>
        <w:jc w:val="left"/>
        <w:tabs>
          <w:tab w:pos="178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0"/>
        </w:rPr>
        <w:t>rersonel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8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7"/>
        </w:rPr>
        <w:t>'itmişse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1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2" w:lineRule="auto"/>
        <w:ind w:left="139" w:right="2224" w:firstLine="-1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307" w:right="36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8" w:lineRule="exact"/>
        <w:ind w:left="129" w:right="-20"/>
        <w:jc w:val="left"/>
        <w:tabs>
          <w:tab w:pos="2260" w:val="left"/>
          <w:tab w:pos="4340" w:val="left"/>
          <w:tab w:pos="62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379" w:right="-20"/>
        <w:jc w:val="left"/>
        <w:tabs>
          <w:tab w:pos="6260" w:val="left"/>
          <w:tab w:pos="7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145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6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9494B"/>
          <w:spacing w:val="17"/>
          <w:w w:val="6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60"/>
          <w:position w:val="1"/>
        </w:rPr>
        <w:t>-</w:t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9494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33333"/>
          <w:spacing w:val="19"/>
          <w:w w:val="62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49494B"/>
          <w:spacing w:val="0"/>
          <w:w w:val="62"/>
          <w:position w:val="1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9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520" w:right="540"/>
        </w:sectPr>
      </w:pPr>
      <w:rPr/>
    </w:p>
    <w:p>
      <w:pPr>
        <w:spacing w:before="15" w:after="0" w:line="255" w:lineRule="auto"/>
        <w:ind w:left="134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2" w:equalWidth="0">
            <w:col w:w="1504" w:space="431"/>
            <w:col w:w="8925"/>
          </w:cols>
        </w:sectPr>
      </w:pPr>
      <w:rPr/>
    </w:p>
    <w:p>
      <w:pPr>
        <w:spacing w:before="15" w:after="0" w:line="240" w:lineRule="auto"/>
        <w:ind w:left="14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ı:ıraştırma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801" w:right="232" w:firstLine="-1652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77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ambalaj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7" w:lineRule="auto"/>
        <w:ind w:left="139" w:right="3746"/>
        <w:jc w:val="left"/>
        <w:tabs>
          <w:tab w:pos="178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Sigoıialı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5"/>
          <w:w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3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4"/>
          <w:w w:val="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B6B"/>
          <w:w w:val="57"/>
        </w:rPr>
        <w:t>"T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3"/>
          <w:w w:val="5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44" w:right="-20"/>
        <w:jc w:val="left"/>
        <w:tabs>
          <w:tab w:pos="18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Tarih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20.25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4" w:lineRule="exact"/>
        <w:ind w:left="669" w:right="-20"/>
        <w:jc w:val="left"/>
        <w:tabs>
          <w:tab w:pos="116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37" w:lineRule="exact"/>
        <w:ind w:left="13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</w:sectPr>
      </w:pPr>
      <w:rPr/>
    </w:p>
    <w:p>
      <w:pPr>
        <w:spacing w:before="40" w:after="0" w:line="240" w:lineRule="auto"/>
        <w:ind w:left="1953" w:right="-69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220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26"/>
        </w:rPr>
        <w:t>'ü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26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33333"/>
          <w:w w:val="106"/>
          <w:position w:val="1"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333333"/>
          <w:w w:val="107"/>
          <w:position w:val="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35" w:after="0" w:line="48" w:lineRule="atLeast"/>
        <w:ind w:left="19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57"/>
          <w:szCs w:val="57"/>
          <w:color w:val="696B6B"/>
          <w:spacing w:val="-17"/>
          <w:w w:val="34"/>
          <w:position w:val="-20"/>
        </w:rPr>
        <w:t>·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5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33333"/>
          <w:spacing w:val="-23"/>
          <w:w w:val="53"/>
          <w:position w:val="0"/>
        </w:rPr>
        <w:t>.</w:t>
      </w:r>
      <w:r>
        <w:rPr>
          <w:rFonts w:ascii="Arial" w:hAnsi="Arial" w:cs="Arial" w:eastAsia="Arial"/>
          <w:sz w:val="57"/>
          <w:szCs w:val="57"/>
          <w:color w:val="333333"/>
          <w:spacing w:val="-172"/>
          <w:w w:val="92"/>
          <w:position w:val="-20"/>
        </w:rPr>
        <w:t>-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53"/>
          <w:position w:val="0"/>
        </w:rPr>
        <w:t>....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72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9494B"/>
          <w:spacing w:val="0"/>
          <w:w w:val="94"/>
          <w:b/>
          <w:bCs/>
          <w:position w:val="-4"/>
        </w:rPr>
        <w:t>11</w:t>
      </w:r>
      <w:r>
        <w:rPr>
          <w:rFonts w:ascii="Arial" w:hAnsi="Arial" w:cs="Arial" w:eastAsia="Arial"/>
          <w:sz w:val="27"/>
          <w:szCs w:val="27"/>
          <w:color w:val="49494B"/>
          <w:spacing w:val="-10"/>
          <w:w w:val="94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46"/>
          <w:b/>
          <w:bCs/>
          <w:position w:val="-4"/>
        </w:rPr>
        <w:t>MaYi</w:t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46"/>
          <w:b/>
          <w:bCs/>
          <w:position w:val="-4"/>
        </w:rPr>
        <w:t>s</w:t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46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9494B"/>
          <w:spacing w:val="9"/>
          <w:w w:val="46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60"/>
          <w:b/>
          <w:bCs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99"/>
        <w:jc w:val="right"/>
        <w:rPr>
          <w:rFonts w:ascii="Arial" w:hAnsi="Arial" w:cs="Arial" w:eastAsia="Arial"/>
          <w:sz w:val="91"/>
          <w:szCs w:val="91"/>
        </w:rPr>
      </w:pPr>
      <w:rPr/>
      <w:r>
        <w:rPr>
          <w:rFonts w:ascii="Arial" w:hAnsi="Arial" w:cs="Arial" w:eastAsia="Arial"/>
          <w:sz w:val="91"/>
          <w:szCs w:val="91"/>
          <w:color w:val="262D9E"/>
          <w:spacing w:val="0"/>
          <w:w w:val="107"/>
          <w:i/>
          <w:position w:val="-66"/>
        </w:rPr>
        <w:t>V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20" w:right="540"/>
          <w:cols w:num="2" w:equalWidth="0">
            <w:col w:w="5965" w:space="2219"/>
            <w:col w:w="2676"/>
          </w:cols>
        </w:sectPr>
      </w:pPr>
      <w:rPr/>
    </w:p>
    <w:p>
      <w:pPr>
        <w:spacing w:before="0" w:after="0" w:line="505" w:lineRule="atLeast"/>
        <w:ind w:left="220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i/>
        </w:rPr>
        <w:t>.Q</w:t>
      </w:r>
      <w:r>
        <w:rPr>
          <w:rFonts w:ascii="Arial" w:hAnsi="Arial" w:cs="Arial" w:eastAsia="Arial"/>
          <w:sz w:val="17"/>
          <w:szCs w:val="17"/>
          <w:color w:val="333333"/>
          <w:spacing w:val="-3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32" w:lineRule="exact"/>
        <w:ind w:left="4599" w:right="-20"/>
        <w:jc w:val="left"/>
        <w:tabs>
          <w:tab w:pos="8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88.900421pt;margin-top:16.239429pt;width:8.942479pt;height:24.981251pt;mso-position-horizontal-relative:page;mso-position-vertical-relative:paragraph;z-index:-15349" coordorigin="9778,325" coordsize="179,500">
            <v:group style="position:absolute;left:9815;top:362;width:74;height:426" coordorigin="9815,362" coordsize="74,426">
              <v:shape style="position:absolute;left:9815;top:362;width:74;height:426" coordorigin="9815,362" coordsize="74,426" path="m9815,362l9889,362,9889,787,9815,787,9815,362xe" filled="t" fillcolor="#DDDFE1" stroked="f">
                <v:path arrowok="t"/>
                <v:fill/>
              </v:shape>
            </v:group>
            <v:group style="position:absolute;left:9882;top:362;width:50;height:426" coordorigin="9882,362" coordsize="50,426">
              <v:shape style="position:absolute;left:9882;top:362;width:50;height:426" coordorigin="9882,362" coordsize="50,426" path="m9882,362l9932,362,9932,787,9882,787,9882,362xe" filled="t" fillcolor="#CCCFCF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11"/>
          <w:szCs w:val="111"/>
          <w:color w:val="3F4677"/>
          <w:spacing w:val="0"/>
          <w:w w:val="169"/>
          <w:i/>
          <w:position w:val="-69"/>
        </w:rPr>
        <w:t>dı</w:t>
      </w:r>
      <w:r>
        <w:rPr>
          <w:rFonts w:ascii="Arial" w:hAnsi="Arial" w:cs="Arial" w:eastAsia="Arial"/>
          <w:sz w:val="111"/>
          <w:szCs w:val="111"/>
          <w:color w:val="3F4677"/>
          <w:spacing w:val="0"/>
          <w:w w:val="100"/>
          <w:i/>
          <w:position w:val="-69"/>
        </w:rPr>
        <w:tab/>
      </w:r>
      <w:r>
        <w:rPr>
          <w:rFonts w:ascii="Arial" w:hAnsi="Arial" w:cs="Arial" w:eastAsia="Arial"/>
          <w:sz w:val="111"/>
          <w:szCs w:val="111"/>
          <w:color w:val="3F4677"/>
          <w:spacing w:val="0"/>
          <w:w w:val="100"/>
          <w:i/>
          <w:position w:val="-6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5"/>
          <w:position w:val="3"/>
        </w:rPr>
        <w:t>itfa;ye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5"/>
          <w:position w:val="3"/>
        </w:rPr>
        <w:t>B;rim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9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3"/>
        </w:rPr>
        <w:t>Am;,;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41" w:lineRule="exact"/>
        <w:ind w:right="610"/>
        <w:jc w:val="right"/>
        <w:tabs>
          <w:tab w:pos="140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08.379303pt;margin-top:7.9719pt;width:134.534780pt;height:21.532309pt;mso-position-horizontal-relative:page;mso-position-vertical-relative:paragraph;z-index:-15350" coordorigin="8168,159" coordsize="2691,431">
            <v:group style="position:absolute;left:8180;top:502;width:879;height:2" coordorigin="8180,502" coordsize="879,2">
              <v:shape style="position:absolute;left:8180;top:502;width:879;height:2" coordorigin="8180,502" coordsize="879,0" path="m8180,502l9058,502e" filled="f" stroked="t" strokeweight="1.193743pt" strokecolor="#4B5474">
                <v:path arrowok="t"/>
              </v:shape>
            </v:group>
            <v:group style="position:absolute;left:9010;top:502;width:1814;height:2" coordorigin="9010,502" coordsize="1814,2">
              <v:shape style="position:absolute;left:9010;top:502;width:1814;height:2" coordorigin="9010,502" coordsize="1814,0" path="m9010,502l10825,502e" filled="f" stroked="t" strokeweight="3.342479pt" strokecolor="#3F4F93">
                <v:path arrowok="t"/>
              </v:shape>
            </v:group>
            <v:group style="position:absolute;left:9211;top:186;width:2;height:378" coordorigin="9211,186" coordsize="2,378">
              <v:shape style="position:absolute;left:9211;top:186;width:2;height:378" coordorigin="9211,186" coordsize="0,378" path="m9211,564l9211,186e" filled="f" stroked="t" strokeweight="2.626234pt" strokecolor="#444F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ACACAE"/>
          <w:w w:val="28"/>
          <w:i/>
          <w:position w:val="10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ACACAE"/>
          <w:w w:val="100"/>
          <w:i/>
          <w:position w:val="1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ACACAE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45"/>
          <w:szCs w:val="45"/>
          <w:color w:val="49494B"/>
          <w:w w:val="217"/>
          <w:position w:val="-9"/>
        </w:rPr>
        <w:t>2</w:t>
      </w:r>
      <w:r>
        <w:rPr>
          <w:rFonts w:ascii="Times New Roman" w:hAnsi="Times New Roman" w:cs="Times New Roman" w:eastAsia="Times New Roman"/>
          <w:sz w:val="45"/>
          <w:szCs w:val="45"/>
          <w:color w:val="8C8EAF"/>
          <w:w w:val="29"/>
          <w:position w:val="-9"/>
        </w:rPr>
        <w:t>..</w:t>
      </w:r>
      <w:r>
        <w:rPr>
          <w:rFonts w:ascii="Times New Roman" w:hAnsi="Times New Roman" w:cs="Times New Roman" w:eastAsia="Times New Roman"/>
          <w:sz w:val="45"/>
          <w:szCs w:val="45"/>
          <w:color w:val="8C8EAF"/>
          <w:spacing w:val="-46"/>
          <w:w w:val="29"/>
          <w:position w:val="-9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ACACAE"/>
          <w:spacing w:val="-5"/>
          <w:w w:val="90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CACAE"/>
          <w:spacing w:val="19"/>
          <w:w w:val="60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3F4677"/>
          <w:spacing w:val="0"/>
          <w:w w:val="163"/>
          <w:i/>
          <w:position w:val="10"/>
        </w:rPr>
        <w:t>.-.d</w:t>
      </w:r>
      <w:r>
        <w:rPr>
          <w:rFonts w:ascii="Times New Roman" w:hAnsi="Times New Roman" w:cs="Times New Roman" w:eastAsia="Times New Roman"/>
          <w:sz w:val="32"/>
          <w:szCs w:val="32"/>
          <w:color w:val="3F4677"/>
          <w:spacing w:val="-49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A1CB1"/>
          <w:spacing w:val="0"/>
          <w:w w:val="60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20" w:right="54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696B6B"/>
          <w:spacing w:val="16"/>
          <w:w w:val="58"/>
          <w:position w:val="-14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3"/>
          <w:w w:val="49"/>
          <w:position w:val="-14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color w:val="696B6B"/>
          <w:spacing w:val="-50"/>
          <w:w w:val="61"/>
          <w:position w:val="-14"/>
        </w:rPr>
        <w:t>a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-34"/>
          <w:w w:val="153"/>
          <w:position w:val="-14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696B6B"/>
          <w:spacing w:val="0"/>
          <w:w w:val="88"/>
          <w:position w:val="-14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5"/>
          <w:w w:val="48"/>
          <w:position w:val="-14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color w:val="4F5980"/>
          <w:spacing w:val="0"/>
          <w:w w:val="53"/>
          <w:position w:val="-14"/>
        </w:rPr>
        <w:t>ır</w:t>
      </w:r>
      <w:r>
        <w:rPr>
          <w:rFonts w:ascii="Times New Roman" w:hAnsi="Times New Roman" w:cs="Times New Roman" w:eastAsia="Times New Roman"/>
          <w:sz w:val="32"/>
          <w:szCs w:val="32"/>
          <w:color w:val="4F5980"/>
          <w:spacing w:val="-94"/>
          <w:w w:val="53"/>
          <w:position w:val="-14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696B6B"/>
          <w:spacing w:val="0"/>
          <w:w w:val="65"/>
          <w:position w:val="-14"/>
        </w:rPr>
        <w:t>,g</w:t>
      </w:r>
      <w:r>
        <w:rPr>
          <w:rFonts w:ascii="Times New Roman" w:hAnsi="Times New Roman" w:cs="Times New Roman" w:eastAsia="Times New Roman"/>
          <w:sz w:val="31"/>
          <w:szCs w:val="31"/>
          <w:color w:val="ACACAE"/>
          <w:spacing w:val="-32"/>
          <w:w w:val="86"/>
          <w:position w:val="-1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9494B"/>
          <w:spacing w:val="0"/>
          <w:w w:val="56"/>
          <w:position w:val="-14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49494B"/>
          <w:spacing w:val="-14"/>
          <w:w w:val="56"/>
          <w:position w:val="-14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ACACAE"/>
          <w:spacing w:val="-23"/>
          <w:w w:val="128"/>
          <w:position w:val="-1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9494B"/>
          <w:spacing w:val="0"/>
          <w:w w:val="51"/>
          <w:position w:val="-14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49494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9494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48"/>
          <w:szCs w:val="48"/>
          <w:color w:val="939597"/>
          <w:spacing w:val="-7"/>
          <w:w w:val="188"/>
          <w:i/>
          <w:position w:val="-14"/>
        </w:rPr>
        <w:t>\</w:t>
      </w:r>
      <w:r>
        <w:rPr>
          <w:rFonts w:ascii="Times New Roman" w:hAnsi="Times New Roman" w:cs="Times New Roman" w:eastAsia="Times New Roman"/>
          <w:sz w:val="48"/>
          <w:szCs w:val="48"/>
          <w:color w:val="49494B"/>
          <w:spacing w:val="0"/>
          <w:w w:val="34"/>
          <w:i/>
          <w:position w:val="-14"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2" w:equalWidth="0">
            <w:col w:w="5452" w:space="2441"/>
            <w:col w:w="2967"/>
          </w:cols>
        </w:sectPr>
      </w:pPr>
      <w:rPr/>
    </w:p>
    <w:p>
      <w:pPr>
        <w:spacing w:before="0" w:after="0" w:line="241" w:lineRule="exact"/>
        <w:ind w:right="756"/>
        <w:jc w:val="right"/>
        <w:tabs>
          <w:tab w:pos="9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80"/>
          <w:position w:val="-5"/>
        </w:rPr>
        <w:t>Lt;•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80"/>
          <w:position w:val="-5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11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9494B"/>
          <w:spacing w:val="0"/>
          <w:w w:val="480"/>
          <w:position w:val="-5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49494B"/>
          <w:spacing w:val="-88"/>
          <w:w w:val="48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939597"/>
          <w:spacing w:val="0"/>
          <w:w w:val="117"/>
          <w:i/>
          <w:position w:val="-5"/>
        </w:rPr>
        <w:t>ft</w:t>
      </w:r>
      <w:r>
        <w:rPr>
          <w:rFonts w:ascii="Arial" w:hAnsi="Arial" w:cs="Arial" w:eastAsia="Arial"/>
          <w:sz w:val="24"/>
          <w:szCs w:val="24"/>
          <w:color w:val="939597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4"/>
          <w:szCs w:val="24"/>
          <w:color w:val="939597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0"/>
          <w:w w:val="100"/>
          <w:position w:val="-5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96B6B"/>
          <w:spacing w:val="-18"/>
          <w:w w:val="44"/>
          <w:position w:val="-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37"/>
          <w:position w:val="-5"/>
        </w:rPr>
        <w:t>,.,,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20" w:right="540"/>
        </w:sectPr>
      </w:pPr>
      <w:rPr/>
    </w:p>
    <w:p>
      <w:pPr>
        <w:spacing w:before="29" w:after="0" w:line="240" w:lineRule="auto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7.927795pt;margin-top:6.43053pt;width:1.81818pt;height:4.5pt;mso-position-horizontal-relative:page;mso-position-vertical-relative:paragraph;z-index:-15341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28283"/>
                      <w:spacing w:val="0"/>
                      <w:w w:val="51"/>
                      <w:b/>
                      <w:bCs/>
                      <w:i/>
                    </w:rPr>
                    <w:t>'J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828283"/>
          <w:spacing w:val="0"/>
          <w:w w:val="100"/>
          <w:b/>
          <w:bCs/>
        </w:rPr>
        <w:t>U"</w:t>
      </w:r>
      <w:r>
        <w:rPr>
          <w:rFonts w:ascii="Arial" w:hAnsi="Arial" w:cs="Arial" w:eastAsia="Arial"/>
          <w:sz w:val="12"/>
          <w:szCs w:val="12"/>
          <w:color w:val="828283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82828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B"/>
          <w:spacing w:val="-15"/>
          <w:w w:val="79"/>
          <w:position w:val="6"/>
        </w:rPr>
        <w:t>t</w:t>
      </w:r>
      <w:r>
        <w:rPr>
          <w:rFonts w:ascii="Arial" w:hAnsi="Arial" w:cs="Arial" w:eastAsia="Arial"/>
          <w:sz w:val="12"/>
          <w:szCs w:val="12"/>
          <w:color w:val="939597"/>
          <w:spacing w:val="-21"/>
          <w:w w:val="133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9494B"/>
          <w:spacing w:val="0"/>
          <w:w w:val="80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59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59"/>
          <w:position w:val="-1"/>
        </w:rPr>
        <w:t>   </w:t>
      </w:r>
      <w:r>
        <w:rPr>
          <w:rFonts w:ascii="Arial" w:hAnsi="Arial" w:cs="Arial" w:eastAsia="Arial"/>
          <w:sz w:val="12"/>
          <w:szCs w:val="12"/>
          <w:color w:val="ACACAE"/>
          <w:spacing w:val="17"/>
          <w:w w:val="59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14"/>
          <w:w w:val="6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49"/>
          <w:b/>
          <w:bCs/>
          <w:position w:val="-1"/>
        </w:rPr>
        <w:t>..::-...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CACAE"/>
          <w:spacing w:val="-3"/>
          <w:w w:val="211"/>
          <w:position w:val="6"/>
        </w:rPr>
        <w:t>·</w:t>
      </w:r>
      <w:r>
        <w:rPr>
          <w:rFonts w:ascii="Arial" w:hAnsi="Arial" w:cs="Arial" w:eastAsia="Arial"/>
          <w:sz w:val="15"/>
          <w:szCs w:val="15"/>
          <w:color w:val="939597"/>
          <w:spacing w:val="0"/>
          <w:w w:val="131"/>
          <w:b/>
          <w:bCs/>
          <w:i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939597"/>
          <w:spacing w:val="0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39597"/>
          <w:spacing w:val="19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-38"/>
          <w:w w:val="139"/>
          <w:position w:val="6"/>
        </w:rPr>
        <w:t>•</w:t>
      </w:r>
      <w:r>
        <w:rPr>
          <w:rFonts w:ascii="Arial" w:hAnsi="Arial" w:cs="Arial" w:eastAsia="Arial"/>
          <w:sz w:val="15"/>
          <w:szCs w:val="15"/>
          <w:color w:val="696B6B"/>
          <w:spacing w:val="-25"/>
          <w:w w:val="139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-31"/>
          <w:w w:val="139"/>
          <w:position w:val="6"/>
        </w:rPr>
        <w:t>•</w:t>
      </w:r>
      <w:r>
        <w:rPr>
          <w:rFonts w:ascii="Arial" w:hAnsi="Arial" w:cs="Arial" w:eastAsia="Arial"/>
          <w:sz w:val="15"/>
          <w:szCs w:val="15"/>
          <w:color w:val="696B6B"/>
          <w:spacing w:val="0"/>
          <w:w w:val="139"/>
          <w:i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696B6B"/>
          <w:spacing w:val="43"/>
          <w:w w:val="139"/>
          <w:i/>
          <w:position w:val="0"/>
        </w:rPr>
        <w:t> </w:t>
      </w:r>
      <w:r>
        <w:rPr>
          <w:rFonts w:ascii="Arial" w:hAnsi="Arial" w:cs="Arial" w:eastAsia="Arial"/>
          <w:sz w:val="5"/>
          <w:szCs w:val="5"/>
          <w:color w:val="49494B"/>
          <w:spacing w:val="0"/>
          <w:w w:val="100"/>
          <w:position w:val="0"/>
        </w:rPr>
        <w:t>&lt;"1·</w:t>
      </w:r>
      <w:r>
        <w:rPr>
          <w:rFonts w:ascii="Arial" w:hAnsi="Arial" w:cs="Arial" w:eastAsia="Arial"/>
          <w:sz w:val="5"/>
          <w:szCs w:val="5"/>
          <w:color w:val="49494B"/>
          <w:spacing w:val="0"/>
          <w:w w:val="100"/>
          <w:position w:val="0"/>
        </w:rPr>
        <w:t>)</w:t>
      </w:r>
      <w:r>
        <w:rPr>
          <w:rFonts w:ascii="Arial" w:hAnsi="Arial" w:cs="Arial" w:eastAsia="Arial"/>
          <w:sz w:val="5"/>
          <w:szCs w:val="5"/>
          <w:color w:val="49494B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5"/>
          <w:szCs w:val="5"/>
          <w:color w:val="4949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100"/>
          <w:i/>
          <w:position w:val="6"/>
        </w:rPr>
        <w:t>7.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3" w:equalWidth="0">
            <w:col w:w="8943" w:space="173"/>
            <w:col w:w="451" w:space="184"/>
            <w:col w:w="1109"/>
          </w:cols>
        </w:sectPr>
      </w:pPr>
      <w:rPr/>
    </w:p>
    <w:p>
      <w:pPr>
        <w:spacing w:before="0" w:after="0" w:line="237" w:lineRule="exact"/>
        <w:ind w:left="2058" w:right="-251"/>
        <w:jc w:val="left"/>
        <w:tabs>
          <w:tab w:pos="4460" w:val="left"/>
        </w:tabs>
        <w:rPr>
          <w:rFonts w:ascii="Times New Roman" w:hAnsi="Times New Roman" w:cs="Times New Roman" w:eastAsia="Times New Roman"/>
          <w:sz w:val="141"/>
          <w:szCs w:val="141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0"/>
          <w:w w:val="100"/>
          <w:position w:val="-54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-25"/>
          <w:w w:val="100"/>
          <w:position w:val="-5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0"/>
          <w:w w:val="100"/>
          <w:position w:val="-54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141"/>
          <w:szCs w:val="141"/>
          <w:color w:val="3F4677"/>
          <w:spacing w:val="-10"/>
          <w:w w:val="60"/>
          <w:i/>
          <w:position w:val="-101"/>
        </w:rPr>
        <w:t>l</w:t>
      </w:r>
      <w:r>
        <w:rPr>
          <w:rFonts w:ascii="Times New Roman" w:hAnsi="Times New Roman" w:cs="Times New Roman" w:eastAsia="Times New Roman"/>
          <w:sz w:val="141"/>
          <w:szCs w:val="141"/>
          <w:color w:val="49494B"/>
          <w:spacing w:val="-713"/>
          <w:w w:val="14"/>
          <w:i/>
          <w:position w:val="-101"/>
        </w:rPr>
        <w:t>A</w:t>
      </w:r>
      <w:r>
        <w:rPr>
          <w:rFonts w:ascii="Times New Roman" w:hAnsi="Times New Roman" w:cs="Times New Roman" w:eastAsia="Times New Roman"/>
          <w:sz w:val="141"/>
          <w:szCs w:val="141"/>
          <w:color w:val="3F4677"/>
          <w:spacing w:val="0"/>
          <w:w w:val="60"/>
          <w:i/>
          <w:position w:val="-101"/>
        </w:rPr>
        <w:t>i</w:t>
      </w:r>
      <w:r>
        <w:rPr>
          <w:rFonts w:ascii="Times New Roman" w:hAnsi="Times New Roman" w:cs="Times New Roman" w:eastAsia="Times New Roman"/>
          <w:sz w:val="141"/>
          <w:szCs w:val="14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0"/>
          <w:w w:val="455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51"/>
        </w:rPr>
        <w:t>;,.,.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5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8"/>
          <w:w w:val="15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51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5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8"/>
          <w:w w:val="15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00"/>
          <w:b/>
          <w:bCs/>
        </w:rPr>
        <w:t>·4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0"/>
          <w:w w:val="123"/>
          <w:b/>
          <w:bCs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-5"/>
          <w:w w:val="123"/>
          <w:b/>
          <w:bCs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0"/>
          <w:w w:val="600"/>
          <w:b/>
          <w:bCs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0"/>
          <w:w w:val="146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82828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0"/>
          <w:w w:val="23"/>
          <w:b/>
          <w:bCs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0"/>
          <w:w w:val="169"/>
          <w:b/>
          <w:bCs/>
        </w:rPr>
        <w:t>,.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0"/>
          <w:w w:val="169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20"/>
          <w:w w:val="169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51"/>
          <w:b/>
          <w:bCs/>
        </w:rPr>
        <w:t>tc..•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51"/>
          <w:b/>
          <w:bCs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12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597"/>
          <w:spacing w:val="0"/>
          <w:w w:val="109"/>
        </w:rPr>
        <w:t>&lt;\</w:t>
      </w:r>
      <w:r>
        <w:rPr>
          <w:rFonts w:ascii="Times New Roman" w:hAnsi="Times New Roman" w:cs="Times New Roman" w:eastAsia="Times New Roman"/>
          <w:sz w:val="13"/>
          <w:szCs w:val="13"/>
          <w:color w:val="93959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0" w:lineRule="exact"/>
        <w:ind w:left="468" w:right="-20"/>
        <w:jc w:val="left"/>
        <w:tabs>
          <w:tab w:pos="900" w:val="left"/>
          <w:tab w:pos="17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14.530273pt;margin-top:-5.437523pt;width:.1pt;height:5.533203pt;mso-position-horizontal-relative:page;mso-position-vertical-relative:paragraph;z-index:-15348" coordorigin="10291,-109" coordsize="2,111">
            <v:shape style="position:absolute;left:10291;top:-109;width:2;height:111" coordorigin="10291,-109" coordsize="0,111" path="m10291,2l10291,-109e" filled="f" stroked="t" strokeweight=".560pt" strokecolor="#DDDFE1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"/>
          <w:szCs w:val="8"/>
          <w:color w:val="ACACAE"/>
          <w:spacing w:val="0"/>
          <w:w w:val="100"/>
          <w:b/>
          <w:bCs/>
          <w:position w:val="-1"/>
        </w:rPr>
        <w:t>'1'"</w:t>
      </w:r>
      <w:r>
        <w:rPr>
          <w:rFonts w:ascii="Arial" w:hAnsi="Arial" w:cs="Arial" w:eastAsia="Arial"/>
          <w:sz w:val="8"/>
          <w:szCs w:val="8"/>
          <w:color w:val="ACACAE"/>
          <w:spacing w:val="-2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CACA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ACACAE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0"/>
          <w:w w:val="78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0"/>
          <w:w w:val="78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2"/>
          <w:w w:val="7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E"/>
          <w:spacing w:val="0"/>
          <w:w w:val="138"/>
          <w:b/>
          <w:bCs/>
          <w:position w:val="-1"/>
        </w:rPr>
        <w:t>4JN</w:t>
      </w:r>
      <w:r>
        <w:rPr>
          <w:rFonts w:ascii="Times New Roman" w:hAnsi="Times New Roman" w:cs="Times New Roman" w:eastAsia="Times New Roman"/>
          <w:sz w:val="6"/>
          <w:szCs w:val="6"/>
          <w:color w:val="ACACAE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CACAE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CACAE"/>
          <w:spacing w:val="0"/>
          <w:w w:val="100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2" w:equalWidth="0">
            <w:col w:w="4940" w:space="3612"/>
            <w:col w:w="2308"/>
          </w:cols>
        </w:sectPr>
      </w:pPr>
      <w:rPr/>
    </w:p>
    <w:p>
      <w:pPr>
        <w:spacing w:before="0" w:after="0" w:line="164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20.189758pt;margin-top:6.918173pt;width:.1pt;height:15.295899pt;mso-position-horizontal-relative:page;mso-position-vertical-relative:paragraph;z-index:-15347" coordorigin="10404,138" coordsize="2,306">
            <v:shape style="position:absolute;left:10404;top:138;width:2;height:306" coordorigin="10404,138" coordsize="0,306" path="m10404,444l10404,138e" filled="f" stroked="t" strokeweight="2.86pt" strokecolor="#DDDFE1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828283"/>
          <w:spacing w:val="0"/>
          <w:w w:val="236"/>
        </w:rPr>
        <w:t>\</w:t>
      </w:r>
      <w:r>
        <w:rPr>
          <w:rFonts w:ascii="Arial" w:hAnsi="Arial" w:cs="Arial" w:eastAsia="Arial"/>
          <w:sz w:val="16"/>
          <w:szCs w:val="16"/>
          <w:color w:val="828283"/>
          <w:spacing w:val="-71"/>
          <w:w w:val="236"/>
        </w:rPr>
        <w:t> </w:t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100"/>
          <w:i/>
        </w:rPr>
        <w:t>&lt;</w:t>
      </w:r>
      <w:r>
        <w:rPr>
          <w:rFonts w:ascii="Arial" w:hAnsi="Arial" w:cs="Arial" w:eastAsia="Arial"/>
          <w:sz w:val="16"/>
          <w:szCs w:val="16"/>
          <w:color w:val="ACACAE"/>
          <w:spacing w:val="-17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ACACAE"/>
          <w:spacing w:val="0"/>
          <w:w w:val="87"/>
          <w:i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60" w:lineRule="exact"/>
        <w:ind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333333"/>
          <w:spacing w:val="0"/>
          <w:w w:val="167"/>
        </w:rPr>
        <w:t>ı{</w:t>
      </w:r>
      <w:r>
        <w:rPr>
          <w:rFonts w:ascii="Arial" w:hAnsi="Arial" w:cs="Arial" w:eastAsia="Arial"/>
          <w:sz w:val="11"/>
          <w:szCs w:val="11"/>
          <w:color w:val="333333"/>
          <w:spacing w:val="-5"/>
          <w:w w:val="16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B"/>
          <w:spacing w:val="0"/>
          <w:w w:val="107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0" w:lineRule="exact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49494B"/>
          <w:w w:val="107"/>
          <w:b/>
          <w:bCs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49494B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81"/>
          <w:b/>
          <w:bCs/>
        </w:rPr>
        <w:t>tı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81"/>
          <w:b/>
          <w:bCs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24"/>
          <w:w w:val="81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597"/>
          <w:spacing w:val="0"/>
          <w:w w:val="100"/>
          <w:b/>
          <w:bCs/>
        </w:rPr>
        <w:t>\lo,</w:t>
      </w:r>
      <w:r>
        <w:rPr>
          <w:rFonts w:ascii="Times New Roman" w:hAnsi="Times New Roman" w:cs="Times New Roman" w:eastAsia="Times New Roman"/>
          <w:sz w:val="9"/>
          <w:szCs w:val="9"/>
          <w:color w:val="939597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39597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9"/>
          <w:szCs w:val="9"/>
          <w:color w:val="939597"/>
          <w:spacing w:val="0"/>
          <w:w w:val="378"/>
        </w:rPr>
        <w:t>/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3" w:equalWidth="0">
            <w:col w:w="8966" w:space="293"/>
            <w:col w:w="209" w:space="0"/>
            <w:col w:w="1392"/>
          </w:cols>
        </w:sectPr>
      </w:pPr>
      <w:rPr/>
    </w:p>
    <w:p>
      <w:pPr>
        <w:spacing w:before="0" w:after="0" w:line="144" w:lineRule="exact"/>
        <w:ind w:left="277" w:right="-20"/>
        <w:jc w:val="left"/>
        <w:tabs>
          <w:tab w:pos="9260" w:val="left"/>
          <w:tab w:pos="97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81"/>
          <w:position w:val="-15"/>
        </w:rPr>
        <w:t>ro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-15"/>
        </w:rPr>
      </w:r>
      <w:r>
        <w:rPr>
          <w:rFonts w:ascii="Arial" w:hAnsi="Arial" w:cs="Arial" w:eastAsia="Arial"/>
          <w:sz w:val="12"/>
          <w:szCs w:val="12"/>
          <w:color w:val="49494B"/>
          <w:spacing w:val="0"/>
          <w:w w:val="51"/>
          <w:i/>
          <w:position w:val="-9"/>
        </w:rPr>
        <w:t>.;:_</w:t>
      </w:r>
      <w:r>
        <w:rPr>
          <w:rFonts w:ascii="Arial" w:hAnsi="Arial" w:cs="Arial" w:eastAsia="Arial"/>
          <w:sz w:val="12"/>
          <w:szCs w:val="12"/>
          <w:color w:val="49494B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12"/>
          <w:szCs w:val="12"/>
          <w:color w:val="49494B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0"/>
          <w:w w:val="100"/>
          <w:i/>
          <w:position w:val="-9"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0"/>
          <w:w w:val="100"/>
          <w:i/>
          <w:position w:val="-9"/>
        </w:rPr>
        <w:t>/.</w:t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23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28283"/>
          <w:spacing w:val="-22"/>
          <w:w w:val="79"/>
          <w:i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0"/>
          <w:w w:val="79"/>
          <w:i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14"/>
          <w:w w:val="79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28283"/>
          <w:spacing w:val="0"/>
          <w:w w:val="79"/>
          <w:i/>
          <w:position w:val="-9"/>
        </w:rPr>
        <w:t>,,;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</w:sectPr>
      </w:pPr>
      <w:rPr/>
    </w:p>
    <w:p>
      <w:pPr>
        <w:spacing w:before="0" w:after="0" w:line="298" w:lineRule="exact"/>
        <w:ind w:right="14"/>
        <w:jc w:val="right"/>
        <w:tabs>
          <w:tab w:pos="1780" w:val="left"/>
          <w:tab w:pos="34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08.506927pt;margin-top:7.205793pt;width:.1pt;height:5.533203pt;mso-position-horizontal-relative:page;mso-position-vertical-relative:paragraph;z-index:-15346" coordorigin="10170,144" coordsize="2,111">
            <v:shape style="position:absolute;left:10170;top:144;width:2;height:111" coordorigin="10170,144" coordsize="0,111" path="m10170,255l10170,144e" filled="f" stroked="t" strokeweight="1.33876pt" strokecolor="#DDDFE1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8"/>
          <w:position w:val="-3"/>
        </w:rPr>
        <w:t>:r::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58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4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3"/>
          <w:b/>
          <w:bCs/>
          <w:position w:val="1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12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96.835632pt;margin-top:4.472375pt;width:8.0pt;height:.1pt;mso-position-horizontal-relative:page;mso-position-vertical-relative:paragraph;z-index:-15345" coordorigin="9937,89" coordsize="160,2">
            <v:shape style="position:absolute;left:9937;top:89;width:160;height:2" coordorigin="9937,89" coordsize="160,0" path="m9937,89l10097,89e" filled="f" stroked="t" strokeweight=".252pt" strokecolor="#92949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-8"/>
          <w:w w:val="200"/>
          <w:b/>
          <w:bCs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01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-12"/>
          <w:w w:val="101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CACAE"/>
          <w:spacing w:val="-4"/>
          <w:w w:val="93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13"/>
          <w:b/>
          <w:bCs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12"/>
          <w:b/>
          <w:bCs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9494B"/>
          <w:spacing w:val="-11"/>
          <w:w w:val="135"/>
          <w:b/>
          <w:bCs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135"/>
          <w:b/>
          <w:bCs/>
        </w:rPr>
        <w:t>f</w:t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-5"/>
          <w:w w:val="135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253"/>
          <w:b/>
          <w:bCs/>
        </w:rPr>
        <w:t>*'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540"/>
          <w:cols w:num="2" w:equalWidth="0">
            <w:col w:w="4090" w:space="5487"/>
            <w:col w:w="1283"/>
          </w:cols>
        </w:sectPr>
      </w:pPr>
      <w:rPr/>
    </w:p>
    <w:p>
      <w:pPr>
        <w:spacing w:before="0" w:after="0" w:line="2" w:lineRule="atLeast"/>
        <w:ind w:left="202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9.843563pt;margin-top:32.308987pt;width:541.600974pt;height:797.882528pt;mso-position-horizontal-relative:page;mso-position-vertical-relative:page;z-index:-15351" coordorigin="597,646" coordsize="10832,15958">
            <v:group style="position:absolute;left:606;top:672;width:10772;height:2" coordorigin="606,672" coordsize="10772,2">
              <v:shape style="position:absolute;left:606;top:672;width:10772;height:2" coordorigin="606,672" coordsize="10772,0" path="m606,672l11379,672e" filled="f" stroked="t" strokeweight=".716246pt" strokecolor="#606060">
                <v:path arrowok="t"/>
              </v:shape>
            </v:group>
            <v:group style="position:absolute;left:616;top:656;width:2;height:1259" coordorigin="616,656" coordsize="2,1259">
              <v:shape style="position:absolute;left:616;top:656;width:2;height:1259" coordorigin="616,656" coordsize="0,1259" path="m616,1915l616,656e" filled="f" stroked="t" strokeweight=".954994pt" strokecolor="#777777">
                <v:path arrowok="t"/>
              </v:shape>
            </v:group>
            <v:group style="position:absolute;left:2282;top:661;width:2;height:1187" coordorigin="2282,661" coordsize="2,1187">
              <v:shape style="position:absolute;left:2282;top:661;width:2;height:1187" coordorigin="2282,661" coordsize="0,1187" path="m2282,1848l2282,661e" filled="f" stroked="t" strokeweight=".477497pt" strokecolor="#707070">
                <v:path arrowok="t"/>
              </v:shape>
            </v:group>
            <v:group style="position:absolute;left:9068;top:675;width:2;height:1177" coordorigin="9068,675" coordsize="2,1177">
              <v:shape style="position:absolute;left:9068;top:675;width:2;height:1177" coordorigin="9068,675" coordsize="0,1177" path="m9068,1852l9068,675e" filled="f" stroked="t" strokeweight=".954994pt" strokecolor="#4B4B4B">
                <v:path arrowok="t"/>
              </v:shape>
            </v:group>
            <v:group style="position:absolute;left:9025;top:677;width:215;height:2" coordorigin="9025,677" coordsize="215,2">
              <v:shape style="position:absolute;left:9025;top:677;width:215;height:2" coordorigin="9025,677" coordsize="215,0" path="m9025,677l9240,677e" filled="f" stroked="t" strokeweight=".477497pt" strokecolor="#4F4F4F">
                <v:path arrowok="t"/>
              </v:shape>
            </v:group>
            <v:group style="position:absolute;left:11338;top:675;width:2;height:895" coordorigin="11338,675" coordsize="2,895">
              <v:shape style="position:absolute;left:11338;top:675;width:2;height:895" coordorigin="11338,675" coordsize="0,895" path="m11338,1570l11338,675e" filled="f" stroked="t" strokeweight=".477497pt" strokecolor="#343434">
                <v:path arrowok="t"/>
              </v:shape>
            </v:group>
            <v:group style="position:absolute;left:11345;top:1302;width:2;height:3082" coordorigin="11345,1302" coordsize="2,3082">
              <v:shape style="position:absolute;left:11345;top:1302;width:2;height:3082" coordorigin="11345,1302" coordsize="0,3082" path="m11345,4384l11345,1302e" filled="f" stroked="t" strokeweight=".954994pt" strokecolor="#4B4B4B">
                <v:path arrowok="t"/>
              </v:shape>
            </v:group>
            <v:group style="position:absolute;left:606;top:1843;width:10744;height:2" coordorigin="606,1843" coordsize="10744,2">
              <v:shape style="position:absolute;left:606;top:1843;width:10744;height:2" coordorigin="606,1843" coordsize="10744,0" path="m606,1843l11350,1843e" filled="f" stroked="t" strokeweight=".954994pt" strokecolor="#4F4F4F">
                <v:path arrowok="t"/>
              </v:shape>
            </v:group>
            <v:group style="position:absolute;left:611;top:2077;width:1055;height:2" coordorigin="611,2077" coordsize="1055,2">
              <v:shape style="position:absolute;left:611;top:2077;width:1055;height:2" coordorigin="611,2077" coordsize="1055,0" path="m611,2077l1666,2077e" filled="f" stroked="t" strokeweight=".477497pt" strokecolor="#383838">
                <v:path arrowok="t"/>
              </v:shape>
            </v:group>
            <v:group style="position:absolute;left:623;top:656;width:2;height:5428" coordorigin="623,656" coordsize="2,5428">
              <v:shape style="position:absolute;left:623;top:656;width:2;height:5428" coordorigin="623,656" coordsize="0,5428" path="m623,6083l623,656e" filled="f" stroked="t" strokeweight=".716246pt" strokecolor="#545454">
                <v:path arrowok="t"/>
              </v:shape>
            </v:group>
            <v:group style="position:absolute;left:1452;top:2082;width:9899;height:2" coordorigin="1452,2082" coordsize="9899,2">
              <v:shape style="position:absolute;left:1452;top:2082;width:9899;height:2" coordorigin="1452,2082" coordsize="9899,0" path="m1452,2082l11350,2082e" filled="f" stroked="t" strokeweight=".954994pt" strokecolor="#4F4F4F">
                <v:path arrowok="t"/>
              </v:shape>
            </v:group>
            <v:group style="position:absolute;left:611;top:2326;width:10734;height:2" coordorigin="611,2326" coordsize="10734,2">
              <v:shape style="position:absolute;left:611;top:2326;width:10734;height:2" coordorigin="611,2326" coordsize="10734,0" path="m611,2326l11345,2326e" filled="f" stroked="t" strokeweight=".954994pt" strokecolor="#4F4F4F">
                <v:path arrowok="t"/>
              </v:shape>
            </v:group>
            <v:group style="position:absolute;left:611;top:2568;width:10734;height:2" coordorigin="611,2568" coordsize="10734,2">
              <v:shape style="position:absolute;left:611;top:2568;width:10734;height:2" coordorigin="611,2568" coordsize="10734,0" path="m611,2568l11345,2568e" filled="f" stroked="t" strokeweight=".954994pt" strokecolor="#4B4B4B">
                <v:path arrowok="t"/>
              </v:shape>
            </v:group>
            <v:group style="position:absolute;left:611;top:2812;width:10739;height:2" coordorigin="611,2812" coordsize="10739,2">
              <v:shape style="position:absolute;left:611;top:2812;width:10739;height:2" coordorigin="611,2812" coordsize="10739,0" path="m611,2812l11350,2812e" filled="f" stroked="t" strokeweight=".954994pt" strokecolor="#4B4B4B">
                <v:path arrowok="t"/>
              </v:shape>
            </v:group>
            <v:group style="position:absolute;left:611;top:3051;width:10744;height:2" coordorigin="611,3051" coordsize="10744,2">
              <v:shape style="position:absolute;left:611;top:3051;width:10744;height:2" coordorigin="611,3051" coordsize="10744,0" path="m611,3051l11355,3051e" filled="f" stroked="t" strokeweight=".954994pt" strokecolor="#4B4B4B">
                <v:path arrowok="t"/>
              </v:shape>
            </v:group>
            <v:group style="position:absolute;left:3775;top:3049;width:2;height:278" coordorigin="3775,3049" coordsize="2,278">
              <v:shape style="position:absolute;left:3775;top:3049;width:2;height:278" coordorigin="3775,3049" coordsize="0,278" path="m3775,3327l3775,3049e" filled="f" stroked="t" strokeweight=".954994pt" strokecolor="#606060">
                <v:path arrowok="t"/>
              </v:shape>
            </v:group>
            <v:group style="position:absolute;left:6890;top:3044;width:2;height:775" coordorigin="6890,3044" coordsize="2,775">
              <v:shape style="position:absolute;left:6890;top:3044;width:2;height:775" coordorigin="6890,3044" coordsize="0,775" path="m6890,3820l6890,3044e" filled="f" stroked="t" strokeweight=".954994pt" strokecolor="#606060">
                <v:path arrowok="t"/>
              </v:shape>
            </v:group>
            <v:group style="position:absolute;left:3772;top:3245;width:2;height:579" coordorigin="3772,3245" coordsize="2,579">
              <v:shape style="position:absolute;left:3772;top:3245;width:2;height:579" coordorigin="3772,3245" coordsize="0,579" path="m3772,3824l3772,3245e" filled="f" stroked="t" strokeweight=".477497pt" strokecolor="#383838">
                <v:path arrowok="t"/>
              </v:shape>
            </v:group>
            <v:group style="position:absolute;left:3767;top:3501;width:3132;height:2" coordorigin="3767,3501" coordsize="3132,2">
              <v:shape style="position:absolute;left:3767;top:3501;width:3132;height:2" coordorigin="3767,3501" coordsize="3132,0" path="m3767,3501l6900,3501e" filled="f" stroked="t" strokeweight=".716246pt" strokecolor="#7C7C7C">
                <v:path arrowok="t"/>
              </v:shape>
            </v:group>
            <v:group style="position:absolute;left:616;top:3805;width:6886;height:2" coordorigin="616,3805" coordsize="6886,2">
              <v:shape style="position:absolute;left:616;top:3805;width:6886;height:2" coordorigin="616,3805" coordsize="6886,0" path="m616,3805l7501,3805e" filled="f" stroked="t" strokeweight="1.193743pt" strokecolor="#4B4B4B">
                <v:path arrowok="t"/>
              </v:shape>
            </v:group>
            <v:group style="position:absolute;left:6847;top:3810;width:4512;height:2" coordorigin="6847,3810" coordsize="4512,2">
              <v:shape style="position:absolute;left:6847;top:3810;width:4512;height:2" coordorigin="6847,3810" coordsize="4512,0" path="m6847,3810l11360,3810e" filled="f" stroked="t" strokeweight=".716246pt" strokecolor="#4B4B4B">
                <v:path arrowok="t"/>
              </v:shape>
            </v:group>
            <v:group style="position:absolute;left:616;top:4085;width:10744;height:2" coordorigin="616,4085" coordsize="10744,2">
              <v:shape style="position:absolute;left:616;top:4085;width:10744;height:2" coordorigin="616,4085" coordsize="10744,0" path="m616,4085l11360,4085e" filled="f" stroked="t" strokeweight=".954994pt" strokecolor="#545454">
                <v:path arrowok="t"/>
              </v:shape>
            </v:group>
            <v:group style="position:absolute;left:2285;top:3800;width:2;height:1024" coordorigin="2285,3800" coordsize="2,1024">
              <v:shape style="position:absolute;left:2285;top:3800;width:2;height:1024" coordorigin="2285,3800" coordsize="0,1024" path="m2285,4825l2285,3800e" filled="f" stroked="t" strokeweight=".716246pt" strokecolor="#343434">
                <v:path arrowok="t"/>
              </v:shape>
            </v:group>
            <v:group style="position:absolute;left:2278;top:4324;width:9087;height:2" coordorigin="2278,4324" coordsize="9087,2">
              <v:shape style="position:absolute;left:2278;top:4324;width:9087;height:2" coordorigin="2278,4324" coordsize="9087,0" path="m2278,4324l11364,4324e" filled="f" stroked="t" strokeweight=".716246pt" strokecolor="#4F4F4F">
                <v:path arrowok="t"/>
              </v:shape>
            </v:group>
            <v:group style="position:absolute;left:626;top:4284;width:2;height:1800" coordorigin="626,4284" coordsize="2,1800">
              <v:shape style="position:absolute;left:626;top:4284;width:2;height:1800" coordorigin="626,4284" coordsize="0,1800" path="m626,6083l626,4284e" filled="f" stroked="t" strokeweight=".477497pt" strokecolor="#383838">
                <v:path arrowok="t"/>
              </v:shape>
            </v:group>
            <v:group style="position:absolute;left:4844;top:4317;width:2;height:306" coordorigin="4844,4317" coordsize="2,306">
              <v:shape style="position:absolute;left:4844;top:4317;width:2;height:306" coordorigin="4844,4317" coordsize="0,306" path="m4844,4624l4844,4317e" filled="f" stroked="t" strokeweight=".716246pt" strokecolor="#484848">
                <v:path arrowok="t"/>
              </v:shape>
            </v:group>
            <v:group style="position:absolute;left:7248;top:4810;width:4116;height:2" coordorigin="7248,4810" coordsize="4116,2">
              <v:shape style="position:absolute;left:7248;top:4810;width:4116;height:2" coordorigin="7248,4810" coordsize="4116,0" path="m7248,4810l11364,4810e" filled="f" stroked="t" strokeweight=".716246pt" strokecolor="#4B4B4B">
                <v:path arrowok="t"/>
              </v:shape>
            </v:group>
            <v:group style="position:absolute;left:11360;top:2968;width:2;height:4805" coordorigin="11360,2968" coordsize="2,4805">
              <v:shape style="position:absolute;left:11360;top:2968;width:2;height:4805" coordorigin="11360,2968" coordsize="0,4805" path="m11360,7773l11360,2968e" filled="f" stroked="t" strokeweight=".954994pt" strokecolor="#575757">
                <v:path arrowok="t"/>
              </v:shape>
            </v:group>
            <v:group style="position:absolute;left:626;top:656;width:2;height:5428" coordorigin="626,656" coordsize="2,5428">
              <v:shape style="position:absolute;left:626;top:656;width:2;height:5428" coordorigin="626,656" coordsize="0,5428" path="m626,6083l626,656e" filled="f" stroked="t" strokeweight=".716246pt" strokecolor="#4B4B4B">
                <v:path arrowok="t"/>
              </v:shape>
            </v:group>
            <v:group style="position:absolute;left:4842;top:4810;width:2068;height:2" coordorigin="4842,4810" coordsize="2068,2">
              <v:shape style="position:absolute;left:4842;top:4810;width:2068;height:2" coordorigin="4842,4810" coordsize="2068,0" path="m4842,4810l6909,4810e" filled="f" stroked="t" strokeweight=".716246pt" strokecolor="#484848">
                <v:path arrowok="t"/>
              </v:shape>
            </v:group>
            <v:group style="position:absolute;left:4844;top:4533;width:2;height:536" coordorigin="4844,4533" coordsize="2,536">
              <v:shape style="position:absolute;left:4844;top:4533;width:2;height:536" coordorigin="4844,4533" coordsize="0,536" path="m4844,5069l4844,4533e" filled="f" stroked="t" strokeweight=".477497pt" strokecolor="#282828">
                <v:path arrowok="t"/>
              </v:shape>
            </v:group>
            <v:group style="position:absolute;left:6852;top:4810;width:454;height:2" coordorigin="6852,4810" coordsize="454,2">
              <v:shape style="position:absolute;left:6852;top:4810;width:454;height:2" coordorigin="6852,4810" coordsize="454,0" path="m6852,4810l7306,4810e" filled="f" stroked="t" strokeweight=".477497pt" strokecolor="#181818">
                <v:path arrowok="t"/>
              </v:shape>
            </v:group>
            <v:group style="position:absolute;left:2287;top:4767;width:2;height:574" coordorigin="2287,4767" coordsize="2,574">
              <v:shape style="position:absolute;left:2287;top:4767;width:2;height:574" coordorigin="2287,4767" coordsize="0,574" path="m2287,5342l2287,4767e" filled="f" stroked="t" strokeweight=".477497pt" strokecolor="#0C0C0C">
                <v:path arrowok="t"/>
              </v:shape>
            </v:group>
            <v:group style="position:absolute;left:4842;top:5047;width:6523;height:2" coordorigin="4842,5047" coordsize="6523,2">
              <v:shape style="position:absolute;left:4842;top:5047;width:6523;height:2" coordorigin="4842,5047" coordsize="6523,0" path="m4842,5047l11364,5047e" filled="f" stroked="t" strokeweight=".954994pt" strokecolor="#5B5B5B">
                <v:path arrowok="t"/>
              </v:shape>
            </v:group>
            <v:group style="position:absolute;left:4849;top:4997;width:2;height:1087" coordorigin="4849,4997" coordsize="2,1087">
              <v:shape style="position:absolute;left:4849;top:4997;width:2;height:1087" coordorigin="4849,4997" coordsize="0,1087" path="m4849,6083l4849,4997e" filled="f" stroked="t" strokeweight=".716246pt" strokecolor="#3B3B3B">
                <v:path arrowok="t"/>
              </v:shape>
            </v:group>
            <v:group style="position:absolute;left:4842;top:5294;width:3366;height:2" coordorigin="4842,5294" coordsize="3366,2">
              <v:shape style="position:absolute;left:4842;top:5294;width:3366;height:2" coordorigin="4842,5294" coordsize="3366,0" path="m4842,5294l8208,5294e" filled="f" stroked="t" strokeweight=".716246pt" strokecolor="#4B4B4B">
                <v:path arrowok="t"/>
              </v:shape>
            </v:group>
            <v:group style="position:absolute;left:8151;top:5294;width:936;height:2" coordorigin="8151,5294" coordsize="936,2">
              <v:shape style="position:absolute;left:8151;top:5294;width:936;height:2" coordorigin="8151,5294" coordsize="936,0" path="m8151,5294l9087,5294e" filled="f" stroked="t" strokeweight=".477497pt" strokecolor="#383838">
                <v:path arrowok="t"/>
              </v:shape>
            </v:group>
            <v:group style="position:absolute;left:8819;top:5296;width:2545;height:2" coordorigin="8819,5296" coordsize="2545,2">
              <v:shape style="position:absolute;left:8819;top:5296;width:2545;height:2" coordorigin="8819,5296" coordsize="2545,0" path="m8819,5296l11364,5296e" filled="f" stroked="t" strokeweight=".954994pt" strokecolor="#545454">
                <v:path arrowok="t"/>
              </v:shape>
            </v:group>
            <v:group style="position:absolute;left:2290;top:5284;width:2;height:799" coordorigin="2290,5284" coordsize="2,799">
              <v:shape style="position:absolute;left:2290;top:5284;width:2;height:799" coordorigin="2290,5284" coordsize="0,799" path="m2290,6083l2290,5284e" filled="f" stroked="t" strokeweight=".716246pt" strokecolor="#2F2F2F">
                <v:path arrowok="t"/>
              </v:shape>
            </v:group>
            <v:group style="position:absolute;left:2282;top:5538;width:506;height:2" coordorigin="2282,5538" coordsize="506,2">
              <v:shape style="position:absolute;left:2282;top:5538;width:506;height:2" coordorigin="2282,5538" coordsize="506,0" path="m2282,5538l2789,5538e" filled="f" stroked="t" strokeweight=".477497pt" strokecolor="#383838">
                <v:path arrowok="t"/>
              </v:shape>
            </v:group>
            <v:group style="position:absolute;left:2693;top:5540;width:1886;height:2" coordorigin="2693,5540" coordsize="1886,2">
              <v:shape style="position:absolute;left:2693;top:5540;width:1886;height:2" coordorigin="2693,5540" coordsize="1886,0" path="m2693,5540l4579,5540e" filled="f" stroked="t" strokeweight=".954994pt" strokecolor="#545454">
                <v:path arrowok="t"/>
              </v:shape>
            </v:group>
            <v:group style="position:absolute;left:4522;top:5538;width:358;height:2" coordorigin="4522,5538" coordsize="358,2">
              <v:shape style="position:absolute;left:4522;top:5538;width:358;height:2" coordorigin="4522,5538" coordsize="358,0" path="m4522,5538l4880,5538e" filled="f" stroked="t" strokeweight=".477497pt" strokecolor="#232323">
                <v:path arrowok="t"/>
              </v:shape>
            </v:group>
            <v:group style="position:absolute;left:4808;top:5535;width:6561;height:2" coordorigin="4808,5535" coordsize="6561,2">
              <v:shape style="position:absolute;left:4808;top:5535;width:6561;height:2" coordorigin="4808,5535" coordsize="6561,0" path="m4808,5535l11369,5535e" filled="f" stroked="t" strokeweight=".716246pt" strokecolor="#4B4B4B">
                <v:path arrowok="t"/>
              </v:shape>
            </v:group>
            <v:group style="position:absolute;left:626;top:5777;width:1413;height:2" coordorigin="626,5777" coordsize="1413,2">
              <v:shape style="position:absolute;left:626;top:5777;width:1413;height:2" coordorigin="626,5777" coordsize="1413,0" path="m626,5777l2039,5777e" filled="f" stroked="t" strokeweight=".954994pt" strokecolor="#4B4B4B">
                <v:path arrowok="t"/>
              </v:shape>
            </v:group>
            <v:group style="position:absolute;left:1982;top:5777;width:329;height:2" coordorigin="1982,5777" coordsize="329,2">
              <v:shape style="position:absolute;left:1982;top:5777;width:329;height:2" coordorigin="1982,5777" coordsize="329,0" path="m1982,5777l2311,5777e" filled="f" stroked="t" strokeweight=".477497pt" strokecolor="#232323">
                <v:path arrowok="t"/>
              </v:shape>
            </v:group>
            <v:group style="position:absolute;left:2239;top:5775;width:9130;height:2" coordorigin="2239,5775" coordsize="9130,2">
              <v:shape style="position:absolute;left:2239;top:5775;width:9130;height:2" coordorigin="2239,5775" coordsize="9130,0" path="m2239,5775l11369,5775e" filled="f" stroked="t" strokeweight=".954994pt" strokecolor="#4B4B4B">
                <v:path arrowok="t"/>
              </v:shape>
            </v:group>
            <v:group style="position:absolute;left:630;top:5734;width:2;height:349" coordorigin="630,5734" coordsize="2,349">
              <v:shape style="position:absolute;left:630;top:5734;width:2;height:349" coordorigin="630,5734" coordsize="0,349" path="m630,6083l630,5734e" filled="f" stroked="t" strokeweight=".477497pt" strokecolor="#343434">
                <v:path arrowok="t"/>
              </v:shape>
            </v:group>
            <v:group style="position:absolute;left:2292;top:6026;width:2;height:775" coordorigin="2292,6026" coordsize="2,775">
              <v:shape style="position:absolute;left:2292;top:6026;width:2;height:775" coordorigin="2292,6026" coordsize="0,775" path="m2292,6801l2292,6026e" filled="f" stroked="t" strokeweight=".477497pt" strokecolor="#1C1C1C">
                <v:path arrowok="t"/>
              </v:shape>
            </v:group>
            <v:group style="position:absolute;left:2287;top:6249;width:6976;height:2" coordorigin="2287,6249" coordsize="6976,2">
              <v:shape style="position:absolute;left:2287;top:6249;width:6976;height:2" coordorigin="2287,6249" coordsize="6976,0" path="m2287,6249l9263,6249e" filled="f" stroked="t" strokeweight=".954994pt" strokecolor="#545454">
                <v:path arrowok="t"/>
              </v:shape>
            </v:group>
            <v:group style="position:absolute;left:4856;top:6026;width:2;height:522" coordorigin="4856,6026" coordsize="2,522">
              <v:shape style="position:absolute;left:4856;top:6026;width:2;height:522" coordorigin="4856,6026" coordsize="0,522" path="m4856,6548l4856,6026e" filled="f" stroked="t" strokeweight=".716246pt" strokecolor="#444444">
                <v:path arrowok="t"/>
              </v:shape>
            </v:group>
            <v:group style="position:absolute;left:9182;top:6244;width:2187;height:2" coordorigin="9182,6244" coordsize="2187,2">
              <v:shape style="position:absolute;left:9182;top:6244;width:2187;height:2" coordorigin="9182,6244" coordsize="2187,0" path="m9182,6244l11369,6244e" filled="f" stroked="t" strokeweight=".477497pt" strokecolor="#2F2F2F">
                <v:path arrowok="t"/>
              </v:shape>
            </v:group>
            <v:group style="position:absolute;left:2287;top:6536;width:4622;height:2" coordorigin="2287,6536" coordsize="4622,2">
              <v:shape style="position:absolute;left:2287;top:6536;width:4622;height:2" coordorigin="2287,6536" coordsize="4622,0" path="m2287,6536l6909,6536e" filled="f" stroked="t" strokeweight=".954994pt" strokecolor="#4B4B4B">
                <v:path arrowok="t"/>
              </v:shape>
            </v:group>
            <v:group style="position:absolute;left:6852;top:6533;width:845;height:2" coordorigin="6852,6533" coordsize="845,2">
              <v:shape style="position:absolute;left:6852;top:6533;width:845;height:2" coordorigin="6852,6533" coordsize="845,0" path="m6852,6533l7697,6533e" filled="f" stroked="t" strokeweight=".477497pt" strokecolor="#232323">
                <v:path arrowok="t"/>
              </v:shape>
            </v:group>
            <v:group style="position:absolute;left:7640;top:6531;width:3729;height:2" coordorigin="7640,6531" coordsize="3729,2">
              <v:shape style="position:absolute;left:7640;top:6531;width:3729;height:2" coordorigin="7640,6531" coordsize="3729,0" path="m7640,6531l11369,6531e" filled="f" stroked="t" strokeweight=".954994pt" strokecolor="#4F4F4F">
                <v:path arrowok="t"/>
              </v:shape>
            </v:group>
            <v:group style="position:absolute;left:637;top:6399;width:2;height:4241" coordorigin="637,6399" coordsize="2,4241">
              <v:shape style="position:absolute;left:637;top:6399;width:2;height:4241" coordorigin="637,6399" coordsize="0,4241" path="m637,10640l637,6399e" filled="f" stroked="t" strokeweight=".477497pt" strokecolor="#383838">
                <v:path arrowok="t"/>
              </v:shape>
            </v:group>
            <v:group style="position:absolute;left:626;top:6777;width:458;height:2" coordorigin="626,6777" coordsize="458,2">
              <v:shape style="position:absolute;left:626;top:6777;width:458;height:2" coordorigin="626,6777" coordsize="458,0" path="m626,6777l1084,6777e" filled="f" stroked="t" strokeweight=".477497pt" strokecolor="#2B2B2B">
                <v:path arrowok="t"/>
              </v:shape>
            </v:group>
            <v:group style="position:absolute;left:1027;top:6775;width:10347;height:2" coordorigin="1027,6775" coordsize="10347,2">
              <v:shape style="position:absolute;left:1027;top:6775;width:10347;height:2" coordorigin="1027,6775" coordsize="10347,0" path="m1027,6775l11374,6775e" filled="f" stroked="t" strokeweight=".954994pt" strokecolor="#4B4B4B">
                <v:path arrowok="t"/>
              </v:shape>
            </v:group>
            <v:group style="position:absolute;left:2299;top:6730;width:2;height:5045" coordorigin="2299,6730" coordsize="2,5045">
              <v:shape style="position:absolute;left:2299;top:6730;width:2;height:5045" coordorigin="2299,6730" coordsize="0,5045" path="m2299,11774l2299,6730e" filled="f" stroked="t" strokeweight=".716246pt" strokecolor="#3B3B3B">
                <v:path arrowok="t"/>
              </v:shape>
            </v:group>
            <v:group style="position:absolute;left:630;top:7251;width:3982;height:2" coordorigin="630,7251" coordsize="3982,2">
              <v:shape style="position:absolute;left:630;top:7251;width:3982;height:2" coordorigin="630,7251" coordsize="3982,0" path="m630,7251l4613,7251e" filled="f" stroked="t" strokeweight=".954994pt" strokecolor="#545454">
                <v:path arrowok="t"/>
              </v:shape>
            </v:group>
            <v:group style="position:absolute;left:2297;top:7017;width:2;height:732" coordorigin="2297,7017" coordsize="2,732">
              <v:shape style="position:absolute;left:2297;top:7017;width:2;height:732" coordorigin="2297,7017" coordsize="0,732" path="m2297,7749l2297,7017e" filled="f" stroked="t" strokeweight=".477497pt" strokecolor="#131313">
                <v:path arrowok="t"/>
              </v:shape>
            </v:group>
            <v:group style="position:absolute;left:4522;top:7251;width:482;height:2" coordorigin="4522,7251" coordsize="482,2">
              <v:shape style="position:absolute;left:4522;top:7251;width:482;height:2" coordorigin="4522,7251" coordsize="482,0" path="m4522,7251l5004,7251e" filled="f" stroked="t" strokeweight=".477497pt" strokecolor="#1F1F1F">
                <v:path arrowok="t"/>
              </v:shape>
            </v:group>
            <v:group style="position:absolute;left:4947;top:7249;width:3261;height:2" coordorigin="4947,7249" coordsize="3261,2">
              <v:shape style="position:absolute;left:4947;top:7249;width:3261;height:2" coordorigin="4947,7249" coordsize="3261,0" path="m4947,7249l8208,7249e" filled="f" stroked="t" strokeweight=".954994pt" strokecolor="#4B4B4B">
                <v:path arrowok="t"/>
              </v:shape>
            </v:group>
            <v:group style="position:absolute;left:8151;top:7244;width:936;height:2" coordorigin="8151,7244" coordsize="936,2">
              <v:shape style="position:absolute;left:8151;top:7244;width:936;height:2" coordorigin="8151,7244" coordsize="936,0" path="m8151,7244l9087,7244e" filled="f" stroked="t" strokeweight=".477497pt" strokecolor="#282828">
                <v:path arrowok="t"/>
              </v:shape>
            </v:group>
            <v:group style="position:absolute;left:8791;top:7242;width:2583;height:2" coordorigin="8791,7242" coordsize="2583,2">
              <v:shape style="position:absolute;left:8791;top:7242;width:2583;height:2" coordorigin="8791,7242" coordsize="2583,0" path="m8791,7242l11374,7242e" filled="f" stroked="t" strokeweight=".716246pt" strokecolor="#4B4B4B">
                <v:path arrowok="t"/>
              </v:shape>
            </v:group>
            <v:group style="position:absolute;left:4861;top:7247;width:2;height:737" coordorigin="4861,7247" coordsize="2,737">
              <v:shape style="position:absolute;left:4861;top:7247;width:2;height:737" coordorigin="4861,7247" coordsize="0,737" path="m4861,7984l4861,7247e" filled="f" stroked="t" strokeweight=".954994pt" strokecolor="#444444">
                <v:path arrowok="t"/>
              </v:shape>
            </v:group>
            <v:group style="position:absolute;left:4851;top:7488;width:6523;height:2" coordorigin="4851,7488" coordsize="6523,2">
              <v:shape style="position:absolute;left:4851;top:7488;width:6523;height:2" coordorigin="4851,7488" coordsize="6523,0" path="m4851,7488l11374,7488e" filled="f" stroked="t" strokeweight=".716246pt" strokecolor="#484848">
                <v:path arrowok="t"/>
              </v:shape>
            </v:group>
            <v:group style="position:absolute;left:4851;top:7732;width:1824;height:2" coordorigin="4851,7732" coordsize="1824,2">
              <v:shape style="position:absolute;left:4851;top:7732;width:1824;height:2" coordorigin="4851,7732" coordsize="1824,0" path="m4851,7732l6675,7732e" filled="f" stroked="t" strokeweight=".954994pt" strokecolor="#545454">
                <v:path arrowok="t"/>
              </v:shape>
            </v:group>
            <v:group style="position:absolute;left:6198;top:7730;width:1499;height:2" coordorigin="6198,7730" coordsize="1499,2">
              <v:shape style="position:absolute;left:6198;top:7730;width:1499;height:2" coordorigin="6198,7730" coordsize="1499,0" path="m6198,7730l7697,7730e" filled="f" stroked="t" strokeweight=".477497pt" strokecolor="#444444">
                <v:path arrowok="t"/>
              </v:shape>
            </v:group>
            <v:group style="position:absolute;left:7516;top:7730;width:3858;height:2" coordorigin="7516,7730" coordsize="3858,2">
              <v:shape style="position:absolute;left:7516;top:7730;width:3858;height:2" coordorigin="7516,7730" coordsize="3858,0" path="m7516,7730l11374,7730e" filled="f" stroked="t" strokeweight=".954994pt" strokecolor="#545454">
                <v:path arrowok="t"/>
              </v:shape>
            </v:group>
            <v:group style="position:absolute;left:630;top:7976;width:1681;height:2" coordorigin="630,7976" coordsize="1681,2">
              <v:shape style="position:absolute;left:630;top:7976;width:1681;height:2" coordorigin="630,7976" coordsize="1681,0" path="m630,7976l2311,7976e" filled="f" stroked="t" strokeweight=".954994pt" strokecolor="#575757">
                <v:path arrowok="t"/>
              </v:shape>
            </v:group>
            <v:group style="position:absolute;left:2239;top:7979;width:549;height:2" coordorigin="2239,7979" coordsize="549,2">
              <v:shape style="position:absolute;left:2239;top:7979;width:549;height:2" coordorigin="2239,7979" coordsize="549,0" path="m2239,7979l2789,7979e" filled="f" stroked="t" strokeweight=".477497pt" strokecolor="#232323">
                <v:path arrowok="t"/>
              </v:shape>
            </v:group>
            <v:group style="position:absolute;left:2731;top:7976;width:2927;height:2" coordorigin="2731,7976" coordsize="2927,2">
              <v:shape style="position:absolute;left:2731;top:7976;width:2927;height:2" coordorigin="2731,7976" coordsize="2927,0" path="m2731,7976l5658,7976e" filled="f" stroked="t" strokeweight=".954994pt" strokecolor="#545454">
                <v:path arrowok="t"/>
              </v:shape>
            </v:group>
            <v:group style="position:absolute;left:5601;top:7974;width:205;height:2" coordorigin="5601,7974" coordsize="205,2">
              <v:shape style="position:absolute;left:5601;top:7974;width:205;height:2" coordorigin="5601,7974" coordsize="205,0" path="m5601,7974l5806,7974e" filled="f" stroked="t" strokeweight=".477497pt" strokecolor="#3F3F3F">
                <v:path arrowok="t"/>
              </v:shape>
            </v:group>
            <v:group style="position:absolute;left:5749;top:7974;width:506;height:2" coordorigin="5749,7974" coordsize="506,2">
              <v:shape style="position:absolute;left:5749;top:7974;width:506;height:2" coordorigin="5749,7974" coordsize="506,0" path="m5749,7974l6255,7974e" filled="f" stroked="t" strokeweight=".477497pt" strokecolor="#282828">
                <v:path arrowok="t"/>
              </v:shape>
            </v:group>
            <v:group style="position:absolute;left:6198;top:7972;width:5181;height:2" coordorigin="6198,7972" coordsize="5181,2">
              <v:shape style="position:absolute;left:6198;top:7972;width:5181;height:2" coordorigin="6198,7972" coordsize="5181,0" path="m6198,7972l11379,7972e" filled="f" stroked="t" strokeweight=".716246pt" strokecolor="#4F4F4F">
                <v:path arrowok="t"/>
              </v:shape>
            </v:group>
            <v:group style="position:absolute;left:11374;top:4600;width:2;height:5772" coordorigin="11374,4600" coordsize="2,5772">
              <v:shape style="position:absolute;left:11374;top:4600;width:2;height:5772" coordorigin="11374,4600" coordsize="0,5772" path="m11374,10372l11374,4600e" filled="f" stroked="t" strokeweight=".716246pt" strokecolor="#545454">
                <v:path arrowok="t"/>
              </v:shape>
            </v:group>
            <v:group style="position:absolute;left:635;top:8910;width:3944;height:2" coordorigin="635,8910" coordsize="3944,2">
              <v:shape style="position:absolute;left:635;top:8910;width:3944;height:2" coordorigin="635,8910" coordsize="3944,0" path="m635,8910l4579,8910e" filled="f" stroked="t" strokeweight=".954994pt" strokecolor="#4B4B4B">
                <v:path arrowok="t"/>
              </v:shape>
            </v:group>
            <v:group style="position:absolute;left:4522;top:8907;width:482;height:2" coordorigin="4522,8907" coordsize="482,2">
              <v:shape style="position:absolute;left:4522;top:8907;width:482;height:2" coordorigin="4522,8907" coordsize="482,0" path="m4522,8907l5004,8907e" filled="f" stroked="t" strokeweight=".477497pt" strokecolor="#1C1C1C">
                <v:path arrowok="t"/>
              </v:shape>
            </v:group>
            <v:group style="position:absolute;left:4947;top:8905;width:879;height:2" coordorigin="4947,8905" coordsize="879,2">
              <v:shape style="position:absolute;left:4947;top:8905;width:879;height:2" coordorigin="4947,8905" coordsize="879,0" path="m4947,8905l5825,8905e" filled="f" stroked="t" strokeweight=".716246pt" strokecolor="#3B3B3B">
                <v:path arrowok="t"/>
              </v:shape>
            </v:group>
            <v:group style="position:absolute;left:5219;top:8903;width:6160;height:2" coordorigin="5219,8903" coordsize="6160,2">
              <v:shape style="position:absolute;left:5219;top:8903;width:6160;height:2" coordorigin="5219,8903" coordsize="6160,0" path="m5219,8903l11379,8903e" filled="f" stroked="t" strokeweight=".954994pt" strokecolor="#4B4B4B">
                <v:path arrowok="t"/>
              </v:shape>
            </v:group>
            <v:group style="position:absolute;left:9029;top:8900;width:559;height:2" coordorigin="9029,8900" coordsize="559,2">
              <v:shape style="position:absolute;left:9029;top:8900;width:559;height:2" coordorigin="9029,8900" coordsize="559,0" path="m9029,8900l9588,8900e" filled="f" stroked="t" strokeweight=".716246pt" strokecolor="#3F3F3F">
                <v:path arrowok="t"/>
              </v:shape>
            </v:group>
            <v:group style="position:absolute;left:645;top:9367;width:2;height:742" coordorigin="645,9367" coordsize="2,742">
              <v:shape style="position:absolute;left:645;top:9367;width:2;height:742" coordorigin="645,9367" coordsize="0,742" path="m645,10109l645,9367e" filled="f" stroked="t" strokeweight=".477497pt" strokecolor="#282828">
                <v:path arrowok="t"/>
              </v:shape>
            </v:group>
            <v:group style="position:absolute;left:640;top:9846;width:468;height:2" coordorigin="640,9846" coordsize="468,2">
              <v:shape style="position:absolute;left:640;top:9846;width:468;height:2" coordorigin="640,9846" coordsize="468,0" path="m640,9846l1108,9846e" filled="f" stroked="t" strokeweight=".954994pt" strokecolor="#646464">
                <v:path arrowok="t"/>
              </v:shape>
            </v:group>
            <v:group style="position:absolute;left:1027;top:9850;width:640;height:2" coordorigin="1027,9850" coordsize="640,2">
              <v:shape style="position:absolute;left:1027;top:9850;width:640;height:2" coordorigin="1027,9850" coordsize="640,0" path="m1027,9850l1666,9850e" filled="f" stroked="t" strokeweight=".477497pt" strokecolor="#343434">
                <v:path arrowok="t"/>
              </v:shape>
            </v:group>
            <v:group style="position:absolute;left:1609;top:9848;width:697;height:2" coordorigin="1609,9848" coordsize="697,2">
              <v:shape style="position:absolute;left:1609;top:9848;width:697;height:2" coordorigin="1609,9848" coordsize="697,0" path="m1609,9848l2306,9848e" filled="f" stroked="t" strokeweight=".716246pt" strokecolor="#484848">
                <v:path arrowok="t"/>
              </v:shape>
            </v:group>
            <v:group style="position:absolute;left:1662;top:9841;width:4145;height:2" coordorigin="1662,9841" coordsize="4145,2">
              <v:shape style="position:absolute;left:1662;top:9841;width:4145;height:2" coordorigin="1662,9841" coordsize="4145,0" path="m1662,9841l5806,9841e" filled="f" stroked="t" strokeweight=".954994pt" strokecolor="#545454">
                <v:path arrowok="t"/>
              </v:shape>
            </v:group>
            <v:group style="position:absolute;left:5749;top:9841;width:506;height:2" coordorigin="5749,9841" coordsize="506,2">
              <v:shape style="position:absolute;left:5749;top:9841;width:506;height:2" coordorigin="5749,9841" coordsize="506,0" path="m5749,9841l6255,9841e" filled="f" stroked="t" strokeweight=".477497pt" strokecolor="#2B2B2B">
                <v:path arrowok="t"/>
              </v:shape>
            </v:group>
            <v:group style="position:absolute;left:6198;top:9841;width:5186;height:2" coordorigin="6198,9841" coordsize="5186,2">
              <v:shape style="position:absolute;left:6198;top:9841;width:5186;height:2" coordorigin="6198,9841" coordsize="5186,0" path="m6198,9841l11384,9841e" filled="f" stroked="t" strokeweight=".954994pt" strokecolor="#545454">
                <v:path arrowok="t"/>
              </v:shape>
            </v:group>
            <v:group style="position:absolute;left:11381;top:7792;width:2;height:3575" coordorigin="11381,7792" coordsize="2,3575">
              <v:shape style="position:absolute;left:11381;top:7792;width:2;height:3575" coordorigin="11381,7792" coordsize="0,3575" path="m11381,11368l11381,7792e" filled="f" stroked="t" strokeweight=".477497pt" strokecolor="#3B3B3B">
                <v:path arrowok="t"/>
              </v:shape>
            </v:group>
            <v:group style="position:absolute;left:640;top:10090;width:1027;height:2" coordorigin="640,10090" coordsize="1027,2">
              <v:shape style="position:absolute;left:640;top:10090;width:1027;height:2" coordorigin="640,10090" coordsize="1027,0" path="m640,10090l1666,10090e" filled="f" stroked="t" strokeweight=".477497pt" strokecolor="#3F4444">
                <v:path arrowok="t"/>
              </v:shape>
            </v:group>
            <v:group style="position:absolute;left:1609;top:10087;width:3089;height:2" coordorigin="1609,10087" coordsize="3089,2">
              <v:shape style="position:absolute;left:1609;top:10087;width:3089;height:2" coordorigin="1609,10087" coordsize="3089,0" path="m1609,10087l4699,10087e" filled="f" stroked="t" strokeweight=".954994pt" strokecolor="#545457">
                <v:path arrowok="t"/>
              </v:shape>
            </v:group>
            <v:group style="position:absolute;left:4522;top:10080;width:349;height:2" coordorigin="4522,10080" coordsize="349,2">
              <v:shape style="position:absolute;left:4522;top:10080;width:349;height:2" coordorigin="4522,10080" coordsize="349,0" path="m4522,10080l4870,10080e" filled="f" stroked="t" strokeweight=".716246pt" strokecolor="#3F3F44">
                <v:path arrowok="t"/>
              </v:shape>
            </v:group>
            <v:group style="position:absolute;left:4813;top:10085;width:191;height:2" coordorigin="4813,10085" coordsize="191,2">
              <v:shape style="position:absolute;left:4813;top:10085;width:191;height:2" coordorigin="4813,10085" coordsize="191,0" path="m4813,10085l5004,10085e" filled="f" stroked="t" strokeweight=".477497pt" strokecolor="#131313">
                <v:path arrowok="t"/>
              </v:shape>
            </v:group>
            <v:group style="position:absolute;left:4947;top:10082;width:859;height:2" coordorigin="4947,10082" coordsize="859,2">
              <v:shape style="position:absolute;left:4947;top:10082;width:859;height:2" coordorigin="4947,10082" coordsize="859,0" path="m4947,10082l5806,10082e" filled="f" stroked="t" strokeweight=".716246pt" strokecolor="#3B3B3B">
                <v:path arrowok="t"/>
              </v:shape>
            </v:group>
            <v:group style="position:absolute;left:5749;top:10080;width:2693;height:2" coordorigin="5749,10080" coordsize="2693,2">
              <v:shape style="position:absolute;left:5749;top:10080;width:2693;height:2" coordorigin="5749,10080" coordsize="2693,0" path="m5749,10080l8442,10080e" filled="f" stroked="t" strokeweight=".954994pt" strokecolor="#545454">
                <v:path arrowok="t"/>
              </v:shape>
            </v:group>
            <v:group style="position:absolute;left:8151;top:10075;width:3233;height:2" coordorigin="8151,10075" coordsize="3233,2">
              <v:shape style="position:absolute;left:8151;top:10075;width:3233;height:2" coordorigin="8151,10075" coordsize="3233,0" path="m8151,10075l11384,10075e" filled="f" stroked="t" strokeweight=".716246pt" strokecolor="#3F3F3F">
                <v:path arrowok="t"/>
              </v:shape>
            </v:group>
            <v:group style="position:absolute;left:645;top:10037;width:2;height:565" coordorigin="645,10037" coordsize="2,565">
              <v:shape style="position:absolute;left:645;top:10037;width:2;height:565" coordorigin="645,10037" coordsize="0,565" path="m645,10602l645,10037e" filled="f" stroked="t" strokeweight=".477497pt" strokecolor="#3F3F3F">
                <v:path arrowok="t"/>
              </v:shape>
            </v:group>
            <v:group style="position:absolute;left:640;top:10329;width:3939;height:2" coordorigin="640,10329" coordsize="3939,2">
              <v:shape style="position:absolute;left:640;top:10329;width:3939;height:2" coordorigin="640,10329" coordsize="3939,0" path="m640,10329l4579,10329e" filled="f" stroked="t" strokeweight=".954994pt" strokecolor="#484848">
                <v:path arrowok="t"/>
              </v:shape>
            </v:group>
            <v:group style="position:absolute;left:4522;top:10324;width:349;height:2" coordorigin="4522,10324" coordsize="349,2">
              <v:shape style="position:absolute;left:4522;top:10324;width:349;height:2" coordorigin="4522,10324" coordsize="349,0" path="m4522,10324l4870,10324e" filled="f" stroked="t" strokeweight=".477497pt" strokecolor="#1C1C1C">
                <v:path arrowok="t"/>
              </v:shape>
            </v:group>
            <v:group style="position:absolute;left:4813;top:10324;width:191;height:2" coordorigin="4813,10324" coordsize="191,2">
              <v:shape style="position:absolute;left:4813;top:10324;width:191;height:2" coordorigin="4813,10324" coordsize="191,0" path="m4813,10324l5004,10324e" filled="f" stroked="t" strokeweight=".477497pt" strokecolor="#080808">
                <v:path arrowok="t"/>
              </v:shape>
            </v:group>
            <v:group style="position:absolute;left:4947;top:10322;width:711;height:2" coordorigin="4947,10322" coordsize="711,2">
              <v:shape style="position:absolute;left:4947;top:10322;width:711;height:2" coordorigin="4947,10322" coordsize="711,0" path="m4947,10322l5658,10322e" filled="f" stroked="t" strokeweight=".477497pt" strokecolor="#2F2F2F">
                <v:path arrowok="t"/>
              </v:shape>
            </v:group>
            <v:group style="position:absolute;left:5358;top:10319;width:6031;height:2" coordorigin="5358,10319" coordsize="6031,2">
              <v:shape style="position:absolute;left:5358;top:10319;width:6031;height:2" coordorigin="5358,10319" coordsize="6031,0" path="m5358,10319l11388,10319e" filled="f" stroked="t" strokeweight=".954994pt" strokecolor="#4B4B4B">
                <v:path arrowok="t"/>
              </v:shape>
            </v:group>
            <v:group style="position:absolute;left:740;top:10803;width:5100;height:2" coordorigin="740,10803" coordsize="5100,2">
              <v:shape style="position:absolute;left:740;top:10803;width:5100;height:2" coordorigin="740,10803" coordsize="5100,0" path="m740,10803l5840,10803e" filled="f" stroked="t" strokeweight=".954994pt" strokecolor="#545454">
                <v:path arrowok="t"/>
              </v:shape>
            </v:group>
            <v:group style="position:absolute;left:5501;top:10796;width:325;height:2" coordorigin="5501,10796" coordsize="325,2">
              <v:shape style="position:absolute;left:5501;top:10796;width:325;height:2" coordorigin="5501,10796" coordsize="325,0" path="m5501,10796l5825,10796e" filled="f" stroked="t" strokeweight="1.193743pt" strokecolor="#707070">
                <v:path arrowok="t"/>
              </v:shape>
            </v:group>
            <v:group style="position:absolute;left:5749;top:10796;width:1160;height:2" coordorigin="5749,10796" coordsize="1160,2">
              <v:shape style="position:absolute;left:5749;top:10796;width:1160;height:2" coordorigin="5749,10796" coordsize="1160,0" path="m5749,10796l6909,10796e" filled="f" stroked="t" strokeweight=".477497pt" strokecolor="#444444">
                <v:path arrowok="t"/>
              </v:shape>
            </v:group>
            <v:group style="position:absolute;left:6690;top:10793;width:4699;height:2" coordorigin="6690,10793" coordsize="4699,2">
              <v:shape style="position:absolute;left:6690;top:10793;width:4699;height:2" coordorigin="6690,10793" coordsize="4699,0" path="m6690,10793l11388,10793e" filled="f" stroked="t" strokeweight=".954994pt" strokecolor="#575757">
                <v:path arrowok="t"/>
              </v:shape>
            </v:group>
            <v:group style="position:absolute;left:2273;top:10808;width:2;height:531" coordorigin="2273,10808" coordsize="2,531">
              <v:shape style="position:absolute;left:2273;top:10808;width:2;height:531" coordorigin="2273,10808" coordsize="0,531" path="m2273,11339l2273,10808e" filled="f" stroked="t" strokeweight=".238749pt" strokecolor="#545454">
                <v:path arrowok="t"/>
              </v:shape>
            </v:group>
            <v:group style="position:absolute;left:647;top:10913;width:2;height:694" coordorigin="647,10913" coordsize="2,694">
              <v:shape style="position:absolute;left:647;top:10913;width:2;height:694" coordorigin="647,10913" coordsize="0,694" path="m647,11607l647,10913e" filled="f" stroked="t" strokeweight=".238749pt" strokecolor="#1F1F1F">
                <v:path arrowok="t"/>
              </v:shape>
            </v:group>
            <v:group style="position:absolute;left:645;top:11040;width:10744;height:2" coordorigin="645,11040" coordsize="10744,2">
              <v:shape style="position:absolute;left:645;top:11040;width:10744;height:2" coordorigin="645,11040" coordsize="10744,0" path="m645,11040l11388,11040e" filled="f" stroked="t" strokeweight=".954994pt" strokecolor="#4F4F4F">
                <v:path arrowok="t"/>
              </v:shape>
            </v:group>
            <v:group style="position:absolute;left:1055;top:10908;width:2;height:459" coordorigin="1055,10908" coordsize="2,459">
              <v:shape style="position:absolute;left:1055;top:10908;width:2;height:459" coordorigin="1055,10908" coordsize="0,459" path="m1055,11368l1055,10908e" filled="f" stroked="t" strokeweight=".954994pt" strokecolor="#444444">
                <v:path arrowok="t"/>
              </v:shape>
            </v:group>
            <v:group style="position:absolute;left:1647;top:11042;width:2;height:5557" coordorigin="1647,11042" coordsize="2,5557">
              <v:shape style="position:absolute;left:1647;top:11042;width:2;height:5557" coordorigin="1647,11042" coordsize="0,5557" path="m1647,16599l1647,11042e" filled="f" stroked="t" strokeweight=".477497pt" strokecolor="#383838">
                <v:path arrowok="t"/>
              </v:shape>
            </v:group>
            <v:group style="position:absolute;left:7277;top:11023;width:2;height:316" coordorigin="7277,11023" coordsize="2,316">
              <v:shape style="position:absolute;left:7277;top:11023;width:2;height:316" coordorigin="7277,11023" coordsize="0,316" path="m7277,11339l7277,11023e" filled="f" stroked="t" strokeweight=".238749pt" strokecolor="#4F4F4F">
                <v:path arrowok="t"/>
              </v:shape>
            </v:group>
            <v:group style="position:absolute;left:1062;top:11310;width:2;height:3973" coordorigin="1062,11310" coordsize="2,3973">
              <v:shape style="position:absolute;left:1062;top:11310;width:2;height:3973" coordorigin="1062,11310" coordsize="0,3973" path="m1062,15283l1062,11310e" filled="f" stroked="t" strokeweight=".954994pt" strokecolor="#4F4F4F">
                <v:path arrowok="t"/>
              </v:shape>
            </v:group>
            <v:group style="position:absolute;left:2273;top:11339;width:2;height:239" coordorigin="2273,11339" coordsize="2,239">
              <v:shape style="position:absolute;left:2273;top:11339;width:2;height:239" coordorigin="2273,11339" coordsize="0,239" path="m2273,11578l2273,11339e" filled="f" stroked="t" strokeweight=".238749pt" strokecolor="#000000">
                <v:path arrowok="t"/>
              </v:shape>
            </v:group>
            <v:group style="position:absolute;left:7277;top:11339;width:2;height:239" coordorigin="7277,11339" coordsize="2,239">
              <v:shape style="position:absolute;left:7277;top:11339;width:2;height:239" coordorigin="7277,11339" coordsize="0,239" path="m7277,11578l7277,11339e" filled="f" stroked="t" strokeweight=".238749pt" strokecolor="#000000">
                <v:path arrowok="t"/>
              </v:shape>
            </v:group>
            <v:group style="position:absolute;left:11384;top:11310;width:2;height:297" coordorigin="11384,11310" coordsize="2,297">
              <v:shape style="position:absolute;left:11384;top:11310;width:2;height:297" coordorigin="11384,11310" coordsize="0,297" path="m11384,11607l11384,11310e" filled="f" stroked="t" strokeweight=".477497pt" strokecolor="#545454">
                <v:path arrowok="t"/>
              </v:shape>
            </v:group>
            <v:group style="position:absolute;left:649;top:11798;width:1390;height:2" coordorigin="649,11798" coordsize="1390,2">
              <v:shape style="position:absolute;left:649;top:11798;width:1390;height:2" coordorigin="649,11798" coordsize="1390,0" path="m649,11798l2039,11798e" filled="f" stroked="t" strokeweight=".954994pt" strokecolor="#545454">
                <v:path arrowok="t"/>
              </v:shape>
            </v:group>
            <v:group style="position:absolute;left:647;top:11549;width:2;height:144" coordorigin="647,11549" coordsize="2,144">
              <v:shape style="position:absolute;left:647;top:11549;width:2;height:144" coordorigin="647,11549" coordsize="0,144" path="m647,11693l647,11549e" filled="f" stroked="t" strokeweight=".238749pt" strokecolor="#383838">
                <v:path arrowok="t"/>
              </v:shape>
            </v:group>
            <v:group style="position:absolute;left:1982;top:11798;width:807;height:2" coordorigin="1982,11798" coordsize="807,2">
              <v:shape style="position:absolute;left:1982;top:11798;width:807;height:2" coordorigin="1982,11798" coordsize="807,0" path="m1982,11798l2789,11798e" filled="f" stroked="t" strokeweight=".477497pt" strokecolor="#1C1C1C">
                <v:path arrowok="t"/>
              </v:shape>
            </v:group>
            <v:group style="position:absolute;left:2273;top:11578;width:2;height:206" coordorigin="2273,11578" coordsize="2,206">
              <v:shape style="position:absolute;left:2273;top:11578;width:2;height:206" coordorigin="2273,11578" coordsize="0,206" path="m2273,11784l2273,11578e" filled="f" stroked="t" strokeweight=".238749pt" strokecolor="#878787">
                <v:path arrowok="t"/>
              </v:shape>
            </v:group>
            <v:group style="position:absolute;left:2731;top:11796;width:697;height:2" coordorigin="2731,11796" coordsize="697,2">
              <v:shape style="position:absolute;left:2731;top:11796;width:697;height:2" coordorigin="2731,11796" coordsize="697,0" path="m2731,11796l3428,11796e" filled="f" stroked="t" strokeweight=".716246pt" strokecolor="#3F3F3F">
                <v:path arrowok="t"/>
              </v:shape>
            </v:group>
            <v:group style="position:absolute;left:3180;top:11796;width:611;height:2" coordorigin="3180,11796" coordsize="611,2">
              <v:shape style="position:absolute;left:3180;top:11796;width:611;height:2" coordorigin="3180,11796" coordsize="611,0" path="m3180,11796l3791,11796e" filled="f" stroked="t" strokeweight=".477497pt" strokecolor="#2B2B2B">
                <v:path arrowok="t"/>
              </v:shape>
            </v:group>
            <v:group style="position:absolute;left:3734;top:11794;width:1924;height:2" coordorigin="3734,11794" coordsize="1924,2">
              <v:shape style="position:absolute;left:3734;top:11794;width:1924;height:2" coordorigin="3734,11794" coordsize="1924,0" path="m3734,11794l5658,11794e" filled="f" stroked="t" strokeweight=".954994pt" strokecolor="#4B4B4B">
                <v:path arrowok="t"/>
              </v:shape>
            </v:group>
            <v:group style="position:absolute;left:7277;top:11578;width:2;height:708" coordorigin="7277,11578" coordsize="2,708">
              <v:shape style="position:absolute;left:7277;top:11578;width:2;height:708" coordorigin="7277,11578" coordsize="0,708" path="m7277,12287l7277,11578e" filled="f" stroked="t" strokeweight=".238749pt" strokecolor="#4B4B4B">
                <v:path arrowok="t"/>
              </v:shape>
            </v:group>
            <v:group style="position:absolute;left:4006;top:11784;width:7382;height:2" coordorigin="4006,11784" coordsize="7382,2">
              <v:shape style="position:absolute;left:4006;top:11784;width:7382;height:2" coordorigin="4006,11784" coordsize="7382,0" path="m4006,11784l11388,11784e" filled="f" stroked="t" strokeweight=".954994pt" strokecolor="#545454">
                <v:path arrowok="t"/>
              </v:shape>
            </v:group>
            <v:group style="position:absolute;left:11384;top:11549;width:2;height:3652" coordorigin="11384,11549" coordsize="2,3652">
              <v:shape style="position:absolute;left:11384;top:11549;width:2;height:3652" coordorigin="11384,11549" coordsize="0,3652" path="m11384,15201l11384,11549e" filled="f" stroked="t" strokeweight=".238749pt" strokecolor="#3F3F3F">
                <v:path arrowok="t"/>
              </v:shape>
            </v:group>
            <v:group style="position:absolute;left:616;top:11770;width:2;height:4796" coordorigin="616,11770" coordsize="2,4796">
              <v:shape style="position:absolute;left:616;top:11770;width:2;height:4796" coordorigin="616,11770" coordsize="0,4796" path="m616,16566l616,11770e" filled="f" stroked="t" strokeweight=".238749pt" strokecolor="#000000">
                <v:path arrowok="t"/>
              </v:shape>
            </v:group>
            <v:group style="position:absolute;left:2273;top:11770;width:2;height:517" coordorigin="2273,11770" coordsize="2,517">
              <v:shape style="position:absolute;left:2273;top:11770;width:2;height:517" coordorigin="2273,11770" coordsize="0,517" path="m2273,12287l2273,11770e" filled="f" stroked="t" strokeweight=".238749pt" strokecolor="#575757">
                <v:path arrowok="t"/>
              </v:shape>
            </v:group>
            <v:group style="position:absolute;left:2273;top:12287;width:2;height:1498" coordorigin="2273,12287" coordsize="2,1498">
              <v:shape style="position:absolute;left:2273;top:12287;width:2;height:1498" coordorigin="2273,12287" coordsize="0,1498" path="m2273,13785l2273,12287e" filled="f" stroked="t" strokeweight=".238749pt" strokecolor="#000000">
                <v:path arrowok="t"/>
              </v:shape>
            </v:group>
            <v:group style="position:absolute;left:7277;top:12287;width:2;height:3494" coordorigin="7277,12287" coordsize="2,3494">
              <v:shape style="position:absolute;left:7277;top:12287;width:2;height:3494" coordorigin="7277,12287" coordsize="0,3494" path="m7277,15781l7277,12287e" filled="f" stroked="t" strokeweight=".238749pt" strokecolor="#000000">
                <v:path arrowok="t"/>
              </v:shape>
            </v:group>
            <v:group style="position:absolute;left:11355;top:12837;width:2;height:2944" coordorigin="11355,12837" coordsize="2,2944">
              <v:shape style="position:absolute;left:11355;top:12837;width:2;height:2944" coordorigin="11355,12837" coordsize="0,2944" path="m11355,15781l11355,12837e" filled="f" stroked="t" strokeweight=".238749pt" strokecolor="#000000">
                <v:path arrowok="t"/>
              </v:shape>
            </v:group>
            <v:group style="position:absolute;left:1652;top:13421;width:2;height:392" coordorigin="1652,13421" coordsize="2,392">
              <v:shape style="position:absolute;left:1652;top:13421;width:2;height:392" coordorigin="1652,13421" coordsize="0,392" path="m1652,13813l1652,13421e" filled="f" stroked="t" strokeweight=".477497pt" strokecolor="#1F1F1F">
                <v:path arrowok="t"/>
              </v:shape>
            </v:group>
            <v:group style="position:absolute;left:654;top:13890;width:1652;height:2" coordorigin="654,13890" coordsize="1652,2">
              <v:shape style="position:absolute;left:654;top:13890;width:1652;height:2" coordorigin="654,13890" coordsize="1652,0" path="m654,13890l2306,13890e" filled="f" stroked="t" strokeweight=".477497pt" strokecolor="#4F4F54">
                <v:path arrowok="t"/>
              </v:shape>
            </v:group>
            <v:group style="position:absolute;left:2273;top:13785;width:2;height:139" coordorigin="2273,13785" coordsize="2,139">
              <v:shape style="position:absolute;left:2273;top:13785;width:2;height:139" coordorigin="2273,13785" coordsize="0,139" path="m2273,13923l2273,13785e" filled="f" stroked="t" strokeweight=".238749pt" strokecolor="#4B4B4B">
                <v:path arrowok="t"/>
              </v:shape>
            </v:group>
            <v:group style="position:absolute;left:2273;top:13919;width:2;height:2652" coordorigin="2273,13919" coordsize="2,2652">
              <v:shape style="position:absolute;left:2273;top:13919;width:2;height:2652" coordorigin="2273,13919" coordsize="0,2652" path="m2273,16570l2273,13919e" filled="f" stroked="t" strokeweight=".238749pt" strokecolor="#000000">
                <v:path arrowok="t"/>
              </v:shape>
            </v:group>
            <v:group style="position:absolute;left:1070;top:13904;width:2;height:1378" coordorigin="1070,13904" coordsize="2,1378">
              <v:shape style="position:absolute;left:1070;top:13904;width:2;height:1378" coordorigin="1070,13904" coordsize="0,1378" path="m1070,15283l1070,13904e" filled="f" stroked="t" strokeweight=".954994pt" strokecolor="#575757">
                <v:path arrowok="t"/>
              </v:shape>
            </v:group>
            <v:group style="position:absolute;left:1655;top:14105;width:2;height:306" coordorigin="1655,14105" coordsize="2,306">
              <v:shape style="position:absolute;left:1655;top:14105;width:2;height:306" coordorigin="1655,14105" coordsize="0,306" path="m1655,14412l1655,14105e" filled="f" stroked="t" strokeweight=".716246pt" strokecolor="#4F4F4F">
                <v:path arrowok="t"/>
              </v:shape>
            </v:group>
            <v:group style="position:absolute;left:1659;top:14354;width:2;height:2240" coordorigin="1659,14354" coordsize="2,2240">
              <v:shape style="position:absolute;left:1659;top:14354;width:2;height:2240" coordorigin="1659,14354" coordsize="0,2240" path="m1659,16594l1659,14354e" filled="f" stroked="t" strokeweight=".477497pt" strokecolor="#383838">
                <v:path arrowok="t"/>
              </v:shape>
            </v:group>
            <v:group style="position:absolute;left:1077;top:12923;width:2;height:3671" coordorigin="1077,12923" coordsize="2,3671">
              <v:shape style="position:absolute;left:1077;top:12923;width:2;height:3671" coordorigin="1077,12923" coordsize="0,3671" path="m1077,16594l1077,12923e" filled="f" stroked="t" strokeweight=".477497pt" strokecolor="#3F3F3F">
                <v:path arrowok="t"/>
              </v:shape>
            </v:group>
            <v:group style="position:absolute;left:664;top:16587;width:1008;height:2" coordorigin="664,16587" coordsize="1008,2">
              <v:shape style="position:absolute;left:664;top:16587;width:1008;height:2" coordorigin="664,16587" coordsize="1008,0" path="m664,16587l1671,16587e" filled="f" stroked="t" strokeweight=".716246pt" strokecolor="#545454">
                <v:path arrowok="t"/>
              </v:shape>
            </v:group>
            <v:group style="position:absolute;left:1609;top:16580;width:4832;height:2" coordorigin="1609,16580" coordsize="4832,2">
              <v:shape style="position:absolute;left:1609;top:16580;width:4832;height:2" coordorigin="1609,16580" coordsize="4832,0" path="m1609,16580l6441,16580e" filled="f" stroked="t" strokeweight=".954994pt" strokecolor="#575757">
                <v:path arrowok="t"/>
              </v:shape>
            </v:group>
            <v:group style="position:absolute;left:7277;top:15781;width:2;height:790" coordorigin="7277,15781" coordsize="2,790">
              <v:shape style="position:absolute;left:7277;top:15781;width:2;height:790" coordorigin="7277,15781" coordsize="0,790" path="m7277,16570l7277,15781e" filled="f" stroked="t" strokeweight=".238749pt" strokecolor="#1F1F1F">
                <v:path arrowok="t"/>
              </v:shape>
            </v:group>
            <v:group style="position:absolute;left:7248;top:16570;width:449;height:2" coordorigin="7248,16570" coordsize="449,2">
              <v:shape style="position:absolute;left:7248;top:16570;width:449;height:2" coordorigin="7248,16570" coordsize="449,0" path="m7248,16570l7697,16570e" filled="f" stroked="t" strokeweight=".477497pt" strokecolor="#232323">
                <v:path arrowok="t"/>
              </v:shape>
            </v:group>
            <v:group style="position:absolute;left:6198;top:16570;width:5219;height:2" coordorigin="6198,16570" coordsize="5219,2">
              <v:shape style="position:absolute;left:6198;top:16570;width:5219;height:2" coordorigin="6198,16570" coordsize="5219,0" path="m6198,16570l11417,16570e" filled="f" stroked="t" strokeweight=".477497pt" strokecolor="#3F3F3F">
                <v:path arrowok="t"/>
              </v:shape>
            </v:group>
            <v:group style="position:absolute;left:8151;top:16566;width:936;height:2" coordorigin="8151,16566" coordsize="936,2">
              <v:shape style="position:absolute;left:8151;top:16566;width:936;height:2" coordorigin="8151,16566" coordsize="936,0" path="m8151,16566l9087,16566e" filled="f" stroked="t" strokeweight=".477497pt" strokecolor="#232323">
                <v:path arrowok="t"/>
              </v:shape>
            </v:group>
            <v:group style="position:absolute;left:9029;top:16561;width:2392;height:2" coordorigin="9029,16561" coordsize="2392,2">
              <v:shape style="position:absolute;left:9029;top:16561;width:2392;height:2" coordorigin="9029,16561" coordsize="2392,0" path="m9029,16561l11422,16561e" filled="f" stroked="t" strokeweight=".716246pt" strokecolor="#484848">
                <v:path arrowok="t"/>
              </v:shape>
            </v:group>
            <v:group style="position:absolute;left:11355;top:15781;width:2;height:790" coordorigin="11355,15781" coordsize="2,790">
              <v:shape style="position:absolute;left:11355;top:15781;width:2;height:790" coordorigin="11355,15781" coordsize="0,790" path="m11355,16570l11355,15781e" filled="f" stroked="t" strokeweight=".238749pt" strokecolor="#38383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33333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Kuze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40" w:lineRule="auto"/>
        <w:ind w:left="4856" w:right="53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520" w:right="54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92" w:right="-20"/>
        <w:jc w:val="left"/>
        <w:tabs>
          <w:tab w:pos="898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968784pt;margin-top:-13.038597pt;width:292.674794pt;height:53pt;mso-position-horizontal-relative:page;mso-position-vertical-relative:paragraph;z-index:-15324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244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282828"/>
                      <w:spacing w:val="0"/>
                      <w:w w:val="39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28282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0"/>
                      <w:w w:val="100"/>
                      <w:position w:val="46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20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0"/>
                      <w:w w:val="100"/>
                      <w:position w:val="46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0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20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83838"/>
                      <w:spacing w:val="0"/>
                      <w:w w:val="102"/>
                      <w:position w:val="46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383838"/>
          <w:spacing w:val="14"/>
          <w:w w:val="22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606262"/>
          <w:spacing w:val="0"/>
          <w:w w:val="52"/>
          <w:position w:val="4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7" w:after="0" w:line="194" w:lineRule="exact"/>
        <w:ind w:left="261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57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1"/>
          <w:position w:val="-3"/>
        </w:rPr>
        <w:t>BÜYÜK.SEHIR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19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8"/>
          <w:w w:val="100"/>
          <w:position w:val="-1"/>
        </w:rPr>
        <w:t>B</w:t>
      </w:r>
      <w:r>
        <w:rPr>
          <w:rFonts w:ascii="Arial" w:hAnsi="Arial" w:cs="Arial" w:eastAsia="Arial"/>
          <w:sz w:val="15"/>
          <w:szCs w:val="15"/>
          <w:color w:val="505252"/>
          <w:spacing w:val="10"/>
          <w:w w:val="100"/>
          <w:position w:val="-1"/>
        </w:rPr>
        <w:t>E</w:t>
      </w:r>
      <w:r>
        <w:rPr>
          <w:rFonts w:ascii="Arial" w:hAnsi="Arial" w:cs="Arial" w:eastAsia="Arial"/>
          <w:sz w:val="15"/>
          <w:szCs w:val="15"/>
          <w:color w:val="383838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5"/>
          <w:szCs w:val="15"/>
          <w:color w:val="606262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5"/>
          <w:szCs w:val="15"/>
          <w:color w:val="606262"/>
          <w:spacing w:val="5"/>
          <w:w w:val="100"/>
          <w:position w:val="-1"/>
        </w:rPr>
        <w:t>D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>IY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06262"/>
          <w:spacing w:val="0"/>
          <w:w w:val="100"/>
          <w:position w:val="-1"/>
        </w:rPr>
        <w:t>ESI</w:t>
      </w:r>
      <w:r>
        <w:rPr>
          <w:rFonts w:ascii="Arial" w:hAnsi="Arial" w:cs="Arial" w:eastAsia="Arial"/>
          <w:sz w:val="15"/>
          <w:szCs w:val="15"/>
          <w:color w:val="606262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062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60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2" w:after="0" w:line="220" w:lineRule="auto"/>
        <w:ind w:left="107" w:right="4663" w:firstLine="-5"/>
        <w:jc w:val="left"/>
        <w:tabs>
          <w:tab w:pos="1900" w:val="left"/>
          <w:tab w:pos="3560" w:val="left"/>
          <w:tab w:pos="46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7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6"/>
          <w:w w:val="107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2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123"/>
          <w:position w:val="0"/>
        </w:rPr>
        <w:t>24/ı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5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68"/>
          <w:position w:val="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69"/>
          <w:position w:val="1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15"/>
          <w:w w:val="62"/>
          <w:position w:val="1"/>
        </w:rPr>
        <w:t>e</w:t>
      </w:r>
      <w:r>
        <w:rPr>
          <w:rFonts w:ascii="Arial" w:hAnsi="Arial" w:cs="Arial" w:eastAsia="Arial"/>
          <w:sz w:val="26"/>
          <w:szCs w:val="26"/>
          <w:color w:val="282828"/>
          <w:spacing w:val="-23"/>
          <w:w w:val="125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91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IKay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2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14"/>
          <w:position w:val="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4"/>
          <w:w w:val="114"/>
          <w:position w:val="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14"/>
          <w:position w:val="0"/>
        </w:rPr>
        <w:t>46/1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5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0"/>
        </w:rPr>
        <w:t>IBil.dirinı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ESIM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ldiri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0"/>
        </w:rPr>
        <w:t>o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Arial" w:hAnsi="Arial" w:cs="Arial" w:eastAsia="Arial"/>
          <w:sz w:val="20"/>
          <w:szCs w:val="20"/>
          <w:color w:val="383838"/>
          <w:spacing w:val="1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07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Mah.l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02" w:right="-20"/>
        <w:jc w:val="left"/>
        <w:tabs>
          <w:tab w:pos="1720" w:val="left"/>
          <w:tab w:pos="42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'(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9" w:lineRule="exact"/>
        <w:ind w:left="107" w:right="-20"/>
        <w:jc w:val="left"/>
        <w:tabs>
          <w:tab w:pos="268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77"/>
          <w:position w:val="4"/>
        </w:rPr>
        <w:t>Jv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6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2712" w:right="-20"/>
        <w:jc w:val="left"/>
        <w:tabs>
          <w:tab w:pos="52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450851pt;margin-top:1.739855pt;width:3.74504pt;height:26pt;mso-position-horizontal-relative:page;mso-position-vertical-relative:paragraph;z-index:-1532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0626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spacing w:val="-1"/>
          <w:w w:val="97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606262"/>
          <w:spacing w:val="6"/>
          <w:w w:val="97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3"/>
          <w:w w:val="97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505252"/>
          <w:spacing w:val="-8"/>
          <w:w w:val="97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97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606262"/>
          <w:spacing w:val="-1"/>
          <w:w w:val="97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7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-10"/>
          <w:w w:val="97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97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97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97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8"/>
          <w:w w:val="100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505252"/>
          <w:spacing w:val="-10"/>
          <w:w w:val="100"/>
          <w:position w:val="-1"/>
        </w:rPr>
        <w:t>g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ir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-2"/>
          <w:w w:val="100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position w:val="-1"/>
        </w:rPr>
        <w:t>ş</w:t>
      </w:r>
      <w:r>
        <w:rPr>
          <w:rFonts w:ascii="Arial" w:hAnsi="Arial" w:cs="Arial" w:eastAsia="Arial"/>
          <w:sz w:val="17"/>
          <w:szCs w:val="17"/>
          <w:color w:val="505252"/>
          <w:spacing w:val="-7"/>
          <w:w w:val="100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7"/>
          <w:szCs w:val="17"/>
          <w:color w:val="606262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lik</w:t>
      </w:r>
      <w:r>
        <w:rPr>
          <w:rFonts w:ascii="Arial" w:hAnsi="Arial" w:cs="Arial" w:eastAsia="Arial"/>
          <w:sz w:val="17"/>
          <w:szCs w:val="17"/>
          <w:color w:val="282828"/>
          <w:spacing w:val="-3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color w:val="383838"/>
          <w:spacing w:val="-16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color w:val="606262"/>
          <w:spacing w:val="-8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left="3526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2"/>
          <w:position w:val="9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6"/>
          <w:w w:val="115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9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07" w:right="-20"/>
        <w:jc w:val="left"/>
        <w:tabs>
          <w:tab w:pos="180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774" w:right="76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MehmetMANAV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20" w:right="-20"/>
        <w:jc w:val="left"/>
        <w:tabs>
          <w:tab w:pos="37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0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7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096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2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7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73" w:lineRule="auto"/>
        <w:ind w:left="1754" w:right="5383" w:firstLine="2016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02" w:right="-20"/>
        <w:jc w:val="left"/>
        <w:tabs>
          <w:tab w:pos="1720" w:val="left"/>
          <w:tab w:pos="37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8" w:lineRule="auto"/>
        <w:ind w:left="1749" w:right="7955" w:firstLine="-1647"/>
        <w:jc w:val="left"/>
        <w:tabs>
          <w:tab w:pos="720" w:val="left"/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ardımaGelen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17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12" w:right="1715" w:firstLine="-1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göıüldü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02" w:right="-20"/>
        <w:jc w:val="left"/>
        <w:tabs>
          <w:tab w:pos="3760" w:val="left"/>
          <w:tab w:pos="56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5639" w:right="4343"/>
        <w:jc w:val="center"/>
        <w:tabs>
          <w:tab w:pos="7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606262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60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606262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18181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8" w:lineRule="auto"/>
        <w:ind w:left="102" w:right="5798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12" w:right="48" w:firstLine="1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oruşturmacia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2" w:right="-20"/>
        <w:jc w:val="left"/>
        <w:tabs>
          <w:tab w:pos="1740" w:val="left"/>
          <w:tab w:pos="58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383838"/>
          <w:spacing w:val="-20"/>
          <w:w w:val="172"/>
        </w:rPr>
        <w:t>i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5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02" w:right="9962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Kim{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5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6" w:lineRule="exact"/>
        <w:ind w:left="121" w:right="-20"/>
        <w:jc w:val="left"/>
        <w:tabs>
          <w:tab w:pos="1740" w:val="left"/>
          <w:tab w:pos="258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06262"/>
          <w:spacing w:val="11"/>
          <w:w w:val="237"/>
        </w:rPr>
        <w:t>'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1"/>
        </w:rPr>
        <w:t>aıilı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4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4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07" w:right="-20"/>
        <w:jc w:val="left"/>
        <w:tabs>
          <w:tab w:pos="900" w:val="left"/>
          <w:tab w:pos="318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1"/>
          <w:position w:val="0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0"/>
        </w:rPr>
        <w:t>aral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8" w:lineRule="exact"/>
        <w:ind w:left="1907" w:right="-20"/>
        <w:jc w:val="left"/>
        <w:tabs>
          <w:tab w:pos="4440" w:val="left"/>
          <w:tab w:pos="8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5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5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95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2"/>
        </w:rPr>
        <w:t>'i:</w:t>
      </w:r>
      <w:r>
        <w:rPr>
          <w:rFonts w:ascii="Arial" w:hAnsi="Arial" w:cs="Arial" w:eastAsia="Arial"/>
          <w:sz w:val="20"/>
          <w:szCs w:val="20"/>
          <w:color w:val="505252"/>
          <w:spacing w:val="-53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0"/>
          <w:w w:val="69"/>
          <w:position w:val="-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22"/>
          <w:w w:val="69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606262"/>
          <w:spacing w:val="0"/>
          <w:w w:val="69"/>
          <w:position w:val="-2"/>
        </w:rPr>
        <w:t>J</w:t>
      </w:r>
      <w:r>
        <w:rPr>
          <w:rFonts w:ascii="Arial" w:hAnsi="Arial" w:cs="Arial" w:eastAsia="Arial"/>
          <w:sz w:val="24"/>
          <w:szCs w:val="24"/>
          <w:color w:val="606262"/>
          <w:spacing w:val="28"/>
          <w:w w:val="6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60"/>
          <w:position w:val="-2"/>
        </w:rPr>
        <w:t>MaYıs</w:t>
      </w:r>
      <w:r>
        <w:rPr>
          <w:rFonts w:ascii="Arial" w:hAnsi="Arial" w:cs="Arial" w:eastAsia="Arial"/>
          <w:sz w:val="23"/>
          <w:szCs w:val="23"/>
          <w:color w:val="505252"/>
          <w:spacing w:val="6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05252"/>
          <w:spacing w:val="0"/>
          <w:w w:val="60"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4675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6.764923pt;margin-top:1.825825pt;width:.1pt;height:12.701886pt;mso-position-horizontal-relative:page;mso-position-vertical-relative:paragraph;z-index:-15338" coordorigin="2935,37" coordsize="2,254">
            <v:shape style="position:absolute;left:2935;top:37;width:2;height:254" coordorigin="2935,37" coordsize="0,254" path="m2935,291l2935,37e" filled="f" stroked="t" strokeweight=".957683pt" strokecolor="#232B74">
              <v:path arrowok="t"/>
            </v:shape>
          </v:group>
          <w10:wrap type="none"/>
        </w:pict>
      </w:r>
      <w:r>
        <w:rPr/>
        <w:pict>
          <v:group style="position:absolute;margin-left:403.18457pt;margin-top:13.089763pt;width:36.870797pt;height:.1pt;mso-position-horizontal-relative:page;mso-position-vertical-relative:paragraph;z-index:-15337" coordorigin="8064,262" coordsize="737,2">
            <v:shape style="position:absolute;left:8064;top:262;width:737;height:2" coordorigin="8064,262" coordsize="737,0" path="m8064,262l8801,262e" filled="f" stroked="t" strokeweight=".2394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4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5"/>
          <w:position w:val="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80" w:right="8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!tfaiyeci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93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05252"/>
          <w:w w:val="115"/>
          <w:position w:val="-9"/>
        </w:rPr>
        <w:t>.N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-31"/>
          <w:w w:val="114"/>
          <w:position w:val="-9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-72"/>
          <w:w w:val="136"/>
          <w:position w:val="-9"/>
        </w:rPr>
        <w:t>İ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114"/>
          <w:position w:val="-9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74"/>
        <w:jc w:val="left"/>
        <w:rPr>
          <w:rFonts w:ascii="Courier New" w:hAnsi="Courier New" w:cs="Courier New" w:eastAsia="Courier New"/>
          <w:sz w:val="23"/>
          <w:szCs w:val="2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3"/>
          <w:szCs w:val="23"/>
          <w:color w:val="41428C"/>
          <w:spacing w:val="0"/>
          <w:w w:val="77"/>
        </w:rPr>
        <w:t>f--</w:t>
      </w:r>
      <w:r>
        <w:rPr>
          <w:rFonts w:ascii="Courier New" w:hAnsi="Courier New" w:cs="Courier New" w:eastAsia="Courier New"/>
          <w:sz w:val="23"/>
          <w:szCs w:val="23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89" w:lineRule="exact"/>
        <w:ind w:right="-20"/>
        <w:jc w:val="left"/>
        <w:tabs>
          <w:tab w:pos="5900" w:val="left"/>
          <w:tab w:pos="65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50.949005pt;margin-top:8.343554pt;width:.1pt;height:8.388038pt;mso-position-horizontal-relative:page;mso-position-vertical-relative:paragraph;z-index:-15336" coordorigin="9019,167" coordsize="2,168">
            <v:shape style="position:absolute;left:9019;top:167;width:2;height:168" coordorigin="9019,167" coordsize="0,168" path="m9019,335l9019,167e" filled="f" stroked="t" strokeweight="1.197104pt" strokecolor="#2B3BB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34"/>
          <w:position w:val="-9"/>
        </w:rPr>
        <w:t>ŞEK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34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A8A8A8"/>
          <w:spacing w:val="49"/>
          <w:w w:val="134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939395"/>
          <w:spacing w:val="0"/>
          <w:w w:val="100"/>
          <w:position w:val="-11"/>
        </w:rPr>
        <w:t>l"</w:t>
      </w:r>
      <w:r>
        <w:rPr>
          <w:rFonts w:ascii="Arial" w:hAnsi="Arial" w:cs="Arial" w:eastAsia="Arial"/>
          <w:sz w:val="19"/>
          <w:szCs w:val="19"/>
          <w:color w:val="939395"/>
          <w:spacing w:val="-51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939395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939395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220"/>
          <w:position w:val="-11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4" w:equalWidth="0">
            <w:col w:w="784" w:space="1200"/>
            <w:col w:w="506" w:space="370"/>
            <w:col w:w="319" w:space="155"/>
            <w:col w:w="8426"/>
          </w:cols>
        </w:sectPr>
      </w:pPr>
      <w:rPr/>
    </w:p>
    <w:p>
      <w:pPr>
        <w:spacing w:before="0" w:after="0" w:line="330" w:lineRule="exact"/>
        <w:ind w:left="1984" w:right="-90"/>
        <w:jc w:val="left"/>
        <w:tabs>
          <w:tab w:pos="85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-21"/>
          <w:w w:val="113"/>
          <w:position w:val="-2"/>
        </w:rPr>
        <w:t>I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13"/>
          <w:position w:val="-2"/>
        </w:rPr>
        <w:t>tfaiy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13"/>
          <w:position w:val="-2"/>
        </w:rPr>
        <w:t>e</w:t>
      </w:r>
      <w:r>
        <w:rPr>
          <w:rFonts w:ascii="Arial" w:hAnsi="Arial" w:cs="Arial" w:eastAsia="Arial"/>
          <w:sz w:val="22"/>
          <w:szCs w:val="22"/>
          <w:color w:val="505252"/>
          <w:spacing w:val="-6"/>
          <w:w w:val="113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22"/>
          <w:szCs w:val="22"/>
          <w:color w:val="505252"/>
          <w:spacing w:val="8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position w:val="-2"/>
        </w:rPr>
        <w:t>Bölge</w:t>
      </w:r>
      <w:r>
        <w:rPr>
          <w:rFonts w:ascii="Arial" w:hAnsi="Arial" w:cs="Arial" w:eastAsia="Arial"/>
          <w:sz w:val="22"/>
          <w:szCs w:val="22"/>
          <w:color w:val="505252"/>
          <w:spacing w:val="-50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3"/>
          <w:szCs w:val="33"/>
          <w:color w:val="606262"/>
          <w:spacing w:val="10"/>
          <w:w w:val="74"/>
          <w:position w:val="0"/>
        </w:rPr>
        <w:t>B</w:t>
      </w:r>
      <w:r>
        <w:rPr>
          <w:rFonts w:ascii="Times New Roman" w:hAnsi="Times New Roman" w:cs="Times New Roman" w:eastAsia="Times New Roman"/>
          <w:sz w:val="33"/>
          <w:szCs w:val="33"/>
          <w:color w:val="3A3F62"/>
          <w:spacing w:val="0"/>
          <w:w w:val="74"/>
          <w:position w:val="0"/>
        </w:rPr>
        <w:t>\i</w:t>
      </w:r>
      <w:r>
        <w:rPr>
          <w:rFonts w:ascii="Times New Roman" w:hAnsi="Times New Roman" w:cs="Times New Roman" w:eastAsia="Times New Roman"/>
          <w:sz w:val="33"/>
          <w:szCs w:val="33"/>
          <w:color w:val="3A3F62"/>
          <w:spacing w:val="0"/>
          <w:w w:val="74"/>
          <w:position w:val="0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3A3F62"/>
          <w:spacing w:val="47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06262"/>
          <w:spacing w:val="-41"/>
          <w:w w:val="119"/>
          <w:position w:val="0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939395"/>
          <w:spacing w:val="0"/>
          <w:w w:val="42"/>
          <w:position w:val="0"/>
        </w:rPr>
        <w:t>,-..:</w:t>
      </w:r>
      <w:r>
        <w:rPr>
          <w:rFonts w:ascii="Times New Roman" w:hAnsi="Times New Roman" w:cs="Times New Roman" w:eastAsia="Times New Roman"/>
          <w:sz w:val="33"/>
          <w:szCs w:val="33"/>
          <w:color w:val="939395"/>
          <w:spacing w:val="-20"/>
          <w:w w:val="42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939395"/>
          <w:spacing w:val="-90"/>
          <w:w w:val="99"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939395"/>
          <w:spacing w:val="0"/>
          <w:w w:val="42"/>
          <w:position w:val="0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BABABD"/>
          <w:spacing w:val="0"/>
          <w:w w:val="4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ABA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ABAB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606262"/>
          <w:spacing w:val="0"/>
          <w:w w:val="137"/>
        </w:rPr>
        <w:t>:1t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2" w:equalWidth="0">
            <w:col w:w="9384" w:space="228"/>
            <w:col w:w="2148"/>
          </w:cols>
        </w:sectPr>
      </w:pPr>
      <w:rPr/>
    </w:p>
    <w:p>
      <w:pPr>
        <w:spacing w:before="0" w:after="0" w:line="215" w:lineRule="exact"/>
        <w:ind w:left="1850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703461pt;margin-top:10.727954pt;width:12.518382pt;height:16.5pt;mso-position-horizontal-relative:page;mso-position-vertical-relative:paragraph;z-index:-15322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505252"/>
                      <w:spacing w:val="-98"/>
                      <w:w w:val="67"/>
                    </w:rPr>
                    <w:t>a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83838"/>
                      <w:spacing w:val="-26"/>
                      <w:w w:val="114"/>
                    </w:rPr>
                    <w:t>ı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606262"/>
                      <w:spacing w:val="0"/>
                      <w:w w:val="119"/>
                    </w:rPr>
                    <w:t>t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0"/>
          <w:position w:val="-1"/>
        </w:rPr>
        <w:t>Pasta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85"/>
          <w:position w:val="-1"/>
        </w:rPr>
        <w:t>Çrı:.Aph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85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24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262"/>
          <w:spacing w:val="0"/>
          <w:w w:val="104"/>
          <w:position w:val="-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w w:val="64"/>
          <w:position w:val="-8"/>
        </w:rPr>
        <w:t>fa_i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65"/>
          <w:position w:val="-8"/>
        </w:rPr>
        <w:t>y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89"/>
          <w:position w:val="-8"/>
        </w:rPr>
        <w:t>eit-angı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100"/>
          <w:position w:val="-8"/>
        </w:rPr>
      </w:r>
      <w:r>
        <w:rPr>
          <w:rFonts w:ascii="Arial" w:hAnsi="Arial" w:cs="Arial" w:eastAsia="Arial"/>
          <w:sz w:val="21"/>
          <w:szCs w:val="21"/>
          <w:color w:val="383838"/>
          <w:spacing w:val="4"/>
          <w:w w:val="72"/>
          <w:position w:val="-8"/>
        </w:rPr>
        <w:t>v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72"/>
          <w:position w:val="-8"/>
        </w:rPr>
        <w:t>e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72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3"/>
          <w:w w:val="45"/>
          <w:position w:val="-8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-32"/>
          <w:w w:val="92"/>
          <w:position w:val="-8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93"/>
          <w:position w:val="-8"/>
        </w:rPr>
        <w:t>tfl,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2" w:equalWidth="0">
            <w:col w:w="3935" w:space="4384"/>
            <w:col w:w="3441"/>
          </w:cols>
        </w:sectPr>
      </w:pPr>
      <w:rPr/>
    </w:p>
    <w:p>
      <w:pPr>
        <w:spacing w:before="47" w:after="0" w:line="258" w:lineRule="exact"/>
        <w:ind w:right="-20"/>
        <w:jc w:val="right"/>
        <w:tabs>
          <w:tab w:pos="1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31.32312pt;margin-top:14.900289pt;width:3.666946pt;height:15.820151pt;mso-position-horizontal-relative:page;mso-position-vertical-relative:paragraph;z-index:-15331" coordorigin="8626,298" coordsize="73,316">
            <v:group style="position:absolute;left:8645;top:316;width:2;height:148" coordorigin="8645,316" coordsize="2,148">
              <v:shape style="position:absolute;left:8645;top:316;width:2;height:148" coordorigin="8645,316" coordsize="0,148" path="m8645,464l8645,316e" filled="f" stroked="t" strokeweight="1.81325pt" strokecolor="#EBEDED">
                <v:path arrowok="t"/>
              </v:shape>
            </v:group>
            <v:group style="position:absolute;left:8677;top:349;width:2;height:242" coordorigin="8677,349" coordsize="2,242">
              <v:shape style="position:absolute;left:8677;top:349;width:2;height:242" coordorigin="8677,349" coordsize="0,242" path="m8677,591l8677,349e" filled="f" stroked="t" strokeweight="2.327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2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9"/>
          <w:w w:val="100"/>
          <w:position w:val="3"/>
        </w:rPr>
        <w:t>V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11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15"/>
          <w:w w:val="100"/>
          <w:position w:val="-11"/>
        </w:rPr>
        <w:t> </w:t>
      </w:r>
      <w:r>
        <w:rPr>
          <w:rFonts w:ascii="Arial" w:hAnsi="Arial" w:cs="Arial" w:eastAsia="Arial"/>
          <w:sz w:val="31"/>
          <w:szCs w:val="31"/>
          <w:color w:val="505252"/>
          <w:spacing w:val="0"/>
          <w:w w:val="61"/>
          <w:position w:val="-11"/>
        </w:rPr>
        <w:t>.</w:t>
      </w:r>
      <w:r>
        <w:rPr>
          <w:rFonts w:ascii="Arial" w:hAnsi="Arial" w:cs="Arial" w:eastAsia="Arial"/>
          <w:sz w:val="31"/>
          <w:szCs w:val="31"/>
          <w:color w:val="505252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1"/>
          <w:szCs w:val="31"/>
          <w:color w:val="505252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0"/>
          <w:w w:val="90"/>
          <w:position w:val="-1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69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65"/>
          <w:position w:val="-5"/>
        </w:rPr>
        <w:t>ı.-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43" w:after="0" w:line="262" w:lineRule="exact"/>
        <w:ind w:left="18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83838"/>
          <w:w w:val="76"/>
          <w:position w:val="-1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2"/>
          <w:w w:val="76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46"/>
          <w:position w:val="-1"/>
        </w:rPr>
        <w:t>l'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5"/>
          <w:w w:val="47"/>
          <w:position w:val="-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4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0"/>
          <w:w w:val="81"/>
          <w:position w:val="-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14"/>
          <w:w w:val="58"/>
          <w:position w:val="-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0"/>
          <w:position w:val="-1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62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10"/>
          <w:w w:val="63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78"/>
          <w:position w:val="-1"/>
        </w:rPr>
        <w:t>ür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59"/>
          <w:w w:val="78"/>
          <w:position w:val="-1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0"/>
          <w:w w:val="207"/>
          <w:position w:val="-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0"/>
          <w:w w:val="75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518.22699pt;margin-top:-3.436528pt;width:.1pt;height:8.077149pt;mso-position-horizontal-relative:page;mso-position-vertical-relative:paragraph;z-index:-15333" coordorigin="10365,-69" coordsize="2,162">
            <v:shape style="position:absolute;left:10365;top:-69;width:2;height:162" coordorigin="10365,-69" coordsize="0,162" path="m10365,93l10365,-69e" filled="f" stroked="t" strokeweight="3.37pt" strokecolor="#EBEDED">
              <v:path arrowok="t"/>
            </v:shape>
          </v:group>
          <w10:wrap type="none"/>
        </w:pict>
      </w:r>
      <w:r>
        <w:rPr/>
        <w:pict>
          <v:group style="position:absolute;margin-left:525.713074pt;margin-top:-3.436528pt;width:.1pt;height:8.077149pt;mso-position-horizontal-relative:page;mso-position-vertical-relative:paragraph;z-index:-15332" coordorigin="10514,-69" coordsize="2,162">
            <v:shape style="position:absolute;left:10514;top:-69;width:2;height:162" coordorigin="10514,-69" coordsize="0,162" path="m10514,93l10514,-69e" filled="f" stroked="t" strokeweight="1.129pt" strokecolor="#EBEDED">
              <v:path arrowok="t"/>
            </v:shape>
          </v:group>
          <w10:wrap type="none"/>
        </w:pict>
      </w:r>
      <w:r>
        <w:rPr/>
        <w:pict>
          <v:group style="position:absolute;margin-left:457.958282pt;margin-top:3.270807pt;width:.1pt;height:12.115723pt;mso-position-horizontal-relative:page;mso-position-vertical-relative:paragraph;z-index:-15329" coordorigin="9159,65" coordsize="2,242">
            <v:shape style="position:absolute;left:9159;top:65;width:2;height:242" coordorigin="9159,65" coordsize="0,242" path="m9159,308l9159,65e" filled="f" stroked="t" strokeweight="1.68841pt" strokecolor="#EBEDED">
              <v:path arrowok="t"/>
            </v:shape>
          </v:group>
          <w10:wrap type="none"/>
        </w:pict>
      </w:r>
      <w:r>
        <w:rPr/>
        <w:pict>
          <v:group style="position:absolute;margin-left:468.471863pt;margin-top:1.555807pt;width:14.617629pt;height:50.65342pt;mso-position-horizontal-relative:page;mso-position-vertical-relative:paragraph;z-index:-15328" coordorigin="9369,31" coordsize="292,1013">
            <v:group style="position:absolute;left:9588;top:65;width:2;height:242" coordorigin="9588,65" coordsize="2,242">
              <v:shape style="position:absolute;left:9588;top:65;width:2;height:242" coordorigin="9588,65" coordsize="0,242" path="m9588,308l9588,65e" filled="f" stroked="t" strokeweight="3.43pt" strokecolor="#EBEDED">
                <v:path arrowok="t"/>
              </v:shape>
            </v:group>
            <v:group style="position:absolute;left:9554;top:290;width:2;height:175" coordorigin="9554,290" coordsize="2,175">
              <v:shape style="position:absolute;left:9554;top:290;width:2;height:175" coordorigin="9554,290" coordsize="0,175" path="m9554,465l9554,290e" filled="f" stroked="t" strokeweight="4.378609pt" strokecolor="#EBEDED">
                <v:path arrowok="t"/>
              </v:shape>
            </v:group>
            <v:group style="position:absolute;left:9511;top:302;width:2;height:423" coordorigin="9511,302" coordsize="2,423">
              <v:shape style="position:absolute;left:9511;top:302;width:2;height:423" coordorigin="9511,302" coordsize="0,423" path="m9511,726l9511,302e" filled="f" stroked="t" strokeweight="3.91152pt" strokecolor="#EBEDED">
                <v:path arrowok="t"/>
              </v:shape>
            </v:group>
            <v:group style="position:absolute;left:9629;top:489;width:2;height:173" coordorigin="9629,489" coordsize="2,173">
              <v:shape style="position:absolute;left:9629;top:489;width:2;height:173" coordorigin="9629,489" coordsize="0,173" path="m9629,661l9629,489e" filled="f" stroked="t" strokeweight="3.30346pt" strokecolor="#EBEDED">
                <v:path arrowok="t"/>
              </v:shape>
            </v:group>
            <v:group style="position:absolute;left:9369;top:502;width:70;height:323" coordorigin="9369,502" coordsize="70,323">
              <v:shape style="position:absolute;left:9369;top:502;width:70;height:323" coordorigin="9369,502" coordsize="70,323" path="m9369,502l9439,502,9439,825,9369,825,9369,502xe" filled="t" fillcolor="#EBEDED" stroked="f">
                <v:path arrowok="t"/>
                <v:fill/>
              </v:shape>
            </v:group>
            <v:group style="position:absolute;left:9439;top:417;width:106;height:628" coordorigin="9439,417" coordsize="106,628">
              <v:shape style="position:absolute;left:9439;top:417;width:106;height:628" coordorigin="9439,417" coordsize="106,628" path="m9439,417l9545,417,9545,1044,9439,1044,9439,41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2.717438pt;margin-top:1.850557pt;width:5.715982pt;height:22.267693pt;mso-position-horizontal-relative:page;mso-position-vertical-relative:paragraph;z-index:-15327" coordorigin="10054,37" coordsize="114,445">
            <v:group style="position:absolute;left:10083;top:65;width:2;height:242" coordorigin="10083,65" coordsize="2,242">
              <v:shape style="position:absolute;left:10083;top:65;width:2;height:242" coordorigin="10083,65" coordsize="0,242" path="m10083,308l10083,65e" filled="f" stroked="t" strokeweight="2.8405pt" strokecolor="#EBEDED">
                <v:path arrowok="t"/>
              </v:shape>
            </v:group>
            <v:group style="position:absolute;left:10151;top:290;width:2;height:175" coordorigin="10151,290" coordsize="2,175">
              <v:shape style="position:absolute;left:10151;top:290;width:2;height:175" coordorigin="10151,290" coordsize="0,175" path="m10151,465l10151,290e" filled="f" stroked="t" strokeweight="1.74125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669983pt;margin-top:-2.027261pt;width:9.635568pt;height:6pt;mso-position-horizontal-relative:page;mso-position-vertical-relative:paragraph;z-index:-15321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0"/>
                      <w:w w:val="100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0"/>
                      <w:w w:val="9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-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8A8A8"/>
                      <w:spacing w:val="0"/>
                      <w:w w:val="4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A8A8A8"/>
          <w:spacing w:val="0"/>
          <w:w w:val="324"/>
          <w:i/>
        </w:rPr>
        <w:t>il..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3" w:equalWidth="0">
            <w:col w:w="5568" w:space="3086"/>
            <w:col w:w="379" w:space="76"/>
            <w:col w:w="2651"/>
          </w:cols>
        </w:sectPr>
      </w:pPr>
      <w:rPr/>
    </w:p>
    <w:p>
      <w:pPr>
        <w:spacing w:before="0" w:after="0" w:line="251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57.248169pt;margin-top:-3.769242pt;width:13.486593pt;height:10.440217pt;mso-position-horizontal-relative:page;mso-position-vertical-relative:paragraph;z-index:-15334" coordorigin="9145,-75" coordsize="270,209">
            <v:group style="position:absolute;left:9186;top:-34;width:188;height:2" coordorigin="9186,-34" coordsize="188,2">
              <v:shape style="position:absolute;left:9186;top:-34;width:188;height:2" coordorigin="9186,-34" coordsize="188,0" path="m9186,-34l9374,-34e" filled="f" stroked="t" strokeweight="4.090235pt" strokecolor="#EBEDED">
                <v:path arrowok="t"/>
              </v:shape>
            </v:group>
            <v:group style="position:absolute;left:9266;top:-36;width:2;height:148" coordorigin="9266,-36" coordsize="2,148">
              <v:shape style="position:absolute;left:9266;top:-36;width:2;height:148" coordorigin="9266,-36" coordsize="0,148" path="m9266,112l9266,-36e" filled="f" stroked="t" strokeweight="2.159750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5.379303pt;margin-top:-.1789pt;width:.1pt;height:12.115723pt;mso-position-horizontal-relative:page;mso-position-vertical-relative:paragraph;z-index:-15330" coordorigin="8908,-4" coordsize="2,242">
            <v:shape style="position:absolute;left:8908;top:-4;width:2;height:242" coordorigin="8908,-4" coordsize="0,242" path="m8908,239l8908,-4e" filled="f" stroked="t" strokeweight="1.41220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530823pt;margin-top:.258156pt;width:4.42854pt;height:4.5pt;mso-position-horizontal-relative:page;mso-position-vertical-relative:paragraph;z-index:-15320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939395"/>
                      <w:spacing w:val="0"/>
                      <w:w w:val="177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049744pt;margin-top:.258156pt;width:1.68525pt;height:4.5pt;mso-position-horizontal-relative:page;mso-position-vertical-relative:paragraph;z-index:-15319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939395"/>
                      <w:spacing w:val="0"/>
                      <w:w w:val="107"/>
                    </w:rPr>
                    <w:t>•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BABABD"/>
          <w:spacing w:val="-8"/>
          <w:w w:val="82"/>
          <w:position w:val="1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06262"/>
          <w:spacing w:val="-15"/>
          <w:w w:val="82"/>
          <w:position w:val="1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82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82"/>
          <w:position w:val="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7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0"/>
          <w:w w:val="82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7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0"/>
          <w:w w:val="61"/>
          <w:position w:val="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24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61"/>
          <w:position w:val="12"/>
        </w:rPr>
        <w:t>'1'.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61"/>
          <w:position w:val="12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1"/>
          <w:w w:val="61"/>
          <w:position w:val="12"/>
        </w:rPr>
        <w:t> </w:t>
      </w:r>
      <w:r>
        <w:rPr>
          <w:rFonts w:ascii="Arial" w:hAnsi="Arial" w:cs="Arial" w:eastAsia="Arial"/>
          <w:sz w:val="74"/>
          <w:szCs w:val="74"/>
          <w:color w:val="606262"/>
          <w:spacing w:val="-203"/>
          <w:w w:val="51"/>
          <w:position w:val="-35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07"/>
          <w:position w:val="1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395"/>
          <w:spacing w:val="-3"/>
          <w:w w:val="65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71"/>
          <w:position w:val="1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-34" w:right="1648"/>
        <w:jc w:val="center"/>
        <w:tabs>
          <w:tab w:pos="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77777"/>
          <w:w w:val="4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-27"/>
          <w:w w:val="17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0"/>
          <w:w w:val="177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-79"/>
          <w:w w:val="1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-19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ABD"/>
          <w:spacing w:val="0"/>
          <w:w w:val="87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4" w:lineRule="atLeast"/>
        <w:ind w:left="307" w:right="1920"/>
        <w:jc w:val="center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BABABD"/>
          <w:spacing w:val="0"/>
          <w:w w:val="19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80" w:right="80"/>
          <w:cols w:num="2" w:equalWidth="0">
            <w:col w:w="9304" w:space="111"/>
            <w:col w:w="2345"/>
          </w:cols>
        </w:sectPr>
      </w:pPr>
      <w:rPr/>
    </w:p>
    <w:p>
      <w:pPr>
        <w:spacing w:before="0" w:after="0" w:line="400" w:lineRule="atLeast"/>
        <w:ind w:right="1627"/>
        <w:jc w:val="right"/>
        <w:tabs>
          <w:tab w:pos="13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960114pt;margin-top:2.929305pt;width:5.28793pt;height:34.093818pt;mso-position-horizontal-relative:page;mso-position-vertical-relative:paragraph;z-index:-15340" type="#_x0000_t202" filled="f" stroked="f">
            <v:textbox inset="0,0,0,0">
              <w:txbxContent>
                <w:p>
                  <w:pPr>
                    <w:spacing w:before="0" w:after="0" w:line="327" w:lineRule="exact"/>
                    <w:ind w:left="18" w:right="-66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ABABD"/>
                      <w:spacing w:val="0"/>
                      <w:w w:val="62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46.286087pt;margin-top:7.026989pt;width:.1pt;height:6.231113pt;mso-position-horizontal-relative:page;mso-position-vertical-relative:paragraph;z-index:-15335" coordorigin="2926,141" coordsize="2,125">
            <v:shape style="position:absolute;left:2926;top:141;width:2;height:125" coordorigin="2926,141" coordsize="0,125" path="m2926,265l2926,141e" filled="f" stroked="t" strokeweight=".2394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939395"/>
          <w:spacing w:val="0"/>
          <w:w w:val="37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39395"/>
          <w:spacing w:val="-80"/>
          <w:w w:val="37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238"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2"/>
          <w:w w:val="23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06262"/>
          <w:spacing w:val="0"/>
          <w:w w:val="238"/>
          <w:i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06262"/>
          <w:spacing w:val="-44"/>
          <w:w w:val="238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5"/>
          <w:spacing w:val="-19"/>
          <w:w w:val="197"/>
          <w:i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28"/>
          <w:i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ABABD"/>
          <w:spacing w:val="0"/>
          <w:w w:val="20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ABABD"/>
          <w:spacing w:val="-27"/>
          <w:w w:val="20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86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4"/>
          <w:w w:val="86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13"/>
          <w:w w:val="13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80"/>
        </w:sectPr>
      </w:pPr>
      <w:rPr/>
    </w:p>
    <w:p>
      <w:pPr>
        <w:spacing w:before="0" w:after="0" w:line="206" w:lineRule="atLeast"/>
        <w:ind w:left="29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40.753052pt;margin-top:5.467272pt;width:7.431757pt;height:8.750245pt;mso-position-horizontal-relative:page;mso-position-vertical-relative:paragraph;z-index:-15326" coordorigin="8815,109" coordsize="149,175">
            <v:shape style="position:absolute;left:8815;top:109;width:149;height:175" coordorigin="8815,109" coordsize="149,175" path="m8815,109l8964,109,8964,284,8815,284,8815,109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2.763824pt;margin-top:6.220515pt;width:.1pt;height:16.154298pt;mso-position-horizontal-relative:page;mso-position-vertical-relative:paragraph;z-index:-15325" coordorigin="9055,124" coordsize="2,323">
            <v:shape style="position:absolute;left:9055;top:124;width:2;height:323" coordorigin="9055,124" coordsize="0,323" path="m9055,447l9055,124e" filled="f" stroked="t" strokeweight="2.8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666"/>
          <w:spacing w:val="0"/>
          <w:w w:val="11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5" w:lineRule="exact"/>
        <w:ind w:right="-20"/>
        <w:jc w:val="right"/>
        <w:tabs>
          <w:tab w:pos="4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39395"/>
          <w:w w:val="125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939395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39395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A8A8A8"/>
          <w:w w:val="95"/>
          <w:position w:val="7"/>
        </w:rPr>
        <w:t>''-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4"/>
          <w:w w:val="95"/>
          <w:position w:val="7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0"/>
          <w:w w:val="46"/>
          <w:position w:val="-6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505252"/>
          <w:spacing w:val="-1"/>
          <w:w w:val="46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45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13"/>
          <w:w w:val="45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06262"/>
          <w:spacing w:val="-31"/>
          <w:w w:val="129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-18"/>
          <w:w w:val="111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0"/>
          <w:w w:val="55"/>
          <w:position w:val="-6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-6"/>
          <w:w w:val="55"/>
          <w:position w:val="-6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34"/>
          <w:w w:val="80"/>
          <w:position w:val="-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39395"/>
          <w:spacing w:val="-5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0"/>
          <w:position w:val="-6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1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A8A8A8"/>
          <w:spacing w:val="-77"/>
          <w:w w:val="82"/>
          <w:position w:val="-27"/>
        </w:rPr>
        <w:t>.</w:t>
      </w:r>
      <w:r>
        <w:rPr>
          <w:rFonts w:ascii="Arial" w:hAnsi="Arial" w:cs="Arial" w:eastAsia="Arial"/>
          <w:sz w:val="32"/>
          <w:szCs w:val="32"/>
          <w:color w:val="BABABD"/>
          <w:spacing w:val="9"/>
          <w:w w:val="85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11"/>
          <w:w w:val="148"/>
          <w:i/>
          <w:position w:val="0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239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2" w:equalWidth="0">
            <w:col w:w="9282" w:space="119"/>
            <w:col w:w="2359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7.422043pt;margin-top:30.437069pt;width:579.877085pt;height:792.06946pt;mso-position-horizontal-relative:page;mso-position-vertical-relative:page;z-index:-15339" coordorigin="148,609" coordsize="11598,15841">
            <v:group style="position:absolute;left:153;top:642;width:532;height:2" coordorigin="153,642" coordsize="532,2">
              <v:shape style="position:absolute;left:153;top:642;width:532;height:2" coordorigin="153,642" coordsize="532,0" path="m153,642l685,642e" filled="f" stroked="t" strokeweight=".478842pt" strokecolor="#5B5B5B">
                <v:path arrowok="t"/>
              </v:shape>
            </v:group>
            <v:group style="position:absolute;left:160;top:637;width:2;height:614" coordorigin="160,637" coordsize="2,614">
              <v:shape style="position:absolute;left:160;top:637;width:2;height:614" coordorigin="160,637" coordsize="0,614" path="m160,1251l160,637e" filled="f" stroked="t" strokeweight=".718262pt" strokecolor="#A3A3A3">
                <v:path arrowok="t"/>
              </v:shape>
            </v:group>
            <v:group style="position:absolute;left:627;top:645;width:1293;height:2" coordorigin="627,645" coordsize="1293,2">
              <v:shape style="position:absolute;left:627;top:645;width:1293;height:2" coordorigin="627,645" coordsize="1293,0" path="m627,645l1920,645e" filled="f" stroked="t" strokeweight=".957683pt" strokecolor="#808080">
                <v:path arrowok="t"/>
              </v:shape>
            </v:group>
            <v:group style="position:absolute;left:1808;top:633;width:2;height:1323" coordorigin="1808,633" coordsize="2,1323">
              <v:shape style="position:absolute;left:1808;top:633;width:2;height:1323" coordorigin="1808,633" coordsize="0,1323" path="m1808,1956l1808,633e" filled="f" stroked="t" strokeweight=".478842pt" strokecolor="#777777">
                <v:path arrowok="t"/>
              </v:shape>
            </v:group>
            <v:group style="position:absolute;left:1777;top:647;width:1403;height:2" coordorigin="1777,647" coordsize="1403,2">
              <v:shape style="position:absolute;left:1777;top:647;width:1403;height:2" coordorigin="1777,647" coordsize="1403,0" path="m1777,647l3180,647e" filled="f" stroked="t" strokeweight=".478842pt" strokecolor="#383838">
                <v:path arrowok="t"/>
              </v:shape>
            </v:group>
            <v:group style="position:absolute;left:3122;top:645;width:5708;height:2" coordorigin="3122,645" coordsize="5708,2">
              <v:shape style="position:absolute;left:3122;top:645;width:5708;height:2" coordorigin="3122,645" coordsize="5708,0" path="m3122,645l8830,645e" filled="f" stroked="t" strokeweight=".957683pt" strokecolor="#646464">
                <v:path arrowok="t"/>
              </v:shape>
            </v:group>
            <v:group style="position:absolute;left:8071;top:633;width:2;height:700" coordorigin="8071,633" coordsize="2,700">
              <v:shape style="position:absolute;left:8071;top:633;width:2;height:700" coordorigin="8071,633" coordsize="0,700" path="m8071,1332l8071,633e" filled="f" stroked="t" strokeweight=".718262pt" strokecolor="#4F4F4F">
                <v:path arrowok="t"/>
              </v:shape>
            </v:group>
            <v:group style="position:absolute;left:8772;top:642;width:1738;height:2" coordorigin="8772,642" coordsize="1738,2">
              <v:shape style="position:absolute;left:8772;top:642;width:1738;height:2" coordorigin="8772,642" coordsize="1738,0" path="m8772,642l10511,642e" filled="f" stroked="t" strokeweight=".478842pt" strokecolor="#383838">
                <v:path arrowok="t"/>
              </v:shape>
            </v:group>
            <v:group style="position:absolute;left:10453;top:640;width:1250;height:2" coordorigin="10453,640" coordsize="1250,2">
              <v:shape style="position:absolute;left:10453;top:640;width:1250;height:2" coordorigin="10453,640" coordsize="1250,0" path="m10453,640l11703,640e" filled="f" stroked="t" strokeweight=".478842pt" strokecolor="#4F4F4F">
                <v:path arrowok="t"/>
              </v:shape>
            </v:group>
            <v:group style="position:absolute;left:11698;top:618;width:2;height:4060" coordorigin="11698,618" coordsize="2,4060">
              <v:shape style="position:absolute;left:11698;top:618;width:2;height:4060" coordorigin="11698,618" coordsize="0,4060" path="m11698,4678l11698,618e" filled="f" stroked="t" strokeweight=".957683pt" strokecolor="#6B6B6B">
                <v:path arrowok="t"/>
              </v:shape>
            </v:group>
            <v:group style="position:absolute;left:160;top:1021;width:2;height:4851" coordorigin="160,1021" coordsize="2,4851">
              <v:shape style="position:absolute;left:160;top:1021;width:2;height:4851" coordorigin="160,1021" coordsize="0,4851" path="m160,5872l160,1021e" filled="f" stroked="t" strokeweight=".718262pt" strokecolor="#5B5B5B">
                <v:path arrowok="t"/>
              </v:shape>
            </v:group>
            <v:group style="position:absolute;left:163;top:1275;width:2;height:388" coordorigin="163,1275" coordsize="2,388">
              <v:shape style="position:absolute;left:163;top:1275;width:2;height:388" coordorigin="163,1275" coordsize="0,388" path="m163,1663l163,1275e" filled="f" stroked="t" strokeweight=".478842pt" strokecolor="#A0A0A0">
                <v:path arrowok="t"/>
              </v:shape>
            </v:group>
            <v:group style="position:absolute;left:8073;top:1275;width:2;height:388" coordorigin="8073,1275" coordsize="2,388">
              <v:shape style="position:absolute;left:8073;top:1275;width:2;height:388" coordorigin="8073,1275" coordsize="0,388" path="m8073,1663l8073,1275e" filled="f" stroked="t" strokeweight=".478842pt" strokecolor="#2F2F2F">
                <v:path arrowok="t"/>
              </v:shape>
            </v:group>
            <v:group style="position:absolute;left:158;top:1946;width:3678;height:2" coordorigin="158,1946" coordsize="3678,2">
              <v:shape style="position:absolute;left:158;top:1946;width:3678;height:2" coordorigin="158,1946" coordsize="3678,0" path="m158,1946l3836,1946e" filled="f" stroked="t" strokeweight=".957683pt" strokecolor="#646464">
                <v:path arrowok="t"/>
              </v:shape>
            </v:group>
            <v:group style="position:absolute;left:172;top:637;width:2;height:12731" coordorigin="172,637" coordsize="2,12731">
              <v:shape style="position:absolute;left:172;top:637;width:2;height:12731" coordorigin="172,637" coordsize="0,12731" path="m172,13368l172,637e" filled="f" stroked="t" strokeweight=".718262pt" strokecolor="#575757">
                <v:path arrowok="t"/>
              </v:shape>
            </v:group>
            <v:group style="position:absolute;left:8078;top:1606;width:2;height:350" coordorigin="8078,1606" coordsize="2,350">
              <v:shape style="position:absolute;left:8078;top:1606;width:2;height:350" coordorigin="8078,1606" coordsize="0,350" path="m8078,1956l8078,1606e" filled="f" stroked="t" strokeweight=".957683pt" strokecolor="#545454">
                <v:path arrowok="t"/>
              </v:shape>
            </v:group>
            <v:group style="position:absolute;left:4104;top:1946;width:1815;height:2" coordorigin="4104,1946" coordsize="1815,2">
              <v:shape style="position:absolute;left:4104;top:1946;width:1815;height:2" coordorigin="4104,1946" coordsize="1815,0" path="m4104,1946l5918,1946e" filled="f" stroked="t" strokeweight=".478842pt" strokecolor="#3B3B3B">
                <v:path arrowok="t"/>
              </v:shape>
            </v:group>
            <v:group style="position:absolute;left:5861;top:1944;width:5847;height:2" coordorigin="5861,1944" coordsize="5847,2">
              <v:shape style="position:absolute;left:5861;top:1944;width:5847;height:2" coordorigin="5861,1944" coordsize="5847,0" path="m5861,1944l11708,1944e" filled="f" stroked="t" strokeweight=".718262pt" strokecolor="#606060">
                <v:path arrowok="t"/>
              </v:shape>
            </v:group>
            <v:group style="position:absolute;left:158;top:2186;width:3678;height:2" coordorigin="158,2186" coordsize="3678,2">
              <v:shape style="position:absolute;left:158;top:2186;width:3678;height:2" coordorigin="158,2186" coordsize="3678,0" path="m158,2186l3836,2186e" filled="f" stroked="t" strokeweight=".957683pt" strokecolor="#646464">
                <v:path arrowok="t"/>
              </v:shape>
            </v:group>
            <v:group style="position:absolute;left:4180;top:2181;width:484;height:2" coordorigin="4180,2181" coordsize="484,2">
              <v:shape style="position:absolute;left:4180;top:2181;width:484;height:2" coordorigin="4180,2181" coordsize="484,0" path="m4180,2181l4664,2181e" filled="f" stroked="t" strokeweight=".718262pt" strokecolor="#606060">
                <v:path arrowok="t"/>
              </v:shape>
            </v:group>
            <v:group style="position:absolute;left:4606;top:2183;width:2672;height:2" coordorigin="4606,2183" coordsize="2672,2">
              <v:shape style="position:absolute;left:4606;top:2183;width:2672;height:2" coordorigin="4606,2183" coordsize="2672,0" path="m4606,2183l7278,2183e" filled="f" stroked="t" strokeweight=".478842pt" strokecolor="#3F3F3F">
                <v:path arrowok="t"/>
              </v:shape>
            </v:group>
            <v:group style="position:absolute;left:7221;top:2183;width:3783;height:2" coordorigin="7221,2183" coordsize="3783,2">
              <v:shape style="position:absolute;left:7221;top:2183;width:3783;height:2" coordorigin="7221,2183" coordsize="3783,0" path="m7221,2183l11004,2183e" filled="f" stroked="t" strokeweight=".957683pt" strokecolor="#676767">
                <v:path arrowok="t"/>
              </v:shape>
            </v:group>
            <v:group style="position:absolute;left:10453;top:2183;width:1255;height:2" coordorigin="10453,2183" coordsize="1255,2">
              <v:shape style="position:absolute;left:10453;top:2183;width:1255;height:2" coordorigin="10453,2183" coordsize="1255,0" path="m10453,2183l11708,2183e" filled="f" stroked="t" strokeweight=".478842pt" strokecolor="#4F4F4F">
                <v:path arrowok="t"/>
              </v:shape>
            </v:group>
            <v:group style="position:absolute;left:158;top:2430;width:3280;height:2" coordorigin="158,2430" coordsize="3280,2">
              <v:shape style="position:absolute;left:158;top:2430;width:3280;height:2" coordorigin="158,2430" coordsize="3280,0" path="m158,2430l3438,2430e" filled="f" stroked="t" strokeweight=".478842pt" strokecolor="#4B4B4B">
                <v:path arrowok="t"/>
              </v:shape>
            </v:group>
            <v:group style="position:absolute;left:4219;top:2425;width:3060;height:2" coordorigin="4219,2425" coordsize="3060,2">
              <v:shape style="position:absolute;left:4219;top:2425;width:3060;height:2" coordorigin="4219,2425" coordsize="3060,0" path="m4219,2425l7278,2425e" filled="f" stroked="t" strokeweight=".718262pt" strokecolor="#646464">
                <v:path arrowok="t"/>
              </v:shape>
            </v:group>
            <v:group style="position:absolute;left:7221;top:2430;width:603;height:2" coordorigin="7221,2430" coordsize="603,2">
              <v:shape style="position:absolute;left:7221;top:2430;width:603;height:2" coordorigin="7221,2430" coordsize="603,0" path="m7221,2430l7824,2430e" filled="f" stroked="t" strokeweight=".478842pt" strokecolor="#3B3B3B">
                <v:path arrowok="t"/>
              </v:shape>
            </v:group>
            <v:group style="position:absolute;left:7767;top:2428;width:1063;height:2" coordorigin="7767,2428" coordsize="1063,2">
              <v:shape style="position:absolute;left:7767;top:2428;width:1063;height:2" coordorigin="7767,2428" coordsize="1063,0" path="m7767,2428l8830,2428e" filled="f" stroked="t" strokeweight=".718262pt" strokecolor="#545454">
                <v:path arrowok="t"/>
              </v:shape>
            </v:group>
            <v:group style="position:absolute;left:8772;top:2425;width:1738;height:2" coordorigin="8772,2425" coordsize="1738,2">
              <v:shape style="position:absolute;left:8772;top:2425;width:1738;height:2" coordorigin="8772,2425" coordsize="1738,0" path="m8772,2425l10511,2425e" filled="f" stroked="t" strokeweight=".478842pt" strokecolor="#383838">
                <v:path arrowok="t"/>
              </v:shape>
            </v:group>
            <v:group style="position:absolute;left:10453;top:2423;width:1255;height:2" coordorigin="10453,2423" coordsize="1255,2">
              <v:shape style="position:absolute;left:10453;top:2423;width:1255;height:2" coordorigin="10453,2423" coordsize="1255,0" path="m10453,2423l11708,2423e" filled="f" stroked="t" strokeweight=".478842pt" strokecolor="#575757">
                <v:path arrowok="t"/>
              </v:shape>
            </v:group>
            <v:group style="position:absolute;left:1781;top:2667;width:2883;height:2" coordorigin="1781,2667" coordsize="2883,2">
              <v:shape style="position:absolute;left:1781;top:2667;width:2883;height:2" coordorigin="1781,2667" coordsize="2883,0" path="m1781,2667l4664,2667e" filled="f" stroked="t" strokeweight=".478842pt" strokecolor="#484848">
                <v:path arrowok="t"/>
              </v:shape>
            </v:group>
            <v:group style="position:absolute;left:158;top:2667;width:11550;height:2" coordorigin="158,2667" coordsize="11550,2">
              <v:shape style="position:absolute;left:158;top:2667;width:11550;height:2" coordorigin="158,2667" coordsize="11550,0" path="m158,2667l11708,2667e" filled="f" stroked="t" strokeweight=".718262pt" strokecolor="#5B5B5B">
                <v:path arrowok="t"/>
              </v:shape>
            </v:group>
            <v:group style="position:absolute;left:8772;top:2665;width:1738;height:2" coordorigin="8772,2665" coordsize="1738,2">
              <v:shape style="position:absolute;left:8772;top:2665;width:1738;height:2" coordorigin="8772,2665" coordsize="1738,0" path="m8772,2665l10511,2665e" filled="f" stroked="t" strokeweight=".478842pt" strokecolor="#383838">
                <v:path arrowok="t"/>
              </v:shape>
            </v:group>
            <v:group style="position:absolute;left:158;top:2912;width:1379;height:2" coordorigin="158,2912" coordsize="1379,2">
              <v:shape style="position:absolute;left:158;top:2912;width:1379;height:2" coordorigin="158,2912" coordsize="1379,0" path="m158,2912l1537,2912e" filled="f" stroked="t" strokeweight=".478842pt" strokecolor="#4F4F4F">
                <v:path arrowok="t"/>
              </v:shape>
            </v:group>
            <v:group style="position:absolute;left:1226;top:2912;width:5114;height:2" coordorigin="1226,2912" coordsize="5114,2">
              <v:shape style="position:absolute;left:1226;top:2912;width:5114;height:2" coordorigin="1226,2912" coordsize="5114,0" path="m1226,2912l6340,2912e" filled="f" stroked="t" strokeweight=".957683pt" strokecolor="#646464">
                <v:path arrowok="t"/>
              </v:shape>
            </v:group>
            <v:group style="position:absolute;left:6282;top:2909;width:2049;height:2" coordorigin="6282,2909" coordsize="2049,2">
              <v:shape style="position:absolute;left:6282;top:2909;width:2049;height:2" coordorigin="6282,2909" coordsize="2049,0" path="m6282,2909l8332,2909e" filled="f" stroked="t" strokeweight=".478842pt" strokecolor="#383838">
                <v:path arrowok="t"/>
              </v:shape>
            </v:group>
            <v:group style="position:absolute;left:8274;top:2907;width:1015;height:2" coordorigin="8274,2907" coordsize="1015,2">
              <v:shape style="position:absolute;left:8274;top:2907;width:1015;height:2" coordorigin="8274,2907" coordsize="1015,0" path="m8274,2907l9290,2907e" filled="f" stroked="t" strokeweight=".718262pt" strokecolor="#545454">
                <v:path arrowok="t"/>
              </v:shape>
            </v:group>
            <v:group style="position:absolute;left:8581;top:2907;width:3127;height:2" coordorigin="8581,2907" coordsize="3127,2">
              <v:shape style="position:absolute;left:8581;top:2907;width:3127;height:2" coordorigin="8581,2907" coordsize="3127,0" path="m8581,2907l11708,2907e" filled="f" stroked="t" strokeweight=".957683pt" strokecolor="#676767">
                <v:path arrowok="t"/>
              </v:shape>
            </v:group>
            <v:group style="position:absolute;left:158;top:3152;width:6182;height:2" coordorigin="158,3152" coordsize="6182,2">
              <v:shape style="position:absolute;left:158;top:3152;width:6182;height:2" coordorigin="158,3152" coordsize="6182,0" path="m158,3152l6340,3152e" filled="f" stroked="t" strokeweight=".718262pt" strokecolor="#606060">
                <v:path arrowok="t"/>
              </v:shape>
            </v:group>
            <v:group style="position:absolute;left:6282;top:3149;width:996;height:2" coordorigin="6282,3149" coordsize="996,2">
              <v:shape style="position:absolute;left:6282;top:3149;width:996;height:2" coordorigin="6282,3149" coordsize="996,0" path="m6282,3149l7278,3149e" filled="f" stroked="t" strokeweight=".478842pt" strokecolor="#3B3B3B">
                <v:path arrowok="t"/>
              </v:shape>
            </v:group>
            <v:group style="position:absolute;left:7221;top:3149;width:2701;height:2" coordorigin="7221,3149" coordsize="2701,2">
              <v:shape style="position:absolute;left:7221;top:3149;width:2701;height:2" coordorigin="7221,3149" coordsize="2701,0" path="m7221,3149l9922,3149e" filled="f" stroked="t" strokeweight=".718262pt" strokecolor="#575757">
                <v:path arrowok="t"/>
              </v:shape>
            </v:group>
            <v:group style="position:absolute;left:9199;top:3147;width:2514;height:2" coordorigin="9199,3147" coordsize="2514,2">
              <v:shape style="position:absolute;left:9199;top:3147;width:2514;height:2" coordorigin="9199,3147" coordsize="2514,0" path="m9199,3147l11712,3147e" filled="f" stroked="t" strokeweight=".957683pt" strokecolor="#6B6B6B">
                <v:path arrowok="t"/>
              </v:shape>
            </v:group>
            <v:group style="position:absolute;left:2772;top:3125;width:2;height:776" coordorigin="2772,3125" coordsize="2,776">
              <v:shape style="position:absolute;left:2772;top:3125;width:2;height:776" coordorigin="2772,3125" coordsize="0,776" path="m2772,3902l2772,3125e" filled="f" stroked="t" strokeweight=".957683pt" strokecolor="#646464">
                <v:path arrowok="t"/>
              </v:shape>
            </v:group>
            <v:group style="position:absolute;left:5902;top:3144;width:2;height:753" coordorigin="5902,3144" coordsize="2,753">
              <v:shape style="position:absolute;left:5902;top:3144;width:2;height:753" coordorigin="5902,3144" coordsize="0,753" path="m5902,3897l5902,3144e" filled="f" stroked="t" strokeweight=".718262pt" strokecolor="#4F4F4F">
                <v:path arrowok="t"/>
              </v:shape>
            </v:group>
            <v:group style="position:absolute;left:5885;top:3585;width:1365;height:2" coordorigin="5885,3585" coordsize="1365,2">
              <v:shape style="position:absolute;left:5885;top:3585;width:1365;height:2" coordorigin="5885,3585" coordsize="1365,0" path="m5885,3585l7250,3585e" filled="f" stroked="t" strokeweight=".239421pt" strokecolor="#575757">
                <v:path arrowok="t"/>
              </v:shape>
            </v:group>
            <v:group style="position:absolute;left:2763;top:3578;width:2753;height:2" coordorigin="2763,3578" coordsize="2753,2">
              <v:shape style="position:absolute;left:2763;top:3578;width:2753;height:2" coordorigin="2763,3578" coordsize="2753,0" path="m2763,3578l5516,3578e" filled="f" stroked="t" strokeweight=".478842pt" strokecolor="#747474">
                <v:path arrowok="t"/>
              </v:shape>
            </v:group>
            <v:group style="position:absolute;left:7250;top:3585;width:3232;height:2" coordorigin="7250,3585" coordsize="3232,2">
              <v:shape style="position:absolute;left:7250;top:3585;width:3232;height:2" coordorigin="7250,3585" coordsize="3232,0" path="m7250,3585l10482,3585e" filled="f" stroked="t" strokeweight=".239421pt" strokecolor="#000000">
                <v:path arrowok="t"/>
              </v:shape>
            </v:group>
            <v:group style="position:absolute;left:10482;top:3585;width:1231;height:2" coordorigin="10482,3585" coordsize="1231,2">
              <v:shape style="position:absolute;left:10482;top:3585;width:1231;height:2" coordorigin="10482,3585" coordsize="1231,0" path="m10482,3585l11712,3585e" filled="f" stroked="t" strokeweight=".239421pt" strokecolor="#676767">
                <v:path arrowok="t"/>
              </v:shape>
            </v:group>
            <v:group style="position:absolute;left:163;top:3892;width:757;height:2" coordorigin="163,3892" coordsize="757,2">
              <v:shape style="position:absolute;left:163;top:3892;width:757;height:2" coordorigin="163,3892" coordsize="757,0" path="m163,3892l919,3892e" filled="f" stroked="t" strokeweight=".478842pt" strokecolor="#343434">
                <v:path arrowok="t"/>
              </v:shape>
            </v:group>
            <v:group style="position:absolute;left:862;top:3892;width:2093;height:2" coordorigin="862,3892" coordsize="2093,2">
              <v:shape style="position:absolute;left:862;top:3892;width:2093;height:2" coordorigin="862,3892" coordsize="2093,0" path="m862,3892l2954,3892e" filled="f" stroked="t" strokeweight=".957683pt" strokecolor="#646464">
                <v:path arrowok="t"/>
              </v:shape>
            </v:group>
            <v:group style="position:absolute;left:2897;top:3890;width:2021;height:2" coordorigin="2897,3890" coordsize="2021,2">
              <v:shape style="position:absolute;left:2897;top:3890;width:2021;height:2" coordorigin="2897,3890" coordsize="2021,0" path="m2897,3890l4918,3890e" filled="f" stroked="t" strokeweight=".957683pt" strokecolor="#383838">
                <v:path arrowok="t"/>
              </v:shape>
            </v:group>
            <v:group style="position:absolute;left:4860;top:3892;width:1068;height:2" coordorigin="4860,3892" coordsize="1068,2">
              <v:shape style="position:absolute;left:4860;top:3892;width:1068;height:2" coordorigin="4860,3892" coordsize="1068,0" path="m4860,3892l5928,3892e" filled="f" stroked="t" strokeweight=".478842pt" strokecolor="#383838">
                <v:path arrowok="t"/>
              </v:shape>
            </v:group>
            <v:group style="position:absolute;left:5856;top:3887;width:5856;height:2" coordorigin="5856,3887" coordsize="5856,2">
              <v:shape style="position:absolute;left:5856;top:3887;width:5856;height:2" coordorigin="5856,3887" coordsize="5856,0" path="m5856,3887l11712,3887e" filled="f" stroked="t" strokeweight=".718262pt" strokecolor="#606060">
                <v:path arrowok="t"/>
              </v:shape>
            </v:group>
            <v:group style="position:absolute;left:163;top:4168;width:3826;height:2" coordorigin="163,4168" coordsize="3826,2">
              <v:shape style="position:absolute;left:163;top:4168;width:3826;height:2" coordorigin="163,4168" coordsize="3826,0" path="m163,4168l3989,4168e" filled="f" stroked="t" strokeweight=".957683pt" strokecolor="#646464">
                <v:path arrowok="t"/>
              </v:shape>
            </v:group>
            <v:group style="position:absolute;left:3792;top:4170;width:2902;height:2" coordorigin="3792,4170" coordsize="2902,2">
              <v:shape style="position:absolute;left:3792;top:4170;width:2902;height:2" coordorigin="3792,4170" coordsize="2902,0" path="m3792,4170l6694,4170e" filled="f" stroked="t" strokeweight=".478842pt" strokecolor="#444444">
                <v:path arrowok="t"/>
              </v:shape>
            </v:group>
            <v:group style="position:absolute;left:6637;top:4168;width:5076;height:2" coordorigin="6637,4168" coordsize="5076,2">
              <v:shape style="position:absolute;left:6637;top:4168;width:5076;height:2" coordorigin="6637,4168" coordsize="5076,0" path="m6637,4168l11712,4168e" filled="f" stroked="t" strokeweight=".957683pt" strokecolor="#646464">
                <v:path arrowok="t"/>
              </v:shape>
            </v:group>
            <v:group style="position:absolute;left:172;top:4141;width:2;height:1730" coordorigin="172,4141" coordsize="2,1730">
              <v:shape style="position:absolute;left:172;top:4141;width:2;height:1730" coordorigin="172,4141" coordsize="0,1730" path="m172,5872l172,4141e" filled="f" stroked="t" strokeweight=".718262pt" strokecolor="#383838">
                <v:path arrowok="t"/>
              </v:shape>
            </v:group>
            <v:group style="position:absolute;left:4429;top:4410;width:1489;height:2" coordorigin="4429,4410" coordsize="1489,2">
              <v:shape style="position:absolute;left:4429;top:4410;width:1489;height:2" coordorigin="4429,4410" coordsize="1489,0" path="m4429,4410l5918,4410e" filled="f" stroked="t" strokeweight=".478842pt" strokecolor="#2F2F2F">
                <v:path arrowok="t"/>
              </v:shape>
            </v:group>
            <v:group style="position:absolute;left:1810;top:4407;width:9902;height:2" coordorigin="1810,4407" coordsize="9902,2">
              <v:shape style="position:absolute;left:1810;top:4407;width:9902;height:2" coordorigin="1810,4407" coordsize="9902,0" path="m1810,4407l11712,4407e" filled="f" stroked="t" strokeweight=".718262pt" strokecolor="#5B5B5B">
                <v:path arrowok="t"/>
              </v:shape>
            </v:group>
            <v:group style="position:absolute;left:168;top:4371;width:2;height:302" coordorigin="168,4371" coordsize="2,302">
              <v:shape style="position:absolute;left:168;top:4371;width:2;height:302" coordorigin="168,4371" coordsize="0,302" path="m168,4673l168,4371e" filled="f" stroked="t" strokeweight=".478842pt" strokecolor="#2B2B2B">
                <v:path arrowok="t"/>
              </v:shape>
            </v:group>
            <v:group style="position:absolute;left:3826;top:4405;width:2;height:748" coordorigin="3826,4405" coordsize="2,748">
              <v:shape style="position:absolute;left:3826;top:4405;width:2;height:748" coordorigin="3826,4405" coordsize="0,748" path="m3826,5153l3826,4405e" filled="f" stroked="t" strokeweight=".478842pt" strokecolor="#232323">
                <v:path arrowok="t"/>
              </v:shape>
            </v:group>
            <v:group style="position:absolute;left:6665;top:4395;width:2;height:249" coordorigin="6665,4395" coordsize="2,249">
              <v:shape style="position:absolute;left:6665;top:4395;width:2;height:249" coordorigin="6665,4395" coordsize="0,249" path="m6665,4645l6665,4395e" filled="f" stroked="t" strokeweight=".239421pt" strokecolor="#575757">
                <v:path arrowok="t"/>
              </v:shape>
            </v:group>
            <v:group style="position:absolute;left:3821;top:4891;width:7891;height:2" coordorigin="3821,4891" coordsize="7891,2">
              <v:shape style="position:absolute;left:3821;top:4891;width:7891;height:2" coordorigin="3821,4891" coordsize="7891,0" path="m3821,4891l11712,4891e" filled="f" stroked="t" strokeweight=".718262pt" strokecolor="#777777">
                <v:path arrowok="t"/>
              </v:shape>
            </v:group>
            <v:group style="position:absolute;left:6665;top:4645;width:2;height:240" coordorigin="6665,4645" coordsize="2,240">
              <v:shape style="position:absolute;left:6665;top:4645;width:2;height:240" coordorigin="6665,4645" coordsize="0,240" path="m6665,4884l6665,4645e" filled="f" stroked="t" strokeweight=".239421pt" strokecolor="#909090">
                <v:path arrowok="t"/>
              </v:shape>
            </v:group>
            <v:group style="position:absolute;left:7767;top:4891;width:2744;height:2" coordorigin="7767,4891" coordsize="2744,2">
              <v:shape style="position:absolute;left:7767;top:4891;width:2744;height:2" coordorigin="7767,4891" coordsize="2744,0" path="m7767,4891l10511,4891e" filled="f" stroked="t" strokeweight=".478842pt" strokecolor="#5B5B5B">
                <v:path arrowok="t"/>
              </v:shape>
            </v:group>
            <v:group style="position:absolute;left:11703;top:4616;width:2;height:546" coordorigin="11703,4616" coordsize="2,546">
              <v:shape style="position:absolute;left:11703;top:4616;width:2;height:546" coordorigin="11703,4616" coordsize="0,546" path="m11703,5162l11703,4616e" filled="f" stroked="t" strokeweight=".718262pt" strokecolor="#4B4B4B">
                <v:path arrowok="t"/>
              </v:shape>
            </v:group>
            <v:group style="position:absolute;left:168;top:4846;width:2;height:1026" coordorigin="168,4846" coordsize="2,1026">
              <v:shape style="position:absolute;left:168;top:4846;width:2;height:1026" coordorigin="168,4846" coordsize="0,1026" path="m168,5872l168,4846e" filled="f" stroked="t" strokeweight=".478842pt" strokecolor="#343434">
                <v:path arrowok="t"/>
              </v:shape>
            </v:group>
            <v:group style="position:absolute;left:3821;top:5133;width:2471;height:2" coordorigin="3821,5133" coordsize="2471,2">
              <v:shape style="position:absolute;left:3821;top:5133;width:2471;height:2" coordorigin="3821,5133" coordsize="2471,0" path="m3821,5133l6292,5133e" filled="f" stroked="t" strokeweight=".957683pt" strokecolor="#7C7C7C">
                <v:path arrowok="t"/>
              </v:shape>
            </v:group>
            <v:group style="position:absolute;left:5861;top:5131;width:972;height:2" coordorigin="5861,5131" coordsize="972,2">
              <v:shape style="position:absolute;left:5861;top:5131;width:972;height:2" coordorigin="5861,5131" coordsize="972,0" path="m5861,5131l6833,5131e" filled="f" stroked="t" strokeweight=".957683pt" strokecolor="#909090">
                <v:path arrowok="t"/>
              </v:shape>
            </v:group>
            <v:group style="position:absolute;left:6637;top:5131;width:3151;height:2" coordorigin="6637,5131" coordsize="3151,2">
              <v:shape style="position:absolute;left:6637;top:5131;width:3151;height:2" coordorigin="6637,5131" coordsize="3151,0" path="m6637,5131l9788,5131e" filled="f" stroked="t" strokeweight=".478842pt" strokecolor="#676767">
                <v:path arrowok="t"/>
              </v:shape>
            </v:group>
            <v:group style="position:absolute;left:9653;top:5131;width:2059;height:2" coordorigin="9653,5131" coordsize="2059,2">
              <v:shape style="position:absolute;left:9653;top:5131;width:2059;height:2" coordorigin="9653,5131" coordsize="2059,0" path="m9653,5131l11712,5131e" filled="f" stroked="t" strokeweight=".957683pt" strokecolor="#838383">
                <v:path arrowok="t"/>
              </v:shape>
            </v:group>
            <v:group style="position:absolute;left:3831;top:5081;width:2;height:1299" coordorigin="3831,5081" coordsize="2,1299">
              <v:shape style="position:absolute;left:3831;top:5081;width:2;height:1299" coordorigin="3831,5081" coordsize="0,1299" path="m3831,6380l3831,5081e" filled="f" stroked="t" strokeweight=".718262pt" strokecolor="#444444">
                <v:path arrowok="t"/>
              </v:shape>
            </v:group>
            <v:group style="position:absolute;left:3821;top:5378;width:2519;height:2" coordorigin="3821,5378" coordsize="2519,2">
              <v:shape style="position:absolute;left:3821;top:5378;width:2519;height:2" coordorigin="3821,5378" coordsize="2519,0" path="m3821,5378l6340,5378e" filled="f" stroked="t" strokeweight=".478842pt" strokecolor="#444444">
                <v:path arrowok="t"/>
              </v:shape>
            </v:group>
            <v:group style="position:absolute;left:6139;top:5376;width:3783;height:2" coordorigin="6139,5376" coordsize="3783,2">
              <v:shape style="position:absolute;left:6139;top:5376;width:3783;height:2" coordorigin="6139,5376" coordsize="3783,0" path="m6139,5376l9922,5376e" filled="f" stroked="t" strokeweight=".957683pt" strokecolor="#6B6B6B">
                <v:path arrowok="t"/>
              </v:shape>
            </v:group>
            <v:group style="position:absolute;left:9864;top:5376;width:1853;height:2" coordorigin="9864,5376" coordsize="1853,2">
              <v:shape style="position:absolute;left:9864;top:5376;width:1853;height:2" coordorigin="9864,5376" coordsize="1853,0" path="m9864,5376l11717,5376e" filled="f" stroked="t" strokeweight=".478842pt" strokecolor="#4B4B4B">
                <v:path arrowok="t"/>
              </v:shape>
            </v:group>
            <v:group style="position:absolute;left:11717;top:997;width:2;height:8053" coordorigin="11717,997" coordsize="2,8053">
              <v:shape style="position:absolute;left:11717;top:997;width:2;height:8053" coordorigin="11717,997" coordsize="0,8053" path="m11717,9049l11717,997e" filled="f" stroked="t" strokeweight=".478842pt" strokecolor="#5B5B5B">
                <v:path arrowok="t"/>
              </v:shape>
            </v:group>
            <v:group style="position:absolute;left:1815;top:4846;width:2;height:546" coordorigin="1815,4846" coordsize="2,546">
              <v:shape style="position:absolute;left:1815;top:4846;width:2;height:546" coordorigin="1815,4846" coordsize="0,546" path="m1815,5392l1815,4846e" filled="f" stroked="t" strokeweight=".478842pt" strokecolor="#3B3B3B">
                <v:path arrowok="t"/>
              </v:shape>
            </v:group>
            <v:group style="position:absolute;left:1810;top:3882;width:2;height:7396" coordorigin="1810,3882" coordsize="2,7396">
              <v:shape style="position:absolute;left:1810;top:3882;width:2;height:7396" coordorigin="1810,3882" coordsize="0,7396" path="m1810,11278l1810,3882e" filled="f" stroked="t" strokeweight=".718262pt" strokecolor="#676767">
                <v:path arrowok="t"/>
              </v:shape>
            </v:group>
            <v:group style="position:absolute;left:1800;top:5620;width:2059;height:2" coordorigin="1800,5620" coordsize="2059,2">
              <v:shape style="position:absolute;left:1800;top:5620;width:2059;height:2" coordorigin="1800,5620" coordsize="2059,0" path="m1800,5620l3859,5620e" filled="f" stroked="t" strokeweight=".478842pt" strokecolor="#3F3F3F">
                <v:path arrowok="t"/>
              </v:shape>
            </v:group>
            <v:group style="position:absolute;left:3678;top:5620;width:5152;height:2" coordorigin="3678,5620" coordsize="5152,2">
              <v:shape style="position:absolute;left:3678;top:5620;width:5152;height:2" coordorigin="3678,5620" coordsize="5152,0" path="m3678,5620l8830,5620e" filled="f" stroked="t" strokeweight=".957683pt" strokecolor="#606060">
                <v:path arrowok="t"/>
              </v:shape>
            </v:group>
            <v:group style="position:absolute;left:8772;top:5618;width:1738;height:2" coordorigin="8772,5618" coordsize="1738,2">
              <v:shape style="position:absolute;left:8772;top:5618;width:1738;height:2" coordorigin="8772,5618" coordsize="1738,0" path="m8772,5618l10511,5618e" filled="f" stroked="t" strokeweight=".478842pt" strokecolor="#3F3F3F">
                <v:path arrowok="t"/>
              </v:shape>
            </v:group>
            <v:group style="position:absolute;left:10353;top:5620;width:1365;height:2" coordorigin="10353,5620" coordsize="1365,2">
              <v:shape style="position:absolute;left:10353;top:5620;width:1365;height:2" coordorigin="10353,5620" coordsize="1365,0" path="m10353,5620l11717,5620e" filled="f" stroked="t" strokeweight=".957683pt" strokecolor="#747474">
                <v:path arrowok="t"/>
              </v:shape>
            </v:group>
            <v:group style="position:absolute;left:163;top:5867;width:757;height:2" coordorigin="163,5867" coordsize="757,2">
              <v:shape style="position:absolute;left:163;top:5867;width:757;height:2" coordorigin="163,5867" coordsize="757,0" path="m163,5867l919,5867e" filled="f" stroked="t" strokeweight=".478842pt" strokecolor="#3F3F3F">
                <v:path arrowok="t"/>
              </v:shape>
            </v:group>
            <v:group style="position:absolute;left:862;top:5867;width:3208;height:2" coordorigin="862,5867" coordsize="3208,2">
              <v:shape style="position:absolute;left:862;top:5867;width:3208;height:2" coordorigin="862,5867" coordsize="3208,0" path="m862,5867l4070,5867e" filled="f" stroked="t" strokeweight=".957683pt" strokecolor="#676767">
                <v:path arrowok="t"/>
              </v:shape>
            </v:group>
            <v:group style="position:absolute;left:3788;top:5864;width:2907;height:2" coordorigin="3788,5864" coordsize="2907,2">
              <v:shape style="position:absolute;left:3788;top:5864;width:2907;height:2" coordorigin="3788,5864" coordsize="2907,0" path="m3788,5864l6694,5864e" filled="f" stroked="t" strokeweight=".478842pt" strokecolor="#545454">
                <v:path arrowok="t"/>
              </v:shape>
            </v:group>
            <v:group style="position:absolute;left:6637;top:5862;width:642;height:2" coordorigin="6637,5862" coordsize="642,2">
              <v:shape style="position:absolute;left:6637;top:5862;width:642;height:2" coordorigin="6637,5862" coordsize="642,0" path="m6637,5862l7278,5862e" filled="f" stroked="t" strokeweight=".478842pt" strokecolor="#2F2F2F">
                <v:path arrowok="t"/>
              </v:shape>
            </v:group>
            <v:group style="position:absolute;left:7221;top:5867;width:603;height:2" coordorigin="7221,5867" coordsize="603,2">
              <v:shape style="position:absolute;left:7221;top:5867;width:603;height:2" coordorigin="7221,5867" coordsize="603,0" path="m7221,5867l7824,5867e" filled="f" stroked="t" strokeweight=".718262pt" strokecolor="#545454">
                <v:path arrowok="t"/>
              </v:shape>
            </v:group>
            <v:group style="position:absolute;left:7446;top:5864;width:3567;height:2" coordorigin="7446,5864" coordsize="3567,2">
              <v:shape style="position:absolute;left:7446;top:5864;width:3567;height:2" coordorigin="7446,5864" coordsize="3567,0" path="m7446,5864l11013,5864e" filled="f" stroked="t" strokeweight=".957683pt" strokecolor="#676767">
                <v:path arrowok="t"/>
              </v:shape>
            </v:group>
            <v:group style="position:absolute;left:10453;top:5864;width:1264;height:2" coordorigin="10453,5864" coordsize="1264,2">
              <v:shape style="position:absolute;left:10453;top:5864;width:1264;height:2" coordorigin="10453,5864" coordsize="1264,0" path="m10453,5864l11717,5864e" filled="f" stroked="t" strokeweight=".478842pt" strokecolor="#545454">
                <v:path arrowok="t"/>
              </v:shape>
            </v:group>
            <v:group style="position:absolute;left:1817;top:5819;width:2;height:5392" coordorigin="1817,5819" coordsize="2,5392">
              <v:shape style="position:absolute;left:1817;top:5819;width:2;height:5392" coordorigin="1817,5819" coordsize="0,5392" path="m1817,11211l1817,5819e" filled="f" stroked="t" strokeweight=".957683pt" strokecolor="#6B6B6B">
                <v:path arrowok="t"/>
              </v:shape>
            </v:group>
            <v:group style="position:absolute;left:6665;top:5848;width:2;height:264" coordorigin="6665,5848" coordsize="2,264">
              <v:shape style="position:absolute;left:6665;top:5848;width:2;height:264" coordorigin="6665,5848" coordsize="0,264" path="m6665,6111l6665,5848e" filled="f" stroked="t" strokeweight=".239421pt" strokecolor="#343434">
                <v:path arrowok="t"/>
              </v:shape>
            </v:group>
            <v:group style="position:absolute;left:1805;top:6337;width:2054;height:2" coordorigin="1805,6337" coordsize="2054,2">
              <v:shape style="position:absolute;left:1805;top:6337;width:2054;height:2" coordorigin="1805,6337" coordsize="2054,0" path="m1805,6337l3859,6337e" filled="f" stroked="t" strokeweight=".718262pt" strokecolor="#575757">
                <v:path arrowok="t"/>
              </v:shape>
            </v:group>
            <v:group style="position:absolute;left:3788;top:6337;width:2131;height:2" coordorigin="3788,6337" coordsize="2131,2">
              <v:shape style="position:absolute;left:3788;top:6337;width:2131;height:2" coordorigin="3788,6337" coordsize="2131,0" path="m3788,6337l5918,6337e" filled="f" stroked="t" strokeweight=".478842pt" strokecolor="#3B3B3B">
                <v:path arrowok="t"/>
              </v:shape>
            </v:group>
            <v:group style="position:absolute;left:6665;top:6111;width:2;height:508" coordorigin="6665,6111" coordsize="2,508">
              <v:shape style="position:absolute;left:6665;top:6111;width:2;height:508" coordorigin="6665,6111" coordsize="0,508" path="m6665,6619l6665,6111e" filled="f" stroked="t" strokeweight=".239421pt" strokecolor="#545454">
                <v:path arrowok="t"/>
              </v:shape>
            </v:group>
            <v:group style="position:absolute;left:5861;top:6334;width:3946;height:2" coordorigin="5861,6334" coordsize="3946,2">
              <v:shape style="position:absolute;left:5861;top:6334;width:3946;height:2" coordorigin="5861,6334" coordsize="3946,0" path="m5861,6334l9807,6334e" filled="f" stroked="t" strokeweight=".957683pt" strokecolor="#646464">
                <v:path arrowok="t"/>
              </v:shape>
            </v:group>
            <v:group style="position:absolute;left:9730;top:6337;width:781;height:2" coordorigin="9730,6337" coordsize="781,2">
              <v:shape style="position:absolute;left:9730;top:6337;width:781;height:2" coordorigin="9730,6337" coordsize="781,0" path="m9730,6337l10511,6337e" filled="f" stroked="t" strokeweight=".478842pt" strokecolor="#383838">
                <v:path arrowok="t"/>
              </v:shape>
            </v:group>
            <v:group style="position:absolute;left:10453;top:6334;width:1264;height:2" coordorigin="10453,6334" coordsize="1264,2">
              <v:shape style="position:absolute;left:10453;top:6334;width:1264;height:2" coordorigin="10453,6334" coordsize="1264,0" path="m10453,6334l11717,6334e" filled="f" stroked="t" strokeweight=".478842pt" strokecolor="#545454">
                <v:path arrowok="t"/>
              </v:shape>
            </v:group>
            <v:group style="position:absolute;left:1805;top:6624;width:2054;height:2" coordorigin="1805,6624" coordsize="2054,2">
              <v:shape style="position:absolute;left:1805;top:6624;width:2054;height:2" coordorigin="1805,6624" coordsize="2054,0" path="m1805,6624l3859,6624e" filled="f" stroked="t" strokeweight=".957683pt" strokecolor="#676767">
                <v:path arrowok="t"/>
              </v:shape>
            </v:group>
            <v:group style="position:absolute;left:3831;top:6308;width:2;height:321" coordorigin="3831,6308" coordsize="2,321">
              <v:shape style="position:absolute;left:3831;top:6308;width:2;height:321" coordorigin="3831,6308" coordsize="0,321" path="m3831,6629l3831,6308e" filled="f" stroked="t" strokeweight=".478842pt" strokecolor="#3B3B3B">
                <v:path arrowok="t"/>
              </v:shape>
            </v:group>
            <v:group style="position:absolute;left:3788;top:6624;width:1891;height:2" coordorigin="3788,6624" coordsize="1891,2">
              <v:shape style="position:absolute;left:3788;top:6624;width:1891;height:2" coordorigin="3788,6624" coordsize="1891,0" path="m3788,6624l5679,6624e" filled="f" stroked="t" strokeweight=".478842pt" strokecolor="#3B3B3B">
                <v:path arrowok="t"/>
              </v:shape>
            </v:group>
            <v:group style="position:absolute;left:5622;top:6622;width:4889;height:2" coordorigin="5622,6622" coordsize="4889,2">
              <v:shape style="position:absolute;left:5622;top:6622;width:4889;height:2" coordorigin="5622,6622" coordsize="4889,0" path="m5622,6622l10511,6622e" filled="f" stroked="t" strokeweight=".718262pt" strokecolor="#676767">
                <v:path arrowok="t"/>
              </v:shape>
            </v:group>
            <v:group style="position:absolute;left:10453;top:6622;width:1264;height:2" coordorigin="10453,6622" coordsize="1264,2">
              <v:shape style="position:absolute;left:10453;top:6622;width:1264;height:2" coordorigin="10453,6622" coordsize="1264,0" path="m10453,6622l11717,6622e" filled="f" stroked="t" strokeweight=".478842pt" strokecolor="#545454">
                <v:path arrowok="t"/>
              </v:shape>
            </v:group>
            <v:group style="position:absolute;left:11712;top:6308;width:2;height:853" coordorigin="11712,6308" coordsize="2,853">
              <v:shape style="position:absolute;left:11712;top:6308;width:2;height:853" coordorigin="11712,6308" coordsize="0,853" path="m11712,7161l11712,6308e" filled="f" stroked="t" strokeweight=".478842pt" strokecolor="#444444">
                <v:path arrowok="t"/>
              </v:shape>
            </v:group>
            <v:group style="position:absolute;left:168;top:6869;width:1250;height:2" coordorigin="168,6869" coordsize="1250,2">
              <v:shape style="position:absolute;left:168;top:6869;width:1250;height:2" coordorigin="168,6869" coordsize="1250,0" path="m168,6869l1417,6869e" filled="f" stroked="t" strokeweight=".957683pt" strokecolor="#6B6B6B">
                <v:path arrowok="t"/>
              </v:shape>
            </v:group>
            <v:group style="position:absolute;left:1279;top:6866;width:3208;height:2" coordorigin="1279,6866" coordsize="3208,2">
              <v:shape style="position:absolute;left:1279;top:6866;width:3208;height:2" coordorigin="1279,6866" coordsize="3208,0" path="m1279,6866l4487,6866e" filled="f" stroked="t" strokeweight=".478842pt" strokecolor="#4F4F4F">
                <v:path arrowok="t"/>
              </v:shape>
            </v:group>
            <v:group style="position:absolute;left:3768;top:6866;width:3510;height:2" coordorigin="3768,6866" coordsize="3510,2">
              <v:shape style="position:absolute;left:3768;top:6866;width:3510;height:2" coordorigin="3768,6866" coordsize="3510,0" path="m3768,6866l7278,6866e" filled="f" stroked="t" strokeweight=".957683pt" strokecolor="#676767">
                <v:path arrowok="t"/>
              </v:shape>
            </v:group>
            <v:group style="position:absolute;left:7221;top:6869;width:603;height:2" coordorigin="7221,6869" coordsize="603,2">
              <v:shape style="position:absolute;left:7221;top:6869;width:603;height:2" coordorigin="7221,6869" coordsize="603,0" path="m7221,6869l7824,6869e" filled="f" stroked="t" strokeweight=".478842pt" strokecolor="#2F2F2F">
                <v:path arrowok="t"/>
              </v:shape>
            </v:group>
            <v:group style="position:absolute;left:7767;top:6869;width:326;height:2" coordorigin="7767,6869" coordsize="326,2">
              <v:shape style="position:absolute;left:7767;top:6869;width:326;height:2" coordorigin="7767,6869" coordsize="326,0" path="m7767,6869l8092,6869e" filled="f" stroked="t" strokeweight=".478842pt" strokecolor="#444444">
                <v:path arrowok="t"/>
              </v:shape>
            </v:group>
            <v:group style="position:absolute;left:8035;top:6866;width:996;height:2" coordorigin="8035,6866" coordsize="996,2">
              <v:shape style="position:absolute;left:8035;top:6866;width:996;height:2" coordorigin="8035,6866" coordsize="996,0" path="m8035,6866l9031,6866e" filled="f" stroked="t" strokeweight=".478842pt" strokecolor="#575757">
                <v:path arrowok="t"/>
              </v:shape>
            </v:group>
            <v:group style="position:absolute;left:8973;top:6864;width:1537;height:2" coordorigin="8973,6864" coordsize="1537,2">
              <v:shape style="position:absolute;left:8973;top:6864;width:1537;height:2" coordorigin="8973,6864" coordsize="1537,0" path="m8973,6864l10511,6864e" filled="f" stroked="t" strokeweight=".478842pt" strokecolor="#383838">
                <v:path arrowok="t"/>
              </v:shape>
            </v:group>
            <v:group style="position:absolute;left:10453;top:6866;width:1264;height:2" coordorigin="10453,6866" coordsize="1264,2">
              <v:shape style="position:absolute;left:10453;top:6866;width:1264;height:2" coordorigin="10453,6866" coordsize="1264,0" path="m10453,6866l11717,6866e" filled="f" stroked="t" strokeweight=".957683pt" strokecolor="#747474">
                <v:path arrowok="t"/>
              </v:shape>
            </v:group>
            <v:group style="position:absolute;left:168;top:7338;width:1168;height:2" coordorigin="168,7338" coordsize="1168,2">
              <v:shape style="position:absolute;left:168;top:7338;width:1168;height:2" coordorigin="168,7338" coordsize="1168,0" path="m168,7338l1336,7338e" filled="f" stroked="t" strokeweight=".718262pt" strokecolor="#5B5B5B">
                <v:path arrowok="t"/>
              </v:shape>
            </v:group>
            <v:group style="position:absolute;left:1279;top:7338;width:570;height:2" coordorigin="1279,7338" coordsize="570,2">
              <v:shape style="position:absolute;left:1279;top:7338;width:570;height:2" coordorigin="1279,7338" coordsize="570,0" path="m1279,7338l1848,7338e" filled="f" stroked="t" strokeweight=".478842pt" strokecolor="#4B4B4B">
                <v:path arrowok="t"/>
              </v:shape>
            </v:group>
            <v:group style="position:absolute;left:1777;top:7338;width:1403;height:2" coordorigin="1777,7338" coordsize="1403,2">
              <v:shape style="position:absolute;left:1777;top:7338;width:1403;height:2" coordorigin="1777,7338" coordsize="1403,0" path="m1777,7338l3180,7338e" filled="f" stroked="t" strokeweight=".478842pt" strokecolor="#343434">
                <v:path arrowok="t"/>
              </v:shape>
            </v:group>
            <v:group style="position:absolute;left:3122;top:7336;width:3711;height:2" coordorigin="3122,7336" coordsize="3711,2">
              <v:shape style="position:absolute;left:3122;top:7336;width:3711;height:2" coordorigin="3122,7336" coordsize="3711,0" path="m3122,7336l6833,7336e" filled="f" stroked="t" strokeweight=".957683pt" strokecolor="#676767">
                <v:path arrowok="t"/>
              </v:shape>
            </v:group>
            <v:group style="position:absolute;left:6637;top:7336;width:3874;height:2" coordorigin="6637,7336" coordsize="3874,2">
              <v:shape style="position:absolute;left:6637;top:7336;width:3874;height:2" coordorigin="6637,7336" coordsize="3874,0" path="m6637,7336l10511,7336e" filled="f" stroked="t" strokeweight=".478842pt" strokecolor="#3F3F3F">
                <v:path arrowok="t"/>
              </v:shape>
            </v:group>
            <v:group style="position:absolute;left:10453;top:7336;width:1269;height:2" coordorigin="10453,7336" coordsize="1269,2">
              <v:shape style="position:absolute;left:10453;top:7336;width:1269;height:2" coordorigin="10453,7336" coordsize="1269,0" path="m10453,7336l11722,7336e" filled="f" stroked="t" strokeweight=".957683pt" strokecolor="#707070">
                <v:path arrowok="t"/>
              </v:shape>
            </v:group>
            <v:group style="position:absolute;left:3836;top:7329;width:2;height:767" coordorigin="3836,7329" coordsize="2,767">
              <v:shape style="position:absolute;left:3836;top:7329;width:2;height:767" coordorigin="3836,7329" coordsize="0,767" path="m3836,8096l3836,7329e" filled="f" stroked="t" strokeweight=".957683pt" strokecolor="#4F4F4F">
                <v:path arrowok="t"/>
              </v:shape>
            </v:group>
            <v:group style="position:absolute;left:3826;top:7583;width:3998;height:2" coordorigin="3826,7583" coordsize="3998,2">
              <v:shape style="position:absolute;left:3826;top:7583;width:3998;height:2" coordorigin="3826,7583" coordsize="3998,0" path="m3826,7583l7824,7583e" filled="f" stroked="t" strokeweight=".478842pt" strokecolor="#4F4F4F">
                <v:path arrowok="t"/>
              </v:shape>
            </v:group>
            <v:group style="position:absolute;left:5828;top:7578;width:5895;height:2" coordorigin="5828,7578" coordsize="5895,2">
              <v:shape style="position:absolute;left:5828;top:7578;width:5895;height:2" coordorigin="5828,7578" coordsize="5895,0" path="m5828,7578l11722,7578e" filled="f" stroked="t" strokeweight=".957683pt" strokecolor="#676767">
                <v:path arrowok="t"/>
              </v:shape>
            </v:group>
            <v:group style="position:absolute;left:172;top:7559;width:2;height:278" coordorigin="172,7559" coordsize="2,278">
              <v:shape style="position:absolute;left:172;top:7559;width:2;height:278" coordorigin="172,7559" coordsize="0,278" path="m172,7837l172,7559e" filled="f" stroked="t" strokeweight=".478842pt" strokecolor="#383838">
                <v:path arrowok="t"/>
              </v:shape>
            </v:group>
            <v:group style="position:absolute;left:3826;top:7822;width:661;height:2" coordorigin="3826,7822" coordsize="661,2">
              <v:shape style="position:absolute;left:3826;top:7822;width:661;height:2" coordorigin="3826,7822" coordsize="661,0" path="m3826,7822l4487,7822e" filled="f" stroked="t" strokeweight=".478842pt" strokecolor="#5B5B5B">
                <v:path arrowok="t"/>
              </v:shape>
            </v:group>
            <v:group style="position:absolute;left:4429;top:7820;width:2849;height:2" coordorigin="4429,7820" coordsize="2849,2">
              <v:shape style="position:absolute;left:4429;top:7820;width:2849;height:2" coordorigin="4429,7820" coordsize="2849,0" path="m4429,7820l7278,7820e" filled="f" stroked="t" strokeweight=".478842pt" strokecolor="#484848">
                <v:path arrowok="t"/>
              </v:shape>
            </v:group>
            <v:group style="position:absolute;left:7221;top:7820;width:4501;height:2" coordorigin="7221,7820" coordsize="4501,2">
              <v:shape style="position:absolute;left:7221;top:7820;width:4501;height:2" coordorigin="7221,7820" coordsize="4501,0" path="m7221,7820l11722,7820e" filled="f" stroked="t" strokeweight=".957683pt" strokecolor="#707070">
                <v:path arrowok="t"/>
              </v:shape>
            </v:group>
            <v:group style="position:absolute;left:168;top:8091;width:752;height:2" coordorigin="168,8091" coordsize="752,2">
              <v:shape style="position:absolute;left:168;top:8091;width:752;height:2" coordorigin="168,8091" coordsize="752,0" path="m168,8091l919,8091e" filled="f" stroked="t" strokeweight=".478842pt" strokecolor="#545454">
                <v:path arrowok="t"/>
              </v:shape>
            </v:group>
            <v:group style="position:absolute;left:862;top:8088;width:4501;height:2" coordorigin="862,8088" coordsize="4501,2">
              <v:shape style="position:absolute;left:862;top:8088;width:4501;height:2" coordorigin="862,8088" coordsize="4501,0" path="m862,8088l5363,8088e" filled="f" stroked="t" strokeweight=".957683pt" strokecolor="#676767">
                <v:path arrowok="t"/>
              </v:shape>
            </v:group>
            <v:group style="position:absolute;left:5306;top:8088;width:1389;height:2" coordorigin="5306,8088" coordsize="1389,2">
              <v:shape style="position:absolute;left:5306;top:8088;width:1389;height:2" coordorigin="5306,8088" coordsize="1389,0" path="m5306,8088l6694,8088e" filled="f" stroked="t" strokeweight=".478842pt" strokecolor="#545454">
                <v:path arrowok="t"/>
              </v:shape>
            </v:group>
            <v:group style="position:absolute;left:6637;top:8086;width:1695;height:2" coordorigin="6637,8086" coordsize="1695,2">
              <v:shape style="position:absolute;left:6637;top:8086;width:1695;height:2" coordorigin="6637,8086" coordsize="1695,0" path="m6637,8086l8332,8086e" filled="f" stroked="t" strokeweight=".478842pt" strokecolor="#2F2F2F">
                <v:path arrowok="t"/>
              </v:shape>
            </v:group>
            <v:group style="position:absolute;left:8274;top:8086;width:3448;height:2" coordorigin="8274,8086" coordsize="3448,2">
              <v:shape style="position:absolute;left:8274;top:8086;width:3448;height:2" coordorigin="8274,8086" coordsize="3448,0" path="m8274,8086l11722,8086e" filled="f" stroked="t" strokeweight=".957683pt" strokecolor="#707070">
                <v:path arrowok="t"/>
              </v:shape>
            </v:group>
            <v:group style="position:absolute;left:168;top:9030;width:1681;height:2" coordorigin="168,9030" coordsize="1681,2">
              <v:shape style="position:absolute;left:168;top:9030;width:1681;height:2" coordorigin="168,9030" coordsize="1681,0" path="m168,9030l1848,9030e" filled="f" stroked="t" strokeweight=".478842pt" strokecolor="#4B4B4B">
                <v:path arrowok="t"/>
              </v:shape>
            </v:group>
            <v:group style="position:absolute;left:1777;top:9026;width:1403;height:2" coordorigin="1777,9026" coordsize="1403,2">
              <v:shape style="position:absolute;left:1777;top:9026;width:1403;height:2" coordorigin="1777,9026" coordsize="1403,0" path="m1777,9026l3180,9026e" filled="f" stroked="t" strokeweight=".478842pt" strokecolor="#343434">
                <v:path arrowok="t"/>
              </v:shape>
            </v:group>
            <v:group style="position:absolute;left:3122;top:9023;width:728;height:2" coordorigin="3122,9023" coordsize="728,2">
              <v:shape style="position:absolute;left:3122;top:9023;width:728;height:2" coordorigin="3122,9023" coordsize="728,0" path="m3122,9023l3850,9023e" filled="f" stroked="t" strokeweight=".478842pt" strokecolor="#4F4F4F">
                <v:path arrowok="t"/>
              </v:shape>
            </v:group>
            <v:group style="position:absolute;left:3678;top:9023;width:2931;height:2" coordorigin="3678,9023" coordsize="2931,2">
              <v:shape style="position:absolute;left:3678;top:9023;width:2931;height:2" coordorigin="3678,9023" coordsize="2931,0" path="m3678,9023l6608,9023e" filled="f" stroked="t" strokeweight=".957683pt" strokecolor="#6B6B6B">
                <v:path arrowok="t"/>
              </v:shape>
            </v:group>
            <v:group style="position:absolute;left:6282;top:9021;width:4750;height:2" coordorigin="6282,9021" coordsize="4750,2">
              <v:shape style="position:absolute;left:6282;top:9021;width:4750;height:2" coordorigin="6282,9021" coordsize="4750,0" path="m6282,9021l11033,9021e" filled="f" stroked="t" strokeweight=".478842pt" strokecolor="#4B4B4B">
                <v:path arrowok="t"/>
              </v:shape>
            </v:group>
            <v:group style="position:absolute;left:6637;top:9026;width:1456;height:2" coordorigin="6637,9026" coordsize="1456,2">
              <v:shape style="position:absolute;left:6637;top:9026;width:1456;height:2" coordorigin="6637,9026" coordsize="1456,0" path="m6637,9026l8092,9026e" filled="f" stroked="t" strokeweight=".478842pt" strokecolor="#383838">
                <v:path arrowok="t"/>
              </v:shape>
            </v:group>
            <v:group style="position:absolute;left:8772;top:9021;width:1738;height:2" coordorigin="8772,9021" coordsize="1738,2">
              <v:shape style="position:absolute;left:8772;top:9021;width:1738;height:2" coordorigin="8772,9021" coordsize="1738,0" path="m8772,9021l10511,9021e" filled="f" stroked="t" strokeweight=".478842pt" strokecolor="#444444">
                <v:path arrowok="t"/>
              </v:shape>
            </v:group>
            <v:group style="position:absolute;left:10453;top:9021;width:1274;height:2" coordorigin="10453,9021" coordsize="1274,2">
              <v:shape style="position:absolute;left:10453;top:9021;width:1274;height:2" coordorigin="10453,9021" coordsize="1274,0" path="m10453,9021l11727,9021e" filled="f" stroked="t" strokeweight=".718262pt" strokecolor="#6B6B6B">
                <v:path arrowok="t"/>
              </v:shape>
            </v:group>
            <v:group style="position:absolute;left:11724;top:8819;width:2;height:5924" coordorigin="11724,8819" coordsize="2,5924">
              <v:shape style="position:absolute;left:11724;top:8819;width:2;height:5924" coordorigin="11724,8819" coordsize="0,5924" path="m11724,14744l11724,8819e" filled="f" stroked="t" strokeweight=".718262pt" strokecolor="#707070">
                <v:path arrowok="t"/>
              </v:shape>
            </v:group>
            <v:group style="position:absolute;left:172;top:9963;width:2605;height:2" coordorigin="172,9963" coordsize="2605,2">
              <v:shape style="position:absolute;left:172;top:9963;width:2605;height:2" coordorigin="172,9963" coordsize="2605,0" path="m172,9963l2777,9963e" filled="f" stroked="t" strokeweight=".957683pt" strokecolor="#676767">
                <v:path arrowok="t"/>
              </v:shape>
            </v:group>
            <v:group style="position:absolute;left:1777;top:9960;width:4563;height:2" coordorigin="1777,9960" coordsize="4563,2">
              <v:shape style="position:absolute;left:1777;top:9960;width:4563;height:2" coordorigin="1777,9960" coordsize="4563,0" path="m1777,9960l6340,9960e" filled="f" stroked="t" strokeweight=".718262pt" strokecolor="#4B4B4B">
                <v:path arrowok="t"/>
              </v:shape>
            </v:group>
            <v:group style="position:absolute;left:6129;top:9955;width:5602;height:2" coordorigin="6129,9955" coordsize="5602,2">
              <v:shape style="position:absolute;left:6129;top:9955;width:5602;height:2" coordorigin="6129,9955" coordsize="5602,0" path="m6129,9955l11732,9955e" filled="f" stroked="t" strokeweight=".957683pt" strokecolor="#6B6B6B">
                <v:path arrowok="t"/>
              </v:shape>
            </v:group>
            <v:group style="position:absolute;left:163;top:10207;width:2883;height:2" coordorigin="163,10207" coordsize="2883,2">
              <v:shape style="position:absolute;left:163;top:10207;width:2883;height:2" coordorigin="163,10207" coordsize="2883,0" path="m163,10207l3045,10207e" filled="f" stroked="t" strokeweight=".478842pt" strokecolor="#4B4B4B">
                <v:path arrowok="t"/>
              </v:shape>
            </v:group>
            <v:group style="position:absolute;left:2835;top:10205;width:4539;height:2" coordorigin="2835,10205" coordsize="4539,2">
              <v:shape style="position:absolute;left:2835;top:10205;width:4539;height:2" coordorigin="2835,10205" coordsize="4539,0" path="m2835,10205l7374,10205e" filled="f" stroked="t" strokeweight=".957683pt" strokecolor="#6B6B6B">
                <v:path arrowok="t"/>
              </v:shape>
            </v:group>
            <v:group style="position:absolute;left:7221;top:10205;width:603;height:2" coordorigin="7221,10205" coordsize="603,2">
              <v:shape style="position:absolute;left:7221;top:10205;width:603;height:2" coordorigin="7221,10205" coordsize="603,0" path="m7221,10205l7824,10205e" filled="f" stroked="t" strokeweight=".478842pt" strokecolor="#444444">
                <v:path arrowok="t"/>
              </v:shape>
            </v:group>
            <v:group style="position:absolute;left:8772;top:10200;width:1738;height:2" coordorigin="8772,10200" coordsize="1738,2">
              <v:shape style="position:absolute;left:8772;top:10200;width:1738;height:2" coordorigin="8772,10200" coordsize="1738,0" path="m8772,10200l10511,10200e" filled="f" stroked="t" strokeweight=".478842pt" strokecolor="#3F3F3F">
                <v:path arrowok="t"/>
              </v:shape>
            </v:group>
            <v:group style="position:absolute;left:7767;top:10200;width:3965;height:2" coordorigin="7767,10200" coordsize="3965,2">
              <v:shape style="position:absolute;left:7767;top:10200;width:3965;height:2" coordorigin="7767,10200" coordsize="3965,0" path="m7767,10200l11732,10200e" filled="f" stroked="t" strokeweight=".478842pt" strokecolor="#4F4F4F">
                <v:path arrowok="t"/>
              </v:shape>
            </v:group>
            <v:group style="position:absolute;left:168;top:10449;width:1681;height:2" coordorigin="168,10449" coordsize="1681,2">
              <v:shape style="position:absolute;left:168;top:10449;width:1681;height:2" coordorigin="168,10449" coordsize="1681,0" path="m168,10449l1848,10449e" filled="f" stroked="t" strokeweight=".478842pt" strokecolor="#4F4F4F">
                <v:path arrowok="t"/>
              </v:shape>
            </v:group>
            <v:group style="position:absolute;left:1374;top:10444;width:5928;height:2" coordorigin="1374,10444" coordsize="5928,2">
              <v:shape style="position:absolute;left:1374;top:10444;width:5928;height:2" coordorigin="1374,10444" coordsize="5928,0" path="m1374,10444l7302,10444e" filled="f" stroked="t" strokeweight=".957683pt" strokecolor="#6B6B6B">
                <v:path arrowok="t"/>
              </v:shape>
            </v:group>
            <v:group style="position:absolute;left:7221;top:10442;width:1810;height:2" coordorigin="7221,10442" coordsize="1810,2">
              <v:shape style="position:absolute;left:7221;top:10442;width:1810;height:2" coordorigin="7221,10442" coordsize="1810,0" path="m7221,10442l9031,10442e" filled="f" stroked="t" strokeweight=".478842pt" strokecolor="#545454">
                <v:path arrowok="t"/>
              </v:shape>
            </v:group>
            <v:group style="position:absolute;left:8973;top:10440;width:1537;height:2" coordorigin="8973,10440" coordsize="1537,2">
              <v:shape style="position:absolute;left:8973;top:10440;width:1537;height:2" coordorigin="8973,10440" coordsize="1537,0" path="m8973,10440l10511,10440e" filled="f" stroked="t" strokeweight=".478842pt" strokecolor="#3B3B3B">
                <v:path arrowok="t"/>
              </v:shape>
            </v:group>
            <v:group style="position:absolute;left:10453;top:10437;width:1279;height:2" coordorigin="10453,10437" coordsize="1279,2">
              <v:shape style="position:absolute;left:10453;top:10437;width:1279;height:2" coordorigin="10453,10437" coordsize="1279,0" path="m10453,10437l11732,10437e" filled="f" stroked="t" strokeweight=".478842pt" strokecolor="#5B5B5B">
                <v:path arrowok="t"/>
              </v:shape>
            </v:group>
            <v:group style="position:absolute;left:728;top:10928;width:4190;height:2" coordorigin="728,10928" coordsize="4190,2">
              <v:shape style="position:absolute;left:728;top:10928;width:4190;height:2" coordorigin="728,10928" coordsize="4190,0" path="m728,10928l4918,10928e" filled="f" stroked="t" strokeweight=".957683pt" strokecolor="#6B6B6B">
                <v:path arrowok="t"/>
              </v:shape>
            </v:group>
            <v:group style="position:absolute;left:4860;top:10928;width:503;height:2" coordorigin="4860,10928" coordsize="503,2">
              <v:shape style="position:absolute;left:4860;top:10928;width:503;height:2" coordorigin="4860,10928" coordsize="503,0" path="m4860,10928l5363,10928e" filled="f" stroked="t" strokeweight=".478842pt" strokecolor="#3B3B3B">
                <v:path arrowok="t"/>
              </v:shape>
            </v:group>
            <v:group style="position:absolute;left:5306;top:10926;width:1389;height:2" coordorigin="5306,10926" coordsize="1389,2">
              <v:shape style="position:absolute;left:5306;top:10926;width:1389;height:2" coordorigin="5306,10926" coordsize="1389,0" path="m5306,10926l6694,10926e" filled="f" stroked="t" strokeweight=".478842pt" strokecolor="#4F4F4F">
                <v:path arrowok="t"/>
              </v:shape>
            </v:group>
            <v:group style="position:absolute;left:6637;top:10924;width:1695;height:2" coordorigin="6637,10924" coordsize="1695,2">
              <v:shape style="position:absolute;left:6637;top:10924;width:1695;height:2" coordorigin="6637,10924" coordsize="1695,0" path="m6637,10924l8332,10924e" filled="f" stroked="t" strokeweight=".478842pt" strokecolor="#2F2F2F">
                <v:path arrowok="t"/>
              </v:shape>
            </v:group>
            <v:group style="position:absolute;left:8274;top:10921;width:757;height:2" coordorigin="8274,10921" coordsize="757,2">
              <v:shape style="position:absolute;left:8274;top:10921;width:757;height:2" coordorigin="8274,10921" coordsize="757,0" path="m8274,10921l9031,10921e" filled="f" stroked="t" strokeweight=".718262pt" strokecolor="#4F4F4F">
                <v:path arrowok="t"/>
              </v:shape>
            </v:group>
            <v:group style="position:absolute;left:8581;top:10921;width:3156;height:2" coordorigin="8581,10921" coordsize="3156,2">
              <v:shape style="position:absolute;left:8581;top:10921;width:3156;height:2" coordorigin="8581,10921" coordsize="3156,0" path="m8581,10921l11736,10921e" filled="f" stroked="t" strokeweight=".957683pt" strokecolor="#6B6B6B">
                <v:path arrowok="t"/>
              </v:shape>
            </v:group>
            <v:group style="position:absolute;left:172;top:11170;width:3678;height:2" coordorigin="172,11170" coordsize="3678,2">
              <v:shape style="position:absolute;left:172;top:11170;width:3678;height:2" coordorigin="172,11170" coordsize="3678,0" path="m172,11170l3850,11170e" filled="f" stroked="t" strokeweight=".957683pt" strokecolor="#646464">
                <v:path arrowok="t"/>
              </v:shape>
            </v:group>
            <v:group style="position:absolute;left:3792;top:11168;width:2126;height:2" coordorigin="3792,11168" coordsize="2126,2">
              <v:shape style="position:absolute;left:3792;top:11168;width:2126;height:2" coordorigin="3792,11168" coordsize="2126,0" path="m3792,11168l5918,11168e" filled="f" stroked="t" strokeweight=".478842pt" strokecolor="#3B3B3B">
                <v:path arrowok="t"/>
              </v:shape>
            </v:group>
            <v:group style="position:absolute;left:5861;top:11166;width:833;height:2" coordorigin="5861,11166" coordsize="833,2">
              <v:shape style="position:absolute;left:5861;top:11166;width:833;height:2" coordorigin="5861,11166" coordsize="833,0" path="m5861,11166l6694,11166e" filled="f" stroked="t" strokeweight=".478842pt" strokecolor="#545454">
                <v:path arrowok="t"/>
              </v:shape>
            </v:group>
            <v:group style="position:absolute;left:6637;top:11163;width:1695;height:2" coordorigin="6637,11163" coordsize="1695,2">
              <v:shape style="position:absolute;left:6637;top:11163;width:1695;height:2" coordorigin="6637,11163" coordsize="1695,0" path="m6637,11163l8332,11163e" filled="f" stroked="t" strokeweight=".478842pt" strokecolor="#343434">
                <v:path arrowok="t"/>
              </v:shape>
            </v:group>
            <v:group style="position:absolute;left:8274;top:11161;width:3462;height:2" coordorigin="8274,11161" coordsize="3462,2">
              <v:shape style="position:absolute;left:8274;top:11161;width:3462;height:2" coordorigin="8274,11161" coordsize="3462,0" path="m8274,11161l11736,11161e" filled="f" stroked="t" strokeweight=".957683pt" strokecolor="#676767">
                <v:path arrowok="t"/>
              </v:shape>
            </v:group>
            <v:group style="position:absolute;left:891;top:11168;width:2;height:470" coordorigin="891,11168" coordsize="2,470">
              <v:shape style="position:absolute;left:891;top:11168;width:2;height:470" coordorigin="891,11168" coordsize="0,470" path="m891,11638l891,11168e" filled="f" stroked="t" strokeweight=".239421pt" strokecolor="#707070">
                <v:path arrowok="t"/>
              </v:shape>
            </v:group>
            <v:group style="position:absolute;left:172;top:11645;width:3007;height:2" coordorigin="172,11645" coordsize="3007,2">
              <v:shape style="position:absolute;left:172;top:11645;width:3007;height:2" coordorigin="172,11645" coordsize="3007,0" path="m172,11645l3180,11645e" filled="f" stroked="t" strokeweight=".478842pt" strokecolor="#444444">
                <v:path arrowok="t"/>
              </v:shape>
            </v:group>
            <v:group style="position:absolute;left:1312;top:11158;width:2;height:508" coordorigin="1312,11158" coordsize="2,508">
              <v:shape style="position:absolute;left:1312;top:11158;width:2;height:508" coordorigin="1312,11158" coordsize="0,508" path="m1312,11667l1312,11158e" filled="f" stroked="t" strokeweight=".718262pt" strokecolor="#4B4B4B">
                <v:path arrowok="t"/>
              </v:shape>
            </v:group>
            <v:group style="position:absolute;left:1824;top:11139;width:2;height:527" coordorigin="1824,11139" coordsize="2,527">
              <v:shape style="position:absolute;left:1824;top:11139;width:2;height:527" coordorigin="1824,11139" coordsize="0,527" path="m1824,11667l1824,11139e" filled="f" stroked="t" strokeweight=".718262pt" strokecolor="#606060">
                <v:path arrowok="t"/>
              </v:shape>
            </v:group>
            <v:group style="position:absolute;left:3122;top:11640;width:6665;height:2" coordorigin="3122,11640" coordsize="6665,2">
              <v:shape style="position:absolute;left:3122;top:11640;width:6665;height:2" coordorigin="3122,11640" coordsize="6665,0" path="m3122,11640l9788,11640e" filled="f" stroked="t" strokeweight=".957683pt" strokecolor="#676767">
                <v:path arrowok="t"/>
              </v:shape>
            </v:group>
            <v:group style="position:absolute;left:6316;top:11158;width:2;height:1237" coordorigin="6316,11158" coordsize="2,1237">
              <v:shape style="position:absolute;left:6316;top:11158;width:2;height:1237" coordorigin="6316,11158" coordsize="0,1237" path="m6316,12395l6316,11158e" filled="f" stroked="t" strokeweight=".718262pt" strokecolor="#4F4F4F">
                <v:path arrowok="t"/>
              </v:shape>
            </v:group>
            <v:group style="position:absolute;left:9730;top:11638;width:781;height:2" coordorigin="9730,11638" coordsize="781,2">
              <v:shape style="position:absolute;left:9730;top:11638;width:781;height:2" coordorigin="9730,11638" coordsize="781,0" path="m9730,11638l10511,11638e" filled="f" stroked="t" strokeweight=".478842pt" strokecolor="#343434">
                <v:path arrowok="t"/>
              </v:shape>
            </v:group>
            <v:group style="position:absolute;left:10453;top:11635;width:1283;height:2" coordorigin="10453,11635" coordsize="1283,2">
              <v:shape style="position:absolute;left:10453;top:11635;width:1283;height:2" coordorigin="10453,11635" coordsize="1283,0" path="m10453,11635l11736,11635e" filled="f" stroked="t" strokeweight=".478842pt" strokecolor="#575757">
                <v:path arrowok="t"/>
              </v:shape>
            </v:group>
            <v:group style="position:absolute;left:187;top:11595;width:2;height:4846" coordorigin="187,11595" coordsize="2,4846">
              <v:shape style="position:absolute;left:187;top:11595;width:2;height:4846" coordorigin="187,11595" coordsize="0,4846" path="m187,16441l187,11595e" filled="f" stroked="t" strokeweight=".478842pt" strokecolor="#3F3F3F">
                <v:path arrowok="t"/>
              </v:shape>
            </v:group>
            <v:group style="position:absolute;left:891;top:11623;width:2;height:743" coordorigin="891,11623" coordsize="2,743">
              <v:shape style="position:absolute;left:891;top:11623;width:2;height:743" coordorigin="891,11623" coordsize="0,743" path="m891,12366l891,11623e" filled="f" stroked="t" strokeweight=".239421pt" strokecolor="#484848">
                <v:path arrowok="t"/>
              </v:shape>
            </v:group>
            <v:group style="position:absolute;left:1322;top:11595;width:2;height:4846" coordorigin="1322,11595" coordsize="2,4846">
              <v:shape style="position:absolute;left:1322;top:11595;width:2;height:4846" coordorigin="1322,11595" coordsize="0,4846" path="m1322,16441l1322,11595e" filled="f" stroked="t" strokeweight=".957683pt" strokecolor="#707070">
                <v:path arrowok="t"/>
              </v:shape>
            </v:group>
            <v:group style="position:absolute;left:1834;top:11595;width:2;height:4841" coordorigin="1834,11595" coordsize="2,4841">
              <v:shape style="position:absolute;left:1834;top:11595;width:2;height:4841" coordorigin="1834,11595" coordsize="0,4841" path="m1834,16436l1834,11595e" filled="f" stroked="t" strokeweight=".478842pt" strokecolor="#444444">
                <v:path arrowok="t"/>
              </v:shape>
            </v:group>
            <v:group style="position:absolute;left:891;top:12366;width:2;height:1265" coordorigin="891,12366" coordsize="2,1265">
              <v:shape style="position:absolute;left:891;top:12366;width:2;height:1265" coordorigin="891,12366" coordsize="0,1265" path="m891,13632l891,12366e" filled="f" stroked="t" strokeweight=".239421pt" strokecolor="#000000">
                <v:path arrowok="t"/>
              </v:shape>
            </v:group>
            <v:group style="position:absolute;left:6321;top:12338;width:2;height:753" coordorigin="6321,12338" coordsize="2,753">
              <v:shape style="position:absolute;left:6321;top:12338;width:2;height:753" coordorigin="6321,12338" coordsize="0,753" path="m6321,13090l6321,12338e" filled="f" stroked="t" strokeweight=".478842pt" strokecolor="#232323">
                <v:path arrowok="t"/>
              </v:shape>
            </v:group>
            <v:group style="position:absolute;left:6323;top:13033;width:2;height:887" coordorigin="6323,13033" coordsize="2,887">
              <v:shape style="position:absolute;left:6323;top:13033;width:2;height:887" coordorigin="6323,13033" coordsize="0,887" path="m6323,13919l6323,13033e" filled="f" stroked="t" strokeweight=".718262pt" strokecolor="#4B4B4B">
                <v:path arrowok="t"/>
              </v:shape>
            </v:group>
            <v:group style="position:absolute;left:11732;top:13033;width:2;height:273" coordorigin="11732,13033" coordsize="2,273">
              <v:shape style="position:absolute;left:11732;top:13033;width:2;height:273" coordorigin="11732,13033" coordsize="0,273" path="m11732,13306l11732,13033e" filled="f" stroked="t" strokeweight=".718262pt" strokecolor="#646464">
                <v:path arrowok="t"/>
              </v:shape>
            </v:group>
            <v:group style="position:absolute;left:8064;top:13430;width:3644;height:2" coordorigin="8064,13430" coordsize="3644,2">
              <v:shape style="position:absolute;left:8064;top:13430;width:3644;height:2" coordorigin="8064,13430" coordsize="3644,0" path="m8064,13430l11708,13430e" filled="f" stroked="t" strokeweight="1.197104pt" strokecolor="#2838AF">
                <v:path arrowok="t"/>
              </v:shape>
            </v:group>
            <v:group style="position:absolute;left:184;top:13387;width:2;height:273" coordorigin="184,13387" coordsize="2,273">
              <v:shape style="position:absolute;left:184;top:13387;width:2;height:273" coordorigin="184,13387" coordsize="0,273" path="m184,13661l184,13387e" filled="f" stroked="t" strokeweight=".718262pt" strokecolor="#575757">
                <v:path arrowok="t"/>
              </v:shape>
            </v:group>
            <v:group style="position:absolute;left:168;top:13891;width:488;height:2" coordorigin="168,13891" coordsize="488,2">
              <v:shape style="position:absolute;left:168;top:13891;width:488;height:2" coordorigin="168,13891" coordsize="488,0" path="m168,13891l656,13891e" filled="f" stroked="t" strokeweight=".239421pt" strokecolor="#484848">
                <v:path arrowok="t"/>
              </v:shape>
            </v:group>
            <v:group style="position:absolute;left:656;top:13891;width:239;height:2" coordorigin="656,13891" coordsize="239,2">
              <v:shape style="position:absolute;left:656;top:13891;width:239;height:2" coordorigin="656,13891" coordsize="239,0" path="m656,13891l895,13891e" filled="f" stroked="t" strokeweight=".239421pt" strokecolor="#000000">
                <v:path arrowok="t"/>
              </v:shape>
            </v:group>
            <v:group style="position:absolute;left:891;top:13632;width:2;height:264" coordorigin="891,13632" coordsize="2,264">
              <v:shape style="position:absolute;left:891;top:13632;width:2;height:264" coordorigin="891,13632" coordsize="0,264" path="m891,13895l891,13632e" filled="f" stroked="t" strokeweight=".239421pt" strokecolor="#606060">
                <v:path arrowok="t"/>
              </v:shape>
            </v:group>
            <v:group style="position:absolute;left:891;top:13891;width:426;height:2" coordorigin="891,13891" coordsize="426,2">
              <v:shape style="position:absolute;left:891;top:13891;width:426;height:2" coordorigin="891,13891" coordsize="426,0" path="m891,13891l1317,13891e" filled="f" stroked="t" strokeweight=".239421pt" strokecolor="#575757">
                <v:path arrowok="t"/>
              </v:shape>
            </v:group>
            <v:group style="position:absolute;left:1302;top:13891;width:517;height:2" coordorigin="1302,13891" coordsize="517,2">
              <v:shape style="position:absolute;left:1302;top:13891;width:517;height:2" coordorigin="1302,13891" coordsize="517,0" path="m1302,13891l1820,13891e" filled="f" stroked="t" strokeweight=".239421pt" strokecolor="#7C7C7C">
                <v:path arrowok="t"/>
              </v:shape>
            </v:group>
            <v:group style="position:absolute;left:891;top:13891;width:2;height:2536" coordorigin="891,13891" coordsize="2,2536">
              <v:shape style="position:absolute;left:891;top:13891;width:2;height:2536" coordorigin="891,13891" coordsize="0,2536" path="m891,16426l891,13891e" filled="f" stroked="t" strokeweight=".239421pt" strokecolor="#000000">
                <v:path arrowok="t"/>
              </v:shape>
            </v:group>
            <v:group style="position:absolute;left:6325;top:13862;width:2;height:992" coordorigin="6325,13862" coordsize="2,992">
              <v:shape style="position:absolute;left:6325;top:13862;width:2;height:992" coordorigin="6325,13862" coordsize="0,992" path="m6325,14854l6325,13862e" filled="f" stroked="t" strokeweight=".478842pt" strokecolor="#383838">
                <v:path arrowok="t"/>
              </v:shape>
            </v:group>
            <v:group style="position:absolute;left:11734;top:13325;width:2;height:1155" coordorigin="11734,13325" coordsize="2,1155">
              <v:shape style="position:absolute;left:11734;top:13325;width:2;height:1155" coordorigin="11734,13325" coordsize="0,1155" path="m11734,14480l11734,13325e" filled="f" stroked="t" strokeweight=".478842pt" strokecolor="#6B6B6B">
                <v:path arrowok="t"/>
              </v:shape>
            </v:group>
            <v:group style="position:absolute;left:6333;top:14796;width:2;height:1639" coordorigin="6333,14796" coordsize="2,1639">
              <v:shape style="position:absolute;left:6333;top:14796;width:2;height:1639" coordorigin="6333,14796" coordsize="0,1639" path="m6333,16436l6333,14796e" filled="f" stroked="t" strokeweight=".957683pt" strokecolor="#676767">
                <v:path arrowok="t"/>
              </v:shape>
            </v:group>
            <v:group style="position:absolute;left:11734;top:14427;width:2;height:1999" coordorigin="11734,14427" coordsize="2,1999">
              <v:shape style="position:absolute;left:11734;top:14427;width:2;height:1999" coordorigin="11734,14427" coordsize="0,1999" path="m11734,16426l11734,14427e" filled="f" stroked="t" strokeweight=".478842pt" strokecolor="#545454">
                <v:path arrowok="t"/>
              </v:shape>
            </v:group>
            <v:group style="position:absolute;left:187;top:16433;width:4300;height:2" coordorigin="187,16433" coordsize="4300,2">
              <v:shape style="position:absolute;left:187;top:16433;width:4300;height:2" coordorigin="187,16433" coordsize="4300,0" path="m187,16433l4487,16433e" filled="f" stroked="t" strokeweight=".478842pt" strokecolor="#606060">
                <v:path arrowok="t"/>
              </v:shape>
            </v:group>
            <v:group style="position:absolute;left:3678;top:16424;width:2672;height:2" coordorigin="3678,16424" coordsize="2672,2">
              <v:shape style="position:absolute;left:3678;top:16424;width:2672;height:2" coordorigin="3678,16424" coordsize="2672,0" path="m3678,16424l6349,16424e" filled="f" stroked="t" strokeweight=".478842pt" strokecolor="#676767">
                <v:path arrowok="t"/>
              </v:shape>
            </v:group>
            <v:group style="position:absolute;left:6239;top:16421;width:5497;height:2" coordorigin="6239,16421" coordsize="5497,2">
              <v:shape style="position:absolute;left:6239;top:16421;width:5497;height:2" coordorigin="6239,16421" coordsize="5497,0" path="m6239,16421l11736,16421e" filled="f" stroked="t" strokeweight=".957683pt" strokecolor="#808080">
                <v:path arrowok="t"/>
              </v:shape>
            </v:group>
            <v:group style="position:absolute;left:9929;top:12977;width:2;height:444" coordorigin="9929,12977" coordsize="2,444">
              <v:shape style="position:absolute;left:9929;top:12977;width:2;height:444" coordorigin="9929,12977" coordsize="0,444" path="m9929,13421l9929,12977e" filled="f" stroked="t" strokeweight="1.75pt" strokecolor="#EBEDED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13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8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92"/>
        </w:rPr>
        <w:t>B</w:t>
      </w:r>
      <w:r>
        <w:rPr>
          <w:rFonts w:ascii="Arial" w:hAnsi="Arial" w:cs="Arial" w:eastAsia="Arial"/>
          <w:sz w:val="19"/>
          <w:szCs w:val="19"/>
          <w:color w:val="505252"/>
          <w:spacing w:val="-15"/>
          <w:w w:val="101"/>
        </w:rPr>
        <w:t>q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43"/>
        </w:rPr>
        <w:t>l</w:t>
      </w:r>
      <w:r>
        <w:rPr>
          <w:rFonts w:ascii="Arial" w:hAnsi="Arial" w:cs="Arial" w:eastAsia="Arial"/>
          <w:sz w:val="19"/>
          <w:szCs w:val="19"/>
          <w:color w:val="505252"/>
          <w:spacing w:val="-42"/>
          <w:w w:val="110"/>
        </w:rPr>
        <w:t>g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atLeast"/>
        <w:ind w:right="2078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BABABD"/>
          <w:spacing w:val="0"/>
          <w:w w:val="177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30" w:after="0" w:line="240" w:lineRule="auto"/>
        <w:ind w:right="181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-1"/>
          <w:w w:val="322"/>
          <w:position w:val="-6"/>
        </w:rPr>
        <w:t>'</w:t>
      </w:r>
      <w:r>
        <w:rPr>
          <w:rFonts w:ascii="Arial" w:hAnsi="Arial" w:cs="Arial" w:eastAsia="Arial"/>
          <w:sz w:val="11"/>
          <w:szCs w:val="11"/>
          <w:color w:val="777777"/>
          <w:spacing w:val="0"/>
          <w:w w:val="389"/>
          <w:position w:val="0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80"/>
          <w:cols w:num="3" w:equalWidth="0">
            <w:col w:w="496" w:space="1483"/>
            <w:col w:w="1873" w:space="736"/>
            <w:col w:w="7172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675" w:right="4422" w:firstLine="-107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710869pt;margin-top:-12.901277pt;width:21.448111pt;height:43.5pt;mso-position-horizontal-relative:page;mso-position-vertical-relative:paragraph;z-index:-1531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63636"/>
                      <w:spacing w:val="0"/>
                      <w:w w:val="17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5"/>
          <w:w w:val="102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-3"/>
          <w:w w:val="244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360" w:right="180"/>
        </w:sectPr>
      </w:pPr>
      <w:rPr/>
    </w:p>
    <w:p>
      <w:pPr>
        <w:spacing w:before="0" w:after="0" w:line="101" w:lineRule="exact"/>
        <w:ind w:left="828" w:right="23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565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97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1616" w:space="1568"/>
            <w:col w:w="8196"/>
          </w:cols>
        </w:sectPr>
      </w:pPr>
      <w:rPr/>
    </w:p>
    <w:p>
      <w:pPr>
        <w:spacing w:before="0" w:after="0" w:line="242" w:lineRule="exact"/>
        <w:ind w:left="649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20"/>
        <w:jc w:val="left"/>
        <w:tabs>
          <w:tab w:pos="1480" w:val="left"/>
          <w:tab w:pos="3040" w:val="left"/>
          <w:tab w:pos="54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LBiJdiriı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19:25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858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49" w:right="-20"/>
        <w:jc w:val="left"/>
        <w:tabs>
          <w:tab w:pos="1480" w:val="left"/>
          <w:tab w:pos="3060" w:val="left"/>
          <w:tab w:pos="438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ıKayıtNo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2746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Furga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ÖLMEZ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Şiidirile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marina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Biberi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-1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Çeşıne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9" w:right="-20"/>
        <w:jc w:val="left"/>
        <w:tabs>
          <w:tab w:pos="148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8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Musalla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2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o2/l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1"/>
        </w:rPr>
        <w:t>Çeşnıe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168" w:lineRule="auto"/>
        <w:ind w:left="201" w:right="1776" w:firstLine="-66"/>
        <w:jc w:val="left"/>
        <w:tabs>
          <w:tab w:pos="1480" w:val="left"/>
          <w:tab w:pos="3500" w:val="left"/>
          <w:tab w:pos="4300" w:val="left"/>
          <w:tab w:pos="65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259949pt;margin-top:23.2027pt;width:38.650852pt;height:27.5pt;mso-position-horizontal-relative:page;mso-position-vertical-relative:paragraph;z-index:-15312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363636"/>
                      <w:spacing w:val="18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0"/>
                      <w:w w:val="182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8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63636"/>
          <w:spacing w:val="-22"/>
          <w:w w:val="108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5E6060"/>
          <w:spacing w:val="0"/>
          <w:w w:val="15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Kııllanıı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6"/>
        </w:rPr>
        <w:t>Restaurant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0" w:after="0" w:line="140" w:lineRule="exact"/>
        <w:ind w:left="35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2"/>
        </w:rPr>
        <w:t>Beto.narıne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3838" w:right="-20"/>
        <w:jc w:val="left"/>
        <w:tabs>
          <w:tab w:pos="4320" w:val="left"/>
          <w:tab w:pos="4900" w:val="left"/>
          <w:tab w:pos="540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21"/>
        </w:rPr>
        <w:t>X</w:t>
        <w:tab/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21"/>
        </w:rPr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57"/>
          <w:position w:val="-21"/>
        </w:rPr>
        <w:t>i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7"/>
          <w:position w:val="-2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1"/>
        </w:rPr>
      </w:r>
      <w:r>
        <w:rPr>
          <w:rFonts w:ascii="Arial" w:hAnsi="Arial" w:cs="Arial" w:eastAsia="Arial"/>
          <w:sz w:val="37"/>
          <w:szCs w:val="37"/>
          <w:color w:val="A7A8AA"/>
          <w:spacing w:val="0"/>
          <w:w w:val="57"/>
          <w:position w:val="-21"/>
        </w:rPr>
        <w:t>i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-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7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-16"/>
        </w:rPr>
        <w:t>23:10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6639" w:space="497"/>
            <w:col w:w="4244"/>
          </w:cols>
        </w:sectPr>
      </w:pPr>
      <w:rPr/>
    </w:p>
    <w:p>
      <w:pPr>
        <w:spacing w:before="0" w:after="0" w:line="194" w:lineRule="exact"/>
        <w:ind w:left="6527" w:right="41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iYangın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96" w:lineRule="auto"/>
        <w:ind w:left="2078" w:right="2248" w:firstLine="-1933"/>
        <w:jc w:val="left"/>
        <w:tabs>
          <w:tab w:pos="212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Marina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GÜRKAN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SÖZÜGÜZEL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8" w:lineRule="exact"/>
        <w:ind w:left="2059" w:right="-20"/>
        <w:jc w:val="left"/>
        <w:tabs>
          <w:tab w:pos="45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19:26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19:29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3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0"/>
        </w:rPr>
        <w:t>!Araç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RR482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600" w:space="1460"/>
            <w:col w:w="9320"/>
          </w:cols>
        </w:sectPr>
      </w:pPr>
      <w:rPr/>
    </w:p>
    <w:p>
      <w:pPr>
        <w:spacing w:before="0" w:after="0" w:line="241" w:lineRule="exact"/>
        <w:ind w:left="149" w:right="-20"/>
        <w:jc w:val="left"/>
        <w:tabs>
          <w:tab w:pos="318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PS337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9" w:lineRule="auto"/>
        <w:ind w:left="2082" w:right="4264" w:firstLine="2489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38" w:right="-20"/>
        <w:jc w:val="left"/>
        <w:tabs>
          <w:tab w:pos="45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98" w:lineRule="exact"/>
        <w:ind w:left="14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6"/>
        </w:rPr>
        <w:t>Ye.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35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llitmekte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çalışanla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KKT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12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45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kılara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rtılnıü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göıilldü.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3" w:equalWidth="0">
            <w:col w:w="667" w:space="1392"/>
            <w:col w:w="3158" w:space="1316"/>
            <w:col w:w="4847"/>
          </w:cols>
        </w:sectPr>
      </w:pPr>
      <w:rPr/>
    </w:p>
    <w:p>
      <w:pPr>
        <w:spacing w:before="12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3" w:lineRule="exact"/>
        <w:ind w:right="-20"/>
        <w:jc w:val="left"/>
        <w:tabs>
          <w:tab w:pos="3200" w:val="left"/>
          <w:tab w:pos="4360" w:val="left"/>
          <w:tab w:pos="4720" w:val="left"/>
          <w:tab w:pos="59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275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0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54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3330" w:right="-20"/>
        <w:jc w:val="left"/>
        <w:tabs>
          <w:tab w:pos="4360" w:val="left"/>
          <w:tab w:pos="4940" w:val="left"/>
          <w:tab w:pos="5900" w:val="left"/>
          <w:tab w:pos="71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7"/>
          <w:position w:val="1"/>
        </w:rPr>
        <w:t>----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8"/>
          <w:position w:val="7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7"/>
          <w:w w:val="58"/>
          <w:position w:val="7"/>
        </w:rPr>
        <w:t>.</w:t>
      </w:r>
      <w:r>
        <w:rPr>
          <w:rFonts w:ascii="Arial" w:hAnsi="Arial" w:cs="Arial" w:eastAsia="Arial"/>
          <w:sz w:val="21"/>
          <w:szCs w:val="21"/>
          <w:color w:val="BFBFBF"/>
          <w:spacing w:val="-12"/>
          <w:w w:val="43"/>
          <w:position w:val="7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6"/>
          <w:position w:val="7"/>
        </w:rPr>
        <w:t>......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4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davlunbaz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bölOmU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avlunbazı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tavanı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sensör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klima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tü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11" w:lineRule="exact"/>
        <w:ind w:left="23" w:right="-20"/>
        <w:jc w:val="left"/>
        <w:tabs>
          <w:tab w:pos="90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"/>
        </w:rPr>
        <w:t>fırın</w:t>
      </w:r>
      <w:r>
        <w:rPr>
          <w:rFonts w:ascii="Arial" w:hAnsi="Arial" w:cs="Arial" w:eastAsia="Arial"/>
          <w:sz w:val="19"/>
          <w:szCs w:val="19"/>
          <w:color w:val="4D4D4D"/>
          <w:spacing w:val="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çeşitli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ardiye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bölümünü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72"/>
          <w:position w:val="-1"/>
        </w:rPr>
        <w:t>ll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1361" w:space="698"/>
            <w:col w:w="9321"/>
          </w:cols>
        </w:sectPr>
      </w:pPr>
      <w:rPr/>
    </w:p>
    <w:p>
      <w:pPr>
        <w:spacing w:before="72" w:after="0" w:line="166" w:lineRule="auto"/>
        <w:ind w:left="140" w:right="1455" w:firstLine="-5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11"/>
        </w:rPr>
        <w:t>SöndOrnıe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6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isatı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komple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30.000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30.000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ahmiııi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60.000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9" w:lineRule="auto"/>
        <w:ind w:left="2059" w:right="137" w:firstLine="4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etkilene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çalışanı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Ferdi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AŞÇ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çabaları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hastaneye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gitmiştir.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davlunbaz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sistemini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  <w:position w:val="-1"/>
        </w:rPr>
        <w:t>görO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6"/>
          <w:position w:val="-1"/>
        </w:rPr>
        <w:t>iıni.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12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4" w:lineRule="auto"/>
        <w:ind w:left="88" w:right="130" w:firstLine="-8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ızgarada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1797" w:space="262"/>
            <w:col w:w="9321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00" w:right="-20"/>
        <w:jc w:val="left"/>
        <w:tabs>
          <w:tab w:pos="21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75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AXA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sigoı1a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2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174" w:lineRule="auto"/>
        <w:ind w:left="116" w:right="5312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w w:val="50"/>
          <w:position w:val="1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12"/>
          <w:w w:val="50"/>
          <w:position w:val="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</w:r>
      <w:r>
        <w:rPr>
          <w:rFonts w:ascii="Arial" w:hAnsi="Arial" w:cs="Arial" w:eastAsia="Arial"/>
          <w:sz w:val="23"/>
          <w:szCs w:val="23"/>
          <w:color w:val="232323"/>
          <w:spacing w:val="-2"/>
          <w:w w:val="70"/>
          <w:position w:val="0"/>
        </w:rPr>
        <w:t>t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70"/>
          <w:position w:val="0"/>
        </w:rPr>
        <w:t>ş</w:t>
      </w:r>
      <w:r>
        <w:rPr>
          <w:rFonts w:ascii="Arial" w:hAnsi="Arial" w:cs="Arial" w:eastAsia="Arial"/>
          <w:sz w:val="23"/>
          <w:szCs w:val="23"/>
          <w:color w:val="4D4D4D"/>
          <w:spacing w:val="9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GÜRKAN'a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[_eslim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Edildiği_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39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24" w:lineRule="exact"/>
        <w:ind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-13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20:58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1326" w:space="733"/>
            <w:col w:w="9321"/>
          </w:cols>
        </w:sectPr>
      </w:pPr>
      <w:rPr/>
    </w:p>
    <w:p>
      <w:pPr>
        <w:spacing w:before="12" w:after="0" w:line="214" w:lineRule="exact"/>
        <w:ind w:left="224" w:right="-20"/>
        <w:jc w:val="left"/>
        <w:tabs>
          <w:tab w:pos="102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Grb.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" w:lineRule="exact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İtfaiycci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175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7" w:lineRule="exact"/>
        <w:ind w:left="2690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265533pt;margin-top:15.368838pt;width:37.052758pt;height:9.553589pt;mso-position-horizontal-relative:page;mso-position-vertical-relative:paragraph;z-index:-15311" type="#_x0000_t202" filled="f" stroked="f">
            <v:textbox inset="0,0,0,0">
              <w:txbxContent>
                <w:p>
                  <w:pPr>
                    <w:spacing w:before="0" w:after="0" w:line="191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4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12"/>
                    </w:rPr>
                    <w:t>/2017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Arial" w:hAnsi="Arial" w:cs="Arial" w:eastAsia="Arial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5E6060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48"/>
          <w:szCs w:val="48"/>
          <w:color w:val="5E6060"/>
          <w:spacing w:val="-43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363636"/>
          <w:spacing w:val="0"/>
          <w:w w:val="39"/>
          <w:position w:val="1"/>
        </w:rPr>
        <w:t>,</w:t>
      </w:r>
      <w:r>
        <w:rPr>
          <w:rFonts w:ascii="Times New Roman" w:hAnsi="Times New Roman" w:cs="Times New Roman" w:eastAsia="Times New Roman"/>
          <w:sz w:val="48"/>
          <w:szCs w:val="48"/>
          <w:color w:val="363636"/>
          <w:spacing w:val="-163"/>
          <w:w w:val="39"/>
          <w:position w:val="1"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525B9C"/>
          <w:spacing w:val="0"/>
          <w:w w:val="50"/>
          <w:position w:val="1"/>
        </w:rPr>
        <w:t>.,_A</w:t>
      </w:r>
      <w:r>
        <w:rPr>
          <w:rFonts w:ascii="Times New Roman" w:hAnsi="Times New Roman" w:cs="Times New Roman" w:eastAsia="Times New Roman"/>
          <w:sz w:val="48"/>
          <w:szCs w:val="48"/>
          <w:color w:val="525B9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525B9C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46"/>
          <w:position w:val="8"/>
        </w:rPr>
        <w:t>O</w:t>
      </w:r>
      <w:r>
        <w:rPr>
          <w:rFonts w:ascii="Arial" w:hAnsi="Arial" w:cs="Arial" w:eastAsia="Arial"/>
          <w:sz w:val="26"/>
          <w:szCs w:val="26"/>
          <w:color w:val="363636"/>
          <w:spacing w:val="30"/>
          <w:w w:val="46"/>
          <w:position w:val="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8"/>
          <w:position w:val="8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8"/>
          <w:position w:val="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8"/>
          <w:w w:val="58"/>
          <w:position w:val="8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8"/>
          <w:position w:val="8"/>
        </w:rPr>
        <w:t>Marıs</w:t>
      </w:r>
      <w:r>
        <w:rPr>
          <w:rFonts w:ascii="Arial" w:hAnsi="Arial" w:cs="Arial" w:eastAsia="Arial"/>
          <w:sz w:val="26"/>
          <w:szCs w:val="26"/>
          <w:color w:val="363636"/>
          <w:spacing w:val="7"/>
          <w:w w:val="58"/>
          <w:position w:val="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8"/>
          <w:b/>
          <w:bCs/>
          <w:position w:val="8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774" w:space="1444"/>
            <w:col w:w="9162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2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9"/>
        </w:rPr>
        <w:t>Ahr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2"/>
          <w:w w:val="99"/>
        </w:rPr>
        <w:t>n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3"/>
        </w:rPr>
        <w:t>GÜ</w:t>
      </w:r>
      <w:r>
        <w:rPr>
          <w:rFonts w:ascii="Arial" w:hAnsi="Arial" w:cs="Arial" w:eastAsia="Arial"/>
          <w:sz w:val="19"/>
          <w:szCs w:val="19"/>
          <w:color w:val="363636"/>
          <w:spacing w:val="-11"/>
          <w:w w:val="103"/>
        </w:rPr>
        <w:t>Z</w:t>
      </w:r>
      <w:r>
        <w:rPr>
          <w:rFonts w:ascii="Arial" w:hAnsi="Arial" w:cs="Arial" w:eastAsia="Arial"/>
          <w:sz w:val="19"/>
          <w:szCs w:val="19"/>
          <w:color w:val="5E6060"/>
          <w:spacing w:val="-17"/>
          <w:w w:val="109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2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tabs>
          <w:tab w:pos="660" w:val="left"/>
          <w:tab w:pos="10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64"/>
          <w:szCs w:val="64"/>
          <w:color w:val="4B5275"/>
          <w:spacing w:val="0"/>
          <w:w w:val="276"/>
          <w:position w:val="-36"/>
        </w:rPr>
        <w:t>ı</w:t>
      </w:r>
      <w:r>
        <w:rPr>
          <w:rFonts w:ascii="Arial" w:hAnsi="Arial" w:cs="Arial" w:eastAsia="Arial"/>
          <w:sz w:val="64"/>
          <w:szCs w:val="64"/>
          <w:color w:val="4B5275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64"/>
          <w:szCs w:val="64"/>
          <w:color w:val="4B5275"/>
          <w:spacing w:val="0"/>
          <w:w w:val="100"/>
          <w:position w:val="-36"/>
        </w:rPr>
      </w:r>
      <w:r>
        <w:rPr>
          <w:rFonts w:ascii="Arial" w:hAnsi="Arial" w:cs="Arial" w:eastAsia="Arial"/>
          <w:sz w:val="28"/>
          <w:szCs w:val="28"/>
          <w:color w:val="A7A8AA"/>
          <w:spacing w:val="0"/>
          <w:w w:val="66"/>
          <w:position w:val="-37"/>
        </w:rPr>
        <w:t>.</w:t>
      </w:r>
      <w:r>
        <w:rPr>
          <w:rFonts w:ascii="Arial" w:hAnsi="Arial" w:cs="Arial" w:eastAsia="Arial"/>
          <w:sz w:val="28"/>
          <w:szCs w:val="28"/>
          <w:color w:val="A7A8AA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28"/>
          <w:szCs w:val="28"/>
          <w:color w:val="A7A8AA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42"/>
          <w:szCs w:val="42"/>
          <w:color w:val="5E6060"/>
          <w:spacing w:val="-36"/>
          <w:w w:val="68"/>
          <w:position w:val="-37"/>
        </w:rPr>
        <w:t>.</w:t>
      </w:r>
      <w:r>
        <w:rPr>
          <w:rFonts w:ascii="Arial" w:hAnsi="Arial" w:cs="Arial" w:eastAsia="Arial"/>
          <w:sz w:val="8"/>
          <w:szCs w:val="8"/>
          <w:color w:val="A7A8AA"/>
          <w:spacing w:val="-7"/>
          <w:w w:val="165"/>
          <w:position w:val="-27"/>
        </w:rPr>
        <w:t>•</w:t>
      </w:r>
      <w:r>
        <w:rPr>
          <w:rFonts w:ascii="Times New Roman" w:hAnsi="Times New Roman" w:cs="Times New Roman" w:eastAsia="Times New Roman"/>
          <w:sz w:val="42"/>
          <w:szCs w:val="42"/>
          <w:color w:val="5E6060"/>
          <w:spacing w:val="-17"/>
          <w:w w:val="68"/>
          <w:position w:val="-37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5E6060"/>
          <w:spacing w:val="0"/>
          <w:w w:val="68"/>
          <w:position w:val="-37"/>
        </w:rPr>
        <w:t>....</w:t>
      </w:r>
      <w:r>
        <w:rPr>
          <w:rFonts w:ascii="Times New Roman" w:hAnsi="Times New Roman" w:cs="Times New Roman" w:eastAsia="Times New Roman"/>
          <w:sz w:val="42"/>
          <w:szCs w:val="42"/>
          <w:color w:val="5E6060"/>
          <w:spacing w:val="0"/>
          <w:w w:val="100"/>
          <w:position w:val="-3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E6060"/>
          <w:spacing w:val="-47"/>
          <w:w w:val="100"/>
          <w:position w:val="-37"/>
        </w:rPr>
        <w:t> </w:t>
      </w:r>
      <w:r>
        <w:rPr>
          <w:rFonts w:ascii="Arial" w:hAnsi="Arial" w:cs="Arial" w:eastAsia="Arial"/>
          <w:sz w:val="44"/>
          <w:szCs w:val="44"/>
          <w:color w:val="A7A8AA"/>
          <w:spacing w:val="0"/>
          <w:w w:val="50"/>
          <w:position w:val="-37"/>
        </w:rPr>
        <w:t>..</w:t>
      </w:r>
      <w:r>
        <w:rPr>
          <w:rFonts w:ascii="Arial" w:hAnsi="Arial" w:cs="Arial" w:eastAsia="Arial"/>
          <w:sz w:val="44"/>
          <w:szCs w:val="44"/>
          <w:color w:val="A7A8AA"/>
          <w:spacing w:val="-56"/>
          <w:w w:val="100"/>
          <w:position w:val="-37"/>
        </w:rPr>
        <w:t> </w:t>
      </w:r>
      <w:r>
        <w:rPr>
          <w:rFonts w:ascii="Arial" w:hAnsi="Arial" w:cs="Arial" w:eastAsia="Arial"/>
          <w:sz w:val="8"/>
          <w:szCs w:val="8"/>
          <w:color w:val="858787"/>
          <w:spacing w:val="0"/>
          <w:w w:val="231"/>
          <w:i/>
          <w:position w:val="-27"/>
        </w:rPr>
        <w:t>.}</w:t>
      </w:r>
      <w:r>
        <w:rPr>
          <w:rFonts w:ascii="Arial" w:hAnsi="Arial" w:cs="Arial" w:eastAsia="Arial"/>
          <w:sz w:val="8"/>
          <w:szCs w:val="8"/>
          <w:color w:val="858787"/>
          <w:spacing w:val="0"/>
          <w:w w:val="231"/>
          <w:i/>
          <w:position w:val="-27"/>
        </w:rPr>
        <w:t> </w:t>
      </w:r>
      <w:r>
        <w:rPr>
          <w:rFonts w:ascii="Arial" w:hAnsi="Arial" w:cs="Arial" w:eastAsia="Arial"/>
          <w:sz w:val="8"/>
          <w:szCs w:val="8"/>
          <w:color w:val="858787"/>
          <w:spacing w:val="12"/>
          <w:w w:val="231"/>
          <w:i/>
          <w:position w:val="-27"/>
        </w:rPr>
        <w:t> </w:t>
      </w:r>
      <w:r>
        <w:rPr>
          <w:rFonts w:ascii="Arial" w:hAnsi="Arial" w:cs="Arial" w:eastAsia="Arial"/>
          <w:sz w:val="15"/>
          <w:szCs w:val="15"/>
          <w:color w:val="A7A8AA"/>
          <w:spacing w:val="-15"/>
          <w:w w:val="155"/>
          <w:position w:val="-27"/>
        </w:rPr>
        <w:t>'</w:t>
      </w:r>
      <w:r>
        <w:rPr>
          <w:rFonts w:ascii="Arial" w:hAnsi="Arial" w:cs="Arial" w:eastAsia="Arial"/>
          <w:sz w:val="15"/>
          <w:szCs w:val="15"/>
          <w:color w:val="858787"/>
          <w:spacing w:val="0"/>
          <w:w w:val="86"/>
          <w:position w:val="-27"/>
        </w:rPr>
        <w:t>li:</w:t>
      </w:r>
      <w:r>
        <w:rPr>
          <w:rFonts w:ascii="Arial" w:hAnsi="Arial" w:cs="Arial" w:eastAsia="Arial"/>
          <w:sz w:val="15"/>
          <w:szCs w:val="15"/>
          <w:color w:val="858787"/>
          <w:spacing w:val="-7"/>
          <w:w w:val="100"/>
          <w:position w:val="-27"/>
        </w:rPr>
        <w:t> 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29"/>
          <w:position w:val="-37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5740" w:space="2324"/>
            <w:col w:w="3316"/>
          </w:cols>
        </w:sectPr>
      </w:pPr>
      <w:rPr/>
    </w:p>
    <w:p>
      <w:pPr>
        <w:spacing w:before="0" w:after="0" w:line="222" w:lineRule="atLeast"/>
        <w:ind w:right="1646"/>
        <w:jc w:val="right"/>
        <w:tabs>
          <w:tab w:pos="6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10.498871pt;margin-top:.530673pt;width:125.975051pt;height:31.460901pt;mso-position-horizontal-relative:page;mso-position-vertical-relative:paragraph;z-index:-15317" coordorigin="8210,11" coordsize="2520,629">
            <v:group style="position:absolute;left:8990;top:18;width:2;height:166" coordorigin="8990,18" coordsize="2,166">
              <v:shape style="position:absolute;left:8990;top:18;width:2;height:166" coordorigin="8990,18" coordsize="0,166" path="m8990,183l8990,18e" filled="f" stroked="t" strokeweight=".70051pt" strokecolor="#2F3F8C">
                <v:path arrowok="t"/>
              </v:shape>
            </v:group>
            <v:group style="position:absolute;left:8988;top:74;width:2;height:227" coordorigin="8988,74" coordsize="2,227">
              <v:shape style="position:absolute;left:8988;top:74;width:2;height:227" coordorigin="8988,74" coordsize="0,227" path="m8988,302l8988,74e" filled="f" stroked="t" strokeweight="1.167517pt" strokecolor="#343FA3">
                <v:path arrowok="t"/>
              </v:shape>
            </v:group>
            <v:group style="position:absolute;left:8976;top:273;width:2;height:142" coordorigin="8976,273" coordsize="2,142">
              <v:shape style="position:absolute;left:8976;top:273;width:2;height:142" coordorigin="8976,273" coordsize="0,142" path="m8976,415l8976,273e" filled="f" stroked="t" strokeweight="1.167517pt" strokecolor="#3B48BC">
                <v:path arrowok="t"/>
              </v:shape>
            </v:group>
            <v:group style="position:absolute;left:8939;top:415;width:1756;height:2" coordorigin="8939,415" coordsize="1756,2">
              <v:shape style="position:absolute;left:8939;top:415;width:1756;height:2" coordorigin="8939,415" coordsize="1756,0" path="m8939,415l10694,415e" filled="f" stroked="t" strokeweight="3.50255pt" strokecolor="#444F7C">
                <v:path arrowok="t"/>
              </v:shape>
            </v:group>
            <v:group style="position:absolute;left:8224;top:588;width:794;height:2" coordorigin="8224,588" coordsize="794,2">
              <v:shape style="position:absolute;left:8224;top:588;width:794;height:2" coordorigin="8224,588" coordsize="794,0" path="m8224,588l9018,588e" filled="f" stroked="t" strokeweight="1.40102pt" strokecolor="#3B44AC">
                <v:path arrowok="t"/>
              </v:shape>
            </v:group>
            <v:group style="position:absolute;left:8974;top:444;width:2;height:175" coordorigin="8974,444" coordsize="2,175">
              <v:shape style="position:absolute;left:8974;top:444;width:2;height:175" coordorigin="8974,444" coordsize="0,175" path="m8974,619l8974,444e" filled="f" stroked="t" strokeweight="2.10153pt" strokecolor="#6467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4.84201pt;margin-top:7.847247pt;width:5.30136pt;height:5.457032pt;mso-position-horizontal-relative:page;mso-position-vertical-relative:paragraph;z-index:-15314" coordorigin="9097,157" coordsize="106,109">
            <v:shape style="position:absolute;left:9097;top:157;width:106;height:109" coordorigin="9097,157" coordsize="106,109" path="m9097,157l9203,157,9203,266,9097,266,9097,157e" filled="t" fillcolor="#D6DF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011627pt;margin-top:.695289pt;width:19.501642pt;height:47pt;mso-position-horizontal-relative:page;mso-position-vertical-relative:paragraph;z-index:-15310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B5275"/>
                      <w:spacing w:val="-174"/>
                      <w:w w:val="82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707272"/>
                      <w:spacing w:val="0"/>
                      <w:w w:val="56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A7A8AA"/>
          <w:w w:val="110"/>
          <w:i/>
        </w:rPr>
        <w:t>f</w:t>
      </w:r>
      <w:r>
        <w:rPr>
          <w:rFonts w:ascii="Arial" w:hAnsi="Arial" w:cs="Arial" w:eastAsia="Arial"/>
          <w:sz w:val="15"/>
          <w:szCs w:val="15"/>
          <w:color w:val="A7A8AA"/>
          <w:w w:val="100"/>
          <w:i/>
        </w:rPr>
        <w:tab/>
      </w:r>
      <w:r>
        <w:rPr>
          <w:rFonts w:ascii="Arial" w:hAnsi="Arial" w:cs="Arial" w:eastAsia="Arial"/>
          <w:sz w:val="15"/>
          <w:szCs w:val="15"/>
          <w:color w:val="A7A8AA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100"/>
        </w:rPr>
        <w:t>•</w:t>
      </w:r>
      <w:r>
        <w:rPr>
          <w:rFonts w:ascii="Arial" w:hAnsi="Arial" w:cs="Arial" w:eastAsia="Arial"/>
          <w:sz w:val="15"/>
          <w:szCs w:val="15"/>
          <w:color w:val="BFBFBF"/>
          <w:spacing w:val="2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707272"/>
          <w:spacing w:val="0"/>
          <w:w w:val="113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85" w:lineRule="exact"/>
        <w:ind w:right="2496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377441pt;margin-top:3.726521pt;width:5.42874pt;height:6pt;mso-position-horizontal-relative:page;mso-position-vertical-relative:paragraph;z-index:-15309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858787"/>
                      <w:w w:val="172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58787"/>
                      <w:w w:val="173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A7A8AA"/>
          <w:spacing w:val="0"/>
          <w:w w:val="597"/>
        </w:rPr>
        <w:t>l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tLeast"/>
        <w:ind w:right="1054"/>
        <w:jc w:val="right"/>
        <w:tabs>
          <w:tab w:pos="120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71"/>
        </w:rPr>
        <w:t>Yan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1"/>
          <w:w w:val="7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71"/>
        </w:rPr>
        <w:t>ti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-83"/>
          <w:w w:val="72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1"/>
          <w:w w:val="80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"/>
          <w:w w:val="5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218"/>
        </w:rPr>
        <w:t>(</w:t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58787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77"/>
        </w:rPr>
        <w:t>?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0" w:after="0" w:line="296" w:lineRule="atLeast"/>
        <w:ind w:left="2540" w:right="-71"/>
        <w:jc w:val="left"/>
        <w:tabs>
          <w:tab w:pos="298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77.285217pt;margin-top:12.169651pt;width:.1pt;height:24.142582pt;mso-position-horizontal-relative:page;mso-position-vertical-relative:paragraph;z-index:-15316" coordorigin="5546,243" coordsize="2,483">
            <v:shape style="position:absolute;left:5546;top:243;width:2;height:483" coordorigin="5546,243" coordsize="0,483" path="m5546,726l5546,243e" filled="f" stroked="t" strokeweight=".934013pt" strokecolor="#5457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47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7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4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58"/>
        </w:rPr>
        <w:t>tf}:li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8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4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531" w:right="-20"/>
        <w:jc w:val="left"/>
        <w:tabs>
          <w:tab w:pos="3600" w:val="left"/>
          <w:tab w:pos="4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8"/>
          <w:position w:val="1"/>
        </w:rPr>
        <w:t>ITFA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60"/>
          <w:position w:val="1"/>
        </w:rPr>
        <w:t>V.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4282"/>
          <w:spacing w:val="0"/>
          <w:w w:val="100"/>
          <w:position w:val="1"/>
        </w:rPr>
        <w:t>,.,.</w:t>
      </w:r>
      <w:r>
        <w:rPr>
          <w:rFonts w:ascii="Times New Roman" w:hAnsi="Times New Roman" w:cs="Times New Roman" w:eastAsia="Times New Roman"/>
          <w:sz w:val="21"/>
          <w:szCs w:val="21"/>
          <w:color w:val="3B428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428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4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5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144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7A8AA"/>
          <w:spacing w:val="0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2" w:lineRule="atLeas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3B4282"/>
          <w:w w:val="85"/>
        </w:rPr>
        <w:t>'</w:t>
      </w:r>
      <w:r>
        <w:rPr>
          <w:rFonts w:ascii="Arial" w:hAnsi="Arial" w:cs="Arial" w:eastAsia="Arial"/>
          <w:sz w:val="38"/>
          <w:szCs w:val="38"/>
          <w:color w:val="3B4282"/>
          <w:w w:val="86"/>
        </w:rPr>
        <w:t>*</w:t>
      </w:r>
      <w:r>
        <w:rPr>
          <w:rFonts w:ascii="Arial" w:hAnsi="Arial" w:cs="Arial" w:eastAsia="Arial"/>
          <w:sz w:val="38"/>
          <w:szCs w:val="38"/>
          <w:color w:val="3B4282"/>
          <w:spacing w:val="-52"/>
          <w:w w:val="100"/>
        </w:rPr>
        <w:t> </w:t>
      </w:r>
      <w:r>
        <w:rPr>
          <w:rFonts w:ascii="Arial" w:hAnsi="Arial" w:cs="Arial" w:eastAsia="Arial"/>
          <w:sz w:val="38"/>
          <w:szCs w:val="38"/>
          <w:color w:val="A7A8AA"/>
          <w:spacing w:val="0"/>
          <w:w w:val="100"/>
        </w:rPr>
        <w:t>,</w:t>
      </w:r>
      <w:r>
        <w:rPr>
          <w:rFonts w:ascii="Arial" w:hAnsi="Arial" w:cs="Arial" w:eastAsia="Arial"/>
          <w:sz w:val="38"/>
          <w:szCs w:val="38"/>
          <w:color w:val="A7A8AA"/>
          <w:spacing w:val="68"/>
          <w:w w:val="100"/>
        </w:rPr>
        <w:t> </w:t>
      </w:r>
      <w:r>
        <w:rPr>
          <w:rFonts w:ascii="Arial" w:hAnsi="Arial" w:cs="Arial" w:eastAsia="Arial"/>
          <w:sz w:val="38"/>
          <w:szCs w:val="38"/>
          <w:color w:val="707272"/>
          <w:spacing w:val="0"/>
          <w:w w:val="60"/>
        </w:rPr>
        <w:t>,,</w:t>
      </w:r>
      <w:r>
        <w:rPr>
          <w:rFonts w:ascii="Arial" w:hAnsi="Arial" w:cs="Arial" w:eastAsia="Arial"/>
          <w:sz w:val="38"/>
          <w:szCs w:val="38"/>
          <w:color w:val="707272"/>
          <w:spacing w:val="0"/>
          <w:w w:val="60"/>
        </w:rPr>
        <w:t> </w:t>
      </w:r>
      <w:r>
        <w:rPr>
          <w:rFonts w:ascii="Arial" w:hAnsi="Arial" w:cs="Arial" w:eastAsia="Arial"/>
          <w:sz w:val="38"/>
          <w:szCs w:val="38"/>
          <w:color w:val="707272"/>
          <w:spacing w:val="2"/>
          <w:w w:val="6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E6060"/>
          <w:spacing w:val="0"/>
          <w:w w:val="78"/>
        </w:rPr>
        <w:t>1,</w:t>
      </w:r>
      <w:r>
        <w:rPr>
          <w:rFonts w:ascii="Times New Roman" w:hAnsi="Times New Roman" w:cs="Times New Roman" w:eastAsia="Times New Roman"/>
          <w:sz w:val="33"/>
          <w:szCs w:val="33"/>
          <w:color w:val="5E6060"/>
          <w:spacing w:val="-10"/>
          <w:w w:val="78"/>
        </w:rPr>
        <w:t>K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0"/>
          <w:w w:val="45"/>
        </w:rPr>
        <w:t>lU.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0"/>
          <w:w w:val="46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-10"/>
          <w:w w:val="46"/>
        </w:rPr>
        <w:t>_</w:t>
      </w:r>
      <w:r>
        <w:rPr>
          <w:rFonts w:ascii="Times New Roman" w:hAnsi="Times New Roman" w:cs="Times New Roman" w:eastAsia="Times New Roman"/>
          <w:sz w:val="38"/>
          <w:szCs w:val="38"/>
          <w:color w:val="A7A8AA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A7A8A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7A8AA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6145" w:space="2489"/>
            <w:col w:w="2746"/>
          </w:cols>
        </w:sectPr>
      </w:pPr>
      <w:rPr/>
    </w:p>
    <w:p>
      <w:pPr>
        <w:spacing w:before="0" w:after="0" w:line="185" w:lineRule="exact"/>
        <w:ind w:left="2293" w:right="-20"/>
        <w:jc w:val="left"/>
        <w:tabs>
          <w:tab w:pos="8460" w:val="left"/>
          <w:tab w:pos="90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-5"/>
          <w:w w:val="195"/>
          <w:position w:val="2"/>
        </w:rPr>
        <w:t>1</w:t>
      </w:r>
      <w:r>
        <w:rPr>
          <w:rFonts w:ascii="Arial" w:hAnsi="Arial" w:cs="Arial" w:eastAsia="Arial"/>
          <w:sz w:val="20"/>
          <w:szCs w:val="20"/>
          <w:color w:val="707272"/>
          <w:spacing w:val="11"/>
          <w:w w:val="186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36"/>
          <w:position w:val="2"/>
        </w:rPr>
        <w:t>P05</w:t>
      </w:r>
      <w:r>
        <w:rPr>
          <w:rFonts w:ascii="Arial" w:hAnsi="Arial" w:cs="Arial" w:eastAsia="Arial"/>
          <w:sz w:val="20"/>
          <w:szCs w:val="20"/>
          <w:color w:val="4B5275"/>
          <w:spacing w:val="0"/>
          <w:w w:val="279"/>
          <w:position w:val="2"/>
        </w:rPr>
        <w:t>&amp;</w:t>
      </w:r>
      <w:r>
        <w:rPr>
          <w:rFonts w:ascii="Arial" w:hAnsi="Arial" w:cs="Arial" w:eastAsia="Arial"/>
          <w:sz w:val="20"/>
          <w:szCs w:val="20"/>
          <w:color w:val="4B5275"/>
          <w:spacing w:val="0"/>
          <w:w w:val="280"/>
          <w:position w:val="2"/>
        </w:rPr>
        <w:t>6</w:t>
      </w:r>
      <w:r>
        <w:rPr>
          <w:rFonts w:ascii="Arial" w:hAnsi="Arial" w:cs="Arial" w:eastAsia="Arial"/>
          <w:sz w:val="20"/>
          <w:szCs w:val="20"/>
          <w:color w:val="4B5275"/>
          <w:spacing w:val="-12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707272"/>
          <w:spacing w:val="-3"/>
          <w:w w:val="100"/>
          <w:position w:val="2"/>
        </w:rPr>
        <w:t>P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2"/>
        </w:rPr>
        <w:t>LA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2"/>
        </w:rPr>
        <w:t>AMIRl</w:t>
      </w:r>
      <w:r>
        <w:rPr>
          <w:rFonts w:ascii="Arial" w:hAnsi="Arial" w:cs="Arial" w:eastAsia="Arial"/>
          <w:sz w:val="20"/>
          <w:szCs w:val="20"/>
          <w:color w:val="363636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280"/>
          <w:position w:val="1"/>
        </w:rPr>
        <w:t>h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707272"/>
          <w:spacing w:val="0"/>
          <w:w w:val="49"/>
          <w:position w:val="1"/>
        </w:rPr>
        <w:t>shJ:.</w:t>
      </w:r>
      <w:r>
        <w:rPr>
          <w:rFonts w:ascii="Arial" w:hAnsi="Arial" w:cs="Arial" w:eastAsia="Arial"/>
          <w:sz w:val="28"/>
          <w:szCs w:val="28"/>
          <w:color w:val="707272"/>
          <w:spacing w:val="-14"/>
          <w:w w:val="50"/>
          <w:position w:val="1"/>
        </w:rPr>
        <w:t>a</w:t>
      </w:r>
      <w:r>
        <w:rPr>
          <w:rFonts w:ascii="Arial" w:hAnsi="Arial" w:cs="Arial" w:eastAsia="Arial"/>
          <w:sz w:val="28"/>
          <w:szCs w:val="28"/>
          <w:color w:val="A7A8AA"/>
          <w:spacing w:val="-10"/>
          <w:w w:val="66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5E6060"/>
          <w:spacing w:val="0"/>
          <w:w w:val="71"/>
          <w:position w:val="1"/>
        </w:rPr>
        <w:t>Ma</w:t>
      </w:r>
      <w:r>
        <w:rPr>
          <w:rFonts w:ascii="Arial" w:hAnsi="Arial" w:cs="Arial" w:eastAsia="Arial"/>
          <w:sz w:val="28"/>
          <w:szCs w:val="28"/>
          <w:color w:val="A7A8AA"/>
          <w:spacing w:val="-47"/>
          <w:w w:val="66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59"/>
          <w:position w:val="1"/>
        </w:rPr>
        <w:t>i!t9.</w:t>
      </w:r>
      <w:r>
        <w:rPr>
          <w:rFonts w:ascii="Arial" w:hAnsi="Arial" w:cs="Arial" w:eastAsia="Arial"/>
          <w:sz w:val="28"/>
          <w:szCs w:val="28"/>
          <w:color w:val="4D4D4D"/>
          <w:spacing w:val="-12"/>
          <w:w w:val="59"/>
          <w:position w:val="1"/>
        </w:rPr>
        <w:t>V</w:t>
      </w:r>
      <w:r>
        <w:rPr>
          <w:rFonts w:ascii="Arial" w:hAnsi="Arial" w:cs="Arial" w:eastAsia="Arial"/>
          <w:sz w:val="28"/>
          <w:szCs w:val="28"/>
          <w:color w:val="858787"/>
          <w:spacing w:val="15"/>
          <w:w w:val="67"/>
          <w:position w:val="1"/>
        </w:rPr>
        <w:t>·</w:t>
      </w:r>
      <w:r>
        <w:rPr>
          <w:rFonts w:ascii="Arial" w:hAnsi="Arial" w:cs="Arial" w:eastAsia="Arial"/>
          <w:sz w:val="28"/>
          <w:szCs w:val="28"/>
          <w:color w:val="363636"/>
          <w:spacing w:val="-73"/>
          <w:w w:val="109"/>
          <w:position w:val="1"/>
        </w:rPr>
        <w:t>,</w:t>
      </w:r>
      <w:r>
        <w:rPr>
          <w:rFonts w:ascii="Arial" w:hAnsi="Arial" w:cs="Arial" w:eastAsia="Arial"/>
          <w:sz w:val="28"/>
          <w:szCs w:val="28"/>
          <w:color w:val="5E6060"/>
          <w:spacing w:val="0"/>
          <w:w w:val="61"/>
          <w:position w:val="1"/>
        </w:rPr>
        <w:t>: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0" w:after="0" w:line="260" w:lineRule="exact"/>
        <w:ind w:left="2582" w:right="-80"/>
        <w:jc w:val="left"/>
        <w:tabs>
          <w:tab w:pos="8640" w:val="left"/>
          <w:tab w:pos="9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83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3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16"/>
          <w:w w:val="83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707272"/>
          <w:spacing w:val="-8"/>
          <w:w w:val="100"/>
          <w:position w:val="-2"/>
        </w:rPr>
        <w:t>h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2"/>
        </w:rPr>
        <w:t>an</w:t>
      </w:r>
      <w:r>
        <w:rPr>
          <w:rFonts w:ascii="Arial" w:hAnsi="Arial" w:cs="Arial" w:eastAsia="Arial"/>
          <w:sz w:val="20"/>
          <w:szCs w:val="20"/>
          <w:color w:val="363636"/>
          <w:spacing w:val="3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4"/>
          <w:position w:val="-2"/>
        </w:rPr>
        <w:t>BAY</w:t>
      </w:r>
      <w:r>
        <w:rPr>
          <w:rFonts w:ascii="Arial" w:hAnsi="Arial" w:cs="Arial" w:eastAsia="Arial"/>
          <w:sz w:val="20"/>
          <w:szCs w:val="20"/>
          <w:color w:val="363636"/>
          <w:spacing w:val="-37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2"/>
        </w:rPr>
        <w:t>AM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58"/>
          <w:position w:val="4"/>
        </w:rPr>
        <w:t>..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A7A8AA"/>
          <w:spacing w:val="-32"/>
          <w:w w:val="89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858787"/>
          <w:spacing w:val="0"/>
          <w:w w:val="97"/>
          <w:position w:val="4"/>
        </w:rPr>
        <w:t>"</w:t>
      </w:r>
      <w:r>
        <w:rPr>
          <w:rFonts w:ascii="Arial" w:hAnsi="Arial" w:cs="Arial" w:eastAsia="Arial"/>
          <w:sz w:val="21"/>
          <w:szCs w:val="21"/>
          <w:color w:val="858787"/>
          <w:spacing w:val="-19"/>
          <w:w w:val="98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188"/>
          <w:position w:val="4"/>
        </w:rPr>
        <w:t>,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54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A7A8AA"/>
          <w:spacing w:val="-36"/>
          <w:w w:val="54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707272"/>
          <w:spacing w:val="-71"/>
          <w:w w:val="132"/>
          <w:position w:val="4"/>
        </w:rPr>
        <w:t>.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53"/>
          <w:position w:val="4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40"/>
        </w:rPr>
        <w:t>..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40"/>
        </w:rPr>
        <w:t>       </w:t>
      </w:r>
      <w:r>
        <w:rPr>
          <w:rFonts w:ascii="Arial" w:hAnsi="Arial" w:cs="Arial" w:eastAsia="Arial"/>
          <w:sz w:val="21"/>
          <w:szCs w:val="21"/>
          <w:color w:val="A7A8AA"/>
          <w:spacing w:val="8"/>
          <w:w w:val="40"/>
        </w:rPr>
        <w:t> 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66"/>
        </w:rPr>
        <w:t>.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66"/>
        </w:rPr>
        <w:t>  </w:t>
      </w:r>
      <w:r>
        <w:rPr>
          <w:rFonts w:ascii="Arial" w:hAnsi="Arial" w:cs="Arial" w:eastAsia="Arial"/>
          <w:sz w:val="21"/>
          <w:szCs w:val="21"/>
          <w:color w:val="707272"/>
          <w:spacing w:val="23"/>
          <w:w w:val="66"/>
        </w:rPr>
        <w:t> 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215"/>
        </w:rPr>
        <w:t>·</w:t>
      </w:r>
      <w:r>
        <w:rPr>
          <w:rFonts w:ascii="Arial" w:hAnsi="Arial" w:cs="Arial" w:eastAsia="Arial"/>
          <w:sz w:val="21"/>
          <w:szCs w:val="21"/>
          <w:color w:val="A7A8AA"/>
          <w:spacing w:val="-2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108"/>
          <w:b/>
          <w:bCs/>
          <w:i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9470" w:space="206"/>
            <w:col w:w="1704"/>
          </w:cols>
        </w:sectPr>
      </w:pPr>
      <w:rPr/>
    </w:p>
    <w:p>
      <w:pPr>
        <w:spacing w:before="0" w:after="0" w:line="76" w:lineRule="exact"/>
        <w:ind w:left="200" w:right="-140"/>
        <w:jc w:val="left"/>
        <w:tabs>
          <w:tab w:pos="2460" w:val="left"/>
          <w:tab w:pos="4140" w:val="left"/>
          <w:tab w:pos="5160" w:val="left"/>
        </w:tabs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4"/>
        </w:rPr>
        <w:t>laJk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4"/>
        </w:rPr>
      </w:r>
      <w:r>
        <w:rPr>
          <w:rFonts w:ascii="Times New Roman" w:hAnsi="Times New Roman" w:cs="Times New Roman" w:eastAsia="Times New Roman"/>
          <w:sz w:val="67"/>
          <w:szCs w:val="67"/>
          <w:color w:val="A7A8AA"/>
          <w:spacing w:val="24"/>
          <w:w w:val="19"/>
          <w:position w:val="-55"/>
        </w:rPr>
        <w:t>,</w:t>
      </w:r>
      <w:r>
        <w:rPr>
          <w:rFonts w:ascii="Times New Roman" w:hAnsi="Times New Roman" w:cs="Times New Roman" w:eastAsia="Times New Roman"/>
          <w:sz w:val="67"/>
          <w:szCs w:val="67"/>
          <w:color w:val="A7A8AA"/>
          <w:spacing w:val="0"/>
          <w:w w:val="62"/>
          <w:position w:val="-55"/>
        </w:rPr>
        <w:t>.m</w:t>
      </w:r>
      <w:r>
        <w:rPr>
          <w:rFonts w:ascii="Times New Roman" w:hAnsi="Times New Roman" w:cs="Times New Roman" w:eastAsia="Times New Roman"/>
          <w:sz w:val="67"/>
          <w:szCs w:val="67"/>
          <w:color w:val="A7A8AA"/>
          <w:spacing w:val="44"/>
          <w:w w:val="100"/>
          <w:position w:val="-55"/>
        </w:rPr>
        <w:t> </w:t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380"/>
          <w:position w:val="-55"/>
        </w:rPr>
        <w:t>ı</w:t>
      </w:r>
      <w:r>
        <w:rPr>
          <w:rFonts w:ascii="Arial" w:hAnsi="Arial" w:cs="Arial" w:eastAsia="Arial"/>
          <w:sz w:val="25"/>
          <w:szCs w:val="25"/>
          <w:color w:val="A7A8AA"/>
          <w:spacing w:val="-90"/>
          <w:w w:val="380"/>
          <w:position w:val="-55"/>
        </w:rPr>
        <w:t> </w:t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49"/>
          <w:position w:val="-55"/>
        </w:rPr>
        <w:t>..</w:t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100"/>
          <w:position w:val="-55"/>
        </w:rPr>
        <w:t>..·</w:t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25"/>
          <w:szCs w:val="25"/>
          <w:color w:val="A7A8AA"/>
          <w:spacing w:val="0"/>
          <w:w w:val="100"/>
          <w:position w:val="-55"/>
        </w:rPr>
      </w:r>
      <w:r>
        <w:rPr>
          <w:rFonts w:ascii="Times New Roman" w:hAnsi="Times New Roman" w:cs="Times New Roman" w:eastAsia="Times New Roman"/>
          <w:sz w:val="67"/>
          <w:szCs w:val="67"/>
          <w:color w:val="363636"/>
          <w:spacing w:val="0"/>
          <w:w w:val="33"/>
          <w:position w:val="-55"/>
        </w:rPr>
        <w:t>ıt</w:t>
      </w:r>
      <w:r>
        <w:rPr>
          <w:rFonts w:ascii="Times New Roman" w:hAnsi="Times New Roman" w:cs="Times New Roman" w:eastAsia="Times New Roman"/>
          <w:sz w:val="67"/>
          <w:szCs w:val="67"/>
          <w:color w:val="363636"/>
          <w:spacing w:val="-184"/>
          <w:w w:val="34"/>
          <w:position w:val="-55"/>
        </w:rPr>
        <w:t>r</w:t>
      </w:r>
      <w:r>
        <w:rPr>
          <w:rFonts w:ascii="Times New Roman" w:hAnsi="Times New Roman" w:cs="Times New Roman" w:eastAsia="Times New Roman"/>
          <w:sz w:val="67"/>
          <w:szCs w:val="67"/>
          <w:color w:val="4D4D4D"/>
          <w:spacing w:val="0"/>
          <w:w w:val="55"/>
          <w:position w:val="-55"/>
        </w:rPr>
        <w:t>.</w:t>
      </w:r>
      <w:r>
        <w:rPr>
          <w:rFonts w:ascii="Times New Roman" w:hAnsi="Times New Roman" w:cs="Times New Roman" w:eastAsia="Times New Roman"/>
          <w:sz w:val="67"/>
          <w:szCs w:val="67"/>
          <w:color w:val="4D4D4D"/>
          <w:spacing w:val="10"/>
          <w:w w:val="55"/>
          <w:position w:val="-55"/>
        </w:rPr>
        <w:t>.</w:t>
      </w:r>
      <w:r>
        <w:rPr>
          <w:rFonts w:ascii="Times New Roman" w:hAnsi="Times New Roman" w:cs="Times New Roman" w:eastAsia="Times New Roman"/>
          <w:sz w:val="67"/>
          <w:szCs w:val="67"/>
          <w:color w:val="4D4D4D"/>
          <w:spacing w:val="-16"/>
          <w:w w:val="26"/>
          <w:position w:val="-55"/>
        </w:rPr>
        <w:t>y</w:t>
      </w:r>
      <w:r>
        <w:rPr>
          <w:rFonts w:ascii="Times New Roman" w:hAnsi="Times New Roman" w:cs="Times New Roman" w:eastAsia="Times New Roman"/>
          <w:sz w:val="67"/>
          <w:szCs w:val="67"/>
          <w:color w:val="3B4282"/>
          <w:spacing w:val="0"/>
          <w:w w:val="165"/>
          <w:position w:val="-55"/>
        </w:rPr>
        <w:t>f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right="-20"/>
        <w:jc w:val="left"/>
        <w:tabs>
          <w:tab w:pos="600" w:val="left"/>
          <w:tab w:pos="13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0"/>
          <w:w w:val="180"/>
          <w:position w:val="-3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0"/>
          <w:w w:val="18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28"/>
          <w:w w:val="18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0"/>
          <w:w w:val="180"/>
          <w:position w:val="-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-36"/>
          <w:w w:val="18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5878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0"/>
          <w:w w:val="180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0"/>
          <w:w w:val="180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0"/>
          <w:w w:val="18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7A8AA"/>
          <w:spacing w:val="12"/>
          <w:w w:val="180"/>
          <w:i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BFBFBF"/>
          <w:spacing w:val="0"/>
          <w:w w:val="100"/>
          <w:b/>
          <w:bCs/>
          <w:position w:val="-3"/>
        </w:rPr>
        <w:t>u</w:t>
      </w:r>
      <w:r>
        <w:rPr>
          <w:rFonts w:ascii="Arial" w:hAnsi="Arial" w:cs="Arial" w:eastAsia="Arial"/>
          <w:sz w:val="8"/>
          <w:szCs w:val="8"/>
          <w:color w:val="BFBFBF"/>
          <w:spacing w:val="-1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BFBFBF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BFBFBF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0"/>
          <w:szCs w:val="10"/>
          <w:color w:val="A7A8AA"/>
          <w:spacing w:val="0"/>
          <w:w w:val="100"/>
          <w:b/>
          <w:bCs/>
          <w:position w:val="-3"/>
        </w:rPr>
        <w:t>)J</w:t>
      </w:r>
      <w:r>
        <w:rPr>
          <w:rFonts w:ascii="Arial" w:hAnsi="Arial" w:cs="Arial" w:eastAsia="Arial"/>
          <w:sz w:val="10"/>
          <w:szCs w:val="10"/>
          <w:color w:val="A7A8AA"/>
          <w:spacing w:val="0"/>
          <w:w w:val="100"/>
          <w:b/>
          <w:bCs/>
          <w:position w:val="-3"/>
        </w:rPr>
        <w:t>  </w:t>
      </w:r>
      <w:r>
        <w:rPr>
          <w:rFonts w:ascii="Arial" w:hAnsi="Arial" w:cs="Arial" w:eastAsia="Arial"/>
          <w:sz w:val="10"/>
          <w:szCs w:val="10"/>
          <w:color w:val="A7A8AA"/>
          <w:spacing w:val="1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BFBFBF"/>
          <w:spacing w:val="0"/>
          <w:w w:val="93"/>
          <w:i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BFBFBF"/>
          <w:spacing w:val="-25"/>
          <w:w w:val="93"/>
          <w:i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7A8AA"/>
          <w:spacing w:val="-26"/>
          <w:w w:val="113"/>
          <w:i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A7A8AA"/>
          <w:spacing w:val="0"/>
          <w:w w:val="169"/>
          <w:i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5933" w:space="2757"/>
            <w:col w:w="2690"/>
          </w:cols>
        </w:sectPr>
      </w:pPr>
      <w:rPr/>
    </w:p>
    <w:p>
      <w:pPr>
        <w:spacing w:before="0" w:after="0" w:line="199" w:lineRule="exact"/>
        <w:ind w:right="-20"/>
        <w:jc w:val="righ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25B9C"/>
          <w:spacing w:val="0"/>
          <w:w w:val="143"/>
          <w:position w:val="-16"/>
        </w:rPr>
        <w:t>•</w:t>
      </w:r>
      <w:r>
        <w:rPr>
          <w:rFonts w:ascii="Times New Roman" w:hAnsi="Times New Roman" w:cs="Times New Roman" w:eastAsia="Times New Roman"/>
          <w:sz w:val="40"/>
          <w:szCs w:val="40"/>
          <w:color w:val="525B9C"/>
          <w:spacing w:val="-81"/>
          <w:w w:val="143"/>
          <w:position w:val="-1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A7A8AA"/>
          <w:spacing w:val="-45"/>
          <w:w w:val="103"/>
          <w:position w:val="-16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6B729C"/>
          <w:spacing w:val="-5"/>
          <w:w w:val="195"/>
          <w:position w:val="-16"/>
        </w:rPr>
        <w:t>?</w:t>
      </w:r>
      <w:r>
        <w:rPr>
          <w:rFonts w:ascii="Times New Roman" w:hAnsi="Times New Roman" w:cs="Times New Roman" w:eastAsia="Times New Roman"/>
          <w:sz w:val="40"/>
          <w:szCs w:val="40"/>
          <w:color w:val="A7A8AA"/>
          <w:spacing w:val="-36"/>
          <w:w w:val="111"/>
          <w:position w:val="-16"/>
        </w:rPr>
        <w:t>;</w:t>
      </w:r>
      <w:r>
        <w:rPr>
          <w:rFonts w:ascii="Times New Roman" w:hAnsi="Times New Roman" w:cs="Times New Roman" w:eastAsia="Times New Roman"/>
          <w:sz w:val="40"/>
          <w:szCs w:val="40"/>
          <w:color w:val="2A316B"/>
          <w:spacing w:val="0"/>
          <w:w w:val="236"/>
          <w:position w:val="-16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63" w:after="0" w:line="136" w:lineRule="exact"/>
        <w:ind w:right="-20"/>
        <w:jc w:val="left"/>
        <w:tabs>
          <w:tab w:pos="1300" w:val="left"/>
          <w:tab w:pos="4220" w:val="left"/>
          <w:tab w:pos="49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5"/>
        </w:rPr>
        <w:t>Hüse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-1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4282"/>
          <w:spacing w:val="0"/>
          <w:w w:val="234"/>
          <w:position w:val="-15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B4282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4282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B4282"/>
          <w:spacing w:val="-5"/>
          <w:w w:val="172"/>
          <w:position w:val="-1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5"/>
        </w:rPr>
        <w:t>&lt;LAN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7"/>
          <w:szCs w:val="17"/>
          <w:color w:val="A7A8AA"/>
          <w:spacing w:val="-2"/>
          <w:w w:val="215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-34"/>
          <w:w w:val="133"/>
          <w:position w:val="-5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8"/>
          <w:position w:val="-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0"/>
          <w:w w:val="69"/>
          <w:i/>
          <w:position w:val="-5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3"/>
          <w:szCs w:val="13"/>
          <w:color w:val="A7A8AA"/>
          <w:spacing w:val="0"/>
          <w:w w:val="100"/>
          <w:position w:val="-5"/>
        </w:rPr>
        <w:t>r</w:t>
      </w:r>
      <w:r>
        <w:rPr>
          <w:rFonts w:ascii="Arial" w:hAnsi="Arial" w:cs="Arial" w:eastAsia="Arial"/>
          <w:sz w:val="13"/>
          <w:szCs w:val="13"/>
          <w:color w:val="A7A8AA"/>
          <w:spacing w:val="0"/>
          <w:w w:val="100"/>
          <w:position w:val="-5"/>
        </w:rPr>
        <w:t>t</w:t>
      </w:r>
      <w:r>
        <w:rPr>
          <w:rFonts w:ascii="Arial" w:hAnsi="Arial" w:cs="Arial" w:eastAsia="Arial"/>
          <w:sz w:val="13"/>
          <w:szCs w:val="13"/>
          <w:color w:val="A7A8AA"/>
          <w:spacing w:val="27"/>
          <w:w w:val="10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69"/>
          <w:position w:val="-5"/>
        </w:rPr>
        <w:t>ı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69"/>
          <w:position w:val="-5"/>
        </w:rPr>
        <w:t>  </w:t>
      </w:r>
      <w:r>
        <w:rPr>
          <w:rFonts w:ascii="Arial" w:hAnsi="Arial" w:cs="Arial" w:eastAsia="Arial"/>
          <w:sz w:val="11"/>
          <w:szCs w:val="11"/>
          <w:color w:val="858787"/>
          <w:spacing w:val="24"/>
          <w:w w:val="169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69"/>
          <w:i/>
          <w:position w:val="-5"/>
        </w:rPr>
        <w:t>t''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  <w:cols w:num="2" w:equalWidth="0">
            <w:col w:w="3057" w:space="1654"/>
            <w:col w:w="6669"/>
          </w:cols>
        </w:sectPr>
      </w:pPr>
      <w:rPr/>
    </w:p>
    <w:p>
      <w:pPr>
        <w:spacing w:before="0" w:after="0" w:line="332" w:lineRule="exact"/>
        <w:ind w:left="1732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3.233582pt;margin-top:33.26001pt;width:555.504445pt;height:782.730824pt;mso-position-horizontal-relative:page;mso-position-vertical-relative:page;z-index:-15318" coordorigin="465,665" coordsize="11110,15655">
            <v:group style="position:absolute;left:476;top:701;width:1975;height:2" coordorigin="476,701" coordsize="1975,2">
              <v:shape style="position:absolute;left:476;top:701;width:1975;height:2" coordorigin="476,701" coordsize="1975,0" path="m476,701l2452,701e" filled="f" stroked="t" strokeweight=".70051pt" strokecolor="#707070">
                <v:path arrowok="t"/>
              </v:shape>
            </v:group>
            <v:group style="position:absolute;left:483;top:691;width:2;height:1141" coordorigin="483,691" coordsize="2,1141">
              <v:shape style="position:absolute;left:483;top:691;width:2;height:1141" coordorigin="483,691" coordsize="0,1141" path="m483,1832l483,691e" filled="f" stroked="t" strokeweight=".70051pt" strokecolor="#B8B8B8">
                <v:path arrowok="t"/>
              </v:shape>
            </v:group>
            <v:group style="position:absolute;left:2424;top:691;width:2;height:1018" coordorigin="2424,691" coordsize="2,1018">
              <v:shape style="position:absolute;left:2424;top:691;width:2;height:1018" coordorigin="2424,691" coordsize="0,1018" path="m2424,1709l2424,691e" filled="f" stroked="t" strokeweight=".70051pt" strokecolor="#676767">
                <v:path arrowok="t"/>
              </v:shape>
            </v:group>
            <v:group style="position:absolute;left:2382;top:696;width:1677;height:2" coordorigin="2382,696" coordsize="1677,2">
              <v:shape style="position:absolute;left:2382;top:696;width:1677;height:2" coordorigin="2382,696" coordsize="1677,0" path="m2382,696l4058,696e" filled="f" stroked="t" strokeweight=".70051pt" strokecolor="#5B5B5B">
                <v:path arrowok="t"/>
              </v:shape>
            </v:group>
            <v:group style="position:absolute;left:8976;top:672;width:2;height:511" coordorigin="8976,672" coordsize="2,511">
              <v:shape style="position:absolute;left:8976;top:672;width:2;height:511" coordorigin="8976,672" coordsize="0,511" path="m8976,1183l8976,672e" filled="f" stroked="t" strokeweight=".233503pt" strokecolor="#484848">
                <v:path arrowok="t"/>
              </v:shape>
            </v:group>
            <v:group style="position:absolute;left:476;top:686;width:10937;height:2" coordorigin="476,686" coordsize="10937,2">
              <v:shape style="position:absolute;left:476;top:686;width:10937;height:2" coordorigin="476,686" coordsize="10937,0" path="m476,686l11414,686e" filled="f" stroked="t" strokeweight=".70051pt" strokecolor="#5B5B5B">
                <v:path arrowok="t"/>
              </v:shape>
            </v:group>
            <v:group style="position:absolute;left:11358;top:677;width:191;height:2" coordorigin="11358,677" coordsize="191,2">
              <v:shape style="position:absolute;left:11358;top:677;width:191;height:2" coordorigin="11358,677" coordsize="191,0" path="m11358,677l11549,677e" filled="f" stroked="t" strokeweight=".467007pt" strokecolor="#484848">
                <v:path arrowok="t"/>
              </v:shape>
            </v:group>
            <v:group style="position:absolute;left:11549;top:672;width:2;height:15636" coordorigin="11549,672" coordsize="2,15636">
              <v:shape style="position:absolute;left:11549;top:672;width:2;height:15636" coordorigin="11549,672" coordsize="0,15636" path="m11549,16308l11549,672e" filled="f" stroked="t" strokeweight=".70051pt" strokecolor="#575757">
                <v:path arrowok="t"/>
              </v:shape>
            </v:group>
            <v:group style="position:absolute;left:8976;top:1183;width:2;height:497" coordorigin="8976,1183" coordsize="2,497">
              <v:shape style="position:absolute;left:8976;top:1183;width:2;height:497" coordorigin="8976,1183" coordsize="0,497" path="m8976,1681l8976,1183e" filled="f" stroked="t" strokeweight=".233503pt" strokecolor="#000000">
                <v:path arrowok="t"/>
              </v:shape>
            </v:group>
            <v:group style="position:absolute;left:486;top:1610;width:2;height:644" coordorigin="486,1610" coordsize="2,644">
              <v:shape style="position:absolute;left:486;top:1610;width:2;height:644" coordorigin="486,1610" coordsize="0,644" path="m486,2253l486,1610e" filled="f" stroked="t" strokeweight=".70051pt" strokecolor="#878787">
                <v:path arrowok="t"/>
              </v:shape>
            </v:group>
            <v:group style="position:absolute;left:2424;top:1652;width:2;height:525" coordorigin="2424,1652" coordsize="2,525">
              <v:shape style="position:absolute;left:2424;top:1652;width:2;height:525" coordorigin="2424,1652" coordsize="0,525" path="m2424,2178l2424,1652e" filled="f" stroked="t" strokeweight=".70051pt" strokecolor="#545454">
                <v:path arrowok="t"/>
              </v:shape>
            </v:group>
            <v:group style="position:absolute;left:8976;top:1681;width:2;height:488" coordorigin="8976,1681" coordsize="2,488">
              <v:shape style="position:absolute;left:8976;top:1681;width:2;height:488" coordorigin="8976,1681" coordsize="0,488" path="m8976,2168l8976,1681e" filled="f" stroked="t" strokeweight=".233503pt" strokecolor="#676767">
                <v:path arrowok="t"/>
              </v:shape>
            </v:group>
            <v:group style="position:absolute;left:476;top:2166;width:11077;height:2" coordorigin="476,2166" coordsize="11077,2">
              <v:shape style="position:absolute;left:476;top:2166;width:11077;height:2" coordorigin="476,2166" coordsize="11077,0" path="m476,2166l11554,2166e" filled="f" stroked="t" strokeweight=".70051pt" strokecolor="#5B5B5B">
                <v:path arrowok="t"/>
              </v:shape>
            </v:group>
            <v:group style="position:absolute;left:488;top:1979;width:2;height:2656" coordorigin="488,1979" coordsize="2,2656">
              <v:shape style="position:absolute;left:488;top:1979;width:2;height:2656" coordorigin="488,1979" coordsize="0,2656" path="m488,4634l488,1979e" filled="f" stroked="t" strokeweight=".70051pt" strokecolor="#5B5B5B">
                <v:path arrowok="t"/>
              </v:shape>
            </v:group>
            <v:group style="position:absolute;left:481;top:2412;width:4446;height:2" coordorigin="481,2412" coordsize="4446,2">
              <v:shape style="position:absolute;left:481;top:2412;width:4446;height:2" coordorigin="481,2412" coordsize="4446,0" path="m481,2412l4927,2412e" filled="f" stroked="t" strokeweight=".70051pt" strokecolor="#575757">
                <v:path arrowok="t"/>
              </v:shape>
            </v:group>
            <v:group style="position:absolute;left:5763;top:2159;width:2;height:492" coordorigin="5763,2159" coordsize="2,492">
              <v:shape style="position:absolute;left:5763;top:2159;width:2;height:492" coordorigin="5763,2159" coordsize="0,492" path="m5763,2651l5763,2159e" filled="f" stroked="t" strokeweight=".70051pt" strokecolor="#606060">
                <v:path arrowok="t"/>
              </v:shape>
            </v:group>
            <v:group style="position:absolute;left:4871;top:2402;width:6683;height:2" coordorigin="4871,2402" coordsize="6683,2">
              <v:shape style="position:absolute;left:4871;top:2402;width:6683;height:2" coordorigin="4871,2402" coordsize="6683,0" path="m4871,2402l11554,2402e" filled="f" stroked="t" strokeweight=".70051pt" strokecolor="#5B5B5B">
                <v:path arrowok="t"/>
              </v:shape>
            </v:group>
            <v:group style="position:absolute;left:476;top:2641;width:10937;height:2" coordorigin="476,2641" coordsize="10937,2">
              <v:shape style="position:absolute;left:476;top:2641;width:10937;height:2" coordorigin="476,2641" coordsize="10937,0" path="m476,2641l11414,2641e" filled="f" stroked="t" strokeweight=".70051pt" strokecolor="#575757">
                <v:path arrowok="t"/>
              </v:shape>
            </v:group>
            <v:group style="position:absolute;left:11358;top:2637;width:196;height:2" coordorigin="11358,2637" coordsize="196,2">
              <v:shape style="position:absolute;left:11358;top:2637;width:196;height:2" coordorigin="11358,2637" coordsize="196,0" path="m11358,2637l11554,2637e" filled="f" stroked="t" strokeweight=".467007pt" strokecolor="#3F3F3F">
                <v:path arrowok="t"/>
              </v:shape>
            </v:group>
            <v:group style="position:absolute;left:481;top:2878;width:10933;height:2" coordorigin="481,2878" coordsize="10933,2">
              <v:shape style="position:absolute;left:481;top:2878;width:10933;height:2" coordorigin="481,2878" coordsize="10933,0" path="m481,2878l11414,2878e" filled="f" stroked="t" strokeweight=".70051pt" strokecolor="#575757">
                <v:path arrowok="t"/>
              </v:shape>
            </v:group>
            <v:group style="position:absolute;left:11358;top:2873;width:196;height:2" coordorigin="11358,2873" coordsize="196,2">
              <v:shape style="position:absolute;left:11358;top:2873;width:196;height:2" coordorigin="11358,2873" coordsize="196,0" path="m11358,2873l11554,2873e" filled="f" stroked="t" strokeweight=".467007pt" strokecolor="#444444">
                <v:path arrowok="t"/>
              </v:shape>
            </v:group>
            <v:group style="position:absolute;left:486;top:3120;width:11073;height:2" coordorigin="486,3120" coordsize="11073,2">
              <v:shape style="position:absolute;left:486;top:3120;width:11073;height:2" coordorigin="486,3120" coordsize="11073,0" path="m486,3120l11558,3120e" filled="f" stroked="t" strokeweight=".70051pt" strokecolor="#575757">
                <v:path arrowok="t"/>
              </v:shape>
            </v:group>
            <v:group style="position:absolute;left:481;top:3356;width:11073;height:2" coordorigin="481,3356" coordsize="11073,2">
              <v:shape style="position:absolute;left:481;top:3356;width:11073;height:2" coordorigin="481,3356" coordsize="11073,0" path="m481,3356l11554,3356e" filled="f" stroked="t" strokeweight=".70051pt" strokecolor="#575757">
                <v:path arrowok="t"/>
              </v:shape>
            </v:group>
            <v:group style="position:absolute;left:3869;top:3352;width:2;height:388" coordorigin="3869,3352" coordsize="2,388">
              <v:shape style="position:absolute;left:3869;top:3352;width:2;height:388" coordorigin="3869,3352" coordsize="0,388" path="m3869,3740l3869,3352e" filled="f" stroked="t" strokeweight=".70051pt" strokecolor="#4B4B4B">
                <v:path arrowok="t"/>
              </v:shape>
            </v:group>
            <v:group style="position:absolute;left:6919;top:3347;width:2;height:393" coordorigin="6919,3347" coordsize="2,393">
              <v:shape style="position:absolute;left:6919;top:3347;width:2;height:393" coordorigin="6919,3347" coordsize="0,393" path="m6919,3740l6919,3347e" filled="f" stroked="t" strokeweight=".70051pt" strokecolor="#4B4B4B">
                <v:path arrowok="t"/>
              </v:shape>
            </v:group>
            <v:group style="position:absolute;left:6912;top:3721;width:4647;height:2" coordorigin="6912,3721" coordsize="4647,2">
              <v:shape style="position:absolute;left:6912;top:3721;width:4647;height:2" coordorigin="6912,3721" coordsize="4647,0" path="m6912,3721l11558,3721e" filled="f" stroked="t" strokeweight=".70051pt" strokecolor="#5B5B5B">
                <v:path arrowok="t"/>
              </v:shape>
            </v:group>
            <v:group style="position:absolute;left:3871;top:3683;width:2;height:128" coordorigin="3871,3683" coordsize="2,128">
              <v:shape style="position:absolute;left:3871;top:3683;width:2;height:128" coordorigin="3871,3683" coordsize="0,128" path="m3871,3811l3871,3683e" filled="f" stroked="t" strokeweight=".467007pt" strokecolor="#232323">
                <v:path arrowok="t"/>
              </v:shape>
            </v:group>
            <v:group style="position:absolute;left:3867;top:3801;width:2223;height:2" coordorigin="3867,3801" coordsize="2223,2">
              <v:shape style="position:absolute;left:3867;top:3801;width:2223;height:2" coordorigin="3867,3801" coordsize="2223,0" path="m3867,3801l6090,3801e" filled="f" stroked="t" strokeweight=".467007pt" strokecolor="#707070">
                <v:path arrowok="t"/>
              </v:shape>
            </v:group>
            <v:group style="position:absolute;left:6916;top:3683;width:2;height:128" coordorigin="6916,3683" coordsize="2,128">
              <v:shape style="position:absolute;left:6916;top:3683;width:2;height:128" coordorigin="6916,3683" coordsize="0,128" path="m6916,3811l6916,3683e" filled="f" stroked="t" strokeweight=".467007pt" strokecolor="#383838">
                <v:path arrowok="t"/>
              </v:shape>
            </v:group>
            <v:group style="position:absolute;left:3871;top:3754;width:2;height:365" coordorigin="3871,3754" coordsize="2,365">
              <v:shape style="position:absolute;left:3871;top:3754;width:2;height:365" coordorigin="3871,3754" coordsize="0,365" path="m3871,4118l3871,3754e" filled="f" stroked="t" strokeweight=".934013pt" strokecolor="#484848">
                <v:path arrowok="t"/>
              </v:shape>
            </v:group>
            <v:group style="position:absolute;left:486;top:4109;width:11049;height:2" coordorigin="486,4109" coordsize="11049,2">
              <v:shape style="position:absolute;left:486;top:4109;width:11049;height:2" coordorigin="486,4109" coordsize="11049,0" path="m486,4109l11535,4109e" filled="f" stroked="t" strokeweight=".70051pt" strokecolor="#606060">
                <v:path arrowok="t"/>
              </v:shape>
            </v:group>
            <v:group style="position:absolute;left:6916;top:3749;width:2;height:365" coordorigin="6916,3749" coordsize="2,365">
              <v:shape style="position:absolute;left:6916;top:3749;width:2;height:365" coordorigin="6916,3749" coordsize="0,365" path="m6916,4114l6916,3749e" filled="f" stroked="t" strokeweight=".70051pt" strokecolor="#4F4F4F">
                <v:path arrowok="t"/>
              </v:shape>
            </v:group>
            <v:group style="position:absolute;left:11264;top:4109;width:294;height:2" coordorigin="11264,4109" coordsize="294,2">
              <v:shape style="position:absolute;left:11264;top:4109;width:294;height:2" coordorigin="11264,4109" coordsize="294,0" path="m11264,4109l11558,4109e" filled="f" stroked="t" strokeweight=".70051pt" strokecolor="#777777">
                <v:path arrowok="t"/>
              </v:shape>
            </v:group>
            <v:group style="position:absolute;left:481;top:4386;width:11073;height:2" coordorigin="481,4386" coordsize="11073,2">
              <v:shape style="position:absolute;left:481;top:4386;width:11073;height:2" coordorigin="481,4386" coordsize="11073,0" path="m481,4386l11554,4386e" filled="f" stroked="t" strokeweight=".70051pt" strokecolor="#6B6B6B">
                <v:path arrowok="t"/>
              </v:shape>
            </v:group>
            <v:group style="position:absolute;left:2426;top:4109;width:2;height:1491" coordorigin="2426,4109" coordsize="2,1491">
              <v:shape style="position:absolute;left:2426;top:4109;width:2;height:1491" coordorigin="2426,4109" coordsize="0,1491" path="m2426,5600l2426,4109e" filled="f" stroked="t" strokeweight=".70051pt" strokecolor="#5B5B5B">
                <v:path arrowok="t"/>
              </v:shape>
            </v:group>
            <v:group style="position:absolute;left:2419;top:4623;width:9139;height:2" coordorigin="2419,4623" coordsize="9139,2">
              <v:shape style="position:absolute;left:2419;top:4623;width:9139;height:2" coordorigin="2419,4623" coordsize="9139,0" path="m2419,4623l11558,4623e" filled="f" stroked="t" strokeweight=".70051pt" strokecolor="#6B6B6B">
                <v:path arrowok="t"/>
              </v:shape>
            </v:group>
            <v:group style="position:absolute;left:488;top:4578;width:2;height:322" coordorigin="488,4578" coordsize="2,322">
              <v:shape style="position:absolute;left:488;top:4578;width:2;height:322" coordorigin="488,4578" coordsize="0,322" path="m488,4900l488,4578e" filled="f" stroked="t" strokeweight=".467007pt" strokecolor="#444444">
                <v:path arrowok="t"/>
              </v:shape>
            </v:group>
            <v:group style="position:absolute;left:4908;top:4615;width:2;height:502" coordorigin="4908,4615" coordsize="2,502">
              <v:shape style="position:absolute;left:4908;top:4615;width:2;height:502" coordorigin="4908,4615" coordsize="0,502" path="m4908,5117l4908,4615e" filled="f" stroked="t" strokeweight=".934013pt" strokecolor="#484848">
                <v:path arrowok="t"/>
              </v:shape>
            </v:group>
            <v:group style="position:absolute;left:4899;top:4862;width:6515;height:2" coordorigin="4899,4862" coordsize="6515,2">
              <v:shape style="position:absolute;left:4899;top:4862;width:6515;height:2" coordorigin="4899,4862" coordsize="6515,0" path="m4899,4862l11414,4862e" filled="f" stroked="t" strokeweight=".70051pt" strokecolor="#5B5B5B">
                <v:path arrowok="t"/>
              </v:shape>
            </v:group>
            <v:group style="position:absolute;left:11358;top:4862;width:201;height:2" coordorigin="11358,4862" coordsize="201,2">
              <v:shape style="position:absolute;left:11358;top:4862;width:201;height:2" coordorigin="11358,4862" coordsize="201,0" path="m11358,4862l11558,4862e" filled="f" stroked="t" strokeweight=".467007pt" strokecolor="#3F3F3F">
                <v:path arrowok="t"/>
              </v:shape>
            </v:group>
            <v:group style="position:absolute;left:488;top:4843;width:2;height:289" coordorigin="488,4843" coordsize="2,289">
              <v:shape style="position:absolute;left:488;top:4843;width:2;height:289" coordorigin="488,4843" coordsize="0,289" path="m488,5131l488,4843e" filled="f" stroked="t" strokeweight=".934013pt" strokecolor="#5B5B5B">
                <v:path arrowok="t"/>
              </v:shape>
            </v:group>
            <v:group style="position:absolute;left:4911;top:4611;width:2;height:1927" coordorigin="4911,4611" coordsize="2,1927">
              <v:shape style="position:absolute;left:4911;top:4611;width:2;height:1927" coordorigin="4911,4611" coordsize="0,1927" path="m4911,6537l4911,4611e" filled="f" stroked="t" strokeweight=".934013pt" strokecolor="#4B4B4B">
                <v:path arrowok="t"/>
              </v:shape>
            </v:group>
            <v:group style="position:absolute;left:4904;top:5101;width:6510;height:2" coordorigin="4904,5101" coordsize="6510,2">
              <v:shape style="position:absolute;left:4904;top:5101;width:6510;height:2" coordorigin="4904,5101" coordsize="6510,0" path="m4904,5101l11414,5101e" filled="f" stroked="t" strokeweight=".70051pt" strokecolor="#5B5B5B">
                <v:path arrowok="t"/>
              </v:shape>
            </v:group>
            <v:group style="position:absolute;left:11358;top:5098;width:201;height:2" coordorigin="11358,5098" coordsize="201,2">
              <v:shape style="position:absolute;left:11358;top:5098;width:201;height:2" coordorigin="11358,5098" coordsize="201,0" path="m11358,5098l11558,5098e" filled="f" stroked="t" strokeweight=".467007pt" strokecolor="#3F3F3F">
                <v:path arrowok="t"/>
              </v:shape>
            </v:group>
            <v:group style="position:absolute;left:488;top:5075;width:2;height:279" coordorigin="488,5075" coordsize="2,279">
              <v:shape style="position:absolute;left:488;top:5075;width:2;height:279" coordorigin="488,5075" coordsize="0,279" path="m488,5354l488,5075e" filled="f" stroked="t" strokeweight=".467007pt" strokecolor="#444444">
                <v:path arrowok="t"/>
              </v:shape>
            </v:group>
            <v:group style="position:absolute;left:4899;top:5342;width:6660;height:2" coordorigin="4899,5342" coordsize="6660,2">
              <v:shape style="position:absolute;left:4899;top:5342;width:6660;height:2" coordorigin="4899,5342" coordsize="6660,0" path="m4899,5342l11558,5342e" filled="f" stroked="t" strokeweight=".70051pt" strokecolor="#5B5B5B">
                <v:path arrowok="t"/>
              </v:shape>
            </v:group>
            <v:group style="position:absolute;left:2419;top:5581;width:2284;height:2" coordorigin="2419,5581" coordsize="2284,2">
              <v:shape style="position:absolute;left:2419;top:5581;width:2284;height:2" coordorigin="2419,5581" coordsize="2284,0" path="m2419,5581l4703,5581e" filled="f" stroked="t" strokeweight=".70051pt" strokecolor="#575757">
                <v:path arrowok="t"/>
              </v:shape>
            </v:group>
            <v:group style="position:absolute;left:4647;top:5581;width:290;height:2" coordorigin="4647,5581" coordsize="290,2">
              <v:shape style="position:absolute;left:4647;top:5581;width:290;height:2" coordorigin="4647,5581" coordsize="290,0" path="m4647,5581l4936,5581e" filled="f" stroked="t" strokeweight=".467007pt" strokecolor="#3F3F3F">
                <v:path arrowok="t"/>
              </v:shape>
            </v:group>
            <v:group style="position:absolute;left:4866;top:5579;width:6692;height:2" coordorigin="4866,5579" coordsize="6692,2">
              <v:shape style="position:absolute;left:4866;top:5579;width:6692;height:2" coordorigin="4866,5579" coordsize="6692,0" path="m4866,5579l11558,5579e" filled="f" stroked="t" strokeweight=".70051pt" strokecolor="#5B5B5B">
                <v:path arrowok="t"/>
              </v:shape>
            </v:group>
            <v:group style="position:absolute;left:2424;top:5543;width:2;height:1240" coordorigin="2424,5543" coordsize="2,1240">
              <v:shape style="position:absolute;left:2424;top:5543;width:2;height:1240" coordorigin="2424,5543" coordsize="0,1240" path="m2424,6784l2424,5543e" filled="f" stroked="t" strokeweight=".467007pt" strokecolor="#4F4F4F">
                <v:path arrowok="t"/>
              </v:shape>
            </v:group>
            <v:group style="position:absolute;left:481;top:5816;width:11077;height:2" coordorigin="481,5816" coordsize="11077,2">
              <v:shape style="position:absolute;left:481;top:5816;width:11077;height:2" coordorigin="481,5816" coordsize="11077,0" path="m481,5816l11558,5816e" filled="f" stroked="t" strokeweight=".70051pt" strokecolor="#575757">
                <v:path arrowok="t"/>
              </v:shape>
            </v:group>
            <v:group style="position:absolute;left:7654;top:5823;width:2;height:459" coordorigin="7654,5823" coordsize="2,459">
              <v:shape style="position:absolute;left:7654;top:5823;width:2;height:459" coordorigin="7654,5823" coordsize="0,459" path="m7654,6282l7654,5823e" filled="f" stroked="t" strokeweight=".233503pt" strokecolor="#2B2B2B">
                <v:path arrowok="t"/>
              </v:shape>
            </v:group>
            <v:group style="position:absolute;left:2414;top:6284;width:9149;height:2" coordorigin="2414,6284" coordsize="9149,2">
              <v:shape style="position:absolute;left:2414;top:6284;width:9149;height:2" coordorigin="2414,6284" coordsize="9149,0" path="m2414,6284l11563,6284e" filled="f" stroked="t" strokeweight=".70051pt" strokecolor="#575757">
                <v:path arrowok="t"/>
              </v:shape>
            </v:group>
            <v:group style="position:absolute;left:2419;top:6523;width:2517;height:2" coordorigin="2419,6523" coordsize="2517,2">
              <v:shape style="position:absolute;left:2419;top:6523;width:2517;height:2" coordorigin="2419,6523" coordsize="2517,0" path="m2419,6523l4936,6523e" filled="f" stroked="t" strokeweight=".467007pt" strokecolor="#545454">
                <v:path arrowok="t"/>
              </v:shape>
            </v:group>
            <v:group style="position:absolute;left:4866;top:6523;width:906;height:2" coordorigin="4866,6523" coordsize="906,2">
              <v:shape style="position:absolute;left:4866;top:6523;width:906;height:2" coordorigin="4866,6523" coordsize="906,0" path="m4866,6523l5772,6523e" filled="f" stroked="t" strokeweight=".70051pt" strokecolor="#5B5B5B">
                <v:path arrowok="t"/>
              </v:shape>
            </v:group>
            <v:group style="position:absolute;left:5716;top:6521;width:299;height:2" coordorigin="5716,6521" coordsize="299,2">
              <v:shape style="position:absolute;left:5716;top:6521;width:299;height:2" coordorigin="5716,6521" coordsize="299,0" path="m5716,6521l6015,6521e" filled="f" stroked="t" strokeweight=".467007pt" strokecolor="#484848">
                <v:path arrowok="t"/>
              </v:shape>
            </v:group>
            <v:group style="position:absolute;left:5959;top:6523;width:2312;height:2" coordorigin="5959,6523" coordsize="2312,2">
              <v:shape style="position:absolute;left:5959;top:6523;width:2312;height:2" coordorigin="5959,6523" coordsize="2312,0" path="m5959,6523l8271,6523e" filled="f" stroked="t" strokeweight=".70051pt" strokecolor="#5B5B5B">
                <v:path arrowok="t"/>
              </v:shape>
            </v:group>
            <v:group style="position:absolute;left:7654;top:6268;width:2;height:251" coordorigin="7654,6268" coordsize="2,251">
              <v:shape style="position:absolute;left:7654;top:6268;width:2;height:251" coordorigin="7654,6268" coordsize="0,251" path="m7654,6518l7654,6268e" filled="f" stroked="t" strokeweight=".233503pt" strokecolor="#575757">
                <v:path arrowok="t"/>
              </v:shape>
            </v:group>
            <v:group style="position:absolute;left:8215;top:6523;width:266;height:2" coordorigin="8215,6523" coordsize="266,2">
              <v:shape style="position:absolute;left:8215;top:6523;width:266;height:2" coordorigin="8215,6523" coordsize="266,0" path="m8215,6523l8481,6523e" filled="f" stroked="t" strokeweight=".467007pt" strokecolor="#3F3F3F">
                <v:path arrowok="t"/>
              </v:shape>
            </v:group>
            <v:group style="position:absolute;left:8425;top:6523;width:3134;height:2" coordorigin="8425,6523" coordsize="3134,2">
              <v:shape style="position:absolute;left:8425;top:6523;width:3134;height:2" coordorigin="8425,6523" coordsize="3134,0" path="m8425,6523l11558,6523e" filled="f" stroked="t" strokeweight=".70051pt" strokecolor="#5B5B5B">
                <v:path arrowok="t"/>
              </v:shape>
            </v:group>
            <v:group style="position:absolute;left:481;top:6762;width:7790;height:2" coordorigin="481,6762" coordsize="7790,2">
              <v:shape style="position:absolute;left:481;top:6762;width:7790;height:2" coordorigin="481,6762" coordsize="7790,0" path="m481,6762l8271,6762e" filled="f" stroked="t" strokeweight=".70051pt" strokecolor="#575757">
                <v:path arrowok="t"/>
              </v:shape>
            </v:group>
            <v:group style="position:absolute;left:8215;top:6760;width:266;height:2" coordorigin="8215,6760" coordsize="266,2">
              <v:shape style="position:absolute;left:8215;top:6760;width:266;height:2" coordorigin="8215,6760" coordsize="266,0" path="m8215,6760l8481,6760e" filled="f" stroked="t" strokeweight=".467007pt" strokecolor="#484848">
                <v:path arrowok="t"/>
              </v:shape>
            </v:group>
            <v:group style="position:absolute;left:8425;top:6760;width:3138;height:2" coordorigin="8425,6760" coordsize="3138,2">
              <v:shape style="position:absolute;left:8425;top:6760;width:3138;height:2" coordorigin="8425,6760" coordsize="3138,0" path="m8425,6760l11563,6760e" filled="f" stroked="t" strokeweight=".70051pt" strokecolor="#5B5B5B">
                <v:path arrowok="t"/>
              </v:shape>
            </v:group>
            <v:group style="position:absolute;left:2424;top:6713;width:2;height:1747" coordorigin="2424,6713" coordsize="2,1747">
              <v:shape style="position:absolute;left:2424;top:6713;width:2;height:1747" coordorigin="2424,6713" coordsize="0,1747" path="m2424,8459l2424,6713e" filled="f" stroked="t" strokeweight=".70051pt" strokecolor="#5B5B5B">
                <v:path arrowok="t"/>
              </v:shape>
            </v:group>
            <v:group style="position:absolute;left:481;top:7231;width:11082;height:2" coordorigin="481,7231" coordsize="11082,2">
              <v:shape style="position:absolute;left:481;top:7231;width:11082;height:2" coordorigin="481,7231" coordsize="11082,0" path="m481,7231l11563,7231e" filled="f" stroked="t" strokeweight=".70051pt" strokecolor="#575757">
                <v:path arrowok="t"/>
              </v:shape>
            </v:group>
            <v:group style="position:absolute;left:4911;top:7063;width:2;height:895" coordorigin="4911,7063" coordsize="2,895">
              <v:shape style="position:absolute;left:4911;top:7063;width:2;height:895" coordorigin="4911,7063" coordsize="0,895" path="m4911,7958l4911,7063e" filled="f" stroked="t" strokeweight=".70051pt" strokecolor="#484848">
                <v:path arrowok="t"/>
              </v:shape>
            </v:group>
            <v:group style="position:absolute;left:4904;top:7468;width:6655;height:2" coordorigin="4904,7468" coordsize="6655,2">
              <v:shape style="position:absolute;left:4904;top:7468;width:6655;height:2" coordorigin="4904,7468" coordsize="6655,0" path="m4904,7468l11558,7468e" filled="f" stroked="t" strokeweight=".70051pt" strokecolor="#606060">
                <v:path arrowok="t"/>
              </v:shape>
            </v:group>
            <v:group style="position:absolute;left:4904;top:7707;width:6660;height:2" coordorigin="4904,7707" coordsize="6660,2">
              <v:shape style="position:absolute;left:4904;top:7707;width:6660;height:2" coordorigin="4904,7707" coordsize="6660,0" path="m4904,7707l11563,7707e" filled="f" stroked="t" strokeweight=".70051pt" strokecolor="#5B5B5B">
                <v:path arrowok="t"/>
              </v:shape>
            </v:group>
            <v:group style="position:absolute;left:476;top:7946;width:10937;height:2" coordorigin="476,7946" coordsize="10937,2">
              <v:shape style="position:absolute;left:476;top:7946;width:10937;height:2" coordorigin="476,7946" coordsize="10937,0" path="m476,7946l11414,7946e" filled="f" stroked="t" strokeweight=".70051pt" strokecolor="#5B5B5B">
                <v:path arrowok="t"/>
              </v:shape>
            </v:group>
            <v:group style="position:absolute;left:4913;top:7461;width:2;height:497" coordorigin="4913,7461" coordsize="2,497">
              <v:shape style="position:absolute;left:4913;top:7461;width:2;height:497" coordorigin="4913,7461" coordsize="0,497" path="m4913,7958l4913,7461e" filled="f" stroked="t" strokeweight=".467007pt" strokecolor="#444444">
                <v:path arrowok="t"/>
              </v:shape>
            </v:group>
            <v:group style="position:absolute;left:11358;top:7948;width:201;height:2" coordorigin="11358,7948" coordsize="201,2">
              <v:shape style="position:absolute;left:11358;top:7948;width:201;height:2" coordorigin="11358,7948" coordsize="201,0" path="m11358,7948l11558,7948e" filled="f" stroked="t" strokeweight=".467007pt" strokecolor="#4F4F4F">
                <v:path arrowok="t"/>
              </v:shape>
            </v:group>
            <v:group style="position:absolute;left:11556;top:8156;width:2;height:303" coordorigin="11556,8156" coordsize="2,303">
              <v:shape style="position:absolute;left:11556;top:8156;width:2;height:303" coordorigin="11556,8156" coordsize="0,303" path="m11556,8459l11556,8156e" filled="f" stroked="t" strokeweight=".70051pt" strokecolor="#575757">
                <v:path arrowok="t"/>
              </v:shape>
            </v:group>
            <v:group style="position:absolute;left:2424;top:8403;width:2;height:625" coordorigin="2424,8403" coordsize="2,625">
              <v:shape style="position:absolute;left:2424;top:8403;width:2;height:625" coordorigin="2424,8403" coordsize="0,625" path="m2424,9027l2424,8403e" filled="f" stroked="t" strokeweight=".467007pt" strokecolor="#545454">
                <v:path arrowok="t"/>
              </v:shape>
            </v:group>
            <v:group style="position:absolute;left:2424;top:8971;width:2;height:170" coordorigin="2424,8971" coordsize="2,170">
              <v:shape style="position:absolute;left:2424;top:8971;width:2;height:170" coordorigin="2424,8971" coordsize="0,170" path="m2424,9141l2424,8971e" filled="f" stroked="t" strokeweight=".467007pt" strokecolor="#3B3B3B">
                <v:path arrowok="t"/>
              </v:shape>
            </v:group>
            <v:group style="position:absolute;left:2424;top:9084;width:2;height:748" coordorigin="2424,9084" coordsize="2,748">
              <v:shape style="position:absolute;left:2424;top:9084;width:2;height:748" coordorigin="2424,9084" coordsize="0,748" path="m2424,9832l2424,9084e" filled="f" stroked="t" strokeweight=".70051pt" strokecolor="#575757">
                <v:path arrowok="t"/>
              </v:shape>
            </v:group>
            <v:group style="position:absolute;left:11554;top:8971;width:2;height:3531" coordorigin="11554,8971" coordsize="2,3531">
              <v:shape style="position:absolute;left:11554;top:8971;width:2;height:3531" coordorigin="11554,8971" coordsize="0,3531" path="m11554,12502l11554,8971e" filled="f" stroked="t" strokeweight=".70051pt" strokecolor="#575757">
                <v:path arrowok="t"/>
              </v:shape>
            </v:group>
            <v:group style="position:absolute;left:486;top:8971;width:2;height:379" coordorigin="486,8971" coordsize="2,379">
              <v:shape style="position:absolute;left:486;top:8971;width:2;height:379" coordorigin="486,8971" coordsize="0,379" path="m486,9349l486,8971e" filled="f" stroked="t" strokeweight=".467007pt" strokecolor="#575757">
                <v:path arrowok="t"/>
              </v:shape>
            </v:group>
            <v:group style="position:absolute;left:483;top:5297;width:2;height:5572" coordorigin="483,5297" coordsize="2,5572">
              <v:shape style="position:absolute;left:483;top:5297;width:2;height:5572" coordorigin="483,5297" coordsize="0,5572" path="m483,10869l483,5297e" filled="f" stroked="t" strokeweight=".70051pt" strokecolor="#5B5B5B">
                <v:path arrowok="t"/>
              </v:shape>
            </v:group>
            <v:group style="position:absolute;left:476;top:10012;width:6281;height:2" coordorigin="476,10012" coordsize="6281,2">
              <v:shape style="position:absolute;left:476;top:10012;width:6281;height:2" coordorigin="476,10012" coordsize="6281,0" path="m476,10012l6758,10012e" filled="f" stroked="t" strokeweight=".70051pt" strokecolor="#5B5B5B">
                <v:path arrowok="t"/>
              </v:shape>
            </v:group>
            <v:group style="position:absolute;left:481;top:9775;width:2;height:265" coordorigin="481,9775" coordsize="2,265">
              <v:shape style="position:absolute;left:481;top:9775;width:2;height:265" coordorigin="481,9775" coordsize="0,265" path="m481,10040l481,9775e" filled="f" stroked="t" strokeweight=".467007pt" strokecolor="#484848">
                <v:path arrowok="t"/>
              </v:shape>
            </v:group>
            <v:group style="position:absolute;left:2424;top:9775;width:2;height:265" coordorigin="2424,9775" coordsize="2,265">
              <v:shape style="position:absolute;left:2424;top:9775;width:2;height:265" coordorigin="2424,9775" coordsize="0,265" path="m2424,10040l2424,9775e" filled="f" stroked="t" strokeweight=".467007pt" strokecolor="#4F4F4F">
                <v:path arrowok="t"/>
              </v:shape>
            </v:group>
            <v:group style="position:absolute;left:6702;top:10014;width:234;height:2" coordorigin="6702,10014" coordsize="234,2">
              <v:shape style="position:absolute;left:6702;top:10014;width:234;height:2" coordorigin="6702,10014" coordsize="234,0" path="m6702,10014l6935,10014e" filled="f" stroked="t" strokeweight=".467007pt" strokecolor="#444444">
                <v:path arrowok="t"/>
              </v:shape>
            </v:group>
            <v:group style="position:absolute;left:6879;top:10014;width:4684;height:2" coordorigin="6879,10014" coordsize="4684,2">
              <v:shape style="position:absolute;left:6879;top:10014;width:4684;height:2" coordorigin="6879,10014" coordsize="4684,0" path="m6879,10014l11563,10014e" filled="f" stroked="t" strokeweight=".70051pt" strokecolor="#5B5B5B">
                <v:path arrowok="t"/>
              </v:shape>
            </v:group>
            <v:group style="position:absolute;left:2424;top:9969;width:2;height:909" coordorigin="2424,9969" coordsize="2,909">
              <v:shape style="position:absolute;left:2424;top:9969;width:2;height:909" coordorigin="2424,9969" coordsize="0,909" path="m2424,10878l2424,9969e" filled="f" stroked="t" strokeweight=".70051pt" strokecolor="#575757">
                <v:path arrowok="t"/>
              </v:shape>
            </v:group>
            <v:group style="position:absolute;left:481;top:10220;width:2;height:312" coordorigin="481,10220" coordsize="2,312">
              <v:shape style="position:absolute;left:481;top:10220;width:2;height:312" coordorigin="481,10220" coordsize="0,312" path="m481,10533l481,10220e" filled="f" stroked="t" strokeweight=".467007pt" strokecolor="#4B4B4B">
                <v:path arrowok="t"/>
              </v:shape>
            </v:group>
            <v:group style="position:absolute;left:929;top:10852;width:10484;height:2" coordorigin="929,10852" coordsize="10484,2">
              <v:shape style="position:absolute;left:929;top:10852;width:10484;height:2" coordorigin="929,10852" coordsize="10484,0" path="m929,10852l11414,10852e" filled="f" stroked="t" strokeweight=".70051pt" strokecolor="#606060">
                <v:path arrowok="t"/>
              </v:shape>
            </v:group>
            <v:group style="position:absolute;left:11358;top:10855;width:205;height:2" coordorigin="11358,10855" coordsize="205,2">
              <v:shape style="position:absolute;left:11358;top:10855;width:205;height:2" coordorigin="11358,10855" coordsize="205,0" path="m11358,10855l11563,10855e" filled="f" stroked="t" strokeweight=".467007pt" strokecolor="#4B4B4B">
                <v:path arrowok="t"/>
              </v:shape>
            </v:group>
            <v:group style="position:absolute;left:472;top:11091;width:10942;height:2" coordorigin="472,11091" coordsize="10942,2">
              <v:shape style="position:absolute;left:472;top:11091;width:10942;height:2" coordorigin="472,11091" coordsize="10942,0" path="m472,11091l11414,11091e" filled="f" stroked="t" strokeweight=".70051pt" strokecolor="#5B5B5B">
                <v:path arrowok="t"/>
              </v:shape>
            </v:group>
            <v:group style="position:absolute;left:481;top:10807;width:2;height:312" coordorigin="481,10807" coordsize="2,312">
              <v:shape style="position:absolute;left:481;top:10807;width:2;height:312" coordorigin="481,10807" coordsize="0,312" path="m481,11120l481,10807e" filled="f" stroked="t" strokeweight=".467007pt" strokecolor="#545454">
                <v:path arrowok="t"/>
              </v:shape>
            </v:group>
            <v:group style="position:absolute;left:2424;top:10807;width:2;height:312" coordorigin="2424,10807" coordsize="2,312">
              <v:shape style="position:absolute;left:2424;top:10807;width:2;height:312" coordorigin="2424,10807" coordsize="0,312" path="m2424,11120l2424,10807e" filled="f" stroked="t" strokeweight=".467007pt" strokecolor="#4B4B4B">
                <v:path arrowok="t"/>
              </v:shape>
            </v:group>
            <v:group style="position:absolute;left:7318;top:10845;width:2;height:256" coordorigin="7318,10845" coordsize="2,256">
              <v:shape style="position:absolute;left:7318;top:10845;width:2;height:256" coordorigin="7318,10845" coordsize="0,256" path="m7318,11101l7318,10845e" filled="f" stroked="t" strokeweight=".467007pt" strokecolor="#484848">
                <v:path arrowok="t"/>
              </v:shape>
            </v:group>
            <v:group style="position:absolute;left:11358;top:11091;width:205;height:2" coordorigin="11358,11091" coordsize="205,2">
              <v:shape style="position:absolute;left:11358;top:11091;width:205;height:2" coordorigin="11358,11091" coordsize="205,0" path="m11358,11091l11563,11091e" filled="f" stroked="t" strokeweight=".467007pt" strokecolor="#444444">
                <v:path arrowok="t"/>
              </v:shape>
            </v:group>
            <v:group style="position:absolute;left:476;top:11330;width:10937;height:2" coordorigin="476,11330" coordsize="10937,2">
              <v:shape style="position:absolute;left:476;top:11330;width:10937;height:2" coordorigin="476,11330" coordsize="10937,0" path="m476,11330l11414,11330e" filled="f" stroked="t" strokeweight=".70051pt" strokecolor="#5B5B5B">
                <v:path arrowok="t"/>
              </v:shape>
            </v:group>
            <v:group style="position:absolute;left:2424;top:11011;width:2;height:393" coordorigin="2424,11011" coordsize="2,393">
              <v:shape style="position:absolute;left:2424;top:11011;width:2;height:393" coordorigin="2424,11011" coordsize="0,393" path="m2424,11404l2424,11011e" filled="f" stroked="t" strokeweight=".934013pt" strokecolor="#606060">
                <v:path arrowok="t"/>
              </v:shape>
            </v:group>
            <v:group style="position:absolute;left:11358;top:11328;width:205;height:2" coordorigin="11358,11328" coordsize="205,2">
              <v:shape style="position:absolute;left:11358;top:11328;width:205;height:2" coordorigin="11358,11328" coordsize="205,0" path="m11358,11328l11563,11328e" filled="f" stroked="t" strokeweight=".467007pt" strokecolor="#444444">
                <v:path arrowok="t"/>
              </v:shape>
            </v:group>
            <v:group style="position:absolute;left:2424;top:11281;width:2;height:322" coordorigin="2424,11281" coordsize="2,322">
              <v:shape style="position:absolute;left:2424;top:11281;width:2;height:322" coordorigin="2424,11281" coordsize="0,322" path="m2424,11603l2424,11281e" filled="f" stroked="t" strokeweight=".467007pt" strokecolor="#4F4F4F">
                <v:path arrowok="t"/>
              </v:shape>
            </v:group>
            <v:group style="position:absolute;left:476;top:11804;width:7794;height:2" coordorigin="476,11804" coordsize="7794,2">
              <v:shape style="position:absolute;left:476;top:11804;width:7794;height:2" coordorigin="476,11804" coordsize="7794,0" path="m476,11804l8271,11804e" filled="f" stroked="t" strokeweight=".70051pt" strokecolor="#5B5B5B">
                <v:path arrowok="t"/>
              </v:shape>
            </v:group>
            <v:group style="position:absolute;left:8215;top:11806;width:266;height:2" coordorigin="8215,11806" coordsize="266,2">
              <v:shape style="position:absolute;left:8215;top:11806;width:266;height:2" coordorigin="8215,11806" coordsize="266,0" path="m8215,11806l8481,11806e" filled="f" stroked="t" strokeweight=".467007pt" strokecolor="#444444">
                <v:path arrowok="t"/>
              </v:shape>
            </v:group>
            <v:group style="position:absolute;left:8425;top:11806;width:3138;height:2" coordorigin="8425,11806" coordsize="3138,2">
              <v:shape style="position:absolute;left:8425;top:11806;width:3138;height:2" coordorigin="8425,11806" coordsize="3138,0" path="m8425,11806l11563,11806e" filled="f" stroked="t" strokeweight=".70051pt" strokecolor="#5B5B5B">
                <v:path arrowok="t"/>
              </v:shape>
            </v:group>
            <v:group style="position:absolute;left:472;top:12041;width:10942;height:2" coordorigin="472,12041" coordsize="10942,2">
              <v:shape style="position:absolute;left:472;top:12041;width:10942;height:2" coordorigin="472,12041" coordsize="10942,0" path="m472,12041l11414,12041e" filled="f" stroked="t" strokeweight=".70051pt" strokecolor="#5B5B5B">
                <v:path arrowok="t"/>
              </v:shape>
            </v:group>
            <v:group style="position:absolute;left:481;top:11778;width:2;height:289" coordorigin="481,11778" coordsize="2,289">
              <v:shape style="position:absolute;left:481;top:11778;width:2;height:289" coordorigin="481,11778" coordsize="0,289" path="m481,12067l481,11778e" filled="f" stroked="t" strokeweight=".467007pt" strokecolor="#4F4F4F">
                <v:path arrowok="t"/>
              </v:shape>
            </v:group>
            <v:group style="position:absolute;left:11292;top:12043;width:271;height:2" coordorigin="11292,12043" coordsize="271,2">
              <v:shape style="position:absolute;left:11292;top:12043;width:271;height:2" coordorigin="11292,12043" coordsize="271,0" path="m11292,12043l11563,12043e" filled="f" stroked="t" strokeweight=".934013pt" strokecolor="#707070">
                <v:path arrowok="t"/>
              </v:shape>
            </v:group>
            <v:group style="position:absolute;left:472;top:12282;width:11096;height:2" coordorigin="472,12282" coordsize="11096,2">
              <v:shape style="position:absolute;left:472;top:12282;width:11096;height:2" coordorigin="472,12282" coordsize="11096,0" path="m472,12282l11568,12282e" filled="f" stroked="t" strokeweight=".70051pt" strokecolor="#606060">
                <v:path arrowok="t"/>
              </v:shape>
            </v:group>
            <v:group style="position:absolute;left:1172;top:12024;width:2;height:260" coordorigin="1172,12024" coordsize="2,260">
              <v:shape style="position:absolute;left:1172;top:12024;width:2;height:260" coordorigin="1172,12024" coordsize="0,260" path="m1172,12284l1172,12024e" filled="f" stroked="t" strokeweight=".233503pt" strokecolor="#575757">
                <v:path arrowok="t"/>
              </v:shape>
            </v:group>
            <v:group style="position:absolute;left:7323;top:11801;width:2;height:2215" coordorigin="7323,11801" coordsize="2,2215">
              <v:shape style="position:absolute;left:7323;top:11801;width:2;height:2215" coordorigin="7323,11801" coordsize="0,2215" path="m7323,14017l7323,11801e" filled="f" stroked="t" strokeweight=".70051pt" strokecolor="#4F4F4F">
                <v:path arrowok="t"/>
              </v:shape>
            </v:group>
            <v:group style="position:absolute;left:1172;top:12270;width:2;height:483" coordorigin="1172,12270" coordsize="2,483">
              <v:shape style="position:absolute;left:1172;top:12270;width:2;height:483" coordorigin="1172,12270" coordsize="0,483" path="m1172,12753l1172,12270e" filled="f" stroked="t" strokeweight=".233503pt" strokecolor="#444444">
                <v:path arrowok="t"/>
              </v:shape>
            </v:group>
            <v:group style="position:absolute;left:1786;top:12029;width:2;height:2424" coordorigin="1786,12029" coordsize="2,2424">
              <v:shape style="position:absolute;left:1786;top:12029;width:2;height:2424" coordorigin="1786,12029" coordsize="0,2424" path="m1786,14452l1786,12029e" filled="f" stroked="t" strokeweight=".934013pt" strokecolor="#4F4F4F">
                <v:path arrowok="t"/>
              </v:shape>
            </v:group>
            <v:group style="position:absolute;left:1172;top:12753;width:2;height:1396" coordorigin="1172,12753" coordsize="2,1396">
              <v:shape style="position:absolute;left:1172;top:12753;width:2;height:1396" coordorigin="1172,12753" coordsize="0,1396" path="m1172,14149l1172,12753e" filled="f" stroked="t" strokeweight=".233503pt" strokecolor="#000000">
                <v:path arrowok="t"/>
              </v:shape>
            </v:group>
            <v:group style="position:absolute;left:481;top:12725;width:2;height:317" coordorigin="481,12725" coordsize="2,317">
              <v:shape style="position:absolute;left:481;top:12725;width:2;height:317" coordorigin="481,12725" coordsize="0,317" path="m481,13042l481,12725e" filled="f" stroked="t" strokeweight=".467007pt" strokecolor="#4F4F4F">
                <v:path arrowok="t"/>
              </v:shape>
            </v:group>
            <v:group style="position:absolute;left:479;top:11049;width:2;height:4374" coordorigin="479,11049" coordsize="2,4374">
              <v:shape style="position:absolute;left:479;top:11049;width:2;height:4374" coordorigin="479,11049" coordsize="0,4374" path="m479,15423l479,11049e" filled="f" stroked="t" strokeweight=".70051pt" strokecolor="#606060">
                <v:path arrowok="t"/>
              </v:shape>
            </v:group>
            <v:group style="position:absolute;left:2421;top:11546;width:2;height:4762" coordorigin="2421,11546" coordsize="2,4762">
              <v:shape style="position:absolute;left:2421;top:11546;width:2;height:4762" coordorigin="2421,11546" coordsize="0,4762" path="m2421,16308l2421,11546e" filled="f" stroked="t" strokeweight=".70051pt" strokecolor="#606060">
                <v:path arrowok="t"/>
              </v:shape>
            </v:group>
            <v:group style="position:absolute;left:479;top:13818;width:2;height:199" coordorigin="479,13818" coordsize="2,199">
              <v:shape style="position:absolute;left:479;top:13818;width:2;height:199" coordorigin="479,13818" coordsize="0,199" path="m479,14017l479,13818e" filled="f" stroked="t" strokeweight=".467007pt" strokecolor="#484848">
                <v:path arrowok="t"/>
              </v:shape>
            </v:group>
            <v:group style="position:absolute;left:7325;top:13960;width:2;height:218" coordorigin="7325,13960" coordsize="2,218">
              <v:shape style="position:absolute;left:7325;top:13960;width:2;height:218" coordorigin="7325,13960" coordsize="0,218" path="m7325,14178l7325,13960e" filled="f" stroked="t" strokeweight=".467007pt" strokecolor="#3B3B3B">
                <v:path arrowok="t"/>
              </v:shape>
            </v:group>
            <v:group style="position:absolute;left:472;top:14374;width:1957;height:2" coordorigin="472,14374" coordsize="1957,2">
              <v:shape style="position:absolute;left:472;top:14374;width:1957;height:2" coordorigin="472,14374" coordsize="1957,0" path="m472,14374l2428,14374e" filled="f" stroked="t" strokeweight=".70051pt" strokecolor="#646464">
                <v:path arrowok="t"/>
              </v:shape>
            </v:group>
            <v:group style="position:absolute;left:1172;top:14149;width:2;height:218" coordorigin="1172,14149" coordsize="2,218">
              <v:shape style="position:absolute;left:1172;top:14149;width:2;height:218" coordorigin="1172,14149" coordsize="0,218" path="m1172,14367l1172,14149e" filled="f" stroked="t" strokeweight=".233503pt" strokecolor="#4F4F4F">
                <v:path arrowok="t"/>
              </v:shape>
            </v:group>
            <v:group style="position:absolute;left:7327;top:14121;width:2;height:265" coordorigin="7327,14121" coordsize="2,265">
              <v:shape style="position:absolute;left:7327;top:14121;width:2;height:265" coordorigin="7327,14121" coordsize="0,265" path="m7327,14386l7327,14121e" filled="f" stroked="t" strokeweight=".70051pt" strokecolor="#4F4F4F">
                <v:path arrowok="t"/>
              </v:shape>
            </v:group>
            <v:group style="position:absolute;left:1172;top:14353;width:2;height:251" coordorigin="1172,14353" coordsize="2,251">
              <v:shape style="position:absolute;left:1172;top:14353;width:2;height:251" coordorigin="1172,14353" coordsize="0,251" path="m1172,14604l1172,14353e" filled="f" stroked="t" strokeweight=".233503pt" strokecolor="#646464">
                <v:path arrowok="t"/>
              </v:shape>
            </v:group>
            <v:group style="position:absolute;left:1784;top:14325;width:2;height:308" coordorigin="1784,14325" coordsize="2,308">
              <v:shape style="position:absolute;left:1784;top:14325;width:2;height:308" coordorigin="1784,14325" coordsize="0,308" path="m1784,14632l1784,14325e" filled="f" stroked="t" strokeweight=".70051pt" strokecolor="#3B3B3B">
                <v:path arrowok="t"/>
              </v:shape>
            </v:group>
            <v:group style="position:absolute;left:7327;top:14329;width:2;height:303" coordorigin="7327,14329" coordsize="2,303">
              <v:shape style="position:absolute;left:7327;top:14329;width:2;height:303" coordorigin="7327,14329" coordsize="0,303" path="m7327,14632l7327,14329e" filled="f" stroked="t" strokeweight=".467007pt" strokecolor="#383838">
                <v:path arrowok="t"/>
              </v:shape>
            </v:group>
            <v:group style="position:absolute;left:1172;top:14604;width:2;height:1098" coordorigin="1172,14604" coordsize="2,1098">
              <v:shape style="position:absolute;left:1172;top:14604;width:2;height:1098" coordorigin="1172,14604" coordsize="0,1098" path="m1172,15702l1172,14604e" filled="f" stroked="t" strokeweight=".233503pt" strokecolor="#000000">
                <v:path arrowok="t"/>
              </v:shape>
            </v:group>
            <v:group style="position:absolute;left:1784;top:14575;width:2;height:469" coordorigin="1784,14575" coordsize="2,469">
              <v:shape style="position:absolute;left:1784;top:14575;width:2;height:469" coordorigin="1784,14575" coordsize="0,469" path="m1784,15044l1784,14575e" filled="f" stroked="t" strokeweight=".70051pt" strokecolor="#4F4F4F">
                <v:path arrowok="t"/>
              </v:shape>
            </v:group>
            <v:group style="position:absolute;left:7327;top:14575;width:2;height:284" coordorigin="7327,14575" coordsize="2,284">
              <v:shape style="position:absolute;left:7327;top:14575;width:2;height:284" coordorigin="7327,14575" coordsize="0,284" path="m7327,14860l7327,14575e" filled="f" stroked="t" strokeweight=".70051pt" strokecolor="#4F4F4F">
                <v:path arrowok="t"/>
              </v:shape>
            </v:group>
            <v:group style="position:absolute;left:7327;top:14803;width:2;height:241" coordorigin="7327,14803" coordsize="2,241">
              <v:shape style="position:absolute;left:7327;top:14803;width:2;height:241" coordorigin="7327,14803" coordsize="0,241" path="m7327,15044l7327,14803e" filled="f" stroked="t" strokeweight=".467007pt" strokecolor="#383838">
                <v:path arrowok="t"/>
              </v:shape>
            </v:group>
            <v:group style="position:absolute;left:1784;top:14987;width:2;height:199" coordorigin="1784,14987" coordsize="2,199">
              <v:shape style="position:absolute;left:1784;top:14987;width:2;height:199" coordorigin="1784,14987" coordsize="0,199" path="m1784,15186l1784,14987e" filled="f" stroked="t" strokeweight=".467007pt" strokecolor="#343434">
                <v:path arrowok="t"/>
              </v:shape>
            </v:group>
            <v:group style="position:absolute;left:7330;top:14987;width:2;height:1325" coordorigin="7330,14987" coordsize="2,1325">
              <v:shape style="position:absolute;left:7330;top:14987;width:2;height:1325" coordorigin="7330,14987" coordsize="0,1325" path="m7330,16313l7330,14987e" filled="f" stroked="t" strokeweight=".70051pt" strokecolor="#545454">
                <v:path arrowok="t"/>
              </v:shape>
            </v:group>
            <v:group style="position:absolute;left:11563;top:14935;width:2;height:365" coordorigin="11563,14935" coordsize="2,365">
              <v:shape style="position:absolute;left:11563;top:14935;width:2;height:365" coordorigin="11563,14935" coordsize="0,365" path="m11563,15300l11563,14935e" filled="f" stroked="t" strokeweight=".934013pt" strokecolor="#676767">
                <v:path arrowok="t"/>
              </v:shape>
            </v:group>
            <v:group style="position:absolute;left:1784;top:15129;width:2;height:369" coordorigin="1784,15129" coordsize="2,369">
              <v:shape style="position:absolute;left:1784;top:15129;width:2;height:369" coordorigin="1784,15129" coordsize="0,369" path="m1784,15499l1784,15129e" filled="f" stroked="t" strokeweight=".70051pt" strokecolor="#4F4F4F">
                <v:path arrowok="t"/>
              </v:shape>
            </v:group>
            <v:group style="position:absolute;left:476;top:14400;width:2;height:1908" coordorigin="476,14400" coordsize="2,1908">
              <v:shape style="position:absolute;left:476;top:14400;width:2;height:1908" coordorigin="476,14400" coordsize="0,1908" path="m476,16308l476,14400e" filled="f" stroked="t" strokeweight=".70051pt" strokecolor="#646464">
                <v:path arrowok="t"/>
              </v:shape>
            </v:group>
            <v:group style="position:absolute;left:1784;top:15442;width:2;height:289" coordorigin="1784,15442" coordsize="2,289">
              <v:shape style="position:absolute;left:1784;top:15442;width:2;height:289" coordorigin="1784,15442" coordsize="0,289" path="m1784,15731l1784,15442e" filled="f" stroked="t" strokeweight=".467007pt" strokecolor="#383838">
                <v:path arrowok="t"/>
              </v:shape>
            </v:group>
            <v:group style="position:absolute;left:11563;top:2632;width:2;height:13676" coordorigin="11563,2632" coordsize="2,13676">
              <v:shape style="position:absolute;left:11563;top:2632;width:2;height:13676" coordorigin="11563,2632" coordsize="0,13676" path="m11563,16308l11563,2632e" filled="f" stroked="t" strokeweight=".467007pt" strokecolor="#545454">
                <v:path arrowok="t"/>
              </v:shape>
            </v:group>
            <v:group style="position:absolute;left:472;top:16306;width:11096;height:2" coordorigin="472,16306" coordsize="11096,2">
              <v:shape style="position:absolute;left:472;top:16306;width:11096;height:2" coordorigin="472,16306" coordsize="11096,0" path="m472,16306l11568,16306e" filled="f" stroked="t" strokeweight=".70051pt" strokecolor="#676767">
                <v:path arrowok="t"/>
              </v:shape>
            </v:group>
            <v:group style="position:absolute;left:476;top:15536;width:2;height:772" coordorigin="476,15536" coordsize="2,772">
              <v:shape style="position:absolute;left:476;top:15536;width:2;height:772" coordorigin="476,15536" coordsize="0,772" path="m476,16308l476,15536e" filled="f" stroked="t" strokeweight=".70051pt" strokecolor="#6B6B6B">
                <v:path arrowok="t"/>
              </v:shape>
            </v:group>
            <v:group style="position:absolute;left:1172;top:15702;width:2;height:596" coordorigin="1172,15702" coordsize="2,596">
              <v:shape style="position:absolute;left:1172;top:15702;width:2;height:596" coordorigin="1172,15702" coordsize="0,596" path="m1172,16299l1172,15702e" filled="f" stroked="t" strokeweight=".233503pt" strokecolor="#6B6B6B">
                <v:path arrowok="t"/>
              </v:shape>
            </v:group>
            <v:group style="position:absolute;left:1784;top:15674;width:2;height:639" coordorigin="1784,15674" coordsize="2,639">
              <v:shape style="position:absolute;left:1784;top:15674;width:2;height:639" coordorigin="1784,15674" coordsize="0,639" path="m1784,16313l1784,15674e" filled="f" stroked="t" strokeweight=".70051pt" strokecolor="#4B4B4B">
                <v:path arrowok="t"/>
              </v:shape>
            </v:group>
            <v:group style="position:absolute;left:6702;top:16306;width:234;height:2" coordorigin="6702,16306" coordsize="234,2">
              <v:shape style="position:absolute;left:6702;top:16306;width:234;height:2" coordorigin="6702,16306" coordsize="234,0" path="m6702,16306l6935,16306e" filled="f" stroked="t" strokeweight=".467007pt" strokecolor="#545454">
                <v:path arrowok="t"/>
              </v:shape>
            </v:group>
            <v:group style="position:absolute;left:11358;top:16303;width:210;height:2" coordorigin="11358,16303" coordsize="210,2">
              <v:shape style="position:absolute;left:11358;top:16303;width:210;height:2" coordorigin="11358,16303" coordsize="210,0" path="m11358,16303l11568,16303e" filled="f" stroked="t" strokeweight=".467007pt" strokecolor="#4F4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8.884277pt;margin-top:15.857569pt;width:.1pt;height:8.28422pt;mso-position-horizontal-relative:page;mso-position-vertical-relative:paragraph;z-index:-15315" coordorigin="5978,317" coordsize="2,166">
            <v:shape style="position:absolute;left:5978;top:317;width:2;height:166" coordorigin="5978,317" coordsize="0,166" path="m5978,483l5978,317e" filled="f" stroked="t" strokeweight=".70051pt" strokecolor="#4B48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-62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73"/>
          <w:position w:val="1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12"/>
          <w:w w:val="73"/>
          <w:position w:val="1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3"/>
          <w:w w:val="108"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18"/>
          <w:w w:val="130"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35"/>
          <w:position w:val="1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13"/>
          <w:w w:val="69"/>
          <w:i/>
          <w:position w:val="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7"/>
          <w:w w:val="24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47"/>
          <w:i/>
          <w:position w:val="1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36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6"/>
          <w:w w:val="71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71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71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17"/>
          <w:w w:val="71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30"/>
          <w:position w:val="10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3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41"/>
          <w:position w:val="10"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40"/>
          <w:w w:val="42"/>
          <w:position w:val="1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27"/>
          <w:w w:val="138"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0"/>
          <w:w w:val="42"/>
          <w:position w:val="1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37"/>
          <w:position w:val="10"/>
        </w:rPr>
        <w:t>./'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left="334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1"/>
          <w:szCs w:val="21"/>
          <w:color w:val="A7A8AA"/>
          <w:spacing w:val="0"/>
          <w:w w:val="64"/>
          <w:b/>
          <w:bCs/>
          <w:position w:val="-15"/>
        </w:rPr>
        <w:t>ı</w:t>
      </w:r>
      <w:r>
        <w:rPr>
          <w:rFonts w:ascii="Arial" w:hAnsi="Arial" w:cs="Arial" w:eastAsia="Arial"/>
          <w:sz w:val="21"/>
          <w:szCs w:val="21"/>
          <w:color w:val="A7A8AA"/>
          <w:spacing w:val="27"/>
          <w:w w:val="64"/>
          <w:b/>
          <w:bCs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91"/>
          <w:position w:val="-15"/>
        </w:rPr>
        <w:t>Bn!q</w:t>
      </w:r>
      <w:r>
        <w:rPr>
          <w:rFonts w:ascii="Arial" w:hAnsi="Arial" w:cs="Arial" w:eastAsia="Arial"/>
          <w:sz w:val="21"/>
          <w:szCs w:val="21"/>
          <w:color w:val="A7A8AA"/>
          <w:spacing w:val="0"/>
          <w:w w:val="91"/>
          <w:position w:val="-15"/>
        </w:rPr>
        <w:t>n</w:t>
      </w:r>
      <w:r>
        <w:rPr>
          <w:rFonts w:ascii="Arial" w:hAnsi="Arial" w:cs="Arial" w:eastAsia="Arial"/>
          <w:sz w:val="21"/>
          <w:szCs w:val="21"/>
          <w:color w:val="A7A8AA"/>
          <w:spacing w:val="-7"/>
          <w:w w:val="91"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7A8AA"/>
          <w:spacing w:val="0"/>
          <w:w w:val="63"/>
          <w:position w:val="-15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A7A8AA"/>
          <w:spacing w:val="-32"/>
          <w:w w:val="63"/>
          <w:position w:val="-15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A7A8AA"/>
          <w:spacing w:val="-38"/>
          <w:w w:val="98"/>
          <w:position w:val="-15"/>
        </w:rPr>
        <w:t>.</w:t>
      </w:r>
      <w:r>
        <w:rPr>
          <w:rFonts w:ascii="Arial" w:hAnsi="Arial" w:cs="Arial" w:eastAsia="Arial"/>
          <w:sz w:val="16"/>
          <w:szCs w:val="16"/>
          <w:color w:val="A7A8AA"/>
          <w:spacing w:val="0"/>
          <w:w w:val="76"/>
          <w:position w:val="-15"/>
        </w:rPr>
        <w:t>.t</w:t>
      </w:r>
      <w:r>
        <w:rPr>
          <w:rFonts w:ascii="Arial" w:hAnsi="Arial" w:cs="Arial" w:eastAsia="Arial"/>
          <w:sz w:val="16"/>
          <w:szCs w:val="16"/>
          <w:color w:val="A7A8AA"/>
          <w:spacing w:val="-5"/>
          <w:w w:val="10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A7A8AA"/>
          <w:spacing w:val="0"/>
          <w:w w:val="41"/>
          <w:position w:val="-15"/>
        </w:rPr>
        <w:t>\</w:t>
      </w:r>
      <w:r>
        <w:rPr>
          <w:rFonts w:ascii="Arial" w:hAnsi="Arial" w:cs="Arial" w:eastAsia="Arial"/>
          <w:sz w:val="16"/>
          <w:szCs w:val="16"/>
          <w:color w:val="A7A8AA"/>
          <w:spacing w:val="-21"/>
          <w:w w:val="100"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A7A8AA"/>
          <w:spacing w:val="0"/>
          <w:w w:val="100"/>
          <w:position w:val="-15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4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69"/>
        </w:rPr>
        <w:t>ıtfDIV\-?</w:t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2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7A8AA"/>
          <w:spacing w:val="0"/>
          <w:w w:val="100"/>
        </w:rPr>
        <w:t>GBt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left="2531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2A316B"/>
          <w:spacing w:val="18"/>
          <w:w w:val="73"/>
          <w:b/>
          <w:bCs/>
          <w:i/>
        </w:rPr>
        <w:t>0</w:t>
      </w:r>
      <w:r>
        <w:rPr>
          <w:rFonts w:ascii="Times New Roman" w:hAnsi="Times New Roman" w:cs="Times New Roman" w:eastAsia="Times New Roman"/>
          <w:sz w:val="39"/>
          <w:szCs w:val="39"/>
          <w:color w:val="212F87"/>
          <w:spacing w:val="0"/>
          <w:w w:val="66"/>
          <w:b/>
          <w:bCs/>
          <w:i/>
        </w:rPr>
        <w:t>?5</w:t>
      </w:r>
      <w:r>
        <w:rPr>
          <w:rFonts w:ascii="Times New Roman" w:hAnsi="Times New Roman" w:cs="Times New Roman" w:eastAsia="Times New Roman"/>
          <w:sz w:val="39"/>
          <w:szCs w:val="39"/>
          <w:color w:val="212F87"/>
          <w:spacing w:val="0"/>
          <w:w w:val="65"/>
          <w:b/>
          <w:bCs/>
          <w:i/>
        </w:rPr>
        <w:t>\\</w:t>
      </w:r>
      <w:r>
        <w:rPr>
          <w:rFonts w:ascii="Times New Roman" w:hAnsi="Times New Roman" w:cs="Times New Roman" w:eastAsia="Times New Roman"/>
          <w:sz w:val="39"/>
          <w:szCs w:val="39"/>
          <w:color w:val="212F87"/>
          <w:spacing w:val="0"/>
          <w:w w:val="66"/>
          <w:b/>
          <w:bCs/>
          <w:i/>
        </w:rPr>
        <w:t>)s--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18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9" w:right="4194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74572pt;margin-top:-12.577607pt;width:39.906902pt;height:43.5pt;mso-position-horizontal-relative:page;mso-position-vertical-relative:paragraph;z-index:-1530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65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40" w:bottom="280" w:left="360" w:right="280"/>
        </w:sectPr>
      </w:pPr>
      <w:rPr/>
    </w:p>
    <w:p>
      <w:pPr>
        <w:spacing w:before="0" w:after="0" w:line="108" w:lineRule="exact"/>
        <w:ind w:left="834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6"/>
          <w:position w:val="1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561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1634" w:space="1563"/>
            <w:col w:w="8083"/>
          </w:cols>
        </w:sectPr>
      </w:pPr>
      <w:rPr/>
    </w:p>
    <w:p>
      <w:pPr>
        <w:spacing w:before="0" w:after="0" w:line="249" w:lineRule="exact"/>
        <w:ind w:left="645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3" w:lineRule="auto"/>
        <w:ind w:left="128" w:right="3411" w:firstLine="-19"/>
        <w:jc w:val="left"/>
        <w:tabs>
          <w:tab w:pos="1500" w:val="left"/>
          <w:tab w:pos="3080" w:val="left"/>
          <w:tab w:pos="418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19:09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:2745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489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489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-20"/>
        <w:jc w:val="left"/>
        <w:tabs>
          <w:tab w:pos="1500" w:val="left"/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172" w:lineRule="auto"/>
        <w:ind w:left="3555" w:right="3227" w:firstLine="-3427"/>
        <w:jc w:val="left"/>
        <w:tabs>
          <w:tab w:pos="3540" w:val="left"/>
          <w:tab w:pos="56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932220pt;margin-top:1.772982pt;width:53.52452pt;height:26pt;mso-position-horizontal-relative:page;mso-position-vertical-relative:paragraph;z-index:-1530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434"/>
                      <w:w w:val="66"/>
                      <w:position w:val="2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434"/>
                      <w:spacing w:val="-3"/>
                      <w:w w:val="65"/>
                      <w:position w:val="2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F4F4F"/>
                      <w:spacing w:val="26"/>
                      <w:w w:val="36"/>
                      <w:position w:val="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434"/>
                      <w:spacing w:val="0"/>
                      <w:w w:val="35"/>
                      <w:position w:val="2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434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434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6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7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6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7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4"/>
          <w:position w:val="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66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9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6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8" w:right="-20"/>
        <w:jc w:val="left"/>
        <w:tabs>
          <w:tab w:pos="20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08" w:lineRule="exact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072" w:right="-20"/>
        <w:jc w:val="left"/>
        <w:tabs>
          <w:tab w:pos="46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20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19: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:19:15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2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6262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33" w:right="-20"/>
        <w:jc w:val="left"/>
        <w:tabs>
          <w:tab w:pos="460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4623" w:right="-20"/>
        <w:jc w:val="left"/>
        <w:tabs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-7"/>
          <w:w w:val="18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8" w:lineRule="auto"/>
        <w:ind w:left="2067" w:right="3326" w:firstLine="2546"/>
        <w:jc w:val="left"/>
        <w:tabs>
          <w:tab w:pos="46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3" w:right="-20"/>
        <w:jc w:val="left"/>
        <w:tabs>
          <w:tab w:pos="2140" w:val="left"/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6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149"/>
          <w:i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--nişse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38" w:right="374" w:firstLine="-2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Görüldi.lğü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2" w:lineRule="exact"/>
        <w:ind w:left="4574" w:right="38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33" w:right="-20"/>
        <w:jc w:val="left"/>
        <w:tabs>
          <w:tab w:pos="2140" w:val="left"/>
          <w:tab w:pos="458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9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9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1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651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lt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</w:sectPr>
      </w:pPr>
      <w:rPr/>
    </w:p>
    <w:p>
      <w:pPr>
        <w:spacing w:before="15" w:after="0" w:line="240" w:lineRule="auto"/>
        <w:ind w:left="12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1850" w:space="269"/>
            <w:col w:w="9161"/>
          </w:cols>
        </w:sectPr>
      </w:pPr>
      <w:rPr/>
    </w:p>
    <w:p>
      <w:pPr>
        <w:spacing w:before="15" w:after="0" w:line="240" w:lineRule="auto"/>
        <w:ind w:left="13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42" w:right="32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6" w:lineRule="auto"/>
        <w:ind w:left="128" w:right="3778" w:firstLine="5"/>
        <w:jc w:val="left"/>
        <w:tabs>
          <w:tab w:pos="2060" w:val="left"/>
          <w:tab w:pos="66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Bedeli:-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4F4F4F"/>
          <w:spacing w:val="0"/>
          <w:w w:val="68"/>
          <w:position w:val="-3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4"/>
          <w:w w:val="196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7"/>
          <w:w w:val="13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1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10"/>
          <w:w w:val="16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-10"/>
          <w:w w:val="16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6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19"/>
          <w:w w:val="16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47575"/>
          <w:spacing w:val="0"/>
          <w:w w:val="98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47575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3" w:right="-20"/>
        <w:jc w:val="left"/>
        <w:tabs>
          <w:tab w:pos="20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328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8"/>
          <w:w w:val="3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1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2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0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34" w:right="-20"/>
        <w:jc w:val="left"/>
        <w:tabs>
          <w:tab w:pos="102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</w:sectPr>
      </w:pPr>
      <w:rPr/>
    </w:p>
    <w:p>
      <w:pPr>
        <w:spacing w:before="40" w:after="0" w:line="240" w:lineRule="auto"/>
        <w:ind w:left="2220" w:right="-73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9"/>
          <w:b/>
          <w:bCs/>
          <w:position w:val="-10"/>
        </w:rPr>
        <w:t>0;9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10"/>
          <w:b/>
          <w:bCs/>
          <w:position w:val="-10"/>
        </w:rPr>
        <w:t>}017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6233" w:space="2472"/>
            <w:col w:w="2575"/>
          </w:cols>
        </w:sectPr>
      </w:pPr>
      <w:rPr/>
    </w:p>
    <w:p>
      <w:pPr>
        <w:spacing w:before="0" w:after="0" w:line="631" w:lineRule="exact"/>
        <w:ind w:left="157" w:right="-190"/>
        <w:jc w:val="left"/>
        <w:tabs>
          <w:tab w:pos="1900" w:val="left"/>
          <w:tab w:pos="5240" w:val="left"/>
        </w:tabs>
        <w:rPr>
          <w:rFonts w:ascii="Courier New" w:hAnsi="Courier New" w:cs="Courier New" w:eastAsia="Courier New"/>
          <w:sz w:val="100"/>
          <w:szCs w:val="10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58"/>
          <w:szCs w:val="58"/>
          <w:color w:val="343434"/>
          <w:spacing w:val="1"/>
          <w:w w:val="30"/>
          <w:position w:val="-24"/>
        </w:rPr>
        <w:t>_</w:t>
      </w:r>
      <w:r>
        <w:rPr>
          <w:rFonts w:ascii="Arial" w:hAnsi="Arial" w:cs="Arial" w:eastAsia="Arial"/>
          <w:sz w:val="58"/>
          <w:szCs w:val="58"/>
          <w:color w:val="626262"/>
          <w:spacing w:val="1"/>
          <w:w w:val="68"/>
          <w:position w:val="-24"/>
        </w:rPr>
      </w:r>
      <w:r>
        <w:rPr>
          <w:rFonts w:ascii="Arial" w:hAnsi="Arial" w:cs="Arial" w:eastAsia="Arial"/>
          <w:sz w:val="58"/>
          <w:szCs w:val="58"/>
          <w:color w:val="626262"/>
          <w:spacing w:val="0"/>
          <w:w w:val="68"/>
          <w:emboss/>
          <w:position w:val="-24"/>
        </w:rPr>
        <w:t>l</w:t>
      </w:r>
      <w:r>
        <w:rPr>
          <w:rFonts w:ascii="Arial" w:hAnsi="Arial" w:cs="Arial" w:eastAsia="Arial"/>
          <w:sz w:val="58"/>
          <w:szCs w:val="58"/>
          <w:color w:val="626262"/>
          <w:spacing w:val="0"/>
          <w:w w:val="68"/>
          <w:emboss/>
          <w:position w:val="-24"/>
        </w:rPr>
      </w:r>
      <w:r>
        <w:rPr>
          <w:rFonts w:ascii="Arial" w:hAnsi="Arial" w:cs="Arial" w:eastAsia="Arial"/>
          <w:sz w:val="58"/>
          <w:szCs w:val="58"/>
          <w:color w:val="626262"/>
          <w:spacing w:val="0"/>
          <w:w w:val="68"/>
          <w:position w:val="-24"/>
        </w:rPr>
      </w:r>
      <w:r>
        <w:rPr>
          <w:rFonts w:ascii="Arial" w:hAnsi="Arial" w:cs="Arial" w:eastAsia="Arial"/>
          <w:sz w:val="58"/>
          <w:szCs w:val="58"/>
          <w:color w:val="626262"/>
          <w:spacing w:val="0"/>
          <w:w w:val="67"/>
          <w:position w:val="-24"/>
        </w:rPr>
        <w:t>lrtı</w:t>
      </w:r>
      <w:r>
        <w:rPr>
          <w:rFonts w:ascii="Arial" w:hAnsi="Arial" w:cs="Arial" w:eastAsia="Arial"/>
          <w:sz w:val="58"/>
          <w:szCs w:val="58"/>
          <w:color w:val="626262"/>
          <w:spacing w:val="-62"/>
          <w:w w:val="100"/>
          <w:position w:val="-24"/>
        </w:rPr>
        <w:t> </w:t>
      </w:r>
      <w:r>
        <w:rPr>
          <w:rFonts w:ascii="Arial" w:hAnsi="Arial" w:cs="Arial" w:eastAsia="Arial"/>
          <w:sz w:val="74"/>
          <w:szCs w:val="74"/>
          <w:color w:val="3B4266"/>
          <w:spacing w:val="-102"/>
          <w:w w:val="71"/>
          <w:position w:val="-23"/>
        </w:rPr>
        <w:t>t</w:t>
      </w:r>
      <w:r>
        <w:rPr>
          <w:rFonts w:ascii="Arial" w:hAnsi="Arial" w:cs="Arial" w:eastAsia="Arial"/>
          <w:sz w:val="74"/>
          <w:szCs w:val="74"/>
          <w:color w:val="565B99"/>
          <w:spacing w:val="-38"/>
          <w:w w:val="48"/>
          <w:position w:val="-23"/>
        </w:rPr>
        <w:t>,</w:t>
      </w:r>
      <w:r>
        <w:rPr>
          <w:rFonts w:ascii="Arial" w:hAnsi="Arial" w:cs="Arial" w:eastAsia="Arial"/>
          <w:sz w:val="74"/>
          <w:szCs w:val="74"/>
          <w:color w:val="3B4266"/>
          <w:spacing w:val="0"/>
          <w:w w:val="71"/>
          <w:position w:val="-23"/>
        </w:rPr>
        <w:t>ı</w:t>
      </w:r>
      <w:r>
        <w:rPr>
          <w:rFonts w:ascii="Arial" w:hAnsi="Arial" w:cs="Arial" w:eastAsia="Arial"/>
          <w:sz w:val="74"/>
          <w:szCs w:val="74"/>
          <w:color w:val="3B4266"/>
          <w:spacing w:val="-58"/>
          <w:w w:val="100"/>
          <w:position w:val="-23"/>
        </w:rPr>
        <w:t> </w:t>
      </w:r>
      <w:r>
        <w:rPr>
          <w:rFonts w:ascii="Arial" w:hAnsi="Arial" w:cs="Arial" w:eastAsia="Arial"/>
          <w:sz w:val="74"/>
          <w:szCs w:val="74"/>
          <w:color w:val="3B4266"/>
          <w:spacing w:val="0"/>
          <w:w w:val="71"/>
          <w:position w:val="-23"/>
        </w:rPr>
        <w:t>Wı</w:t>
      </w:r>
      <w:r>
        <w:rPr>
          <w:rFonts w:ascii="Arial" w:hAnsi="Arial" w:cs="Arial" w:eastAsia="Arial"/>
          <w:sz w:val="74"/>
          <w:szCs w:val="74"/>
          <w:color w:val="3B4266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74"/>
          <w:szCs w:val="74"/>
          <w:color w:val="3B4266"/>
          <w:spacing w:val="0"/>
          <w:w w:val="100"/>
          <w:position w:val="-23"/>
        </w:rPr>
      </w:r>
      <w:r>
        <w:rPr>
          <w:rFonts w:ascii="Courier New" w:hAnsi="Courier New" w:cs="Courier New" w:eastAsia="Courier New"/>
          <w:sz w:val="100"/>
          <w:szCs w:val="100"/>
          <w:color w:val="414891"/>
          <w:spacing w:val="0"/>
          <w:w w:val="133"/>
          <w:position w:val="-23"/>
        </w:rPr>
        <w:t>J</w:t>
      </w:r>
      <w:r>
        <w:rPr>
          <w:rFonts w:ascii="Courier New" w:hAnsi="Courier New" w:cs="Courier New" w:eastAsia="Courier New"/>
          <w:sz w:val="100"/>
          <w:szCs w:val="10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ltf,iy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Bidm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6052" w:space="2395"/>
            <w:col w:w="2833"/>
          </w:cols>
        </w:sectPr>
      </w:pPr>
      <w:rPr/>
    </w:p>
    <w:p>
      <w:pPr>
        <w:spacing w:before="0" w:after="0" w:line="173" w:lineRule="exact"/>
        <w:ind w:left="1918" w:right="-84"/>
        <w:jc w:val="left"/>
        <w:tabs>
          <w:tab w:pos="2700" w:val="left"/>
          <w:tab w:pos="3420" w:val="left"/>
          <w:tab w:pos="6140" w:val="left"/>
          <w:tab w:pos="81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2"/>
        </w:rPr>
        <w:t>l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2"/>
        </w:rPr>
        <w:t>t</w:t>
      </w:r>
      <w:r>
        <w:rPr>
          <w:rFonts w:ascii="Arial" w:hAnsi="Arial" w:cs="Arial" w:eastAsia="Arial"/>
          <w:sz w:val="20"/>
          <w:szCs w:val="20"/>
          <w:color w:val="343434"/>
          <w:spacing w:val="37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2"/>
        </w:rPr>
        <w:t>ai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9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-12"/>
        </w:rPr>
        <w:t>e</w:t>
      </w:r>
      <w:r>
        <w:rPr>
          <w:rFonts w:ascii="Arial" w:hAnsi="Arial" w:cs="Arial" w:eastAsia="Arial"/>
          <w:sz w:val="19"/>
          <w:szCs w:val="19"/>
          <w:color w:val="626262"/>
          <w:spacing w:val="-46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-12"/>
        </w:rPr>
      </w:r>
      <w:r>
        <w:rPr>
          <w:rFonts w:ascii="Arial" w:hAnsi="Arial" w:cs="Arial" w:eastAsia="Arial"/>
          <w:sz w:val="17"/>
          <w:szCs w:val="17"/>
          <w:color w:val="3B4266"/>
          <w:spacing w:val="0"/>
          <w:w w:val="91"/>
          <w:position w:val="-7"/>
        </w:rPr>
        <w:t>i)</w:t>
      </w:r>
      <w:r>
        <w:rPr>
          <w:rFonts w:ascii="Arial" w:hAnsi="Arial" w:cs="Arial" w:eastAsia="Arial"/>
          <w:sz w:val="17"/>
          <w:szCs w:val="17"/>
          <w:color w:val="3B4266"/>
          <w:spacing w:val="0"/>
          <w:w w:val="90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3B4266"/>
          <w:spacing w:val="-20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17"/>
          <w:szCs w:val="17"/>
          <w:color w:val="747575"/>
          <w:spacing w:val="-40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747575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41"/>
          <w:position w:val="-7"/>
        </w:rPr>
        <w:t>·</w:t>
      </w:r>
      <w:r>
        <w:rPr>
          <w:rFonts w:ascii="Arial" w:hAnsi="Arial" w:cs="Arial" w:eastAsia="Arial"/>
          <w:sz w:val="17"/>
          <w:szCs w:val="17"/>
          <w:color w:val="898989"/>
          <w:spacing w:val="-17"/>
          <w:w w:val="141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05675"/>
          <w:spacing w:val="14"/>
          <w:w w:val="100"/>
          <w:position w:val="-7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414891"/>
          <w:spacing w:val="0"/>
          <w:w w:val="199"/>
          <w:position w:val="-6"/>
        </w:rPr>
        <w:t>-;</w:t>
      </w:r>
      <w:r>
        <w:rPr>
          <w:rFonts w:ascii="Times New Roman" w:hAnsi="Times New Roman" w:cs="Times New Roman" w:eastAsia="Times New Roman"/>
          <w:sz w:val="21"/>
          <w:szCs w:val="21"/>
          <w:color w:val="41489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891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1F2A9E"/>
          <w:spacing w:val="0"/>
          <w:w w:val="282"/>
          <w:position w:val="-11"/>
        </w:rPr>
        <w:t>(_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115" w:lineRule="exact"/>
        <w:ind w:right="-20"/>
        <w:jc w:val="left"/>
        <w:tabs>
          <w:tab w:pos="780" w:val="left"/>
          <w:tab w:pos="15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747575"/>
          <w:spacing w:val="0"/>
          <w:w w:val="380"/>
          <w:position w:val="-5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747575"/>
          <w:spacing w:val="9"/>
          <w:w w:val="38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747575"/>
          <w:spacing w:val="-16"/>
          <w:w w:val="167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8"/>
          <w:position w:val="-10"/>
        </w:rPr>
        <w:t>..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58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69"/>
          <w:position w:val="-10"/>
        </w:rPr>
        <w:t>..</w:t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100"/>
          <w:position w:val="-10"/>
        </w:rPr>
        <w:t>,.</w:t>
      </w:r>
      <w:r>
        <w:rPr>
          <w:rFonts w:ascii="Arial" w:hAnsi="Arial" w:cs="Arial" w:eastAsia="Arial"/>
          <w:sz w:val="20"/>
          <w:szCs w:val="20"/>
          <w:color w:val="9C9E9C"/>
          <w:spacing w:val="-5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145"/>
          <w:position w:val="-10"/>
        </w:rPr>
        <w:t>·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74"/>
          <w:i/>
          <w:position w:val="-10"/>
        </w:rPr>
        <w:t>'</w:t>
      </w:r>
      <w:r>
        <w:rPr>
          <w:rFonts w:ascii="Arial" w:hAnsi="Arial" w:cs="Arial" w:eastAsia="Arial"/>
          <w:sz w:val="20"/>
          <w:szCs w:val="20"/>
          <w:color w:val="9C9E9C"/>
          <w:spacing w:val="-23"/>
          <w:w w:val="75"/>
          <w:i/>
          <w:position w:val="-1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3BADB"/>
          <w:spacing w:val="-21"/>
          <w:w w:val="118"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74"/>
          <w:i/>
          <w:position w:val="-10"/>
        </w:rPr>
        <w:t>'f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75"/>
          <w:i/>
          <w:position w:val="-10"/>
        </w:rPr>
        <w:t>b</w:t>
      </w:r>
      <w:r>
        <w:rPr>
          <w:rFonts w:ascii="Arial" w:hAnsi="Arial" w:cs="Arial" w:eastAsia="Arial"/>
          <w:sz w:val="20"/>
          <w:szCs w:val="20"/>
          <w:color w:val="9C9E9C"/>
          <w:spacing w:val="-22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1"/>
          <w:position w:val="-5"/>
        </w:rPr>
        <w:t>o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68"/>
          <w:position w:val="-10"/>
        </w:rPr>
        <w:t>;,.,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8619" w:space="372"/>
            <w:col w:w="2289"/>
          </w:cols>
        </w:sectPr>
      </w:pPr>
      <w:rPr/>
    </w:p>
    <w:p>
      <w:pPr>
        <w:spacing w:before="0" w:after="0" w:line="56" w:lineRule="exact"/>
        <w:ind w:left="2713" w:right="-20"/>
        <w:jc w:val="left"/>
        <w:tabs>
          <w:tab w:pos="4720" w:val="left"/>
          <w:tab w:pos="8620" w:val="left"/>
          <w:tab w:pos="9260" w:val="left"/>
          <w:tab w:pos="109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5"/>
        </w:rPr>
        <w:t>plar</w:t>
      </w:r>
      <w:r>
        <w:rPr>
          <w:rFonts w:ascii="Arial" w:hAnsi="Arial" w:cs="Arial" w:eastAsia="Arial"/>
          <w:sz w:val="19"/>
          <w:szCs w:val="19"/>
          <w:color w:val="343434"/>
          <w:spacing w:val="52"/>
          <w:w w:val="100"/>
          <w:position w:val="-2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  <w:position w:val="-25"/>
        </w:rPr>
        <w:t>Amiri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</w:r>
      <w:r>
        <w:rPr>
          <w:rFonts w:ascii="Arial" w:hAnsi="Arial" w:cs="Arial" w:eastAsia="Arial"/>
          <w:sz w:val="24"/>
          <w:szCs w:val="24"/>
          <w:color w:val="898989"/>
          <w:spacing w:val="-11"/>
          <w:w w:val="100"/>
          <w:position w:val="-15"/>
        </w:rPr>
        <w:t>B</w:t>
      </w:r>
      <w:r>
        <w:rPr>
          <w:rFonts w:ascii="Arial" w:hAnsi="Arial" w:cs="Arial" w:eastAsia="Arial"/>
          <w:sz w:val="24"/>
          <w:szCs w:val="24"/>
          <w:color w:val="505675"/>
          <w:spacing w:val="0"/>
          <w:w w:val="100"/>
          <w:position w:val="-15"/>
        </w:rPr>
        <w:t>i"</w:t>
      </w:r>
      <w:r>
        <w:rPr>
          <w:rFonts w:ascii="Arial" w:hAnsi="Arial" w:cs="Arial" w:eastAsia="Arial"/>
          <w:sz w:val="24"/>
          <w:szCs w:val="24"/>
          <w:color w:val="505675"/>
          <w:spacing w:val="-8"/>
          <w:w w:val="100"/>
          <w:position w:val="-15"/>
        </w:rPr>
        <w:t> </w:t>
      </w:r>
      <w:r>
        <w:rPr>
          <w:rFonts w:ascii="Arial" w:hAnsi="Arial" w:cs="Arial" w:eastAsia="Arial"/>
          <w:sz w:val="24"/>
          <w:szCs w:val="24"/>
          <w:color w:val="505675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4"/>
          <w:szCs w:val="24"/>
          <w:color w:val="505675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0"/>
          <w:w w:val="115"/>
          <w:position w:val="-1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color w:val="898989"/>
          <w:spacing w:val="-30"/>
          <w:w w:val="116"/>
          <w:position w:val="-1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05675"/>
          <w:spacing w:val="0"/>
          <w:w w:val="72"/>
          <w:position w:val="-15"/>
        </w:rPr>
        <w:t>&amp;</w:t>
      </w:r>
      <w:r>
        <w:rPr>
          <w:rFonts w:ascii="Times New Roman" w:hAnsi="Times New Roman" w:cs="Times New Roman" w:eastAsia="Times New Roman"/>
          <w:sz w:val="22"/>
          <w:szCs w:val="22"/>
          <w:color w:val="505675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675"/>
          <w:spacing w:val="2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4266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B4266"/>
          <w:spacing w:val="-5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4266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4266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2"/>
          <w:szCs w:val="22"/>
          <w:color w:val="9C9E9C"/>
          <w:spacing w:val="0"/>
          <w:w w:val="100"/>
          <w:position w:val="-15"/>
        </w:rPr>
        <w:t>,.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</w:sectPr>
      </w:pPr>
      <w:rPr/>
    </w:p>
    <w:p>
      <w:pPr>
        <w:spacing w:before="61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4F4F4F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</w:rPr>
        <w:t>J</w:t>
      </w:r>
      <w:r>
        <w:rPr>
          <w:rFonts w:ascii="Arial" w:hAnsi="Arial" w:cs="Arial" w:eastAsia="Arial"/>
          <w:sz w:val="19"/>
          <w:szCs w:val="19"/>
          <w:color w:val="343434"/>
          <w:spacing w:val="1"/>
          <w:w w:val="91"/>
        </w:rPr>
        <w:t>o</w:t>
      </w:r>
      <w:r>
        <w:rPr>
          <w:rFonts w:ascii="Arial" w:hAnsi="Arial" w:cs="Arial" w:eastAsia="Arial"/>
          <w:sz w:val="19"/>
          <w:szCs w:val="19"/>
          <w:color w:val="747575"/>
          <w:spacing w:val="0"/>
          <w:w w:val="105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-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120"/>
        <w:jc w:val="left"/>
        <w:tabs>
          <w:tab w:pos="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0"/>
          <w:w w:val="65"/>
          <w:position w:val="-1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3"/>
          <w:w w:val="89"/>
          <w:position w:val="-14"/>
        </w:rPr>
        <w:t>(</w:t>
      </w:r>
      <w:r>
        <w:rPr>
          <w:rFonts w:ascii="Times New Roman" w:hAnsi="Times New Roman" w:cs="Times New Roman" w:eastAsia="Times New Roman"/>
          <w:sz w:val="53"/>
          <w:szCs w:val="53"/>
          <w:color w:val="89ACB1"/>
          <w:spacing w:val="0"/>
          <w:w w:val="42"/>
          <w:position w:val="-1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89ACB1"/>
          <w:spacing w:val="-3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626262"/>
          <w:spacing w:val="-142"/>
          <w:w w:val="158"/>
          <w:i/>
          <w:position w:val="-17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0"/>
          <w:w w:val="232"/>
          <w:position w:val="-14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-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626262"/>
          <w:spacing w:val="-25"/>
          <w:w w:val="159"/>
          <w:i/>
          <w:position w:val="-17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90"/>
          <w:position w:val="-14"/>
        </w:rPr>
        <w:t>·.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3"/>
          <w:szCs w:val="53"/>
          <w:color w:val="626262"/>
          <w:w w:val="35"/>
          <w:i/>
          <w:position w:val="-17"/>
        </w:rPr>
        <w:t>:</w:t>
      </w:r>
      <w:r>
        <w:rPr>
          <w:rFonts w:ascii="Times New Roman" w:hAnsi="Times New Roman" w:cs="Times New Roman" w:eastAsia="Times New Roman"/>
          <w:sz w:val="53"/>
          <w:szCs w:val="53"/>
          <w:color w:val="343434"/>
          <w:spacing w:val="-78"/>
          <w:w w:val="55"/>
          <w:i/>
          <w:position w:val="-1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9C9E9C"/>
          <w:spacing w:val="-19"/>
          <w:w w:val="98"/>
          <w:i/>
          <w:position w:val="-17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-9"/>
          <w:w w:val="69"/>
          <w:position w:val="-14"/>
        </w:rPr>
        <w:t>(</w:t>
      </w:r>
      <w:r>
        <w:rPr>
          <w:rFonts w:ascii="Times New Roman" w:hAnsi="Times New Roman" w:cs="Times New Roman" w:eastAsia="Times New Roman"/>
          <w:sz w:val="53"/>
          <w:szCs w:val="53"/>
          <w:color w:val="9C9E9C"/>
          <w:spacing w:val="-138"/>
          <w:w w:val="97"/>
          <w:i/>
          <w:position w:val="-17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0"/>
          <w:w w:val="68"/>
          <w:position w:val="-14"/>
        </w:rPr>
        <w:t>.;.: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0"/>
          <w:w w:val="100"/>
          <w:position w:val="-14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9C9E9C"/>
          <w:spacing w:val="-1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47575"/>
          <w:spacing w:val="0"/>
          <w:w w:val="60"/>
          <w:b/>
          <w:bCs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575"/>
          <w:spacing w:val="-7"/>
          <w:w w:val="60"/>
          <w:b/>
          <w:bCs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-12"/>
          <w:w w:val="52"/>
          <w:b/>
          <w:bCs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575"/>
          <w:spacing w:val="-14"/>
          <w:w w:val="60"/>
          <w:b/>
          <w:bCs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52"/>
          <w:b/>
          <w:bCs/>
          <w:i/>
          <w:position w:val="-14"/>
        </w:rPr>
        <w:t>.;1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4" w:equalWidth="0">
            <w:col w:w="2372" w:space="2620"/>
            <w:col w:w="808" w:space="3265"/>
            <w:col w:w="1203" w:space="107"/>
            <w:col w:w="905"/>
          </w:cols>
        </w:sectPr>
      </w:pPr>
      <w:rPr/>
    </w:p>
    <w:p>
      <w:pPr>
        <w:spacing w:before="10" w:after="0" w:line="216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1"/>
          <w:w w:val="54"/>
          <w:position w:val="-4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84"/>
          <w:position w:val="-4"/>
        </w:rPr>
        <w:t>ıraı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84"/>
          <w:position w:val="-4"/>
        </w:rPr>
        <w:t>ll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94"/>
          <w:w w:val="58"/>
          <w:i/>
          <w:position w:val="-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57"/>
          <w:w w:val="65"/>
          <w:i/>
          <w:position w:val="-4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8"/>
          <w:i/>
          <w:position w:val="-4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49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19"/>
          <w:w w:val="61"/>
          <w:i/>
          <w:position w:val="-4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color w:val="747575"/>
          <w:spacing w:val="-8"/>
          <w:w w:val="152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7"/>
          <w:i/>
          <w:position w:val="-4"/>
        </w:rPr>
        <w:t>ve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2"/>
          <w:position w:val="-4"/>
        </w:rPr>
        <w:t>A</w:t>
      </w:r>
      <w:r>
        <w:rPr>
          <w:rFonts w:ascii="Arial" w:hAnsi="Arial" w:cs="Arial" w:eastAsia="Arial"/>
          <w:sz w:val="22"/>
          <w:szCs w:val="22"/>
          <w:color w:val="343434"/>
          <w:spacing w:val="-36"/>
          <w:w w:val="73"/>
          <w:position w:val="-4"/>
        </w:rPr>
        <w:t>c</w:t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B5B5B5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-4"/>
        </w:rPr>
        <w:t>l</w:t>
      </w:r>
      <w:r>
        <w:rPr>
          <w:rFonts w:ascii="Arial" w:hAnsi="Arial" w:cs="Arial" w:eastAsia="Arial"/>
          <w:sz w:val="22"/>
          <w:szCs w:val="22"/>
          <w:color w:val="343434"/>
          <w:spacing w:val="-11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123"/>
          <w:position w:val="-4"/>
        </w:rPr>
        <w:t>;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10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26262"/>
          <w:spacing w:val="-39"/>
          <w:w w:val="10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9C9E9C"/>
          <w:spacing w:val="0"/>
          <w:w w:val="13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8660" w:space="641"/>
            <w:col w:w="1979"/>
          </w:cols>
        </w:sectPr>
      </w:pPr>
      <w:rPr/>
    </w:p>
    <w:p>
      <w:pPr>
        <w:spacing w:before="0" w:after="0" w:line="320" w:lineRule="exact"/>
        <w:ind w:right="126"/>
        <w:jc w:val="right"/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377808pt;margin-top:23.432837pt;width:11.160929pt;height:12.5pt;mso-position-horizontal-relative:page;mso-position-vertical-relative:paragraph;z-index:-15305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5B5B5"/>
                      <w:spacing w:val="0"/>
                      <w:w w:val="70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5B5B5"/>
                      <w:spacing w:val="-45"/>
                      <w:w w:val="70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C9E9C"/>
                      <w:spacing w:val="0"/>
                      <w:w w:val="70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C9E9C"/>
                      <w:spacing w:val="0"/>
                      <w:w w:val="70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C9E9C"/>
                      <w:spacing w:val="-3"/>
                      <w:w w:val="7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5B5B5"/>
                      <w:spacing w:val="-39"/>
                      <w:w w:val="67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747575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747575"/>
          <w:spacing w:val="-34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2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-13"/>
          <w:w w:val="82"/>
          <w:i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14"/>
          <w:w w:val="136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5"/>
          <w:w w:val="45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-42"/>
          <w:w w:val="66"/>
        </w:rPr>
        <w:t>?</w:t>
      </w:r>
      <w:r>
        <w:rPr>
          <w:rFonts w:ascii="Times New Roman" w:hAnsi="Times New Roman" w:cs="Times New Roman" w:eastAsia="Times New Roman"/>
          <w:sz w:val="32"/>
          <w:szCs w:val="32"/>
          <w:color w:val="B5B5B5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5B5B5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0"/>
          <w:w w:val="88"/>
        </w:rPr>
        <w:t>Qç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-14"/>
          <w:w w:val="89"/>
        </w:rPr>
        <w:t>!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-4"/>
          <w:w w:val="4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898989"/>
          <w:spacing w:val="0"/>
          <w:w w:val="30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898989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-36"/>
          <w:w w:val="94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9C9E9C"/>
          <w:spacing w:val="-9"/>
          <w:w w:val="81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747575"/>
          <w:spacing w:val="0"/>
          <w:w w:val="79"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color w:val="747575"/>
          <w:spacing w:val="0"/>
          <w:w w:val="78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747575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626262"/>
          <w:spacing w:val="-16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9C9E9C"/>
          <w:spacing w:val="-33"/>
          <w:w w:val="98"/>
        </w:rPr>
        <w:t>!</w:t>
      </w:r>
      <w:r>
        <w:rPr>
          <w:rFonts w:ascii="Arial" w:hAnsi="Arial" w:cs="Arial" w:eastAsia="Arial"/>
          <w:sz w:val="31"/>
          <w:szCs w:val="31"/>
          <w:color w:val="747575"/>
          <w:spacing w:val="0"/>
          <w:w w:val="55"/>
        </w:rPr>
        <w:t>f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60" w:right="280"/>
        </w:sectPr>
      </w:pPr>
      <w:rPr/>
    </w:p>
    <w:p>
      <w:pPr>
        <w:spacing w:before="61" w:after="0" w:line="276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-28"/>
          <w:w w:val="83"/>
          <w:position w:val="7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73"/>
          <w:position w:val="9"/>
        </w:rPr>
        <w:t>'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  <w:position w:val="9"/>
        </w:rPr>
        <w:t>  </w:t>
      </w:r>
      <w:r>
        <w:rPr>
          <w:rFonts w:ascii="Arial" w:hAnsi="Arial" w:cs="Arial" w:eastAsia="Arial"/>
          <w:sz w:val="13"/>
          <w:szCs w:val="13"/>
          <w:color w:val="B5B5B5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98989"/>
          <w:spacing w:val="-17"/>
          <w:w w:val="112"/>
          <w:position w:val="-7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76"/>
          <w:b/>
          <w:bCs/>
          <w:i/>
          <w:position w:val="7"/>
        </w:rPr>
        <w:t>,;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75"/>
          <w:b/>
          <w:bCs/>
          <w:i/>
          <w:position w:val="7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8"/>
          <w:w w:val="100"/>
          <w:b/>
          <w:bCs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44"/>
          <w:position w:val="7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44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5"/>
          <w:w w:val="44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0"/>
          <w:w w:val="73"/>
          <w:position w:val="7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-20"/>
          <w:w w:val="100"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i/>
          <w:position w:val="7"/>
        </w:rPr>
        <w:t>t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i/>
          <w:position w:val="7"/>
        </w:rPr>
        <w:t>l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i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8"/>
          <w:w w:val="100"/>
          <w:b/>
          <w:bCs/>
          <w:i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9C9E9C"/>
          <w:spacing w:val="0"/>
          <w:w w:val="71"/>
          <w:b/>
          <w:bCs/>
          <w:position w:val="7"/>
        </w:rPr>
        <w:t>.-</w:t>
      </w:r>
      <w:r>
        <w:rPr>
          <w:rFonts w:ascii="Arial" w:hAnsi="Arial" w:cs="Arial" w:eastAsia="Arial"/>
          <w:sz w:val="10"/>
          <w:szCs w:val="10"/>
          <w:color w:val="9C9E9C"/>
          <w:spacing w:val="-15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100"/>
          <w:b/>
          <w:bCs/>
          <w:position w:val="7"/>
        </w:rPr>
        <w:t>J: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20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14"/>
          <w:position w:val="9"/>
        </w:rPr>
        <w:t>-</w:t>
      </w:r>
      <w:r>
        <w:rPr>
          <w:rFonts w:ascii="Arial" w:hAnsi="Arial" w:cs="Arial" w:eastAsia="Arial"/>
          <w:sz w:val="13"/>
          <w:szCs w:val="13"/>
          <w:color w:val="B5B5B5"/>
          <w:spacing w:val="7"/>
          <w:w w:val="114"/>
          <w:position w:val="9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747575"/>
          <w:spacing w:val="-3"/>
          <w:w w:val="27"/>
          <w:position w:val="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747575"/>
          <w:spacing w:val="-3"/>
          <w:w w:val="35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-38"/>
          <w:w w:val="174"/>
          <w:position w:val="7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6"/>
          <w:w w:val="65"/>
          <w:position w:val="-7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68"/>
          <w:position w:val="7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-8"/>
          <w:w w:val="67"/>
          <w:position w:val="7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747575"/>
          <w:spacing w:val="-12"/>
          <w:w w:val="60"/>
          <w:position w:val="7"/>
        </w:rPr>
        <w:t>,</w:t>
      </w:r>
      <w:r>
        <w:rPr>
          <w:rFonts w:ascii="Arial" w:hAnsi="Arial" w:cs="Arial" w:eastAsia="Arial"/>
          <w:sz w:val="13"/>
          <w:szCs w:val="13"/>
          <w:color w:val="9C9E9C"/>
          <w:spacing w:val="0"/>
          <w:w w:val="103"/>
          <w:b/>
          <w:bCs/>
          <w:i/>
          <w:position w:val="9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left="134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9C9E9C"/>
          <w:spacing w:val="0"/>
          <w:w w:val="73"/>
          <w:b/>
          <w:bCs/>
        </w:rPr>
        <w:t>&lt;'</w:t>
      </w:r>
      <w:r>
        <w:rPr>
          <w:rFonts w:ascii="Times New Roman" w:hAnsi="Times New Roman" w:cs="Times New Roman" w:eastAsia="Times New Roman"/>
          <w:sz w:val="10"/>
          <w:szCs w:val="10"/>
          <w:color w:val="9C9E9C"/>
          <w:spacing w:val="1"/>
          <w:w w:val="73"/>
          <w:b/>
          <w:bCs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73"/>
          <w:b/>
          <w:bCs/>
        </w:rPr>
        <w:t>l·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73"/>
          <w:b/>
          <w:bCs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9"/>
          <w:w w:val="73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C9E9C"/>
          <w:spacing w:val="-5"/>
          <w:w w:val="13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-1"/>
          <w:w w:val="98"/>
        </w:rPr>
        <w:t>•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46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2" w:equalWidth="0">
            <w:col w:w="10428" w:space="139"/>
            <w:col w:w="713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87" w:lineRule="exact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05675"/>
          <w:w w:val="122"/>
          <w:position w:val="-7"/>
        </w:rPr>
        <w:t>"'T</w:t>
      </w:r>
      <w:r>
        <w:rPr>
          <w:rFonts w:ascii="Times New Roman" w:hAnsi="Times New Roman" w:cs="Times New Roman" w:eastAsia="Times New Roman"/>
          <w:sz w:val="27"/>
          <w:szCs w:val="27"/>
          <w:color w:val="505675"/>
          <w:spacing w:val="-4"/>
          <w:w w:val="123"/>
          <w:position w:val="-7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82"/>
          <w:position w:val="-7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114"/>
          <w:w w:val="81"/>
          <w:position w:val="-7"/>
        </w:rPr>
        <w:t>Ç</w:t>
      </w:r>
      <w:r>
        <w:rPr>
          <w:rFonts w:ascii="Times New Roman" w:hAnsi="Times New Roman" w:cs="Times New Roman" w:eastAsia="Times New Roman"/>
          <w:sz w:val="29"/>
          <w:szCs w:val="29"/>
          <w:color w:val="3B4266"/>
          <w:spacing w:val="0"/>
          <w:w w:val="105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3B4266"/>
          <w:spacing w:val="0"/>
          <w:w w:val="106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3" w:after="0" w:line="197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98989"/>
          <w:w w:val="204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i/>
          <w:position w:val="-2"/>
        </w:rPr>
        <w:t>z: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5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0"/>
          <w:w w:val="54"/>
          <w:i/>
          <w:position w:val="-2"/>
        </w:rPr>
        <w:t>TY"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0"/>
          <w:w w:val="54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4F4F4F"/>
          <w:spacing w:val="11"/>
          <w:w w:val="54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54"/>
          <w:position w:val="-2"/>
        </w:rPr>
        <w:t>E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54"/>
          <w:position w:val="-2"/>
        </w:rPr>
        <w:t>       </w:t>
      </w:r>
      <w:r>
        <w:rPr>
          <w:rFonts w:ascii="Arial" w:hAnsi="Arial" w:cs="Arial" w:eastAsia="Arial"/>
          <w:sz w:val="16"/>
          <w:szCs w:val="16"/>
          <w:color w:val="4F4F4F"/>
          <w:spacing w:val="8"/>
          <w:w w:val="54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626262"/>
          <w:spacing w:val="-8"/>
          <w:w w:val="197"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97"/>
          <w:position w:val="-2"/>
        </w:rPr>
        <w:t>:</w:t>
      </w:r>
      <w:r>
        <w:rPr>
          <w:rFonts w:ascii="Arial" w:hAnsi="Arial" w:cs="Arial" w:eastAsia="Arial"/>
          <w:sz w:val="16"/>
          <w:szCs w:val="16"/>
          <w:color w:val="898989"/>
          <w:spacing w:val="-30"/>
          <w:w w:val="197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E9C"/>
          <w:spacing w:val="0"/>
          <w:w w:val="100"/>
          <w:b/>
          <w:bCs/>
          <w:position w:val="-2"/>
        </w:rPr>
        <w:t>...c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80"/>
          <w:cols w:num="3" w:equalWidth="0">
            <w:col w:w="512" w:space="2603"/>
            <w:col w:w="1027" w:space="5549"/>
            <w:col w:w="1589"/>
          </w:cols>
        </w:sectPr>
      </w:pPr>
      <w:rPr/>
    </w:p>
    <w:p>
      <w:pPr>
        <w:spacing w:before="0" w:after="0" w:line="216" w:lineRule="exact"/>
        <w:ind w:left="2541" w:right="-20"/>
        <w:jc w:val="left"/>
        <w:tabs>
          <w:tab w:pos="3540" w:val="left"/>
          <w:tab w:pos="5480" w:val="left"/>
          <w:tab w:pos="99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2.376841pt;margin-top:20.976671pt;width:554.873835pt;height:762.568779pt;mso-position-horizontal-relative:page;mso-position-vertical-relative:page;z-index:-15308" coordorigin="448,420" coordsize="11097,15251">
            <v:group style="position:absolute;left:471;top:451;width:2;height:13036" coordorigin="471,451" coordsize="2,13036">
              <v:shape style="position:absolute;left:471;top:451;width:2;height:13036" coordorigin="471,451" coordsize="0,13036" path="m471,13487l471,451e" filled="f" stroked="t" strokeweight=".717973pt" strokecolor="#606060">
                <v:path arrowok="t"/>
              </v:shape>
            </v:group>
            <v:group style="position:absolute;left:2403;top:446;width:2;height:532" coordorigin="2403,446" coordsize="2,532">
              <v:shape style="position:absolute;left:2403;top:446;width:2;height:532" coordorigin="2403,446" coordsize="0,532" path="m2403,978l2403,446e" filled="f" stroked="t" strokeweight=".478649pt" strokecolor="#484848">
                <v:path arrowok="t"/>
              </v:shape>
            </v:group>
            <v:group style="position:absolute;left:2685;top:451;width:771;height:2" coordorigin="2685,451" coordsize="771,2">
              <v:shape style="position:absolute;left:2685;top:451;width:771;height:2" coordorigin="2685,451" coordsize="771,0" path="m2685,451l3456,451e" filled="f" stroked="t" strokeweight=".478649pt" strokecolor="#606060">
                <v:path arrowok="t"/>
              </v:shape>
            </v:group>
            <v:group style="position:absolute;left:455;top:451;width:6969;height:2" coordorigin="455,451" coordsize="6969,2">
              <v:shape style="position:absolute;left:455;top:451;width:6969;height:2" coordorigin="455,451" coordsize="6969,0" path="m455,451l7424,451e" filled="f" stroked="t" strokeweight=".717973pt" strokecolor="#7C7C7C">
                <v:path arrowok="t"/>
              </v:shape>
            </v:group>
            <v:group style="position:absolute;left:7366;top:441;width:1000;height:2" coordorigin="7366,441" coordsize="1000,2">
              <v:shape style="position:absolute;left:7366;top:441;width:1000;height:2" coordorigin="7366,441" coordsize="1000,0" path="m7366,441l8367,441e" filled="f" stroked="t" strokeweight=".478649pt" strokecolor="#606060">
                <v:path arrowok="t"/>
              </v:shape>
            </v:group>
            <v:group style="position:absolute;left:8228;top:441;width:1000;height:2" coordorigin="8228,441" coordsize="1000,2">
              <v:shape style="position:absolute;left:8228;top:441;width:1000;height:2" coordorigin="8228,441" coordsize="1000,0" path="m8228,441l9228,441e" filled="f" stroked="t" strokeweight=".957298pt" strokecolor="#878787">
                <v:path arrowok="t"/>
              </v:shape>
            </v:group>
            <v:group style="position:absolute;left:9137;top:432;width:2;height:1534" coordorigin="9137,432" coordsize="2,1534">
              <v:shape style="position:absolute;left:9137;top:432;width:2;height:1534" coordorigin="9137,432" coordsize="0,1534" path="m9137,1966l9137,432e" filled="f" stroked="t" strokeweight=".717973pt" strokecolor="#676767">
                <v:path arrowok="t"/>
              </v:shape>
            </v:group>
            <v:group style="position:absolute;left:9090;top:434;width:2417;height:2" coordorigin="9090,434" coordsize="2417,2">
              <v:shape style="position:absolute;left:9090;top:434;width:2417;height:2" coordorigin="9090,434" coordsize="2417,0" path="m9090,434l11507,434e" filled="f" stroked="t" strokeweight=".478649pt" strokecolor="#6B6B6B">
                <v:path arrowok="t"/>
              </v:shape>
            </v:group>
            <v:group style="position:absolute;left:11507;top:427;width:2;height:4488" coordorigin="11507,427" coordsize="2,4488">
              <v:shape style="position:absolute;left:11507;top:427;width:2;height:4488" coordorigin="11507,427" coordsize="0,4488" path="m11507,4914l11507,427e" filled="f" stroked="t" strokeweight=".717973pt" strokecolor="#707070">
                <v:path arrowok="t"/>
              </v:shape>
            </v:group>
            <v:group style="position:absolute;left:2405;top:921;width:2;height:1060" coordorigin="2405,921" coordsize="2,1060">
              <v:shape style="position:absolute;left:2405;top:921;width:2;height:1060" coordorigin="2405,921" coordsize="0,1060" path="m2405,1980l2405,921e" filled="f" stroked="t" strokeweight=".957298pt" strokecolor="#707070">
                <v:path arrowok="t"/>
              </v:shape>
            </v:group>
            <v:group style="position:absolute;left:464;top:1179;width:2;height:810" coordorigin="464,1179" coordsize="2,810">
              <v:shape style="position:absolute;left:464;top:1179;width:2;height:810" coordorigin="464,1179" coordsize="0,810" path="m464,1990l464,1179e" filled="f" stroked="t" strokeweight=".478649pt" strokecolor="#484848">
                <v:path arrowok="t"/>
              </v:shape>
            </v:group>
            <v:group style="position:absolute;left:460;top:1971;width:3441;height:2" coordorigin="460,1971" coordsize="3441,2">
              <v:shape style="position:absolute;left:460;top:1971;width:3441;height:2" coordorigin="460,1971" coordsize="3441,0" path="m460,1971l3901,1971e" filled="f" stroked="t" strokeweight=".717973pt" strokecolor="#777777">
                <v:path arrowok="t"/>
              </v:shape>
            </v:group>
            <v:group style="position:absolute;left:3844;top:1971;width:455;height:2" coordorigin="3844,1971" coordsize="455,2">
              <v:shape style="position:absolute;left:3844;top:1971;width:455;height:2" coordorigin="3844,1971" coordsize="455,0" path="m3844,1971l4298,1971e" filled="f" stroked="t" strokeweight=".478649pt" strokecolor="#606060">
                <v:path arrowok="t"/>
              </v:shape>
            </v:group>
            <v:group style="position:absolute;left:4241;top:1966;width:2580;height:2" coordorigin="4241,1966" coordsize="2580,2">
              <v:shape style="position:absolute;left:4241;top:1966;width:2580;height:2" coordorigin="4241,1966" coordsize="2580,0" path="m4241,1966l6821,1966e" filled="f" stroked="t" strokeweight=".717973pt" strokecolor="#6B6B6B">
                <v:path arrowok="t"/>
              </v:shape>
            </v:group>
            <v:group style="position:absolute;left:6763;top:1966;width:661;height:2" coordorigin="6763,1966" coordsize="661,2">
              <v:shape style="position:absolute;left:6763;top:1966;width:661;height:2" coordorigin="6763,1966" coordsize="661,0" path="m6763,1966l7424,1966e" filled="f" stroked="t" strokeweight=".478649pt" strokecolor="#4F4F4F">
                <v:path arrowok="t"/>
              </v:shape>
            </v:group>
            <v:group style="position:absolute;left:7366;top:1961;width:1795;height:2" coordorigin="7366,1961" coordsize="1795,2">
              <v:shape style="position:absolute;left:7366;top:1961;width:1795;height:2" coordorigin="7366,1961" coordsize="1795,0" path="m7366,1961l9161,1961e" filled="f" stroked="t" strokeweight=".717973pt" strokecolor="#777777">
                <v:path arrowok="t"/>
              </v:shape>
            </v:group>
            <v:group style="position:absolute;left:9090;top:1961;width:512;height:2" coordorigin="9090,1961" coordsize="512,2">
              <v:shape style="position:absolute;left:9090;top:1961;width:512;height:2" coordorigin="9090,1961" coordsize="512,0" path="m9090,1961l9602,1961e" filled="f" stroked="t" strokeweight=".478649pt" strokecolor="#606060">
                <v:path arrowok="t"/>
              </v:shape>
            </v:group>
            <v:group style="position:absolute;left:9544;top:1956;width:1967;height:2" coordorigin="9544,1956" coordsize="1967,2">
              <v:shape style="position:absolute;left:9544;top:1956;width:1967;height:2" coordorigin="9544,1956" coordsize="1967,0" path="m9544,1956l11512,1956e" filled="f" stroked="t" strokeweight=".717973pt" strokecolor="#808080">
                <v:path arrowok="t"/>
              </v:shape>
            </v:group>
            <v:group style="position:absolute;left:460;top:2210;width:2996;height:2" coordorigin="460,2210" coordsize="2996,2">
              <v:shape style="position:absolute;left:460;top:2210;width:2996;height:2" coordorigin="460,2210" coordsize="2996,0" path="m460,2210l3456,2210e" filled="f" stroked="t" strokeweight=".717973pt" strokecolor="#777777">
                <v:path arrowok="t"/>
              </v:shape>
            </v:group>
            <v:group style="position:absolute;left:3398;top:2210;width:1575;height:2" coordorigin="3398,2210" coordsize="1575,2">
              <v:shape style="position:absolute;left:3398;top:2210;width:1575;height:2" coordorigin="3398,2210" coordsize="1575,0" path="m3398,2210l4973,2210e" filled="f" stroked="t" strokeweight=".478649pt" strokecolor="#575757">
                <v:path arrowok="t"/>
              </v:shape>
            </v:group>
            <v:group style="position:absolute;left:3465;top:2205;width:4322;height:2" coordorigin="3465,2205" coordsize="4322,2">
              <v:shape style="position:absolute;left:3465;top:2205;width:4322;height:2" coordorigin="3465,2205" coordsize="4322,0" path="m3465,2205l7788,2205e" filled="f" stroked="t" strokeweight=".717973pt" strokecolor="#676767">
                <v:path arrowok="t"/>
              </v:shape>
            </v:group>
            <v:group style="position:absolute;left:7611;top:2201;width:847;height:2" coordorigin="7611,2201" coordsize="847,2">
              <v:shape style="position:absolute;left:7611;top:2201;width:847;height:2" coordorigin="7611,2201" coordsize="847,0" path="m7611,2201l8458,2201e" filled="f" stroked="t" strokeweight=".957298pt" strokecolor="#808080">
                <v:path arrowok="t"/>
              </v:shape>
            </v:group>
            <v:group style="position:absolute;left:8309;top:2201;width:842;height:2" coordorigin="8309,2201" coordsize="842,2">
              <v:shape style="position:absolute;left:8309;top:2201;width:842;height:2" coordorigin="8309,2201" coordsize="842,0" path="m8309,2201l9152,2201e" filled="f" stroked="t" strokeweight=".478649pt" strokecolor="#6B6B6B">
                <v:path arrowok="t"/>
              </v:shape>
            </v:group>
            <v:group style="position:absolute;left:9094;top:2201;width:507;height:2" coordorigin="9094,2201" coordsize="507,2">
              <v:shape style="position:absolute;left:9094;top:2201;width:507;height:2" coordorigin="9094,2201" coordsize="507,0" path="m9094,2201l9602,2201e" filled="f" stroked="t" strokeweight=".478649pt" strokecolor="#545454">
                <v:path arrowok="t"/>
              </v:shape>
            </v:group>
            <v:group style="position:absolute;left:9544;top:2196;width:1972;height:2" coordorigin="9544,2196" coordsize="1972,2">
              <v:shape style="position:absolute;left:9544;top:2196;width:1972;height:2" coordorigin="9544,2196" coordsize="1972,0" path="m9544,2196l11516,2196e" filled="f" stroked="t" strokeweight=".717973pt" strokecolor="#7C7C7C">
                <v:path arrowok="t"/>
              </v:shape>
            </v:group>
            <v:group style="position:absolute;left:460;top:2452;width:1311;height:2" coordorigin="460,2452" coordsize="1311,2">
              <v:shape style="position:absolute;left:460;top:2452;width:1311;height:2" coordorigin="460,2452" coordsize="1311,0" path="m460,2452l1771,2452e" filled="f" stroked="t" strokeweight=".478649pt" strokecolor="#606060">
                <v:path arrowok="t"/>
              </v:shape>
            </v:group>
            <v:group style="position:absolute;left:1714;top:2450;width:2585;height:2" coordorigin="1714,2450" coordsize="2585,2">
              <v:shape style="position:absolute;left:1714;top:2450;width:2585;height:2" coordorigin="1714,2450" coordsize="2585,0" path="m1714,2450l4298,2450e" filled="f" stroked="t" strokeweight=".717973pt" strokecolor="#747474">
                <v:path arrowok="t"/>
              </v:shape>
            </v:group>
            <v:group style="position:absolute;left:3437;top:2186;width:2;height:273" coordorigin="3437,2186" coordsize="2,273">
              <v:shape style="position:absolute;left:3437;top:2186;width:2;height:273" coordorigin="3437,2186" coordsize="0,273" path="m3437,2460l3437,2186e" filled="f" stroked="t" strokeweight=".957298pt" strokecolor="#606060">
                <v:path arrowok="t"/>
              </v:shape>
            </v:group>
            <v:group style="position:absolute;left:4241;top:2450;width:732;height:2" coordorigin="4241,2450" coordsize="732,2">
              <v:shape style="position:absolute;left:4241;top:2450;width:732;height:2" coordorigin="4241,2450" coordsize="732,0" path="m4241,2450l4973,2450e" filled="f" stroked="t" strokeweight=".478649pt" strokecolor="#4B4B4B">
                <v:path arrowok="t"/>
              </v:shape>
            </v:group>
            <v:group style="position:absolute;left:4916;top:2445;width:3662;height:2" coordorigin="4916,2445" coordsize="3662,2">
              <v:shape style="position:absolute;left:4916;top:2445;width:3662;height:2" coordorigin="4916,2445" coordsize="3662,0" path="m4916,2445l8577,2445e" filled="f" stroked="t" strokeweight=".717973pt" strokecolor="#777777">
                <v:path arrowok="t"/>
              </v:shape>
            </v:group>
            <v:group style="position:absolute;left:8309;top:2440;width:842;height:2" coordorigin="8309,2440" coordsize="842,2">
              <v:shape style="position:absolute;left:8309;top:2440;width:842;height:2" coordorigin="8309,2440" coordsize="842,0" path="m8309,2440l9152,2440e" filled="f" stroked="t" strokeweight=".478649pt" strokecolor="#747474">
                <v:path arrowok="t"/>
              </v:shape>
            </v:group>
            <v:group style="position:absolute;left:9094;top:2440;width:507;height:2" coordorigin="9094,2440" coordsize="507,2">
              <v:shape style="position:absolute;left:9094;top:2440;width:507;height:2" coordorigin="9094,2440" coordsize="507,0" path="m9094,2440l9602,2440e" filled="f" stroked="t" strokeweight=".478649pt" strokecolor="#4F4F4F">
                <v:path arrowok="t"/>
              </v:shape>
            </v:group>
            <v:group style="position:absolute;left:9544;top:2436;width:1972;height:2" coordorigin="9544,2436" coordsize="1972,2">
              <v:shape style="position:absolute;left:9544;top:2436;width:1972;height:2" coordorigin="9544,2436" coordsize="1972,0" path="m9544,2436l11516,2436e" filled="f" stroked="t" strokeweight=".717973pt" strokecolor="#777777">
                <v:path arrowok="t"/>
              </v:shape>
            </v:group>
            <v:group style="position:absolute;left:460;top:2690;width:3441;height:2" coordorigin="460,2690" coordsize="3441,2">
              <v:shape style="position:absolute;left:460;top:2690;width:3441;height:2" coordorigin="460,2690" coordsize="3441,0" path="m460,2690l3901,2690e" filled="f" stroked="t" strokeweight=".717973pt" strokecolor="#777777">
                <v:path arrowok="t"/>
              </v:shape>
            </v:group>
            <v:group style="position:absolute;left:3844;top:2690;width:1130;height:2" coordorigin="3844,2690" coordsize="1130,2">
              <v:shape style="position:absolute;left:3844;top:2690;width:1130;height:2" coordorigin="3844,2690" coordsize="1130,0" path="m3844,2690l4973,2690e" filled="f" stroked="t" strokeweight=".478649pt" strokecolor="#545454">
                <v:path arrowok="t"/>
              </v:shape>
            </v:group>
            <v:group style="position:absolute;left:4916;top:2685;width:847;height:2" coordorigin="4916,2685" coordsize="847,2">
              <v:shape style="position:absolute;left:4916;top:2685;width:847;height:2" coordorigin="4916,2685" coordsize="847,0" path="m4916,2685l5763,2685e" filled="f" stroked="t" strokeweight=".717973pt" strokecolor="#747474">
                <v:path arrowok="t"/>
              </v:shape>
            </v:group>
            <v:group style="position:absolute;left:5705;top:2687;width:771;height:2" coordorigin="5705,2687" coordsize="771,2">
              <v:shape style="position:absolute;left:5705;top:2687;width:771;height:2" coordorigin="5705,2687" coordsize="771,0" path="m5705,2687l6476,2687e" filled="f" stroked="t" strokeweight=".957298pt" strokecolor="#8C8C8C">
                <v:path arrowok="t"/>
              </v:shape>
            </v:group>
            <v:group style="position:absolute;left:6419;top:2685;width:1005;height:2" coordorigin="6419,2685" coordsize="1005,2">
              <v:shape style="position:absolute;left:6419;top:2685;width:1005;height:2" coordorigin="6419,2685" coordsize="1005,0" path="m6419,2685l7424,2685e" filled="f" stroked="t" strokeweight=".478649pt" strokecolor="#606060">
                <v:path arrowok="t"/>
              </v:shape>
            </v:group>
            <v:group style="position:absolute;left:7366;top:2680;width:1211;height:2" coordorigin="7366,2680" coordsize="1211,2">
              <v:shape style="position:absolute;left:7366;top:2680;width:1211;height:2" coordorigin="7366,2680" coordsize="1211,0" path="m7366,2680l8577,2680e" filled="f" stroked="t" strokeweight=".957298pt" strokecolor="#808080">
                <v:path arrowok="t"/>
              </v:shape>
            </v:group>
            <v:group style="position:absolute;left:8309;top:2680;width:842;height:2" coordorigin="8309,2680" coordsize="842,2">
              <v:shape style="position:absolute;left:8309;top:2680;width:842;height:2" coordorigin="8309,2680" coordsize="842,0" path="m8309,2680l9152,2680e" filled="f" stroked="t" strokeweight=".478649pt" strokecolor="#747474">
                <v:path arrowok="t"/>
              </v:shape>
            </v:group>
            <v:group style="position:absolute;left:9094;top:2680;width:507;height:2" coordorigin="9094,2680" coordsize="507,2">
              <v:shape style="position:absolute;left:9094;top:2680;width:507;height:2" coordorigin="9094,2680" coordsize="507,0" path="m9094,2680l9602,2680e" filled="f" stroked="t" strokeweight=".478649pt" strokecolor="#575757">
                <v:path arrowok="t"/>
              </v:shape>
            </v:group>
            <v:group style="position:absolute;left:9544;top:2675;width:1972;height:2" coordorigin="9544,2675" coordsize="1972,2">
              <v:shape style="position:absolute;left:9544;top:2675;width:1972;height:2" coordorigin="9544,2675" coordsize="1972,0" path="m9544,2675l11516,2675e" filled="f" stroked="t" strokeweight=".717973pt" strokecolor="#838383">
                <v:path arrowok="t"/>
              </v:shape>
            </v:group>
            <v:group style="position:absolute;left:460;top:2929;width:3441;height:2" coordorigin="460,2929" coordsize="3441,2">
              <v:shape style="position:absolute;left:460;top:2929;width:3441;height:2" coordorigin="460,2929" coordsize="3441,0" path="m460,2929l3901,2929e" filled="f" stroked="t" strokeweight=".717973pt" strokecolor="#707070">
                <v:path arrowok="t"/>
              </v:shape>
            </v:group>
            <v:group style="position:absolute;left:3844;top:2929;width:1130;height:2" coordorigin="3844,2929" coordsize="1130,2">
              <v:shape style="position:absolute;left:3844;top:2929;width:1130;height:2" coordorigin="3844,2929" coordsize="1130,0" path="m3844,2929l4973,2929e" filled="f" stroked="t" strokeweight=".478649pt" strokecolor="#545454">
                <v:path arrowok="t"/>
              </v:shape>
            </v:group>
            <v:group style="position:absolute;left:4916;top:2925;width:847;height:2" coordorigin="4916,2925" coordsize="847,2">
              <v:shape style="position:absolute;left:4916;top:2925;width:847;height:2" coordorigin="4916,2925" coordsize="847,0" path="m4916,2925l5763,2925e" filled="f" stroked="t" strokeweight=".717973pt" strokecolor="#747474">
                <v:path arrowok="t"/>
              </v:shape>
            </v:group>
            <v:group style="position:absolute;left:5705;top:2927;width:771;height:2" coordorigin="5705,2927" coordsize="771,2">
              <v:shape style="position:absolute;left:5705;top:2927;width:771;height:2" coordorigin="5705,2927" coordsize="771,0" path="m5705,2927l6476,2927e" filled="f" stroked="t" strokeweight=".957298pt" strokecolor="#878787">
                <v:path arrowok="t"/>
              </v:shape>
            </v:group>
            <v:group style="position:absolute;left:6419;top:2925;width:402;height:2" coordorigin="6419,2925" coordsize="402,2">
              <v:shape style="position:absolute;left:6419;top:2925;width:402;height:2" coordorigin="6419,2925" coordsize="402,0" path="m6419,2925l6821,2925e" filled="f" stroked="t" strokeweight=".478649pt" strokecolor="#6B6B6B">
                <v:path arrowok="t"/>
              </v:shape>
            </v:group>
            <v:group style="position:absolute;left:6763;top:2925;width:1024;height:2" coordorigin="6763,2925" coordsize="1024,2">
              <v:shape style="position:absolute;left:6763;top:2925;width:1024;height:2" coordorigin="6763,2925" coordsize="1024,0" path="m6763,2925l7788,2925e" filled="f" stroked="t" strokeweight=".478649pt" strokecolor="#4F4F4F">
                <v:path arrowok="t"/>
              </v:shape>
            </v:group>
            <v:group style="position:absolute;left:7730;top:2920;width:1422;height:2" coordorigin="7730,2920" coordsize="1422,2">
              <v:shape style="position:absolute;left:7730;top:2920;width:1422;height:2" coordorigin="7730,2920" coordsize="1422,0" path="m7730,2920l9152,2920e" filled="f" stroked="t" strokeweight=".717973pt" strokecolor="#808080">
                <v:path arrowok="t"/>
              </v:shape>
            </v:group>
            <v:group style="position:absolute;left:9094;top:2920;width:507;height:2" coordorigin="9094,2920" coordsize="507,2">
              <v:shape style="position:absolute;left:9094;top:2920;width:507;height:2" coordorigin="9094,2920" coordsize="507,0" path="m9094,2920l9602,2920e" filled="f" stroked="t" strokeweight=".478649pt" strokecolor="#545454">
                <v:path arrowok="t"/>
              </v:shape>
            </v:group>
            <v:group style="position:absolute;left:9544;top:2915;width:1972;height:2" coordorigin="9544,2915" coordsize="1972,2">
              <v:shape style="position:absolute;left:9544;top:2915;width:1972;height:2" coordorigin="9544,2915" coordsize="1972,0" path="m9544,2915l11516,2915e" filled="f" stroked="t" strokeweight=".717973pt" strokecolor="#808080">
                <v:path arrowok="t"/>
              </v:shape>
            </v:group>
            <v:group style="position:absolute;left:460;top:3169;width:2566;height:2" coordorigin="460,3169" coordsize="2566,2">
              <v:shape style="position:absolute;left:460;top:3169;width:2566;height:2" coordorigin="460,3169" coordsize="2566,0" path="m460,3169l3025,3169e" filled="f" stroked="t" strokeweight=".717973pt" strokecolor="#676767">
                <v:path arrowok="t"/>
              </v:shape>
            </v:group>
            <v:group style="position:absolute;left:2834;top:3172;width:1556;height:2" coordorigin="2834,3172" coordsize="1556,2">
              <v:shape style="position:absolute;left:2834;top:3172;width:1556;height:2" coordorigin="2834,3172" coordsize="1556,0" path="m2834,3172l4389,3172e" filled="f" stroked="t" strokeweight=".957298pt" strokecolor="#878787">
                <v:path arrowok="t"/>
              </v:shape>
            </v:group>
            <v:group style="position:absolute;left:4241;top:3169;width:498;height:2" coordorigin="4241,3169" coordsize="498,2">
              <v:shape style="position:absolute;left:4241;top:3169;width:498;height:2" coordorigin="4241,3169" coordsize="498,0" path="m4241,3169l4739,3169e" filled="f" stroked="t" strokeweight=".478649pt" strokecolor="#6B6B6B">
                <v:path arrowok="t"/>
              </v:shape>
            </v:group>
            <v:group style="position:absolute;left:4681;top:3169;width:292;height:2" coordorigin="4681,3169" coordsize="292,2">
              <v:shape style="position:absolute;left:4681;top:3169;width:292;height:2" coordorigin="4681,3169" coordsize="292,0" path="m4681,3169l4973,3169e" filled="f" stroked="t" strokeweight=".478649pt" strokecolor="#4F4F4F">
                <v:path arrowok="t"/>
              </v:shape>
            </v:group>
            <v:group style="position:absolute;left:4916;top:3167;width:2092;height:2" coordorigin="4916,3167" coordsize="2092,2">
              <v:shape style="position:absolute;left:4916;top:3167;width:2092;height:2" coordorigin="4916,3167" coordsize="2092,0" path="m4916,3167l7007,3167e" filled="f" stroked="t" strokeweight=".717973pt" strokecolor="#777777">
                <v:path arrowok="t"/>
              </v:shape>
            </v:group>
            <v:group style="position:absolute;left:6950;top:3164;width:474;height:2" coordorigin="6950,3164" coordsize="474,2">
              <v:shape style="position:absolute;left:6950;top:3164;width:474;height:2" coordorigin="6950,3164" coordsize="474,0" path="m6950,3164l7424,3164e" filled="f" stroked="t" strokeweight=".478649pt" strokecolor="#545454">
                <v:path arrowok="t"/>
              </v:shape>
            </v:group>
            <v:group style="position:absolute;left:7366;top:3162;width:4150;height:2" coordorigin="7366,3162" coordsize="4150,2">
              <v:shape style="position:absolute;left:7366;top:3162;width:4150;height:2" coordorigin="7366,3162" coordsize="4150,0" path="m7366,3162l11516,3162e" filled="f" stroked="t" strokeweight=".478649pt" strokecolor="#747474">
                <v:path arrowok="t"/>
              </v:shape>
            </v:group>
            <v:group style="position:absolute;left:11519;top:2004;width:2;height:5327" coordorigin="11519,2004" coordsize="2,5327">
              <v:shape style="position:absolute;left:11519;top:2004;width:2;height:5327" coordorigin="11519,2004" coordsize="0,5327" path="m11519,7331l11519,2004e" filled="f" stroked="t" strokeweight=".717973pt" strokecolor="#6B6B6B">
                <v:path arrowok="t"/>
              </v:shape>
            </v:group>
            <v:group style="position:absolute;left:3896;top:3164;width:2;height:451" coordorigin="3896,3164" coordsize="2,451">
              <v:shape style="position:absolute;left:3896;top:3164;width:2;height:451" coordorigin="3896,3164" coordsize="0,451" path="m3896,3615l3896,3164e" filled="f" stroked="t" strokeweight=".957298pt" strokecolor="#676767">
                <v:path arrowok="t"/>
              </v:shape>
            </v:group>
            <v:group style="position:absolute;left:6979;top:3383;width:756;height:2" coordorigin="6979,3383" coordsize="756,2">
              <v:shape style="position:absolute;left:6979;top:3383;width:756;height:2" coordorigin="6979,3383" coordsize="756,0" path="m6979,3383l7735,3383e" filled="f" stroked="t" strokeweight=".717973pt" strokecolor="#545454">
                <v:path arrowok="t"/>
              </v:shape>
            </v:group>
            <v:group style="position:absolute;left:8338;top:3404;width:1235;height:2" coordorigin="8338,3404" coordsize="1235,2">
              <v:shape style="position:absolute;left:8338;top:3404;width:1235;height:2" coordorigin="8338,3404" coordsize="1235,0" path="m8338,3404l9573,3404e" filled="f" stroked="t" strokeweight=".239324pt" strokecolor="#000000">
                <v:path arrowok="t"/>
              </v:shape>
            </v:group>
            <v:group style="position:absolute;left:9573;top:3404;width:1939;height:2" coordorigin="9573,3404" coordsize="1939,2">
              <v:shape style="position:absolute;left:9573;top:3404;width:1939;height:2" coordorigin="9573,3404" coordsize="1939,0" path="m9573,3404l11512,3404e" filled="f" stroked="t" strokeweight=".239324pt" strokecolor="#575757">
                <v:path arrowok="t"/>
              </v:shape>
            </v:group>
            <v:group style="position:absolute;left:1173;top:3874;width:4772;height:2" coordorigin="1173,3874" coordsize="4772,2">
              <v:shape style="position:absolute;left:1173;top:3874;width:4772;height:2" coordorigin="1173,3874" coordsize="4772,0" path="m1173,3874l5945,3874e" filled="f" stroked="t" strokeweight=".957298pt" strokecolor="#646464">
                <v:path arrowok="t"/>
              </v:shape>
            </v:group>
            <v:group style="position:absolute;left:5705;top:3872;width:2872;height:2" coordorigin="5705,3872" coordsize="2872,2">
              <v:shape style="position:absolute;left:5705;top:3872;width:2872;height:2" coordorigin="5705,3872" coordsize="2872,0" path="m5705,3872l8577,3872e" filled="f" stroked="t" strokeweight=".717973pt" strokecolor="#747474">
                <v:path arrowok="t"/>
              </v:shape>
            </v:group>
            <v:group style="position:absolute;left:464;top:3874;width:1249;height:2" coordorigin="464,3874" coordsize="1249,2">
              <v:shape style="position:absolute;left:464;top:3874;width:1249;height:2" coordorigin="464,3874" coordsize="1249,0" path="m464,3874l1714,3874e" filled="f" stroked="t" strokeweight=".957298pt" strokecolor="#838383">
                <v:path arrowok="t"/>
              </v:shape>
            </v:group>
            <v:group style="position:absolute;left:1714;top:3874;width:1742;height:2" coordorigin="1714,3874" coordsize="1742,2">
              <v:shape style="position:absolute;left:1714;top:3874;width:1742;height:2" coordorigin="1714,3874" coordsize="1742,0" path="m1714,3874l3456,3874e" filled="f" stroked="t" strokeweight=".478649pt" strokecolor="#4F4F4F">
                <v:path arrowok="t"/>
              </v:shape>
            </v:group>
            <v:group style="position:absolute;left:3398;top:3876;width:507;height:2" coordorigin="3398,3876" coordsize="507,2">
              <v:shape style="position:absolute;left:3398;top:3876;width:507;height:2" coordorigin="3398,3876" coordsize="507,0" path="m3398,3876l3906,3876e" filled="f" stroked="t" strokeweight=".478649pt" strokecolor="#707070">
                <v:path arrowok="t"/>
              </v:shape>
            </v:group>
            <v:group style="position:absolute;left:3899;top:3558;width:2;height:326" coordorigin="3899,3558" coordsize="2,326">
              <v:shape style="position:absolute;left:3899;top:3558;width:2;height:326" coordorigin="3899,3558" coordsize="0,326" path="m3899,3884l3899,3558e" filled="f" stroked="t" strokeweight=".717973pt" strokecolor="#343434">
                <v:path arrowok="t"/>
              </v:shape>
            </v:group>
            <v:group style="position:absolute;left:6986;top:3160;width:2;height:719" coordorigin="6986,3160" coordsize="2,719">
              <v:shape style="position:absolute;left:6986;top:3160;width:2;height:719" coordorigin="6986,3160" coordsize="0,719" path="m6986,3879l6986,3160e" filled="f" stroked="t" strokeweight=".957298pt" strokecolor="#747474">
                <v:path arrowok="t"/>
              </v:shape>
            </v:group>
            <v:group style="position:absolute;left:6179;top:3864;width:5342;height:2" coordorigin="6179,3864" coordsize="5342,2">
              <v:shape style="position:absolute;left:6179;top:3864;width:5342;height:2" coordorigin="6179,3864" coordsize="5342,0" path="m6179,3864l11521,3864e" filled="f" stroked="t" strokeweight=".717973pt" strokecolor="#777777">
                <v:path arrowok="t"/>
              </v:shape>
            </v:group>
            <v:group style="position:absolute;left:464;top:4183;width:2015;height:2" coordorigin="464,4183" coordsize="2015,2">
              <v:shape style="position:absolute;left:464;top:4183;width:2015;height:2" coordorigin="464,4183" coordsize="2015,0" path="m464,4183l2479,4183e" filled="f" stroked="t" strokeweight=".957298pt" strokecolor="#7C7C7C">
                <v:path arrowok="t"/>
              </v:shape>
            </v:group>
            <v:group style="position:absolute;left:2408;top:3869;width:2;height:336" coordorigin="2408,3869" coordsize="2,336">
              <v:shape style="position:absolute;left:2408;top:3869;width:2;height:336" coordorigin="2408,3869" coordsize="0,336" path="m2408,4205l2408,3869e" filled="f" stroked="t" strokeweight=".717973pt" strokecolor="#676767">
                <v:path arrowok="t"/>
              </v:shape>
            </v:group>
            <v:group style="position:absolute;left:2355;top:4183;width:2618;height:2" coordorigin="2355,4183" coordsize="2618,2">
              <v:shape style="position:absolute;left:2355;top:4183;width:2618;height:2" coordorigin="2355,4183" coordsize="2618,0" path="m2355,4183l4973,4183e" filled="f" stroked="t" strokeweight=".478649pt" strokecolor="#606060">
                <v:path arrowok="t"/>
              </v:shape>
            </v:group>
            <v:group style="position:absolute;left:4901;top:4181;width:2886;height:2" coordorigin="4901,4181" coordsize="2886,2">
              <v:shape style="position:absolute;left:4901;top:4181;width:2886;height:2" coordorigin="4901,4181" coordsize="2886,0" path="m4901,4181l7788,4181e" filled="f" stroked="t" strokeweight=".717973pt" strokecolor="#747474">
                <v:path arrowok="t"/>
              </v:shape>
            </v:group>
            <v:group style="position:absolute;left:7730;top:4176;width:1422;height:2" coordorigin="7730,4176" coordsize="1422,2">
              <v:shape style="position:absolute;left:7730;top:4176;width:1422;height:2" coordorigin="7730,4176" coordsize="1422,0" path="m7730,4176l9152,4176e" filled="f" stroked="t" strokeweight=".957298pt" strokecolor="#878787">
                <v:path arrowok="t"/>
              </v:shape>
            </v:group>
            <v:group style="position:absolute;left:9094;top:4176;width:507;height:2" coordorigin="9094,4176" coordsize="507,2">
              <v:shape style="position:absolute;left:9094;top:4176;width:507;height:2" coordorigin="9094,4176" coordsize="507,0" path="m9094,4176l9602,4176e" filled="f" stroked="t" strokeweight=".478649pt" strokecolor="#545454">
                <v:path arrowok="t"/>
              </v:shape>
            </v:group>
            <v:group style="position:absolute;left:9544;top:4174;width:1977;height:2" coordorigin="9544,4174" coordsize="1977,2">
              <v:shape style="position:absolute;left:9544;top:4174;width:1977;height:2" coordorigin="9544,4174" coordsize="1977,0" path="m9544,4174l11521,4174e" filled="f" stroked="t" strokeweight=".717973pt" strokecolor="#777777">
                <v:path arrowok="t"/>
              </v:shape>
            </v:group>
            <v:group style="position:absolute;left:2412;top:4133;width:2;height:302" coordorigin="2412,4133" coordsize="2,302">
              <v:shape style="position:absolute;left:2412;top:4133;width:2;height:302" coordorigin="2412,4133" coordsize="0,302" path="m2412,4435l2412,4133e" filled="f" stroked="t" strokeweight=".478649pt" strokecolor="#444444">
                <v:path arrowok="t"/>
              </v:shape>
            </v:group>
            <v:group style="position:absolute;left:4916;top:4421;width:1249;height:2" coordorigin="4916,4421" coordsize="1249,2">
              <v:shape style="position:absolute;left:4916;top:4421;width:1249;height:2" coordorigin="4916,4421" coordsize="1249,0" path="m4916,4421l6165,4421e" filled="f" stroked="t" strokeweight=".957298pt" strokecolor="#808080">
                <v:path arrowok="t"/>
              </v:shape>
            </v:group>
            <v:group style="position:absolute;left:6419;top:4421;width:1369;height:2" coordorigin="6419,4421" coordsize="1369,2">
              <v:shape style="position:absolute;left:6419;top:4421;width:1369;height:2" coordorigin="6419,4421" coordsize="1369,0" path="m6419,4421l7788,4421e" filled="f" stroked="t" strokeweight=".478649pt" strokecolor="#4F4F4F">
                <v:path arrowok="t"/>
              </v:shape>
            </v:group>
            <v:group style="position:absolute;left:2408;top:4418;width:5959;height:2" coordorigin="2408,4418" coordsize="5959,2">
              <v:shape style="position:absolute;left:2408;top:4418;width:5959;height:2" coordorigin="2408,4418" coordsize="5959,0" path="m2408,4418l8367,4418e" filled="f" stroked="t" strokeweight=".717973pt" strokecolor="#6B6B6B">
                <v:path arrowok="t"/>
              </v:shape>
            </v:group>
            <v:group style="position:absolute;left:8309;top:4418;width:842;height:2" coordorigin="8309,4418" coordsize="842,2">
              <v:shape style="position:absolute;left:8309;top:4418;width:842;height:2" coordorigin="8309,4418" coordsize="842,0" path="m8309,4418l9152,4418e" filled="f" stroked="t" strokeweight=".957298pt" strokecolor="#8C8C8C">
                <v:path arrowok="t"/>
              </v:shape>
            </v:group>
            <v:group style="position:absolute;left:9094;top:4416;width:507;height:2" coordorigin="9094,4416" coordsize="507,2">
              <v:shape style="position:absolute;left:9094;top:4416;width:507;height:2" coordorigin="9094,4416" coordsize="507,0" path="m9094,4416l9602,4416e" filled="f" stroked="t" strokeweight=".478649pt" strokecolor="#4B4B4B">
                <v:path arrowok="t"/>
              </v:shape>
            </v:group>
            <v:group style="position:absolute;left:9544;top:4413;width:1977;height:2" coordorigin="9544,4413" coordsize="1977,2">
              <v:shape style="position:absolute;left:9544;top:4413;width:1977;height:2" coordorigin="9544,4413" coordsize="1977,0" path="m9544,4413l11521,4413e" filled="f" stroked="t" strokeweight=".478649pt" strokecolor="#707070">
                <v:path arrowok="t"/>
              </v:shape>
            </v:group>
            <v:group style="position:absolute;left:469;top:4377;width:2;height:316" coordorigin="469,4377" coordsize="2,316">
              <v:shape style="position:absolute;left:469;top:4377;width:2;height:316" coordorigin="469,4377" coordsize="0,316" path="m469,4694l469,4377e" filled="f" stroked="t" strokeweight=".478649pt" strokecolor="#3B3B3B">
                <v:path arrowok="t"/>
              </v:shape>
            </v:group>
            <v:group style="position:absolute;left:2412;top:4377;width:2;height:724" coordorigin="2412,4377" coordsize="2,724">
              <v:shape style="position:absolute;left:2412;top:4377;width:2;height:724" coordorigin="2412,4377" coordsize="0,724" path="m2412,5101l2412,4377e" filled="f" stroked="t" strokeweight=".478649pt" strokecolor="#282828">
                <v:path arrowok="t"/>
              </v:shape>
            </v:group>
            <v:group style="position:absolute;left:4944;top:4411;width:2;height:283" coordorigin="4944,4411" coordsize="2,283">
              <v:shape style="position:absolute;left:4944;top:4411;width:2;height:283" coordorigin="4944,4411" coordsize="0,283" path="m4944,4694l4944,4411e" filled="f" stroked="t" strokeweight=".957298pt" strokecolor="#707070">
                <v:path arrowok="t"/>
              </v:shape>
            </v:group>
            <v:group style="position:absolute;left:7759;top:4401;width:2;height:484" coordorigin="7759,4401" coordsize="2,484">
              <v:shape style="position:absolute;left:7759;top:4401;width:2;height:484" coordorigin="7759,4401" coordsize="0,484" path="m7759,4886l7759,4401e" filled="f" stroked="t" strokeweight=".239324pt" strokecolor="#575757">
                <v:path arrowok="t"/>
              </v:shape>
            </v:group>
            <v:group style="position:absolute;left:4949;top:4411;width:2;height:1851" coordorigin="4949,4411" coordsize="2,1851">
              <v:shape style="position:absolute;left:4949;top:4411;width:2;height:1851" coordorigin="4949,4411" coordsize="0,1851" path="m4949,6262l4949,4411e" filled="f" stroked="t" strokeweight=".717973pt" strokecolor="#545454">
                <v:path arrowok="t"/>
              </v:shape>
            </v:group>
            <v:group style="position:absolute;left:4944;top:4850;width:818;height:2" coordorigin="4944,4850" coordsize="818,2">
              <v:shape style="position:absolute;left:4944;top:4850;width:818;height:2" coordorigin="4944,4850" coordsize="818,0" path="m4944,4850l5763,4850e" filled="f" stroked="t" strokeweight=".239324pt" strokecolor="#545454">
                <v:path arrowok="t"/>
              </v:shape>
            </v:group>
            <v:group style="position:absolute;left:5705;top:4852;width:1718;height:2" coordorigin="5705,4852" coordsize="1718,2">
              <v:shape style="position:absolute;left:5705;top:4852;width:1718;height:2" coordorigin="5705,4852" coordsize="1718,0" path="m5705,4852l7424,4852e" filled="f" stroked="t" strokeweight=".478649pt" strokecolor="#838383">
                <v:path arrowok="t"/>
              </v:shape>
            </v:group>
            <v:group style="position:absolute;left:7395;top:4881;width:369;height:2" coordorigin="7395,4881" coordsize="369,2">
              <v:shape style="position:absolute;left:7395;top:4881;width:369;height:2" coordorigin="7395,4881" coordsize="369,0" path="m7395,4881l7764,4881e" filled="f" stroked="t" strokeweight=".239324pt" strokecolor="#000000">
                <v:path arrowok="t"/>
              </v:shape>
            </v:group>
            <v:group style="position:absolute;left:7759;top:4881;width:579;height:2" coordorigin="7759,4881" coordsize="579,2">
              <v:shape style="position:absolute;left:7759;top:4881;width:579;height:2" coordorigin="7759,4881" coordsize="579,0" path="m7759,4881l8338,4881e" filled="f" stroked="t" strokeweight=".239324pt" strokecolor="#676767">
                <v:path arrowok="t"/>
              </v:shape>
            </v:group>
            <v:group style="position:absolute;left:8587;top:4850;width:1015;height:2" coordorigin="8587,4850" coordsize="1015,2">
              <v:shape style="position:absolute;left:8587;top:4850;width:1015;height:2" coordorigin="8587,4850" coordsize="1015,0" path="m8587,4850l9602,4850e" filled="f" stroked="t" strokeweight=".239324pt" strokecolor="#878787">
                <v:path arrowok="t"/>
              </v:shape>
            </v:group>
            <v:group style="position:absolute;left:9573;top:4881;width:1939;height:2" coordorigin="9573,4881" coordsize="1939,2">
              <v:shape style="position:absolute;left:9573;top:4881;width:1939;height:2" coordorigin="9573,4881" coordsize="1939,0" path="m9573,4881l11512,4881e" filled="f" stroked="t" strokeweight=".239324pt" strokecolor="#5B5B5B">
                <v:path arrowok="t"/>
              </v:shape>
            </v:group>
            <v:group style="position:absolute;left:4944;top:5087;width:2499;height:2" coordorigin="4944,5087" coordsize="2499,2">
              <v:shape style="position:absolute;left:4944;top:5087;width:2499;height:2" coordorigin="4944,5087" coordsize="2499,0" path="m4944,5087l7443,5087e" filled="f" stroked="t" strokeweight=".717973pt" strokecolor="#808080">
                <v:path arrowok="t"/>
              </v:shape>
            </v:group>
            <v:group style="position:absolute;left:7366;top:5082;width:1000;height:2" coordorigin="7366,5082" coordsize="1000,2">
              <v:shape style="position:absolute;left:7366;top:5082;width:1000;height:2" coordorigin="7366,5082" coordsize="1000,0" path="m7366,5082l8367,5082e" filled="f" stroked="t" strokeweight=".478649pt" strokecolor="#646464">
                <v:path arrowok="t"/>
              </v:shape>
            </v:group>
            <v:group style="position:absolute;left:8309;top:5082;width:3212;height:2" coordorigin="8309,5082" coordsize="3212,2">
              <v:shape style="position:absolute;left:8309;top:5082;width:3212;height:2" coordorigin="8309,5082" coordsize="3212,0" path="m8309,5082l11521,5082e" filled="f" stroked="t" strokeweight=".717973pt" strokecolor="#838383">
                <v:path arrowok="t"/>
              </v:shape>
            </v:group>
            <v:group style="position:absolute;left:11516;top:4852;width:2;height:738" coordorigin="11516,4852" coordsize="2,738">
              <v:shape style="position:absolute;left:11516;top:4852;width:2;height:738" coordorigin="11516,4852" coordsize="0,738" path="m11516,5590l11516,4852e" filled="f" stroked="t" strokeweight=".478649pt" strokecolor="#4F4F4F">
                <v:path arrowok="t"/>
              </v:shape>
            </v:group>
            <v:group style="position:absolute;left:2412;top:5044;width:2;height:297" coordorigin="2412,5044" coordsize="2,297">
              <v:shape style="position:absolute;left:2412;top:5044;width:2;height:297" coordorigin="2412,5044" coordsize="0,297" path="m2412,5341l2412,5044e" filled="f" stroked="t" strokeweight=".478649pt" strokecolor="#3B3B3B">
                <v:path arrowok="t"/>
              </v:shape>
            </v:group>
            <v:group style="position:absolute;left:4944;top:5327;width:2738;height:2" coordorigin="4944,5327" coordsize="2738,2">
              <v:shape style="position:absolute;left:4944;top:5327;width:2738;height:2" coordorigin="4944,5327" coordsize="2738,0" path="m4944,5327l7682,5327e" filled="f" stroked="t" strokeweight=".717973pt" strokecolor="#747474">
                <v:path arrowok="t"/>
              </v:shape>
            </v:group>
            <v:group style="position:absolute;left:7366;top:5322;width:1000;height:2" coordorigin="7366,5322" coordsize="1000,2">
              <v:shape style="position:absolute;left:7366;top:5322;width:1000;height:2" coordorigin="7366,5322" coordsize="1000,0" path="m7366,5322l8367,5322e" filled="f" stroked="t" strokeweight=".478649pt" strokecolor="#676767">
                <v:path arrowok="t"/>
              </v:shape>
            </v:group>
            <v:group style="position:absolute;left:8309;top:5322;width:3212;height:2" coordorigin="8309,5322" coordsize="3212,2">
              <v:shape style="position:absolute;left:8309;top:5322;width:3212;height:2" coordorigin="8309,5322" coordsize="3212,0" path="m8309,5322l11521,5322e" filled="f" stroked="t" strokeweight=".717973pt" strokecolor="#7C7C7C">
                <v:path arrowok="t"/>
              </v:shape>
            </v:group>
            <v:group style="position:absolute;left:2408;top:5566;width:1493;height:2" coordorigin="2408,5566" coordsize="1493,2">
              <v:shape style="position:absolute;left:2408;top:5566;width:1493;height:2" coordorigin="2408,5566" coordsize="1493,0" path="m2408,5566l3901,5566e" filled="f" stroked="t" strokeweight=".957298pt" strokecolor="#777777">
                <v:path arrowok="t"/>
              </v:shape>
            </v:group>
            <v:group style="position:absolute;left:3844;top:5566;width:895;height:2" coordorigin="3844,5566" coordsize="895,2">
              <v:shape style="position:absolute;left:3844;top:5566;width:895;height:2" coordorigin="3844,5566" coordsize="895,0" path="m3844,5566l4739,5566e" filled="f" stroked="t" strokeweight=".478649pt" strokecolor="#575757">
                <v:path arrowok="t"/>
              </v:shape>
            </v:group>
            <v:group style="position:absolute;left:4681;top:5566;width:302;height:2" coordorigin="4681,5566" coordsize="302,2">
              <v:shape style="position:absolute;left:4681;top:5566;width:302;height:2" coordorigin="4681,5566" coordsize="302,0" path="m4681,5566l4983,5566e" filled="f" stroked="t" strokeweight=".478649pt" strokecolor="#3F3F3F">
                <v:path arrowok="t"/>
              </v:shape>
            </v:group>
            <v:group style="position:absolute;left:4911;top:5564;width:6610;height:2" coordorigin="4911,5564" coordsize="6610,2">
              <v:shape style="position:absolute;left:4911;top:5564;width:6610;height:2" coordorigin="4911,5564" coordsize="6610,0" path="m4911,5564l11521,5564e" filled="f" stroked="t" strokeweight=".717973pt" strokecolor="#777777">
                <v:path arrowok="t"/>
              </v:shape>
            </v:group>
            <v:group style="position:absolute;left:464;top:5806;width:766;height:2" coordorigin="464,5806" coordsize="766,2">
              <v:shape style="position:absolute;left:464;top:5806;width:766;height:2" coordorigin="464,5806" coordsize="766,0" path="m464,5806l1230,5806e" filled="f" stroked="t" strokeweight=".478649pt" strokecolor="#5B5B5B">
                <v:path arrowok="t"/>
              </v:shape>
            </v:group>
            <v:group style="position:absolute;left:1173;top:5809;width:3566;height:2" coordorigin="1173,5809" coordsize="3566,2">
              <v:shape style="position:absolute;left:1173;top:5809;width:3566;height:2" coordorigin="1173,5809" coordsize="3566,0" path="m1173,5809l4739,5809e" filled="f" stroked="t" strokeweight=".957298pt" strokecolor="#808080">
                <v:path arrowok="t"/>
              </v:shape>
            </v:group>
            <v:group style="position:absolute;left:4681;top:5806;width:302;height:2" coordorigin="4681,5806" coordsize="302,2">
              <v:shape style="position:absolute;left:4681;top:5806;width:302;height:2" coordorigin="4681,5806" coordsize="302,0" path="m4681,5806l4983,5806e" filled="f" stroked="t" strokeweight=".478649pt" strokecolor="#575757">
                <v:path arrowok="t"/>
              </v:shape>
            </v:group>
            <v:group style="position:absolute;left:4954;top:4411;width:2;height:1851" coordorigin="4954,4411" coordsize="2,1851">
              <v:shape style="position:absolute;left:4954;top:4411;width:2;height:1851" coordorigin="4954,4411" coordsize="0,1851" path="m4954,6262l4954,4411e" filled="f" stroked="t" strokeweight=".957298pt" strokecolor="#5B5B5B">
                <v:path arrowok="t"/>
              </v:shape>
            </v:group>
            <v:group style="position:absolute;left:4911;top:5806;width:3552;height:2" coordorigin="4911,5806" coordsize="3552,2">
              <v:shape style="position:absolute;left:4911;top:5806;width:3552;height:2" coordorigin="4911,5806" coordsize="3552,0" path="m4911,5806l8463,5806e" filled="f" stroked="t" strokeweight=".717973pt" strokecolor="#747474">
                <v:path arrowok="t"/>
              </v:shape>
            </v:group>
            <v:group style="position:absolute;left:8309;top:5806;width:1292;height:2" coordorigin="8309,5806" coordsize="1292,2">
              <v:shape style="position:absolute;left:8309;top:5806;width:1292;height:2" coordorigin="8309,5806" coordsize="1292,0" path="m8309,5806l9602,5806e" filled="f" stroked="t" strokeweight=".478649pt" strokecolor="#606060">
                <v:path arrowok="t"/>
              </v:shape>
            </v:group>
            <v:group style="position:absolute;left:9544;top:5804;width:1982;height:2" coordorigin="9544,5804" coordsize="1982,2">
              <v:shape style="position:absolute;left:9544;top:5804;width:1982;height:2" coordorigin="9544,5804" coordsize="1982,0" path="m9544,5804l11526,5804e" filled="f" stroked="t" strokeweight=".478649pt" strokecolor="#777777">
                <v:path arrowok="t"/>
              </v:shape>
            </v:group>
            <v:group style="position:absolute;left:7759;top:5792;width:2;height:796" coordorigin="7759,5792" coordsize="2,796">
              <v:shape style="position:absolute;left:7759;top:5792;width:2;height:796" coordorigin="7759,5792" coordsize="0,796" path="m7759,6588l7759,5792e" filled="f" stroked="t" strokeweight=".239324pt" strokecolor="#777777">
                <v:path arrowok="t"/>
              </v:shape>
            </v:group>
            <v:group style="position:absolute;left:474;top:6017;width:2;height:273" coordorigin="474,6017" coordsize="2,273">
              <v:shape style="position:absolute;left:474;top:6017;width:2;height:273" coordorigin="474,6017" coordsize="0,273" path="m474,6290l474,6017e" filled="f" stroked="t" strokeweight=".957298pt" strokecolor="#747474">
                <v:path arrowok="t"/>
              </v:shape>
            </v:group>
            <v:group style="position:absolute;left:2415;top:5284;width:2;height:2047" coordorigin="2415,5284" coordsize="2,2047">
              <v:shape style="position:absolute;left:2415;top:5284;width:2;height:2047" coordorigin="2415,5284" coordsize="0,2047" path="m2415,7331l2415,5284e" filled="f" stroked="t" strokeweight=".957298pt" strokecolor="#6B6B6B">
                <v:path arrowok="t"/>
              </v:shape>
            </v:group>
            <v:group style="position:absolute;left:2403;top:6278;width:2365;height:2" coordorigin="2403,6278" coordsize="2365,2">
              <v:shape style="position:absolute;left:2403;top:6278;width:2365;height:2" coordorigin="2403,6278" coordsize="2365,0" path="m2403,6278l4767,6278e" filled="f" stroked="t" strokeweight=".957298pt" strokecolor="#808080">
                <v:path arrowok="t"/>
              </v:shape>
            </v:group>
            <v:group style="position:absolute;left:4681;top:6278;width:1795;height:2" coordorigin="4681,6278" coordsize="1795,2">
              <v:shape style="position:absolute;left:4681;top:6278;width:1795;height:2" coordorigin="4681,6278" coordsize="1795,0" path="m4681,6278l6476,6278e" filled="f" stroked="t" strokeweight=".478649pt" strokecolor="#646464">
                <v:path arrowok="t"/>
              </v:shape>
            </v:group>
            <v:group style="position:absolute;left:4952;top:5610;width:2;height:988" coordorigin="4952,5610" coordsize="2,988">
              <v:shape style="position:absolute;left:4952;top:5610;width:2;height:988" coordorigin="4952,5610" coordsize="0,988" path="m4952,6597l4952,5610e" filled="f" stroked="t" strokeweight=".957298pt" strokecolor="#747474">
                <v:path arrowok="t"/>
              </v:shape>
            </v:group>
            <v:group style="position:absolute;left:6419;top:6276;width:2159;height:2" coordorigin="6419,6276" coordsize="2159,2">
              <v:shape style="position:absolute;left:6419;top:6276;width:2159;height:2" coordorigin="6419,6276" coordsize="2159,0" path="m6419,6276l8577,6276e" filled="f" stroked="t" strokeweight=".957298pt" strokecolor="#808080">
                <v:path arrowok="t"/>
              </v:shape>
            </v:group>
            <v:group style="position:absolute;left:8309;top:6276;width:842;height:2" coordorigin="8309,6276" coordsize="842,2">
              <v:shape style="position:absolute;left:8309;top:6276;width:842;height:2" coordorigin="8309,6276" coordsize="842,0" path="m8309,6276l9152,6276e" filled="f" stroked="t" strokeweight=".478649pt" strokecolor="#707070">
                <v:path arrowok="t"/>
              </v:shape>
            </v:group>
            <v:group style="position:absolute;left:9094;top:6276;width:507;height:2" coordorigin="9094,6276" coordsize="507,2">
              <v:shape style="position:absolute;left:9094;top:6276;width:507;height:2" coordorigin="9094,6276" coordsize="507,0" path="m9094,6276l9602,6276e" filled="f" stroked="t" strokeweight=".478649pt" strokecolor="#4F4F4F">
                <v:path arrowok="t"/>
              </v:shape>
            </v:group>
            <v:group style="position:absolute;left:9544;top:6276;width:1986;height:2" coordorigin="9544,6276" coordsize="1986,2">
              <v:shape style="position:absolute;left:9544;top:6276;width:1986;height:2" coordorigin="9544,6276" coordsize="1986,0" path="m9544,6276l11531,6276e" filled="f" stroked="t" strokeweight=".478649pt" strokecolor="#6B6B6B">
                <v:path arrowok="t"/>
              </v:shape>
            </v:group>
            <v:group style="position:absolute;left:2403;top:6590;width:3360;height:2" coordorigin="2403,6590" coordsize="3360,2">
              <v:shape style="position:absolute;left:2403;top:6590;width:3360;height:2" coordorigin="2403,6590" coordsize="3360,0" path="m2403,6590l5763,6590e" filled="f" stroked="t" strokeweight=".478649pt" strokecolor="#707070">
                <v:path arrowok="t"/>
              </v:shape>
            </v:group>
            <v:group style="position:absolute;left:5686;top:6590;width:2106;height:2" coordorigin="5686,6590" coordsize="2106,2">
              <v:shape style="position:absolute;left:5686;top:6590;width:2106;height:2" coordorigin="5686,6590" coordsize="2106,0" path="m5686,6590l7792,6590e" filled="f" stroked="t" strokeweight=".957298pt" strokecolor="#838383">
                <v:path arrowok="t"/>
              </v:shape>
            </v:group>
            <v:group style="position:absolute;left:7730;top:6590;width:1422;height:2" coordorigin="7730,6590" coordsize="1422,2">
              <v:shape style="position:absolute;left:7730;top:6590;width:1422;height:2" coordorigin="7730,6590" coordsize="1422,0" path="m7730,6590l9152,6590e" filled="f" stroked="t" strokeweight=".478649pt" strokecolor="#676767">
                <v:path arrowok="t"/>
              </v:shape>
            </v:group>
            <v:group style="position:absolute;left:9094;top:6588;width:2432;height:2" coordorigin="9094,6588" coordsize="2432,2">
              <v:shape style="position:absolute;left:9094;top:6588;width:2432;height:2" coordorigin="9094,6588" coordsize="2432,0" path="m9094,6588l11526,6588e" filled="f" stroked="t" strokeweight=".957298pt" strokecolor="#838383">
                <v:path arrowok="t"/>
              </v:shape>
            </v:group>
            <v:group style="position:absolute;left:469;top:6830;width:4504;height:2" coordorigin="469,6830" coordsize="4504,2">
              <v:shape style="position:absolute;left:469;top:6830;width:4504;height:2" coordorigin="469,6830" coordsize="4504,0" path="m469,6830l4973,6830e" filled="f" stroked="t" strokeweight=".957298pt" strokecolor="#777777">
                <v:path arrowok="t"/>
              </v:shape>
            </v:group>
            <v:group style="position:absolute;left:4916;top:6832;width:847;height:2" coordorigin="4916,6832" coordsize="847,2">
              <v:shape style="position:absolute;left:4916;top:6832;width:847;height:2" coordorigin="4916,6832" coordsize="847,0" path="m4916,6832l5763,6832e" filled="f" stroked="t" strokeweight=".478649pt" strokecolor="#545454">
                <v:path arrowok="t"/>
              </v:shape>
            </v:group>
            <v:group style="position:absolute;left:5705;top:6832;width:2872;height:2" coordorigin="5705,6832" coordsize="2872,2">
              <v:shape style="position:absolute;left:5705;top:6832;width:2872;height:2" coordorigin="5705,6832" coordsize="2872,0" path="m5705,6832l8577,6832e" filled="f" stroked="t" strokeweight=".717973pt" strokecolor="#7C7C7C">
                <v:path arrowok="t"/>
              </v:shape>
            </v:group>
            <v:group style="position:absolute;left:8309;top:6832;width:1292;height:2" coordorigin="8309,6832" coordsize="1292,2">
              <v:shape style="position:absolute;left:8309;top:6832;width:1292;height:2" coordorigin="8309,6832" coordsize="1292,0" path="m8309,6832l9602,6832e" filled="f" stroked="t" strokeweight=".478649pt" strokecolor="#6B6B6B">
                <v:path arrowok="t"/>
              </v:shape>
            </v:group>
            <v:group style="position:absolute;left:9544;top:6830;width:1982;height:2" coordorigin="9544,6830" coordsize="1982,2">
              <v:shape style="position:absolute;left:9544;top:6830;width:1982;height:2" coordorigin="9544,6830" coordsize="1982,0" path="m9544,6830l11526,6830e" filled="f" stroked="t" strokeweight=".957298pt" strokecolor="#878787">
                <v:path arrowok="t"/>
              </v:shape>
            </v:group>
            <v:group style="position:absolute;left:469;top:7304;width:2556;height:2" coordorigin="469,7304" coordsize="2556,2">
              <v:shape style="position:absolute;left:469;top:7304;width:2556;height:2" coordorigin="469,7304" coordsize="2556,0" path="m469,7304l3025,7304e" filled="f" stroked="t" strokeweight=".478649pt" strokecolor="#5B5B5B">
                <v:path arrowok="t"/>
              </v:shape>
            </v:group>
            <v:group style="position:absolute;left:2968;top:7304;width:8084;height:2" coordorigin="2968,7304" coordsize="8084,2">
              <v:shape style="position:absolute;left:2968;top:7304;width:8084;height:2" coordorigin="2968,7304" coordsize="8084,0" path="m2968,7304l11052,7304e" filled="f" stroked="t" strokeweight=".717973pt" strokecolor="#777777">
                <v:path arrowok="t"/>
              </v:shape>
            </v:group>
            <v:group style="position:absolute;left:6419;top:7307;width:1005;height:2" coordorigin="6419,7307" coordsize="1005,2">
              <v:shape style="position:absolute;left:6419;top:7307;width:1005;height:2" coordorigin="6419,7307" coordsize="1005,0" path="m6419,7307l7424,7307e" filled="f" stroked="t" strokeweight=".478649pt" strokecolor="#545454">
                <v:path arrowok="t"/>
              </v:shape>
            </v:group>
            <v:group style="position:absolute;left:9544;top:7302;width:1982;height:2" coordorigin="9544,7302" coordsize="1982,2">
              <v:shape style="position:absolute;left:9544;top:7302;width:1982;height:2" coordorigin="9544,7302" coordsize="1982,0" path="m9544,7302l11526,7302e" filled="f" stroked="t" strokeweight=".478649pt" strokecolor="#606060">
                <v:path arrowok="t"/>
              </v:shape>
            </v:group>
            <v:group style="position:absolute;left:2417;top:7259;width:2;height:1491" coordorigin="2417,7259" coordsize="2,1491">
              <v:shape style="position:absolute;left:2417;top:7259;width:2;height:1491" coordorigin="2417,7259" coordsize="0,1491" path="m2417,8750l2417,7259e" filled="f" stroked="t" strokeweight=".478649pt" strokecolor="#444444">
                <v:path arrowok="t"/>
              </v:shape>
            </v:group>
            <v:group style="position:absolute;left:4954;top:7297;width:2;height:786" coordorigin="4954,7297" coordsize="2,786">
              <v:shape style="position:absolute;left:4954;top:7297;width:2;height:786" coordorigin="4954,7297" coordsize="0,786" path="m4954,8084l4954,7297e" filled="f" stroked="t" strokeweight=".717973pt" strokecolor="#3F3F3F">
                <v:path arrowok="t"/>
              </v:shape>
            </v:group>
            <v:group style="position:absolute;left:4949;top:7544;width:6577;height:2" coordorigin="4949,7544" coordsize="6577,2">
              <v:shape style="position:absolute;left:4949;top:7544;width:6577;height:2" coordorigin="4949,7544" coordsize="6577,0" path="m4949,7544l11526,7544e" filled="f" stroked="t" strokeweight=".717973pt" strokecolor="#808080">
                <v:path arrowok="t"/>
              </v:shape>
            </v:group>
            <v:group style="position:absolute;left:11521;top:7259;width:2;height:1093" coordorigin="11521,7259" coordsize="2,1093">
              <v:shape style="position:absolute;left:11521;top:7259;width:2;height:1093" coordorigin="11521,7259" coordsize="0,1093" path="m11521,8352l11521,7259e" filled="f" stroked="t" strokeweight=".478649pt" strokecolor="#484848">
                <v:path arrowok="t"/>
              </v:shape>
            </v:group>
            <v:group style="position:absolute;left:474;top:7508;width:2;height:292" coordorigin="474,7508" coordsize="2,292">
              <v:shape style="position:absolute;left:474;top:7508;width:2;height:292" coordorigin="474,7508" coordsize="0,292" path="m474,7801l474,7508e" filled="f" stroked="t" strokeweight=".478649pt" strokecolor="#383838">
                <v:path arrowok="t"/>
              </v:shape>
            </v:group>
            <v:group style="position:absolute;left:4949;top:7789;width:6577;height:2" coordorigin="4949,7789" coordsize="6577,2">
              <v:shape style="position:absolute;left:4949;top:7789;width:6577;height:2" coordorigin="4949,7789" coordsize="6577,0" path="m4949,7789l11526,7789e" filled="f" stroked="t" strokeweight=".957298pt" strokecolor="#808080">
                <v:path arrowok="t"/>
              </v:shape>
            </v:group>
            <v:group style="position:absolute;left:7730;top:7786;width:637;height:2" coordorigin="7730,7786" coordsize="637,2">
              <v:shape style="position:absolute;left:7730;top:7786;width:637;height:2" coordorigin="7730,7786" coordsize="637,0" path="m7730,7786l8367,7786e" filled="f" stroked="t" strokeweight=".478649pt" strokecolor="#5B5B5B">
                <v:path arrowok="t"/>
              </v:shape>
            </v:group>
            <v:group style="position:absolute;left:469;top:8072;width:2556;height:2" coordorigin="469,8072" coordsize="2556,2">
              <v:shape style="position:absolute;left:469;top:8072;width:2556;height:2" coordorigin="469,8072" coordsize="2556,0" path="m469,8072l3025,8072e" filled="f" stroked="t" strokeweight=".478649pt" strokecolor="#646464">
                <v:path arrowok="t"/>
              </v:shape>
            </v:group>
            <v:group style="position:absolute;left:2929;top:8072;width:3547;height:2" coordorigin="2929,8072" coordsize="3547,2">
              <v:shape style="position:absolute;left:2929;top:8072;width:3547;height:2" coordorigin="2929,8072" coordsize="3547,0" path="m2929,8072l6476,8072e" filled="f" stroked="t" strokeweight=".957298pt" strokecolor="#808080">
                <v:path arrowok="t"/>
              </v:shape>
            </v:group>
            <v:group style="position:absolute;left:6419;top:8074;width:1005;height:2" coordorigin="6419,8074" coordsize="1005,2">
              <v:shape style="position:absolute;left:6419;top:8074;width:1005;height:2" coordorigin="6419,8074" coordsize="1005,0" path="m6419,8074l7424,8074e" filled="f" stroked="t" strokeweight=".478649pt" strokecolor="#545454">
                <v:path arrowok="t"/>
              </v:shape>
            </v:group>
            <v:group style="position:absolute;left:7366;top:8072;width:2235;height:2" coordorigin="7366,8072" coordsize="2235,2">
              <v:shape style="position:absolute;left:7366;top:8072;width:2235;height:2" coordorigin="7366,8072" coordsize="2235,0" path="m7366,8072l9602,8072e" filled="f" stroked="t" strokeweight=".957298pt" strokecolor="#838383">
                <v:path arrowok="t"/>
              </v:shape>
            </v:group>
            <v:group style="position:absolute;left:9544;top:8069;width:1982;height:2" coordorigin="9544,8069" coordsize="1982,2">
              <v:shape style="position:absolute;left:9544;top:8069;width:1982;height:2" coordorigin="9544,8069" coordsize="1982,0" path="m9544,8069l11526,8069e" filled="f" stroked="t" strokeweight=".478649pt" strokecolor="#676767">
                <v:path arrowok="t"/>
              </v:shape>
            </v:group>
            <v:group style="position:absolute;left:464;top:8772;width:2992;height:2" coordorigin="464,8772" coordsize="2992,2">
              <v:shape style="position:absolute;left:464;top:8772;width:2992;height:2" coordorigin="464,8772" coordsize="2992,0" path="m464,8772l3456,8772e" filled="f" stroked="t" strokeweight=".478649pt" strokecolor="#545454">
                <v:path arrowok="t"/>
              </v:shape>
            </v:group>
            <v:group style="position:absolute;left:474;top:6300;width:2;height:7034" coordorigin="474,6300" coordsize="2,7034">
              <v:shape style="position:absolute;left:474;top:6300;width:2;height:7034" coordorigin="474,6300" coordsize="0,7034" path="m474,13334l474,6300e" filled="f" stroked="t" strokeweight=".957298pt" strokecolor="#5B5B5B">
                <v:path arrowok="t"/>
              </v:shape>
            </v:group>
            <v:group style="position:absolute;left:2415;top:8295;width:2;height:7360" coordorigin="2415,8295" coordsize="2,7360">
              <v:shape style="position:absolute;left:2415;top:8295;width:2;height:7360" coordorigin="2415,8295" coordsize="0,7360" path="m2415,15654l2415,8295e" filled="f" stroked="t" strokeweight=".478649pt" strokecolor="#575757">
                <v:path arrowok="t"/>
              </v:shape>
            </v:group>
            <v:group style="position:absolute;left:3398;top:8776;width:8132;height:2" coordorigin="3398,8776" coordsize="8132,2">
              <v:shape style="position:absolute;left:3398;top:8776;width:8132;height:2" coordorigin="3398,8776" coordsize="8132,0" path="m3398,8776l11531,8776e" filled="f" stroked="t" strokeweight=".717973pt" strokecolor="#808080">
                <v:path arrowok="t"/>
              </v:shape>
            </v:group>
            <v:group style="position:absolute;left:6294;top:8779;width:541;height:2" coordorigin="6294,8779" coordsize="541,2">
              <v:shape style="position:absolute;left:6294;top:8779;width:541;height:2" coordorigin="6294,8779" coordsize="541,0" path="m6294,8779l6835,8779e" filled="f" stroked="t" strokeweight=".957298pt" strokecolor="#939393">
                <v:path arrowok="t"/>
              </v:shape>
            </v:group>
            <v:group style="position:absolute;left:6763;top:8774;width:1603;height:2" coordorigin="6763,8774" coordsize="1603,2">
              <v:shape style="position:absolute;left:6763;top:8774;width:1603;height:2" coordorigin="6763,8774" coordsize="1603,0" path="m6763,8774l8367,8774e" filled="f" stroked="t" strokeweight=".478649pt" strokecolor="#646464">
                <v:path arrowok="t"/>
              </v:shape>
            </v:group>
            <v:group style="position:absolute;left:11526;top:8295;width:2;height:3864" coordorigin="11526,8295" coordsize="2,3864">
              <v:shape style="position:absolute;left:11526;top:8295;width:2;height:3864" coordorigin="11526,8295" coordsize="0,3864" path="m11526,12159l11526,8295e" filled="f" stroked="t" strokeweight=".717973pt" strokecolor="#747474">
                <v:path arrowok="t"/>
              </v:shape>
            </v:group>
            <v:group style="position:absolute;left:464;top:10092;width:9353;height:2" coordorigin="464,10092" coordsize="9353,2">
              <v:shape style="position:absolute;left:464;top:10092;width:9353;height:2" coordorigin="464,10092" coordsize="9353,0" path="m464,10092l9817,10092e" filled="f" stroked="t" strokeweight=".717973pt" strokecolor="#7C7C7C">
                <v:path arrowok="t"/>
              </v:shape>
            </v:group>
            <v:group style="position:absolute;left:7792;top:10095;width:3738;height:2" coordorigin="7792,10095" coordsize="3738,2">
              <v:shape style="position:absolute;left:7792;top:10095;width:3738;height:2" coordorigin="7792,10095" coordsize="3738,0" path="m7792,10095l11531,10095e" filled="f" stroked="t" strokeweight=".478649pt" strokecolor="#7C7C7C">
                <v:path arrowok="t"/>
              </v:shape>
            </v:group>
            <v:group style="position:absolute;left:474;top:10332;width:5289;height:2" coordorigin="474,10332" coordsize="5289,2">
              <v:shape style="position:absolute;left:474;top:10332;width:5289;height:2" coordorigin="474,10332" coordsize="5289,0" path="m474,10332l5763,10332e" filled="f" stroked="t" strokeweight=".957298pt" strokecolor="#838383">
                <v:path arrowok="t"/>
              </v:shape>
            </v:group>
            <v:group style="position:absolute;left:5705;top:10335;width:771;height:2" coordorigin="5705,10335" coordsize="771,2">
              <v:shape style="position:absolute;left:5705;top:10335;width:771;height:2" coordorigin="5705,10335" coordsize="771,0" path="m5705,10335l6476,10335e" filled="f" stroked="t" strokeweight=".717973pt" strokecolor="#777777">
                <v:path arrowok="t"/>
              </v:shape>
            </v:group>
            <v:group style="position:absolute;left:6419;top:10337;width:1369;height:2" coordorigin="6419,10337" coordsize="1369,2">
              <v:shape style="position:absolute;left:6419;top:10337;width:1369;height:2" coordorigin="6419,10337" coordsize="1369,0" path="m6419,10337l7788,10337e" filled="f" stroked="t" strokeweight=".478649pt" strokecolor="#4F4F4F">
                <v:path arrowok="t"/>
              </v:shape>
            </v:group>
            <v:group style="position:absolute;left:7730;top:10335;width:3800;height:2" coordorigin="7730,10335" coordsize="3800,2">
              <v:shape style="position:absolute;left:7730;top:10335;width:3800;height:2" coordorigin="7730,10335" coordsize="3800,0" path="m7730,10335l11531,10335e" filled="f" stroked="t" strokeweight=".717973pt" strokecolor="#777777">
                <v:path arrowok="t"/>
              </v:shape>
            </v:group>
            <v:group style="position:absolute;left:483;top:10289;width:2;height:5360" coordorigin="483,10289" coordsize="2,5360">
              <v:shape style="position:absolute;left:483;top:10289;width:2;height:5360" coordorigin="483,10289" coordsize="0,5360" path="m483,15649l483,10289e" filled="f" stroked="t" strokeweight=".717973pt" strokecolor="#646464">
                <v:path arrowok="t"/>
              </v:shape>
            </v:group>
            <v:group style="position:absolute;left:474;top:10574;width:6002;height:2" coordorigin="474,10574" coordsize="6002,2">
              <v:shape style="position:absolute;left:474;top:10574;width:6002;height:2" coordorigin="474,10574" coordsize="6002,0" path="m474,10574l6476,10574e" filled="f" stroked="t" strokeweight=".717973pt" strokecolor="#7C7C7C">
                <v:path arrowok="t"/>
              </v:shape>
            </v:group>
            <v:group style="position:absolute;left:6419;top:10577;width:1369;height:2" coordorigin="6419,10577" coordsize="1369,2">
              <v:shape style="position:absolute;left:6419;top:10577;width:1369;height:2" coordorigin="6419,10577" coordsize="1369,0" path="m6419,10577l7788,10577e" filled="f" stroked="t" strokeweight=".478649pt" strokecolor="#575757">
                <v:path arrowok="t"/>
              </v:shape>
            </v:group>
            <v:group style="position:absolute;left:7730;top:10574;width:3800;height:2" coordorigin="7730,10574" coordsize="3800,2">
              <v:shape style="position:absolute;left:7730;top:10574;width:3800;height:2" coordorigin="7730,10574" coordsize="3800,0" path="m7730,10574l11531,10574e" filled="f" stroked="t" strokeweight=".717973pt" strokecolor="#808080">
                <v:path arrowok="t"/>
              </v:shape>
            </v:group>
            <v:group style="position:absolute;left:11526;top:10289;width:2;height:782" coordorigin="11526,10289" coordsize="2,782">
              <v:shape style="position:absolute;left:11526;top:10289;width:2;height:782" coordorigin="11526,10289" coordsize="0,782" path="m11526,11071l11526,10289e" filled="f" stroked="t" strokeweight=".478649pt" strokecolor="#545454">
                <v:path arrowok="t"/>
              </v:shape>
            </v:group>
            <v:group style="position:absolute;left:469;top:11044;width:2274;height:2" coordorigin="469,11044" coordsize="2274,2">
              <v:shape style="position:absolute;left:469;top:11044;width:2274;height:2" coordorigin="469,11044" coordsize="2274,0" path="m469,11044l2743,11044e" filled="f" stroked="t" strokeweight=".478649pt" strokecolor="#6B6B6B">
                <v:path arrowok="t"/>
              </v:shape>
            </v:group>
            <v:group style="position:absolute;left:2685;top:11044;width:3791;height:2" coordorigin="2685,11044" coordsize="3791,2">
              <v:shape style="position:absolute;left:2685;top:11044;width:3791;height:2" coordorigin="2685,11044" coordsize="3791,0" path="m2685,11044l6476,11044e" filled="f" stroked="t" strokeweight=".957298pt" strokecolor="#838383">
                <v:path arrowok="t"/>
              </v:shape>
            </v:group>
            <v:group style="position:absolute;left:6419;top:11047;width:1369;height:2" coordorigin="6419,11047" coordsize="1369,2">
              <v:shape style="position:absolute;left:6419;top:11047;width:1369;height:2" coordorigin="6419,11047" coordsize="1369,0" path="m6419,11047l7788,11047e" filled="f" stroked="t" strokeweight=".478649pt" strokecolor="#5B5B5B">
                <v:path arrowok="t"/>
              </v:shape>
            </v:group>
            <v:group style="position:absolute;left:7730;top:11044;width:3800;height:2" coordorigin="7730,11044" coordsize="3800,2">
              <v:shape style="position:absolute;left:7730;top:11044;width:3800;height:2" coordorigin="7730,11044" coordsize="3800,0" path="m7730,11044l11531,11044e" filled="f" stroked="t" strokeweight=".957298pt" strokecolor="#838383">
                <v:path arrowok="t"/>
              </v:shape>
            </v:group>
            <v:group style="position:absolute;left:469;top:11284;width:1953;height:2" coordorigin="469,11284" coordsize="1953,2">
              <v:shape style="position:absolute;left:469;top:11284;width:1953;height:2" coordorigin="469,11284" coordsize="1953,0" path="m469,11284l2422,11284e" filled="f" stroked="t" strokeweight=".478649pt" strokecolor="#606060">
                <v:path arrowok="t"/>
              </v:shape>
            </v:group>
            <v:group style="position:absolute;left:1761;top:11284;width:5662;height:2" coordorigin="1761,11284" coordsize="5662,2">
              <v:shape style="position:absolute;left:1761;top:11284;width:5662;height:2" coordorigin="1761,11284" coordsize="5662,0" path="m1761,11284l7424,11284e" filled="f" stroked="t" strokeweight=".717973pt" strokecolor="#7C7C7C">
                <v:path arrowok="t"/>
              </v:shape>
            </v:group>
            <v:group style="position:absolute;left:7366;top:11286;width:421;height:2" coordorigin="7366,11286" coordsize="421,2">
              <v:shape style="position:absolute;left:7366;top:11286;width:421;height:2" coordorigin="7366,11286" coordsize="421,0" path="m7366,11286l7788,11286e" filled="f" stroked="t" strokeweight=".478649pt" strokecolor="#4F4F4F">
                <v:path arrowok="t"/>
              </v:shape>
            </v:group>
            <v:group style="position:absolute;left:7730;top:11286;width:637;height:2" coordorigin="7730,11286" coordsize="637,2">
              <v:shape style="position:absolute;left:7730;top:11286;width:637;height:2" coordorigin="7730,11286" coordsize="637,0" path="m7730,11286l8367,11286e" filled="f" stroked="t" strokeweight=".478649pt" strokecolor="#707070">
                <v:path arrowok="t"/>
              </v:shape>
            </v:group>
            <v:group style="position:absolute;left:8271;top:11286;width:3264;height:2" coordorigin="8271,11286" coordsize="3264,2">
              <v:shape style="position:absolute;left:8271;top:11286;width:3264;height:2" coordorigin="8271,11286" coordsize="3264,0" path="m8271,11286l11535,11286e" filled="f" stroked="t" strokeweight=".957298pt" strokecolor="#838383">
                <v:path arrowok="t"/>
              </v:shape>
            </v:group>
            <v:group style="position:absolute;left:469;top:11524;width:1953;height:2" coordorigin="469,11524" coordsize="1953,2">
              <v:shape style="position:absolute;left:469;top:11524;width:1953;height:2" coordorigin="469,11524" coordsize="1953,0" path="m469,11524l2422,11524e" filled="f" stroked="t" strokeweight=".478649pt" strokecolor="#646464">
                <v:path arrowok="t"/>
              </v:shape>
            </v:group>
            <v:group style="position:absolute;left:1201;top:11282;width:2;height:724" coordorigin="1201,11282" coordsize="2,724">
              <v:shape style="position:absolute;left:1201;top:11282;width:2;height:724" coordorigin="1201,11282" coordsize="0,724" path="m1201,12006l1201,11282e" filled="f" stroked="t" strokeweight=".239324pt" strokecolor="#646464">
                <v:path arrowok="t"/>
              </v:shape>
            </v:group>
            <v:group style="position:absolute;left:1747;top:11282;width:2;height:753" coordorigin="1747,11282" coordsize="2,753">
              <v:shape style="position:absolute;left:1747;top:11282;width:2;height:753" coordorigin="1747,11282" coordsize="0,753" path="m1747,12034l1747,11282e" filled="f" stroked="t" strokeweight=".478649pt" strokecolor="#444444">
                <v:path arrowok="t"/>
              </v:shape>
            </v:group>
            <v:group style="position:absolute;left:2360;top:11524;width:4116;height:2" coordorigin="2360,11524" coordsize="4116,2">
              <v:shape style="position:absolute;left:2360;top:11524;width:4116;height:2" coordorigin="2360,11524" coordsize="4116,0" path="m2360,11524l6476,11524e" filled="f" stroked="t" strokeweight=".957298pt" strokecolor="#808080">
                <v:path arrowok="t"/>
              </v:shape>
            </v:group>
            <v:group style="position:absolute;left:6419;top:11526;width:1369;height:2" coordorigin="6419,11526" coordsize="1369,2">
              <v:shape style="position:absolute;left:6419;top:11526;width:1369;height:2" coordorigin="6419,11526" coordsize="1369,0" path="m6419,11526l7788,11526e" filled="f" stroked="t" strokeweight=".478649pt" strokecolor="#575757">
                <v:path arrowok="t"/>
              </v:shape>
            </v:group>
            <v:group style="position:absolute;left:7400;top:11282;width:2;height:268" coordorigin="7400,11282" coordsize="2,268">
              <v:shape style="position:absolute;left:7400;top:11282;width:2;height:268" coordorigin="7400,11282" coordsize="0,268" path="m7400,11550l7400,11282e" filled="f" stroked="t" strokeweight=".957298pt" strokecolor="#747474">
                <v:path arrowok="t"/>
              </v:shape>
            </v:group>
            <v:group style="position:absolute;left:7730;top:11524;width:3805;height:2" coordorigin="7730,11524" coordsize="3805,2">
              <v:shape style="position:absolute;left:7730;top:11524;width:3805;height:2" coordorigin="7730,11524" coordsize="3805,0" path="m7730,11524l11535,11524e" filled="f" stroked="t" strokeweight=".957298pt" strokecolor="#838383">
                <v:path arrowok="t"/>
              </v:shape>
            </v:group>
            <v:group style="position:absolute;left:7407;top:11282;width:2;height:4373" coordorigin="7407,11282" coordsize="2,4373">
              <v:shape style="position:absolute;left:7407;top:11282;width:2;height:4373" coordorigin="7407,11282" coordsize="0,4373" path="m7407,15654l7407,11282e" filled="f" stroked="t" strokeweight=".717973pt" strokecolor="#606060">
                <v:path arrowok="t"/>
              </v:shape>
            </v:group>
            <v:group style="position:absolute;left:1201;top:12006;width:2;height:1203" coordorigin="1201,12006" coordsize="2,1203">
              <v:shape style="position:absolute;left:1201;top:12006;width:2;height:1203" coordorigin="1201,12006" coordsize="0,1203" path="m1201,13209l1201,12006e" filled="f" stroked="t" strokeweight=".239324pt" strokecolor="#000000">
                <v:path arrowok="t"/>
              </v:shape>
            </v:group>
            <v:group style="position:absolute;left:7405;top:11977;width:2;height:523" coordorigin="7405,11977" coordsize="2,523">
              <v:shape style="position:absolute;left:7405;top:11977;width:2;height:523" coordorigin="7405,11977" coordsize="0,523" path="m7405,12499l7405,11977e" filled="f" stroked="t" strokeweight=".478649pt" strokecolor="#3F3F3F">
                <v:path arrowok="t"/>
              </v:shape>
            </v:group>
            <v:group style="position:absolute;left:11528;top:11977;width:2;height:1808" coordorigin="11528,11977" coordsize="2,1808">
              <v:shape style="position:absolute;left:11528;top:11977;width:2;height:1808" coordorigin="11528,11977" coordsize="0,1808" path="m11528,13784l11528,11977e" filled="f" stroked="t" strokeweight=".478649pt" strokecolor="#5B5B5B">
                <v:path arrowok="t"/>
              </v:shape>
            </v:group>
            <v:group style="position:absolute;left:3879;top:12264;width:2;height:441" coordorigin="3879,12264" coordsize="2,441">
              <v:shape style="position:absolute;left:3879;top:12264;width:2;height:441" coordorigin="3879,12264" coordsize="0,441" path="m3879,12706l3879,12264e" filled="f" stroked="t" strokeweight=".957298pt" strokecolor="#2F346B">
                <v:path arrowok="t"/>
              </v:shape>
            </v:group>
            <v:group style="position:absolute;left:2996;top:12471;width:2;height:738" coordorigin="2996,12471" coordsize="2,738">
              <v:shape style="position:absolute;left:2996;top:12471;width:2;height:738" coordorigin="2996,12471" coordsize="0,738" path="m2996,13209l2996,12471e" filled="f" stroked="t" strokeweight="2.632569pt" strokecolor="#4F5790">
                <v:path arrowok="t"/>
              </v:shape>
            </v:group>
            <v:group style="position:absolute;left:483;top:12873;width:2;height:187" coordorigin="483,12873" coordsize="2,187">
              <v:shape style="position:absolute;left:483;top:12873;width:2;height:187" coordorigin="483,12873" coordsize="0,187" path="m483,13060l483,12873e" filled="f" stroked="t" strokeweight=".478649pt" strokecolor="#4F4F4F">
                <v:path arrowok="t"/>
              </v:shape>
            </v:group>
            <v:group style="position:absolute;left:6299;top:13048;width:383;height:2" coordorigin="6299,13048" coordsize="383,2">
              <v:shape style="position:absolute;left:6299;top:13048;width:383;height:2" coordorigin="6299,13048" coordsize="383,0" path="m6299,13048l6682,13048e" filled="f" stroked="t" strokeweight=".957298pt" strokecolor="#5B67A3">
                <v:path arrowok="t"/>
              </v:shape>
            </v:group>
            <v:group style="position:absolute;left:474;top:13326;width:761;height:2" coordorigin="474,13326" coordsize="761,2">
              <v:shape style="position:absolute;left:474;top:13326;width:761;height:2" coordorigin="474,13326" coordsize="761,0" path="m474,13326l1235,13326e" filled="f" stroked="t" strokeweight=".239324pt" strokecolor="#6B6B6B">
                <v:path arrowok="t"/>
              </v:shape>
            </v:group>
            <v:group style="position:absolute;left:1201;top:13209;width:2;height:153" coordorigin="1201,13209" coordsize="2,153">
              <v:shape style="position:absolute;left:1201;top:13209;width:2;height:153" coordorigin="1201,13209" coordsize="0,153" path="m1201,13362l1201,13209e" filled="f" stroked="t" strokeweight=".239324pt" strokecolor="#9C9C9C">
                <v:path arrowok="t"/>
              </v:shape>
            </v:group>
            <v:group style="position:absolute;left:1173;top:13329;width:608;height:2" coordorigin="1173,13329" coordsize="608,2">
              <v:shape style="position:absolute;left:1173;top:13329;width:608;height:2" coordorigin="1173,13329" coordsize="608,0" path="m1173,13329l1781,13329e" filled="f" stroked="t" strokeweight=".478649pt" strokecolor="#808080">
                <v:path arrowok="t"/>
              </v:shape>
            </v:group>
            <v:group style="position:absolute;left:2996;top:13209;width:2;height:283" coordorigin="2996,13209" coordsize="2,283">
              <v:shape style="position:absolute;left:2996;top:13209;width:2;height:283" coordorigin="2996,13209" coordsize="0,283" path="m2996,13492l2996,13209e" filled="f" stroked="t" strokeweight="1.196622pt" strokecolor="#545767">
                <v:path arrowok="t"/>
              </v:shape>
            </v:group>
            <v:group style="position:absolute;left:4270;top:12926;width:2;height:508" coordorigin="4270,12926" coordsize="2,508">
              <v:shape style="position:absolute;left:4270;top:12926;width:2;height:508" coordorigin="4270,12926" coordsize="0,508" path="m4270,13434l4270,12926e" filled="f" stroked="t" strokeweight="1.196622pt" strokecolor="#3F3F80">
                <v:path arrowok="t"/>
              </v:shape>
            </v:group>
            <v:group style="position:absolute;left:8338;top:13358;width:3169;height:2" coordorigin="8338,13358" coordsize="3169,2">
              <v:shape style="position:absolute;left:8338;top:13358;width:3169;height:2" coordorigin="8338,13358" coordsize="3169,0" path="m8338,13358l11507,13358e" filled="f" stroked="t" strokeweight="2.632569pt" strokecolor="#4F5B7C">
                <v:path arrowok="t"/>
              </v:shape>
            </v:group>
            <v:group style="position:absolute;left:483;top:13329;width:2;height:192" coordorigin="483,13329" coordsize="2,192">
              <v:shape style="position:absolute;left:483;top:13329;width:2;height:192" coordorigin="483,13329" coordsize="0,192" path="m483,13521l483,13329e" filled="f" stroked="t" strokeweight=".478649pt" strokecolor="#484848">
                <v:path arrowok="t"/>
              </v:shape>
            </v:group>
            <v:group style="position:absolute;left:1201;top:13358;width:2;height:1606" coordorigin="1201,13358" coordsize="2,1606">
              <v:shape style="position:absolute;left:1201;top:13358;width:2;height:1606" coordorigin="1201,13358" coordsize="0,1606" path="m1201,14964l1201,13358e" filled="f" stroked="t" strokeweight=".239324pt" strokecolor="#000000">
                <v:path arrowok="t"/>
              </v:shape>
            </v:group>
            <v:group style="position:absolute;left:1749;top:11972;width:2;height:1812" coordorigin="1749,11972" coordsize="2,1812">
              <v:shape style="position:absolute;left:1749;top:11972;width:2;height:1812" coordorigin="1749,11972" coordsize="0,1812" path="m1749,13784l1749,11972e" filled="f" stroked="t" strokeweight=".957298pt" strokecolor="#6B6B6B">
                <v:path arrowok="t"/>
              </v:shape>
            </v:group>
            <v:group style="position:absolute;left:7407;top:12821;width:2;height:1266" coordorigin="7407,12821" coordsize="2,1266">
              <v:shape style="position:absolute;left:7407;top:12821;width:2;height:1266" coordorigin="7407,12821" coordsize="0,1266" path="m7407,14086l7407,12821e" filled="f" stroked="t" strokeweight=".957298pt" strokecolor="#7C7C7C">
                <v:path arrowok="t"/>
              </v:shape>
            </v:group>
            <v:group style="position:absolute;left:1752;top:13727;width:2;height:441" coordorigin="1752,13727" coordsize="2,441">
              <v:shape style="position:absolute;left:1752;top:13727;width:2;height:441" coordorigin="1752,13727" coordsize="0,441" path="m1752,14168l1752,13727e" filled="f" stroked="t" strokeweight=".478649pt" strokecolor="#3F3F3F">
                <v:path arrowok="t"/>
              </v:shape>
            </v:group>
            <v:group style="position:absolute;left:2420;top:14029;width:2;height:964" coordorigin="2420,14029" coordsize="2,964">
              <v:shape style="position:absolute;left:2420;top:14029;width:2;height:964" coordorigin="2420,14029" coordsize="0,964" path="m2420,14992l2420,14029e" filled="f" stroked="t" strokeweight=".478649pt" strokecolor="#383838">
                <v:path arrowok="t"/>
              </v:shape>
            </v:group>
            <v:group style="position:absolute;left:11528;top:13674;width:2;height:1990" coordorigin="11528,13674" coordsize="2,1990">
              <v:shape style="position:absolute;left:11528;top:13674;width:2;height:1990" coordorigin="11528,13674" coordsize="0,1990" path="m11528,15664l11528,13674e" filled="f" stroked="t" strokeweight=".717973pt" strokecolor="#7C7C7C">
                <v:path arrowok="t"/>
              </v:shape>
            </v:group>
            <v:group style="position:absolute;left:1752;top:14110;width:2;height:882" coordorigin="1752,14110" coordsize="2,882">
              <v:shape style="position:absolute;left:1752;top:14110;width:2;height:882" coordorigin="1752,14110" coordsize="0,882" path="m1752,14992l1752,14110e" filled="f" stroked="t" strokeweight=".478649pt" strokecolor="#282828">
                <v:path arrowok="t"/>
              </v:shape>
            </v:group>
            <v:group style="position:absolute;left:7409;top:14110;width:2;height:882" coordorigin="7409,14110" coordsize="2,882">
              <v:shape style="position:absolute;left:7409;top:14110;width:2;height:882" coordorigin="7409,14110" coordsize="0,882" path="m7409,14992l7409,14110e" filled="f" stroked="t" strokeweight=".478649pt" strokecolor="#3B3B3B">
                <v:path arrowok="t"/>
              </v:shape>
            </v:group>
            <v:group style="position:absolute;left:2970;top:14743;width:2;height:101" coordorigin="2970,14743" coordsize="2,101">
              <v:shape style="position:absolute;left:2970;top:14743;width:2;height:101" coordorigin="2970,14743" coordsize="0,101" path="m2970,14844l2970,14743e" filled="f" stroked="t" strokeweight=".957298pt" strokecolor="#747793">
                <v:path arrowok="t"/>
              </v:shape>
            </v:group>
            <v:group style="position:absolute;left:3260;top:14772;width:2;height:192" coordorigin="3260,14772" coordsize="2,192">
              <v:shape style="position:absolute;left:3260;top:14772;width:2;height:192" coordorigin="3260,14772" coordsize="0,192" path="m3260,14964l3260,14772e" filled="f" stroked="t" strokeweight=".717973pt" strokecolor="#4B4B8C">
                <v:path arrowok="t"/>
              </v:shape>
            </v:group>
            <v:group style="position:absolute;left:479;top:15645;width:756;height:2" coordorigin="479,15645" coordsize="756,2">
              <v:shape style="position:absolute;left:479;top:15645;width:756;height:2" coordorigin="479,15645" coordsize="756,0" path="m479,15645l1235,15645e" filled="f" stroked="t" strokeweight=".478649pt" strokecolor="#808080">
                <v:path arrowok="t"/>
              </v:shape>
            </v:group>
            <v:group style="position:absolute;left:1201;top:14964;width:2;height:681" coordorigin="1201,14964" coordsize="2,681">
              <v:shape style="position:absolute;left:1201;top:14964;width:2;height:681" coordorigin="1201,14964" coordsize="0,681" path="m1201,15645l1201,14964e" filled="f" stroked="t" strokeweight=".239324pt" strokecolor="#979797">
                <v:path arrowok="t"/>
              </v:shape>
            </v:group>
            <v:group style="position:absolute;left:498;top:15647;width:11038;height:2" coordorigin="498,15647" coordsize="11038,2">
              <v:shape style="position:absolute;left:498;top:15647;width:11038;height:2" coordorigin="498,15647" coordsize="11038,0" path="m498,15647l11535,15647e" filled="f" stroked="t" strokeweight=".717973pt" strokecolor="#878787">
                <v:path arrowok="t"/>
              </v:shape>
            </v:group>
            <v:group style="position:absolute;left:1757;top:14935;width:2;height:719" coordorigin="1757,14935" coordsize="2,719">
              <v:shape style="position:absolute;left:1757;top:14935;width:2;height:719" coordorigin="1757,14935" coordsize="0,719" path="m1757,15654l1757,14935e" filled="f" stroked="t" strokeweight=".717973pt" strokecolor="#676767">
                <v:path arrowok="t"/>
              </v:shape>
            </v:group>
            <v:group style="position:absolute;left:10925;top:12976;width:2;height:202" coordorigin="10925,12976" coordsize="2,202">
              <v:shape style="position:absolute;left:10925;top:12976;width:2;height:202" coordorigin="10925,12976" coordsize="0,202" path="m10925,13178l10925,12976e" filled="f" stroked="t" strokeweight="2.3125pt" strokecolor="#EBEBED">
                <v:path arrowok="t"/>
              </v:shape>
            </v:group>
            <v:group style="position:absolute;left:9818;top:12972;width:104;height:273" coordorigin="9818,12972" coordsize="104,273">
              <v:shape style="position:absolute;left:9818;top:12972;width:104;height:273" coordorigin="9818,12972" coordsize="104,273" path="m9818,12972l9922,12972,9922,13245,9818,13245,9818,12972e" filled="t" fillcolor="#EBEBED" stroked="f">
                <v:path arrowok="t"/>
                <v:fill/>
              </v:shape>
            </v:group>
            <v:group style="position:absolute;left:10590;top:13434;width:2;height:162" coordorigin="10590,13434" coordsize="2,162">
              <v:shape style="position:absolute;left:10590;top:13434;width:2;height:162" coordorigin="10590,13434" coordsize="0,162" path="m10590,13596l10590,13434e" filled="f" stroked="t" strokeweight="4.096298pt" strokecolor="#EBEBED">
                <v:path arrowok="t"/>
              </v:shape>
            </v:group>
            <v:group style="position:absolute;left:10022;top:13629;width:2;height:431" coordorigin="10022,13629" coordsize="2,431">
              <v:shape style="position:absolute;left:10022;top:13629;width:2;height:431" coordorigin="10022,13629" coordsize="0,431" path="m10022,14060l10022,13629e" filled="f" stroked="t" strokeweight="2.3pt" strokecolor="#EBEBED">
                <v:path arrowok="t"/>
              </v:shape>
            </v:group>
            <v:group style="position:absolute;left:9610;top:14085;width:2;height:177" coordorigin="9610,14085" coordsize="2,177">
              <v:shape style="position:absolute;left:9610;top:14085;width:2;height:177" coordorigin="9610,14085" coordsize="0,177" path="m9610,14263l9610,14085e" filled="f" stroked="t" strokeweight="1.0139pt" strokecolor="#EBEBED">
                <v:path arrowok="t"/>
              </v:shape>
            </v:group>
            <v:group style="position:absolute;left:10483;top:14085;width:99;height:177" coordorigin="10483,14085" coordsize="99,177">
              <v:shape style="position:absolute;left:10483;top:14085;width:99;height:177" coordorigin="10483,14085" coordsize="99,177" path="m10483,14085l10582,14085,10582,14263,10483,14263,10483,14085e" filled="t" fillcolor="#EBEBED" stroked="f">
                <v:path arrowok="t"/>
                <v:fill/>
              </v:shape>
            </v:group>
            <v:group style="position:absolute;left:11383;top:14085;width:2;height:177" coordorigin="11383,14085" coordsize="2,177">
              <v:shape style="position:absolute;left:11383;top:14085;width:2;height:177" coordorigin="11383,14085" coordsize="0,177" path="m11383,14263l11383,14085e" filled="f" stroked="t" strokeweight="2.746735pt" strokecolor="#EBEBED">
                <v:path arrowok="t"/>
              </v:shape>
            </v:group>
            <v:group style="position:absolute;left:9645;top:14069;width:2;height:215" coordorigin="9645,14069" coordsize="2,215">
              <v:shape style="position:absolute;left:9645;top:14069;width:2;height:215" coordorigin="9645,14069" coordsize="0,215" path="m9645,14284l9645,14069e" filled="f" stroked="t" strokeweight="1.76pt" strokecolor="#EBEBED">
                <v:path arrowok="t"/>
              </v:shape>
            </v:group>
            <v:group style="position:absolute;left:10097;top:14069;width:2;height:215" coordorigin="10097,14069" coordsize="2,215">
              <v:shape style="position:absolute;left:10097;top:14069;width:2;height:215" coordorigin="10097,14069" coordsize="0,215" path="m10097,14284l10097,14069e" filled="f" stroked="t" strokeweight="2.144pt" strokecolor="#EBEBED">
                <v:path arrowok="t"/>
              </v:shape>
            </v:group>
            <v:group style="position:absolute;left:10163;top:14133;width:2;height:139" coordorigin="10163,14133" coordsize="2,139">
              <v:shape style="position:absolute;left:10163;top:14133;width:2;height:139" coordorigin="10163,14133" coordsize="0,139" path="m10163,14273l10163,14133e" filled="f" stroked="t" strokeweight="3.8515pt" strokecolor="#EBEBED">
                <v:path arrowok="t"/>
              </v:shape>
            </v:group>
            <v:group style="position:absolute;left:11161;top:14129;width:2;height:138" coordorigin="11161,14129" coordsize="2,138">
              <v:shape style="position:absolute;left:11161;top:14129;width:2;height:138" coordorigin="11161,14129" coordsize="0,138" path="m11161,14268l11161,14129e" filled="f" stroked="t" strokeweight="2.597371pt" strokecolor="#EBEBED">
                <v:path arrowok="t"/>
              </v:shape>
            </v:group>
            <v:group style="position:absolute;left:11346;top:14131;width:2;height:135" coordorigin="11346,14131" coordsize="2,135">
              <v:shape style="position:absolute;left:11346;top:14131;width:2;height:135" coordorigin="11346,14131" coordsize="0,135" path="m11346,14266l11346,14131e" filled="f" stroked="t" strokeweight="1.815pt" strokecolor="#EBEBED">
                <v:path arrowok="t"/>
              </v:shape>
            </v:group>
            <v:group style="position:absolute;left:10919;top:14118;width:141;height:333" coordorigin="10919,14118" coordsize="141,333">
              <v:shape style="position:absolute;left:10919;top:14118;width:141;height:333" coordorigin="10919,14118" coordsize="141,333" path="m10919,14118l11060,14118,11060,14451,10919,14451,10919,14118e" filled="t" fillcolor="#EBEBED" stroked="f">
                <v:path arrowok="t"/>
                <v:fill/>
              </v:shape>
            </v:group>
            <v:group style="position:absolute;left:11195;top:14118;width:2;height:333" coordorigin="11195,14118" coordsize="2,333">
              <v:shape style="position:absolute;left:11195;top:14118;width:2;height:333" coordorigin="11195,14118" coordsize="0,333" path="m11195,14451l11195,14118e" filled="f" stroked="t" strokeweight="2.19375pt" strokecolor="#EBEBED">
                <v:path arrowok="t"/>
              </v:shape>
            </v:group>
            <v:group style="position:absolute;left:10546;top:14574;width:159;height:175" coordorigin="10546,14574" coordsize="159,175">
              <v:shape style="position:absolute;left:10546;top:14574;width:159;height:175" coordorigin="10546,14574" coordsize="159,175" path="m10546,14574l10705,14574,10705,14749,10546,14749,10546,14574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05675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05675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44"/>
          <w:position w:val="-1"/>
        </w:rPr>
        <w:t>·</w:t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7"/>
          <w:position w:val="-1"/>
        </w:rPr>
        <w:t>z</w:t>
      </w:r>
      <w:r>
        <w:rPr>
          <w:rFonts w:ascii="Arial" w:hAnsi="Arial" w:cs="Arial" w:eastAsia="Arial"/>
          <w:sz w:val="23"/>
          <w:szCs w:val="23"/>
          <w:color w:val="626262"/>
          <w:spacing w:val="-3"/>
          <w:w w:val="77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26262"/>
          <w:spacing w:val="12"/>
          <w:w w:val="223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80"/>
          <w:position w:val="-1"/>
        </w:rPr>
        <w:t>ölge</w:t>
      </w:r>
      <w:r>
        <w:rPr>
          <w:rFonts w:ascii="Arial" w:hAnsi="Arial" w:cs="Arial" w:eastAsia="Arial"/>
          <w:sz w:val="23"/>
          <w:szCs w:val="23"/>
          <w:color w:val="626262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position w:val="-1"/>
        </w:rPr>
        <w:t>Amir</w:t>
      </w:r>
      <w:r>
        <w:rPr>
          <w:rFonts w:ascii="Arial" w:hAnsi="Arial" w:cs="Arial" w:eastAsia="Arial"/>
          <w:sz w:val="23"/>
          <w:szCs w:val="23"/>
          <w:color w:val="343434"/>
          <w:spacing w:val="-5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9C9E9C"/>
          <w:spacing w:val="0"/>
          <w:w w:val="207"/>
          <w:position w:val="3"/>
        </w:rPr>
        <w:t>:'</w:t>
      </w:r>
      <w:r>
        <w:rPr>
          <w:rFonts w:ascii="Times New Roman" w:hAnsi="Times New Roman" w:cs="Times New Roman" w:eastAsia="Times New Roman"/>
          <w:sz w:val="13"/>
          <w:szCs w:val="13"/>
          <w:color w:val="9C9E9C"/>
          <w:spacing w:val="1"/>
          <w:w w:val="207"/>
          <w:position w:val="3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137"/>
          <w:position w:val="3"/>
        </w:rPr>
        <w:t>"•'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943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4266"/>
          <w:spacing w:val="0"/>
          <w:w w:val="100"/>
          <w:i/>
          <w:position w:val="1"/>
        </w:rPr>
        <w:t>'.!</w:t>
      </w:r>
      <w:r>
        <w:rPr>
          <w:rFonts w:ascii="Times New Roman" w:hAnsi="Times New Roman" w:cs="Times New Roman" w:eastAsia="Times New Roman"/>
          <w:sz w:val="14"/>
          <w:szCs w:val="14"/>
          <w:color w:val="3B4266"/>
          <w:spacing w:val="-3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4266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4266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YU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5067" w:right="53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60" w:right="28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686607pt;margin-top:-6.51053pt;width:38.939462pt;height:43.5pt;mso-position-horizontal-relative:page;mso-position-vertical-relative:paragraph;z-index:-1529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6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9" w:lineRule="exact"/>
        <w:ind w:left="3432" w:right="-20"/>
        <w:jc w:val="left"/>
        <w:tabs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4"/>
          <w:position w:val="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15"/>
          <w:position w:val="6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99"/>
          <w:position w:val="6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223"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23"/>
          <w:w w:val="223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874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0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0858pt;margin-top:7.854164pt;width:47.323362pt;height:7pt;mso-position-horizontal-relative:page;mso-position-vertical-relative:paragraph;z-index:-1529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2F2F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>BÜVÜKSEHIR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22" w:lineRule="auto"/>
        <w:ind w:left="139" w:right="3316" w:firstLine="-19"/>
        <w:jc w:val="left"/>
        <w:tabs>
          <w:tab w:pos="1500" w:val="left"/>
          <w:tab w:pos="2780" w:val="left"/>
          <w:tab w:pos="4160" w:val="left"/>
          <w:tab w:pos="52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ı9.06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14141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14141"/>
          <w:spacing w:val="4"/>
          <w:w w:val="7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  <w:position w:val="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\Kayıt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:2744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0"/>
        </w:rPr>
        <w:t>13ildirim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6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3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4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2F2F2F"/>
          <w:spacing w:val="-15"/>
          <w:w w:val="17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50" w:lineRule="auto"/>
        <w:ind w:left="134" w:right="307" w:firstLine="-14"/>
        <w:jc w:val="left"/>
        <w:tabs>
          <w:tab w:pos="1500" w:val="left"/>
          <w:tab w:pos="3260" w:val="left"/>
          <w:tab w:pos="4340" w:val="left"/>
          <w:tab w:pos="63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2"/>
        </w:rPr>
        <w:t>Şekli: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32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position w:val="-1"/>
        </w:rPr>
        <w:t>Betonarı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7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Kagirl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3"/>
          <w:w w:val="10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63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  <w:position w:val="-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1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-1"/>
        </w:rPr>
        <w:t>Qiğ_e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78" w:lineRule="exact"/>
        <w:ind w:left="5780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1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4"/>
        </w:rPr>
        <w:t>19.15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34" w:right="-20"/>
        <w:jc w:val="left"/>
        <w:tabs>
          <w:tab w:pos="17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87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7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34" w:lineRule="exact"/>
        <w:ind w:left="1781" w:right="-20"/>
        <w:jc w:val="left"/>
        <w:tabs>
          <w:tab w:pos="44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6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6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8"/>
          <w:w w:val="1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ı9.07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19.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-1"/>
        </w:rPr>
        <w:t>ı2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520" w:right="440"/>
        </w:sectPr>
      </w:pPr>
      <w:rPr/>
    </w:p>
    <w:p>
      <w:pPr>
        <w:spacing w:before="0" w:after="0" w:line="200" w:lineRule="exact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597" w:space="1193"/>
            <w:col w:w="9170"/>
          </w:cols>
        </w:sectPr>
      </w:pPr>
      <w:rPr/>
    </w:p>
    <w:p>
      <w:pPr>
        <w:spacing w:before="9" w:after="0" w:line="240" w:lineRule="auto"/>
        <w:ind w:left="139" w:right="-20"/>
        <w:jc w:val="left"/>
        <w:tabs>
          <w:tab w:pos="43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3" w:lineRule="auto"/>
        <w:ind w:left="4358" w:right="3231" w:firstLine="19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95" w:right="-20"/>
        <w:jc w:val="left"/>
        <w:tabs>
          <w:tab w:pos="3260" w:val="left"/>
          <w:tab w:pos="43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37" w:lineRule="exact"/>
        <w:ind w:left="134" w:right="-20"/>
        <w:jc w:val="left"/>
        <w:tabs>
          <w:tab w:pos="1840" w:val="left"/>
          <w:tab w:pos="43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4"/>
          <w:position w:val="1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-1"/>
        </w:rPr>
        <w:t>tersanel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63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'itmişse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7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18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7" w:lineRule="auto"/>
        <w:ind w:left="148" w:right="2306" w:firstLine="-2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24" w:right="37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3" w:lineRule="exact"/>
        <w:ind w:left="139" w:right="-20"/>
        <w:jc w:val="left"/>
        <w:tabs>
          <w:tab w:pos="2260" w:val="left"/>
          <w:tab w:pos="4340" w:val="left"/>
          <w:tab w:pos="626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\K.K.T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358" w:right="-20"/>
        <w:jc w:val="left"/>
        <w:tabs>
          <w:tab w:pos="6260" w:val="left"/>
          <w:tab w:pos="78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3"/>
          <w:w w:val="63"/>
          <w:position w:val="3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2"/>
          <w:w w:val="93"/>
          <w:position w:val="3"/>
        </w:rPr>
        <w:t>,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94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13"/>
          <w:w w:val="62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2"/>
          <w:position w:val="1"/>
        </w:rPr>
        <w:t>-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62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414141"/>
          <w:spacing w:val="19"/>
          <w:w w:val="62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414141"/>
          <w:spacing w:val="0"/>
          <w:w w:val="62"/>
          <w:position w:val="2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9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</w:sectPr>
      </w:pPr>
      <w:rPr/>
    </w:p>
    <w:p>
      <w:pPr>
        <w:spacing w:before="10" w:after="0" w:line="255" w:lineRule="auto"/>
        <w:ind w:left="13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1507" w:space="431"/>
            <w:col w:w="9022"/>
          </w:cols>
        </w:sectPr>
      </w:pPr>
      <w:rPr/>
    </w:p>
    <w:p>
      <w:pPr>
        <w:spacing w:before="15" w:after="0" w:line="240" w:lineRule="auto"/>
        <w:ind w:left="14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9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3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95"/>
          <w:w w:val="3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7" w:lineRule="auto"/>
        <w:ind w:left="148" w:right="3862" w:firstLine="-10"/>
        <w:jc w:val="left"/>
        <w:tabs>
          <w:tab w:pos="1780" w:val="left"/>
          <w:tab w:pos="184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7"/>
          <w:w w:val="35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2" w:lineRule="auto"/>
        <w:ind w:left="139" w:right="9280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freslim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3" w:right="-20"/>
        <w:jc w:val="left"/>
        <w:tabs>
          <w:tab w:pos="17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A8C8E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8A8C8E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19.35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5" w:lineRule="exact"/>
        <w:ind w:left="668" w:right="-20"/>
        <w:jc w:val="left"/>
        <w:tabs>
          <w:tab w:pos="11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2F2F2F"/>
          <w:spacing w:val="-4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1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IVars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</w:sectPr>
      </w:pPr>
      <w:rPr/>
    </w:p>
    <w:p>
      <w:pPr>
        <w:spacing w:before="35" w:after="0" w:line="197" w:lineRule="exact"/>
        <w:ind w:left="1948" w:right="-69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25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377708pt;margin-top:10.154343pt;width:5.3594pt;height:4pt;mso-position-horizontal-relative:page;mso-position-vertical-relative:paragraph;z-index:-1529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F2F2F"/>
                      <w:spacing w:val="0"/>
                      <w:w w:val="127"/>
                      <w:i/>
                    </w:rPr>
                    <w:t>Q)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79"/>
          <w:position w:val="2"/>
        </w:rPr>
        <w:t>·u</w:t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48" w:lineRule="exact"/>
        <w:ind w:left="225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24"/>
          <w:i/>
          <w:position w:val="-2"/>
        </w:rPr>
        <w:t>,Q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32" w:lineRule="exact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585403pt;margin-top:14.606991pt;width:72.954143pt;height:58.0pt;mso-position-horizontal-relative:page;mso-position-vertical-relative:paragraph;z-index:-15295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Arial" w:hAnsi="Arial" w:cs="Arial" w:eastAsia="Arial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3F486E"/>
                      <w:spacing w:val="0"/>
                      <w:w w:val="150"/>
                      <w:i/>
                      <w:position w:val="-1"/>
                    </w:rPr>
                    <w:t>dt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727274"/>
          <w:spacing w:val="-98"/>
          <w:w w:val="42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72"/>
          <w:w w:val="64"/>
          <w:position w:val="25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"/>
          <w:w w:val="87"/>
          <w:position w:val="22"/>
        </w:rPr>
        <w:t>.</w:t>
      </w:r>
      <w:r>
        <w:rPr>
          <w:rFonts w:ascii="Arial" w:hAnsi="Arial" w:cs="Arial" w:eastAsia="Arial"/>
          <w:sz w:val="57"/>
          <w:szCs w:val="57"/>
          <w:color w:val="2F2F2F"/>
          <w:spacing w:val="-181"/>
          <w:w w:val="89"/>
          <w:position w:val="-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8"/>
          <w:w w:val="87"/>
          <w:position w:val="22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3"/>
          <w:w w:val="65"/>
          <w:position w:val="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87"/>
          <w:position w:val="2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0"/>
          <w:w w:val="116"/>
        </w:rPr>
        <w:t>11Mııı</w:t>
      </w:r>
      <w:r>
        <w:rPr>
          <w:rFonts w:ascii="Arial" w:hAnsi="Arial" w:cs="Arial" w:eastAsia="Arial"/>
          <w:sz w:val="26"/>
          <w:szCs w:val="26"/>
          <w:color w:val="2F2F2F"/>
          <w:spacing w:val="-8"/>
          <w:w w:val="116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16"/>
        </w:rPr>
        <w:t>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5964" w:space="2089"/>
            <w:col w:w="2907"/>
          </w:cols>
        </w:sectPr>
      </w:pPr>
      <w:rPr/>
    </w:p>
    <w:p>
      <w:pPr>
        <w:spacing w:before="0" w:after="0" w:line="240" w:lineRule="atLeas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455.826782pt;margin-top:10.285025pt;width:62.885005pt;height:9.200588pt;mso-position-horizontal-relative:page;mso-position-vertical-relative:paragraph;z-index:-15303" coordorigin="9117,206" coordsize="1258,184">
            <v:group style="position:absolute;left:9155;top:310;width:234;height:2" coordorigin="9155,310" coordsize="234,2">
              <v:shape style="position:absolute;left:9155;top:310;width:234;height:2" coordorigin="9155,310" coordsize="234,0" path="m9155,310l9389,310e" filled="f" stroked="t" strokeweight="3.818444pt" strokecolor="#3F4F87">
                <v:path arrowok="t"/>
              </v:shape>
            </v:group>
            <v:group style="position:absolute;left:9338;top:237;width:62;height:2" coordorigin="9338,237" coordsize="62,2">
              <v:shape style="position:absolute;left:9338;top:237;width:62;height:2" coordorigin="9338,237" coordsize="62,0" path="m9338,237l9401,237e" filled="f" stroked="t" strokeweight="3.102486pt" strokecolor="#384897">
                <v:path arrowok="t"/>
              </v:shape>
            </v:group>
            <v:group style="position:absolute;left:9338;top:359;width:62;height:2" coordorigin="9338,359" coordsize="62,2">
              <v:shape style="position:absolute;left:9338;top:359;width:62;height:2" coordorigin="9338,359" coordsize="62,0" path="m9338,359l9401,359e" filled="f" stroked="t" strokeweight="3.102486pt" strokecolor="#384897">
                <v:path arrowok="t"/>
              </v:shape>
            </v:group>
            <v:group style="position:absolute;left:9327;top:305;width:1007;height:2" coordorigin="9327,305" coordsize="1007,2">
              <v:shape style="position:absolute;left:9327;top:305;width:1007;height:2" coordorigin="9327,305" coordsize="1007,0" path="m9327,305l10334,305e" filled="f" stroked="t" strokeweight="4.057097pt" strokecolor="#4854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414141"/>
          <w:w w:val="65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62"/>
          <w:w w:val="65"/>
        </w:rPr>
        <w:t>_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-49"/>
          <w:w w:val="108"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65"/>
          <w:position w:val="0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50"/>
          <w:w w:val="65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-58"/>
          <w:w w:val="108"/>
          <w:position w:val="6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3"/>
          <w:w w:val="65"/>
          <w:position w:val="0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-45"/>
          <w:w w:val="69"/>
          <w:position w:val="6"/>
        </w:rPr>
        <w:t>·</w:t>
      </w:r>
      <w:r>
        <w:rPr>
          <w:rFonts w:ascii="Arial" w:hAnsi="Arial" w:cs="Arial" w:eastAsia="Arial"/>
          <w:sz w:val="9"/>
          <w:szCs w:val="9"/>
          <w:color w:val="565656"/>
          <w:spacing w:val="0"/>
          <w:w w:val="105"/>
          <w:position w:val="18"/>
        </w:rPr>
        <w:t>.</w:t>
      </w:r>
      <w:r>
        <w:rPr>
          <w:rFonts w:ascii="Arial" w:hAnsi="Arial" w:cs="Arial" w:eastAsia="Arial"/>
          <w:sz w:val="9"/>
          <w:szCs w:val="9"/>
          <w:color w:val="565656"/>
          <w:spacing w:val="-17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0"/>
          <w:w w:val="79"/>
          <w:position w:val="6"/>
        </w:rPr>
        <w:t>·ı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32"/>
          <w:w w:val="79"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79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4" w:after="0" w:line="264" w:lineRule="atLeas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0"/>
          <w:w w:val="72"/>
        </w:rPr>
        <w:t>:...,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-4"/>
          <w:w w:val="7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0"/>
          <w:w w:val="7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727274"/>
          <w:spacing w:val="6"/>
          <w:w w:val="7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A8C8E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3" w:after="0" w:line="334" w:lineRule="atLeas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7A8A8"/>
          <w:spacing w:val="-6"/>
          <w:w w:val="5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7A8A8"/>
          <w:spacing w:val="0"/>
          <w:w w:val="50"/>
        </w:rPr>
        <w:t>,.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3" w:equalWidth="0">
            <w:col w:w="8667" w:space="617"/>
            <w:col w:w="414" w:space="192"/>
            <w:col w:w="1070"/>
          </w:cols>
        </w:sectPr>
      </w:pPr>
      <w:rPr/>
    </w:p>
    <w:p>
      <w:pPr>
        <w:spacing w:before="0" w:after="0" w:line="402" w:lineRule="atLeast"/>
        <w:ind w:right="1179"/>
        <w:jc w:val="righ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0" w:after="0" w:line="304" w:lineRule="exact"/>
        <w:ind w:right="1413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-40"/>
          <w:w w:val="34"/>
          <w:position w:val="-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A7A8A8"/>
          <w:spacing w:val="0"/>
          <w:w w:val="79"/>
          <w:position w:val="-2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20" w:right="440"/>
        </w:sectPr>
      </w:pPr>
      <w:rPr/>
    </w:p>
    <w:p>
      <w:pPr>
        <w:spacing w:before="0" w:after="0" w:line="14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B93"/>
          <w:w w:val="104"/>
          <w:position w:val="-7"/>
        </w:rPr>
        <w:t>--t</w:t>
      </w:r>
      <w:r>
        <w:rPr>
          <w:rFonts w:ascii="Times New Roman" w:hAnsi="Times New Roman" w:cs="Times New Roman" w:eastAsia="Times New Roman"/>
          <w:sz w:val="25"/>
          <w:szCs w:val="25"/>
          <w:color w:val="424B93"/>
          <w:w w:val="105"/>
          <w:position w:val="-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24B93"/>
          <w:w w:val="67"/>
          <w:position w:val="-7"/>
        </w:rPr>
        <w:t>9</w:t>
      </w:r>
      <w:r>
        <w:rPr>
          <w:rFonts w:ascii="Times New Roman" w:hAnsi="Times New Roman" w:cs="Times New Roman" w:eastAsia="Times New Roman"/>
          <w:sz w:val="22"/>
          <w:szCs w:val="22"/>
          <w:color w:val="424B93"/>
          <w:spacing w:val="-1"/>
          <w:w w:val="67"/>
          <w:position w:val="-7"/>
        </w:rPr>
        <w:t>1</w:t>
      </w:r>
      <w:r>
        <w:rPr>
          <w:rFonts w:ascii="Arial" w:hAnsi="Arial" w:cs="Arial" w:eastAsia="Arial"/>
          <w:sz w:val="18"/>
          <w:szCs w:val="18"/>
          <w:color w:val="8A8C8E"/>
          <w:spacing w:val="0"/>
          <w:w w:val="73"/>
          <w:position w:val="-5"/>
        </w:rPr>
        <w:t>y</w:t>
      </w:r>
      <w:r>
        <w:rPr>
          <w:rFonts w:ascii="Arial" w:hAnsi="Arial" w:cs="Arial" w:eastAsia="Arial"/>
          <w:sz w:val="18"/>
          <w:szCs w:val="18"/>
          <w:color w:val="8A8C8E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8A8C8E"/>
          <w:spacing w:val="-1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53"/>
          <w:position w:val="-5"/>
        </w:rPr>
        <w:t>•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414141"/>
          <w:w w:val="68"/>
          <w:position w:val="-5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73"/>
          <w:position w:val="-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7"/>
          <w:w w:val="173"/>
          <w:position w:val="-5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0"/>
          <w:w w:val="394"/>
          <w:position w:val="-5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2727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60"/>
          <w:position w:val="-5"/>
        </w:rPr>
        <w:t>··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8595" w:space="116"/>
            <w:col w:w="2249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6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3.142593pt;margin-top:6.476023pt;width:.477306pt;height:15.079821pt;mso-position-horizontal-relative:page;mso-position-vertical-relative:paragraph;z-index:-15302" coordorigin="3463,130" coordsize="10,302">
            <v:group style="position:absolute;left:3468;top:134;width:2;height:273" coordorigin="3468,134" coordsize="2,273">
              <v:shape style="position:absolute;left:3468;top:134;width:2;height:273" coordorigin="3468,134" coordsize="0,273" path="m3468,407l3468,134e" filled="f" stroked="t" strokeweight=".477306pt" strokecolor="#4F4F9C">
                <v:path arrowok="t"/>
              </v:shape>
            </v:group>
            <v:group style="position:absolute;left:3468;top:350;width:2;height:77" coordorigin="3468,350" coordsize="2,77">
              <v:shape style="position:absolute;left:3468;top:350;width:2;height:77" coordorigin="3468,350" coordsize="0,77" path="m3468,426l3468,350e" filled="f" stroked="t" strokeweight=".477306pt" strokecolor="#7470B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0.969055pt;margin-top:11.981155pt;width:.1pt;height:6.94218pt;mso-position-horizontal-relative:page;mso-position-vertical-relative:paragraph;z-index:-15301" coordorigin="4219,240" coordsize="2,139">
            <v:shape style="position:absolute;left:4219;top:240;width:2;height:139" coordorigin="4219,240" coordsize="0,139" path="m4219,378l4219,240e" filled="f" stroked="t" strokeweight=".238653pt" strokecolor="#000000">
              <v:path arrowok="t"/>
            </v:shape>
          </v:group>
          <w10:wrap type="none"/>
        </w:pict>
      </w:r>
      <w:r>
        <w:rPr/>
        <w:pict>
          <v:group style="position:absolute;margin-left:153.692383pt;margin-top:20.241787pt;width:59.78252pt;height:30.877797pt;mso-position-horizontal-relative:page;mso-position-vertical-relative:paragraph;z-index:-15300" coordorigin="3074,405" coordsize="1196,618">
            <v:group style="position:absolute;left:4238;top:417;width:2;height:86" coordorigin="4238,417" coordsize="2,86">
              <v:shape style="position:absolute;left:4238;top:417;width:2;height:86" coordorigin="4238,417" coordsize="0,86" path="m4238,503l4238,417e" filled="f" stroked="t" strokeweight="1.193264pt" strokecolor="#3F4897">
                <v:path arrowok="t"/>
              </v:shape>
            </v:group>
            <v:group style="position:absolute;left:3437;top:474;width:2;height:144" coordorigin="3437,474" coordsize="2,144">
              <v:shape style="position:absolute;left:3437;top:474;width:2;height:144" coordorigin="3437,474" coordsize="0,144" path="m3437,618l3437,474e" filled="f" stroked="t" strokeweight=".238653pt" strokecolor="#000000">
                <v:path arrowok="t"/>
              </v:shape>
            </v:group>
            <v:group style="position:absolute;left:3083;top:704;width:358;height:2" coordorigin="3083,704" coordsize="358,2">
              <v:shape style="position:absolute;left:3083;top:704;width:358;height:2" coordorigin="3083,704" coordsize="358,0" path="m3083,704l3441,704e" filled="f" stroked="t" strokeweight=".954611pt" strokecolor="#6767BC">
                <v:path arrowok="t"/>
              </v:shape>
            </v:group>
            <v:group style="position:absolute;left:3437;top:618;width:2;height:96" coordorigin="3437,618" coordsize="2,96">
              <v:shape style="position:absolute;left:3437;top:618;width:2;height:96" coordorigin="3437,618" coordsize="0,96" path="m3437,714l3437,618e" filled="f" stroked="t" strokeweight=".238653pt" strokecolor="#8390C3">
                <v:path arrowok="t"/>
              </v:shape>
            </v:group>
            <v:group style="position:absolute;left:3437;top:704;width:802;height:2" coordorigin="3437,704" coordsize="802,2">
              <v:shape style="position:absolute;left:3437;top:704;width:802;height:2" coordorigin="3437,704" coordsize="802,0" path="m3437,704l4238,704e" filled="f" stroked="t" strokeweight="3.102486pt" strokecolor="#444FA0">
                <v:path arrowok="t"/>
              </v:shape>
            </v:group>
            <v:group style="position:absolute;left:4224;top:422;width:2;height:402" coordorigin="4224,422" coordsize="2,402">
              <v:shape style="position:absolute;left:4224;top:422;width:2;height:402" coordorigin="4224,422" coordsize="0,402" path="m4224,824l4224,422e" filled="f" stroked="t" strokeweight="1.431917pt" strokecolor="#3B48A8">
                <v:path arrowok="t"/>
              </v:shape>
            </v:group>
            <v:group style="position:absolute;left:3437;top:694;width:2;height:129" coordorigin="3437,694" coordsize="2,129">
              <v:shape style="position:absolute;left:3437;top:694;width:2;height:129" coordorigin="3437,694" coordsize="0,129" path="m3437,824l3437,694e" filled="f" stroked="t" strokeweight=".238653pt" strokecolor="#6774CC">
                <v:path arrowok="t"/>
              </v:shape>
            </v:group>
            <v:group style="position:absolute;left:4219;top:795;width:2;height:182" coordorigin="4219,795" coordsize="2,182">
              <v:shape style="position:absolute;left:4219;top:795;width:2;height:182" coordorigin="4219,795" coordsize="0,182" path="m4219,977l4219,795e" filled="f" stroked="t" strokeweight=".954611pt" strokecolor="#383BA0">
                <v:path arrowok="t"/>
              </v:shape>
            </v:group>
            <v:group style="position:absolute;left:4234;top:896;width:2;height:120" coordorigin="4234,896" coordsize="2,120">
              <v:shape style="position:absolute;left:4234;top:896;width:2;height:120" coordorigin="4234,896" coordsize="0,120" path="m4234,1015l4234,896e" filled="f" stroked="t" strokeweight=".715958pt" strokecolor="#4F5B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3.996796pt;margin-top:31.131996pt;width:.1pt;height:21.305308pt;mso-position-horizontal-relative:page;mso-position-vertical-relative:paragraph;z-index:-15299" coordorigin="5680,623" coordsize="2,426">
            <v:shape style="position:absolute;left:5680;top:623;width:2;height:426" coordorigin="5680,623" coordsize="0,426" path="m5680,1049l5680,623e" filled="f" stroked="t" strokeweight="1.670569pt" strokecolor="#3F4B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532501pt;margin-top:8.371257pt;width:42.002899pt;height:8pt;mso-position-horizontal-relative:page;mso-position-vertical-relative:paragraph;z-index:-1529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82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727274"/>
                      <w:spacing w:val="0"/>
                      <w:w w:val="162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727274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727274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7A8A8"/>
                      <w:spacing w:val="-61"/>
                      <w:w w:val="16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44635pt;margin-top:2.336772pt;width:8.4762pt;height:34.0pt;mso-position-horizontal-relative:page;mso-position-vertical-relative:paragraph;z-index:-15291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424B93"/>
                      <w:spacing w:val="0"/>
                      <w:w w:val="10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-42" w:right="619"/>
        <w:jc w:val="center"/>
        <w:tabs>
          <w:tab w:pos="1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A8C8E"/>
          <w:spacing w:val="0"/>
          <w:w w:val="150"/>
        </w:rPr>
        <w:t>·</w:t>
      </w:r>
      <w:r>
        <w:rPr>
          <w:rFonts w:ascii="Arial" w:hAnsi="Arial" w:cs="Arial" w:eastAsia="Arial"/>
          <w:sz w:val="17"/>
          <w:szCs w:val="17"/>
          <w:color w:val="8A8C8E"/>
          <w:spacing w:val="18"/>
          <w:w w:val="150"/>
        </w:rPr>
        <w:t> </w:t>
      </w:r>
      <w:r>
        <w:rPr>
          <w:rFonts w:ascii="Arial" w:hAnsi="Arial" w:cs="Arial" w:eastAsia="Arial"/>
          <w:sz w:val="17"/>
          <w:szCs w:val="17"/>
          <w:color w:val="8A8C8E"/>
          <w:spacing w:val="0"/>
          <w:w w:val="73"/>
        </w:rPr>
        <w:t>:</w:t>
      </w:r>
      <w:r>
        <w:rPr>
          <w:rFonts w:ascii="Arial" w:hAnsi="Arial" w:cs="Arial" w:eastAsia="Arial"/>
          <w:sz w:val="17"/>
          <w:szCs w:val="17"/>
          <w:color w:val="8A8C8E"/>
          <w:spacing w:val="-5"/>
          <w:w w:val="73"/>
        </w:rPr>
        <w:t>:</w:t>
      </w:r>
      <w:r>
        <w:rPr>
          <w:rFonts w:ascii="Arial" w:hAnsi="Arial" w:cs="Arial" w:eastAsia="Arial"/>
          <w:sz w:val="17"/>
          <w:szCs w:val="17"/>
          <w:color w:val="8A8C8E"/>
          <w:spacing w:val="-88"/>
          <w:w w:val="94"/>
        </w:rPr>
        <w:t>e</w:t>
      </w:r>
      <w:r>
        <w:rPr>
          <w:rFonts w:ascii="Arial" w:hAnsi="Arial" w:cs="Arial" w:eastAsia="Arial"/>
          <w:sz w:val="17"/>
          <w:szCs w:val="17"/>
          <w:color w:val="8A8C8E"/>
          <w:spacing w:val="0"/>
          <w:w w:val="73"/>
        </w:rPr>
        <w:t>ı</w:t>
      </w:r>
      <w:r>
        <w:rPr>
          <w:rFonts w:ascii="Arial" w:hAnsi="Arial" w:cs="Arial" w:eastAsia="Arial"/>
          <w:sz w:val="17"/>
          <w:szCs w:val="17"/>
          <w:color w:val="8A8C8E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A8C8E"/>
          <w:spacing w:val="-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27274"/>
          <w:spacing w:val="-1"/>
          <w:w w:val="98"/>
        </w:rPr>
        <w:t>S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0"/>
        </w:rPr>
        <w:t>ubr-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79"/>
        </w:rPr>
        <w:t>ı</w:t>
      </w:r>
      <w:r>
        <w:rPr>
          <w:rFonts w:ascii="Arial" w:hAnsi="Arial" w:cs="Arial" w:eastAsia="Arial"/>
          <w:sz w:val="17"/>
          <w:szCs w:val="17"/>
          <w:color w:val="565656"/>
          <w:spacing w:val="-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229"/>
        </w:rPr>
        <w:t>dl</w:t>
      </w:r>
      <w:r>
        <w:rPr>
          <w:rFonts w:ascii="Arial" w:hAnsi="Arial" w:cs="Arial" w:eastAsia="Arial"/>
          <w:sz w:val="17"/>
          <w:szCs w:val="17"/>
          <w:color w:val="565656"/>
          <w:spacing w:val="9"/>
          <w:w w:val="228"/>
        </w:rPr>
        <w:t>!</w:t>
      </w:r>
      <w:r>
        <w:rPr>
          <w:rFonts w:ascii="Arial" w:hAnsi="Arial" w:cs="Arial" w:eastAsia="Arial"/>
          <w:sz w:val="17"/>
          <w:szCs w:val="17"/>
          <w:color w:val="A7A8A8"/>
          <w:spacing w:val="-28"/>
          <w:w w:val="139"/>
        </w:rPr>
        <w:t>.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8"/>
        </w:rPr>
        <w:t>ru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-2"/>
          <w:w w:val="56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0"/>
          <w:w w:val="5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15"/>
          <w:w w:val="5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A8C8E"/>
          <w:spacing w:val="0"/>
          <w:w w:val="56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8A8C8E"/>
          <w:spacing w:val="12"/>
          <w:w w:val="5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0"/>
          <w:w w:val="7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8" w:lineRule="atLeast"/>
        <w:ind w:left="429" w:right="971"/>
        <w:jc w:val="center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28"/>
        </w:rPr>
        <w:t>,_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28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4"/>
          <w:w w:val="12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  <w:t>ıı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A8C8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216"/>
        </w:rPr>
        <w:t>'..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48"/>
          <w:w w:val="21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216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-48"/>
          <w:w w:val="21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43"/>
        </w:rPr>
        <w:t>,;.j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5449" w:space="2611"/>
            <w:col w:w="2900"/>
          </w:cols>
        </w:sectPr>
      </w:pPr>
      <w:rPr/>
    </w:p>
    <w:p>
      <w:pPr>
        <w:spacing w:before="0" w:after="0" w:line="141" w:lineRule="atLeast"/>
        <w:ind w:right="-20"/>
        <w:jc w:val="right"/>
        <w:tabs>
          <w:tab w:pos="320" w:val="left"/>
          <w:tab w:pos="7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6"/>
          <w:szCs w:val="16"/>
          <w:color w:val="ACACD4"/>
          <w:w w:val="238"/>
        </w:rPr>
        <w:t>.</w:t>
      </w:r>
      <w:r>
        <w:rPr>
          <w:rFonts w:ascii="Arial" w:hAnsi="Arial" w:cs="Arial" w:eastAsia="Arial"/>
          <w:sz w:val="16"/>
          <w:szCs w:val="16"/>
          <w:color w:val="ACACD4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ACACD4"/>
          <w:w w:val="100"/>
        </w:rPr>
      </w:r>
      <w:r>
        <w:rPr>
          <w:rFonts w:ascii="Arial" w:hAnsi="Arial" w:cs="Arial" w:eastAsia="Arial"/>
          <w:sz w:val="16"/>
          <w:szCs w:val="16"/>
          <w:color w:val="565656"/>
          <w:w w:val="278"/>
        </w:rPr>
        <w:t>\</w:t>
      </w:r>
      <w:r>
        <w:rPr>
          <w:rFonts w:ascii="Arial" w:hAnsi="Arial" w:cs="Arial" w:eastAsia="Arial"/>
          <w:sz w:val="16"/>
          <w:szCs w:val="16"/>
          <w:color w:val="565656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65656"/>
          <w:w w:val="100"/>
        </w:rPr>
      </w:r>
      <w:r>
        <w:rPr>
          <w:rFonts w:ascii="Arial" w:hAnsi="Arial" w:cs="Arial" w:eastAsia="Arial"/>
          <w:sz w:val="10"/>
          <w:szCs w:val="10"/>
          <w:color w:val="8A8C8E"/>
          <w:spacing w:val="0"/>
          <w:w w:val="141"/>
          <w:position w:val="-2"/>
        </w:rPr>
        <w:t>f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37" w:after="0" w:line="76" w:lineRule="exact"/>
        <w:ind w:right="178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291"/>
          <w:position w:val="-2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48" w:lineRule="atLeast"/>
        <w:ind w:left="181" w:right="-20"/>
        <w:jc w:val="left"/>
        <w:tabs>
          <w:tab w:pos="52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BFBFBF"/>
          <w:spacing w:val="0"/>
          <w:w w:val="69"/>
        </w:rPr>
        <w:t>lıo</w:t>
      </w:r>
      <w:r>
        <w:rPr>
          <w:rFonts w:ascii="Arial" w:hAnsi="Arial" w:cs="Arial" w:eastAsia="Arial"/>
          <w:sz w:val="5"/>
          <w:szCs w:val="5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BFBFBF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A7A8A8"/>
          <w:spacing w:val="-12"/>
          <w:w w:val="177"/>
        </w:rPr>
        <w:t>.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177"/>
        </w:rPr>
        <w:t>;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100"/>
        </w:rPr>
        <w:t>  </w:t>
      </w:r>
      <w:r>
        <w:rPr>
          <w:rFonts w:ascii="Arial" w:hAnsi="Arial" w:cs="Arial" w:eastAsia="Arial"/>
          <w:sz w:val="5"/>
          <w:szCs w:val="5"/>
          <w:color w:val="A7A8A8"/>
          <w:spacing w:val="-6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727274"/>
          <w:spacing w:val="0"/>
          <w:w w:val="154"/>
        </w:rPr>
        <w:t>•</w:t>
      </w:r>
      <w:r>
        <w:rPr>
          <w:rFonts w:ascii="Arial" w:hAnsi="Arial" w:cs="Arial" w:eastAsia="Arial"/>
          <w:sz w:val="5"/>
          <w:szCs w:val="5"/>
          <w:color w:val="727274"/>
          <w:spacing w:val="0"/>
          <w:w w:val="154"/>
        </w:rPr>
        <w:t> </w:t>
      </w:r>
      <w:r>
        <w:rPr>
          <w:rFonts w:ascii="Arial" w:hAnsi="Arial" w:cs="Arial" w:eastAsia="Arial"/>
          <w:sz w:val="5"/>
          <w:szCs w:val="5"/>
          <w:color w:val="727274"/>
          <w:spacing w:val="18"/>
          <w:w w:val="154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354"/>
        </w:rPr>
        <w:t>.</w:t>
      </w:r>
      <w:r>
        <w:rPr>
          <w:rFonts w:ascii="Arial" w:hAnsi="Arial" w:cs="Arial" w:eastAsia="Arial"/>
          <w:sz w:val="5"/>
          <w:szCs w:val="5"/>
          <w:color w:val="A7A8A8"/>
          <w:spacing w:val="-20"/>
          <w:w w:val="354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354"/>
        </w:rPr>
        <w:t>.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354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354"/>
        </w:rPr>
        <w:t>..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354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18"/>
          <w:w w:val="354"/>
        </w:rPr>
        <w:t> </w:t>
      </w:r>
      <w:r>
        <w:rPr>
          <w:rFonts w:ascii="Arial" w:hAnsi="Arial" w:cs="Arial" w:eastAsia="Arial"/>
          <w:sz w:val="5"/>
          <w:szCs w:val="5"/>
          <w:color w:val="BFBFBF"/>
          <w:spacing w:val="0"/>
          <w:w w:val="100"/>
        </w:rPr>
        <w:t>.,.</w:t>
      </w:r>
      <w:r>
        <w:rPr>
          <w:rFonts w:ascii="Arial" w:hAnsi="Arial" w:cs="Arial" w:eastAsia="Arial"/>
          <w:sz w:val="5"/>
          <w:szCs w:val="5"/>
          <w:color w:val="BFBFBF"/>
          <w:spacing w:val="0"/>
          <w:w w:val="100"/>
        </w:rPr>
        <w:t>  </w:t>
      </w:r>
      <w:r>
        <w:rPr>
          <w:rFonts w:ascii="Arial" w:hAnsi="Arial" w:cs="Arial" w:eastAsia="Arial"/>
          <w:sz w:val="5"/>
          <w:szCs w:val="5"/>
          <w:color w:val="BFBFBF"/>
          <w:spacing w:val="7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8A8C8E"/>
          <w:spacing w:val="0"/>
          <w:w w:val="570"/>
        </w:rPr>
        <w:t>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8741" w:space="189"/>
            <w:col w:w="20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F2F2F"/>
          <w:spacing w:val="0"/>
          <w:w w:val="86"/>
          <w:position w:val="-8"/>
        </w:rPr>
        <w:t>t&lt;l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650"/>
        <w:jc w:val="right"/>
        <w:tabs>
          <w:tab w:pos="5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27274"/>
          <w:spacing w:val="-10"/>
          <w:w w:val="199"/>
          <w:position w:val="-1"/>
        </w:rPr>
        <w:t>·</w:t>
      </w:r>
      <w:r>
        <w:rPr>
          <w:rFonts w:ascii="Arial" w:hAnsi="Arial" w:cs="Arial" w:eastAsia="Arial"/>
          <w:sz w:val="12"/>
          <w:szCs w:val="12"/>
          <w:color w:val="A7A8A8"/>
          <w:spacing w:val="-25"/>
          <w:w w:val="123"/>
          <w:position w:val="-1"/>
        </w:rPr>
        <w:t>u</w:t>
      </w:r>
      <w:r>
        <w:rPr>
          <w:rFonts w:ascii="Arial" w:hAnsi="Arial" w:cs="Arial" w:eastAsia="Arial"/>
          <w:sz w:val="12"/>
          <w:szCs w:val="12"/>
          <w:color w:val="8A8C8E"/>
          <w:spacing w:val="0"/>
          <w:w w:val="69"/>
          <w:position w:val="-1"/>
        </w:rPr>
        <w:t>'"</w:t>
      </w:r>
      <w:r>
        <w:rPr>
          <w:rFonts w:ascii="Arial" w:hAnsi="Arial" w:cs="Arial" w:eastAsia="Arial"/>
          <w:sz w:val="12"/>
          <w:szCs w:val="12"/>
          <w:color w:val="8A8C8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8A8C8E"/>
          <w:spacing w:val="0"/>
          <w:w w:val="100"/>
          <w:position w:val="-1"/>
        </w:rPr>
      </w:r>
      <w:r>
        <w:rPr>
          <w:rFonts w:ascii="Arial" w:hAnsi="Arial" w:cs="Arial" w:eastAsia="Arial"/>
          <w:sz w:val="7"/>
          <w:szCs w:val="7"/>
          <w:color w:val="A7A8A8"/>
          <w:spacing w:val="-18"/>
          <w:w w:val="272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8A8C8E"/>
          <w:spacing w:val="-16"/>
          <w:w w:val="122"/>
          <w:position w:val="-1"/>
        </w:rPr>
        <w:t>L</w:t>
      </w:r>
      <w:r>
        <w:rPr>
          <w:rFonts w:ascii="Arial" w:hAnsi="Arial" w:cs="Arial" w:eastAsia="Arial"/>
          <w:sz w:val="7"/>
          <w:szCs w:val="7"/>
          <w:color w:val="727274"/>
          <w:spacing w:val="0"/>
          <w:w w:val="114"/>
          <w:position w:val="-1"/>
        </w:rPr>
        <w:t>..</w:t>
      </w:r>
      <w:r>
        <w:rPr>
          <w:rFonts w:ascii="Arial" w:hAnsi="Arial" w:cs="Arial" w:eastAsia="Arial"/>
          <w:sz w:val="7"/>
          <w:szCs w:val="7"/>
          <w:color w:val="727274"/>
          <w:spacing w:val="-19"/>
          <w:w w:val="114"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A7A8A8"/>
          <w:spacing w:val="0"/>
          <w:w w:val="137"/>
          <w:position w:val="-1"/>
        </w:rPr>
        <w:t>......</w:t>
      </w:r>
      <w:r>
        <w:rPr>
          <w:rFonts w:ascii="Arial" w:hAnsi="Arial" w:cs="Arial" w:eastAsia="Arial"/>
          <w:sz w:val="7"/>
          <w:szCs w:val="7"/>
          <w:color w:val="A7A8A8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A7A8A8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BFBFBF"/>
          <w:spacing w:val="0"/>
          <w:w w:val="192"/>
          <w:position w:val="-1"/>
        </w:rPr>
        <w:t>•</w:t>
      </w:r>
      <w:r>
        <w:rPr>
          <w:rFonts w:ascii="Arial" w:hAnsi="Arial" w:cs="Arial" w:eastAsia="Arial"/>
          <w:sz w:val="7"/>
          <w:szCs w:val="7"/>
          <w:color w:val="BFBFBF"/>
          <w:spacing w:val="0"/>
          <w:w w:val="192"/>
          <w:position w:val="-1"/>
        </w:rPr>
        <w:t>   </w:t>
      </w:r>
      <w:r>
        <w:rPr>
          <w:rFonts w:ascii="Arial" w:hAnsi="Arial" w:cs="Arial" w:eastAsia="Arial"/>
          <w:sz w:val="7"/>
          <w:szCs w:val="7"/>
          <w:color w:val="BFBFBF"/>
          <w:spacing w:val="28"/>
          <w:w w:val="192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7A8A8"/>
          <w:spacing w:val="-6"/>
          <w:w w:val="50"/>
          <w:position w:val="-1"/>
        </w:rPr>
        <w:t>-</w:t>
      </w:r>
      <w:r>
        <w:rPr>
          <w:rFonts w:ascii="Arial" w:hAnsi="Arial" w:cs="Arial" w:eastAsia="Arial"/>
          <w:sz w:val="7"/>
          <w:szCs w:val="7"/>
          <w:color w:val="A7A8A8"/>
          <w:spacing w:val="0"/>
          <w:w w:val="162"/>
          <w:position w:val="-1"/>
        </w:rPr>
        <w:t>..</w:t>
      </w:r>
      <w:r>
        <w:rPr>
          <w:rFonts w:ascii="Arial" w:hAnsi="Arial" w:cs="Arial" w:eastAsia="Arial"/>
          <w:sz w:val="7"/>
          <w:szCs w:val="7"/>
          <w:color w:val="A7A8A8"/>
          <w:spacing w:val="0"/>
          <w:w w:val="100"/>
          <w:position w:val="-1"/>
        </w:rPr>
        <w:t>     </w:t>
      </w:r>
      <w:r>
        <w:rPr>
          <w:rFonts w:ascii="Arial" w:hAnsi="Arial" w:cs="Arial" w:eastAsia="Arial"/>
          <w:sz w:val="7"/>
          <w:szCs w:val="7"/>
          <w:color w:val="A7A8A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8A8C8E"/>
          <w:spacing w:val="0"/>
          <w:w w:val="68"/>
          <w:b/>
          <w:bCs/>
          <w:position w:val="-1"/>
        </w:rPr>
        <w:t>to:;\</w:t>
      </w:r>
      <w:r>
        <w:rPr>
          <w:rFonts w:ascii="Arial" w:hAnsi="Arial" w:cs="Arial" w:eastAsia="Arial"/>
          <w:sz w:val="10"/>
          <w:szCs w:val="10"/>
          <w:color w:val="8A8C8E"/>
          <w:spacing w:val="0"/>
          <w:w w:val="68"/>
          <w:b/>
          <w:bCs/>
          <w:position w:val="-1"/>
        </w:rPr>
        <w:t>  </w:t>
      </w:r>
      <w:r>
        <w:rPr>
          <w:rFonts w:ascii="Arial" w:hAnsi="Arial" w:cs="Arial" w:eastAsia="Arial"/>
          <w:sz w:val="10"/>
          <w:szCs w:val="10"/>
          <w:color w:val="8A8C8E"/>
          <w:spacing w:val="14"/>
          <w:w w:val="68"/>
          <w:b/>
          <w:bCs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95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684"/>
        <w:jc w:val="right"/>
        <w:tabs>
          <w:tab w:pos="520" w:val="left"/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A8C8E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A8C8E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38"/>
          <w:position w:val="-1"/>
        </w:rPr>
        <w:t>.(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37"/>
          <w:position w:val="-1"/>
        </w:rPr>
        <w:t>":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8A8C8E"/>
          <w:spacing w:val="-15"/>
          <w:w w:val="241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6"/>
          <w:position w:val="-1"/>
        </w:rPr>
        <w:t>!.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00"/>
          <w:position w:val="-1"/>
        </w:rPr>
        <w:t>"•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42"/>
          <w:position w:val="-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750"/>
        <w:jc w:val="right"/>
        <w:tabs>
          <w:tab w:pos="1100" w:val="left"/>
          <w:tab w:pos="16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0"/>
          <w:w w:val="225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-37"/>
          <w:w w:val="225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57"/>
          <w:position w:val="-2"/>
        </w:rPr>
        <w:t>&lt;W-"'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70"/>
          <w:position w:val="-2"/>
        </w:rPr>
        <w:t>••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0"/>
          <w:w w:val="78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0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29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0"/>
          <w:w w:val="78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right="722"/>
        <w:jc w:val="right"/>
        <w:tabs>
          <w:tab w:pos="300" w:val="left"/>
          <w:tab w:pos="6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785767pt;margin-top:.636935pt;width:11.858489pt;height:12pt;mso-position-horizontal-relative:page;mso-position-vertical-relative:paragraph;z-index:-15293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A8C8E"/>
                      <w:w w:val="9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A8C8E"/>
                      <w:spacing w:val="-2"/>
                      <w:w w:val="95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7A8A8"/>
                      <w:spacing w:val="0"/>
                      <w:w w:val="20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8A8C8E"/>
          <w:w w:val="94"/>
          <w:i/>
          <w:position w:val="1"/>
        </w:rPr>
        <w:t>"</w:t>
      </w:r>
      <w:r>
        <w:rPr>
          <w:rFonts w:ascii="Arial" w:hAnsi="Arial" w:cs="Arial" w:eastAsia="Arial"/>
          <w:sz w:val="17"/>
          <w:szCs w:val="17"/>
          <w:color w:val="8A8C8E"/>
          <w:w w:val="100"/>
          <w:i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8A8C8E"/>
          <w:w w:val="100"/>
          <w:i/>
          <w:position w:val="1"/>
        </w:rPr>
      </w:r>
      <w:r>
        <w:rPr>
          <w:rFonts w:ascii="Arial" w:hAnsi="Arial" w:cs="Arial" w:eastAsia="Arial"/>
          <w:sz w:val="17"/>
          <w:szCs w:val="17"/>
          <w:color w:val="A7A8A8"/>
          <w:w w:val="153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A7A8A8"/>
          <w:w w:val="100"/>
          <w:i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A7A8A8"/>
          <w:w w:val="100"/>
          <w:i/>
          <w:position w:val="1"/>
        </w:rPr>
      </w:r>
      <w:r>
        <w:rPr>
          <w:rFonts w:ascii="Arial" w:hAnsi="Arial" w:cs="Arial" w:eastAsia="Arial"/>
          <w:sz w:val="17"/>
          <w:szCs w:val="17"/>
          <w:color w:val="8A8C8E"/>
          <w:w w:val="80"/>
          <w:position w:val="1"/>
        </w:rPr>
        <w:t>/</w:t>
      </w:r>
      <w:r>
        <w:rPr>
          <w:rFonts w:ascii="Arial" w:hAnsi="Arial" w:cs="Arial" w:eastAsia="Arial"/>
          <w:sz w:val="17"/>
          <w:szCs w:val="17"/>
          <w:color w:val="8A8C8E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64"/>
          <w:position w:val="1"/>
        </w:rPr>
        <w:t>,,.,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64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64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64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A7A8A8"/>
          <w:spacing w:val="15"/>
          <w:w w:val="164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A7A8A8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A7A8A8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7"/>
          <w:szCs w:val="17"/>
          <w:color w:val="A7A8A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A8C8E"/>
          <w:spacing w:val="0"/>
          <w:w w:val="128"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1083"/>
        <w:jc w:val="right"/>
        <w:tabs>
          <w:tab w:pos="9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304413pt;margin-top:1.688684pt;width:14.871601pt;height:15pt;mso-position-horizontal-relative:page;mso-position-vertical-relative:paragraph;z-index:-1529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14141"/>
                      <w:spacing w:val="0"/>
                      <w:w w:val="102"/>
                    </w:rPr>
                    <w:t>A.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34"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8"/>
          <w:szCs w:val="8"/>
          <w:color w:val="A7A8A8"/>
          <w:spacing w:val="0"/>
          <w:w w:val="270"/>
        </w:rPr>
        <w:t>,.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34" w:lineRule="exact"/>
        <w:ind w:right="1064"/>
        <w:jc w:val="right"/>
        <w:tabs>
          <w:tab w:pos="5760" w:val="left"/>
          <w:tab w:pos="65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0"/>
          <w:w w:val="100"/>
          <w:b/>
          <w:bCs/>
          <w:position w:val="-16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0"/>
          <w:w w:val="100"/>
          <w:b/>
          <w:bCs/>
          <w:position w:val="-16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-18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16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47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1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16"/>
        </w:rPr>
      </w:r>
      <w:r>
        <w:rPr>
          <w:rFonts w:ascii="Times New Roman" w:hAnsi="Times New Roman" w:cs="Times New Roman" w:eastAsia="Times New Roman"/>
          <w:sz w:val="10"/>
          <w:szCs w:val="10"/>
          <w:color w:val="8A8C8E"/>
          <w:spacing w:val="0"/>
          <w:w w:val="121"/>
          <w:position w:val="1"/>
        </w:rPr>
        <w:t>l;</w:t>
      </w:r>
      <w:r>
        <w:rPr>
          <w:rFonts w:ascii="Times New Roman" w:hAnsi="Times New Roman" w:cs="Times New Roman" w:eastAsia="Times New Roman"/>
          <w:sz w:val="10"/>
          <w:szCs w:val="10"/>
          <w:color w:val="8A8C8E"/>
          <w:spacing w:val="-5"/>
          <w:w w:val="122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76"/>
          <w:position w:val="1"/>
        </w:rPr>
        <w:t>,..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79"/>
          <w:position w:val="1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63"/>
          <w:b/>
          <w:bCs/>
          <w:position w:val="1"/>
        </w:rPr>
        <w:t>•ı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28"/>
          <w:w w:val="16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BFBF"/>
          <w:spacing w:val="-6"/>
          <w:w w:val="129"/>
          <w:b/>
          <w:bCs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FBFBF"/>
          <w:spacing w:val="-25"/>
          <w:w w:val="129"/>
          <w:b/>
          <w:bCs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A7A8A8"/>
          <w:spacing w:val="0"/>
          <w:w w:val="256"/>
          <w:b/>
          <w:bCs/>
          <w:i/>
          <w:position w:val="1"/>
        </w:rPr>
        <w:t>4'"</w:t>
      </w:r>
      <w:r>
        <w:rPr>
          <w:rFonts w:ascii="Times New Roman" w:hAnsi="Times New Roman" w:cs="Times New Roman" w:eastAsia="Times New Roman"/>
          <w:sz w:val="6"/>
          <w:szCs w:val="6"/>
          <w:color w:val="8A8C8E"/>
          <w:spacing w:val="0"/>
          <w:w w:val="198"/>
          <w:b/>
          <w:bCs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386" w:space="1700"/>
            <w:col w:w="8874"/>
          </w:cols>
        </w:sectPr>
      </w:pPr>
      <w:rPr/>
    </w:p>
    <w:p>
      <w:pPr>
        <w:spacing w:before="0" w:after="0" w:line="242" w:lineRule="exact"/>
        <w:ind w:left="239" w:right="-20"/>
        <w:jc w:val="left"/>
        <w:tabs>
          <w:tab w:pos="91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6"/>
          <w:position w:val="-2"/>
        </w:rPr>
        <w:t>:ı: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8A8C8E"/>
          <w:spacing w:val="0"/>
          <w:w w:val="137"/>
          <w:b/>
          <w:bCs/>
          <w:i/>
          <w:position w:val="6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65"/>
          <w:b/>
          <w:bCs/>
          <w:i/>
          <w:position w:val="6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00"/>
          <w:b/>
          <w:bCs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6"/>
          <w:w w:val="100"/>
          <w:b/>
          <w:bCs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A8C8E"/>
          <w:spacing w:val="4"/>
          <w:w w:val="148"/>
          <w:b/>
          <w:bCs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235"/>
          <w:b/>
          <w:bCs/>
          <w:i/>
          <w:position w:val="6"/>
        </w:rPr>
        <w:t>--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03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w w:val="98"/>
          <w:position w:val="1"/>
        </w:rPr>
        <w:t>Itfaiy</w:t>
      </w:r>
      <w:r>
        <w:rPr>
          <w:rFonts w:ascii="Arial" w:hAnsi="Arial" w:cs="Arial" w:eastAsia="Arial"/>
          <w:sz w:val="20"/>
          <w:szCs w:val="20"/>
          <w:color w:val="2F2F2F"/>
          <w:w w:val="99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position w:val="1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12"/>
          <w:w w:val="89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i/>
          <w:position w:val="1"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i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17"/>
          <w:w w:val="89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</w:sectPr>
      </w:pPr>
      <w:rPr/>
    </w:p>
    <w:p>
      <w:pPr>
        <w:spacing w:before="38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0.786207pt;margin-top:31.008848pt;width:540.667854pt;height:794.151477pt;mso-position-horizontal-relative:page;mso-position-vertical-relative:page;z-index:-15304" coordorigin="616,620" coordsize="10813,15883">
            <v:group style="position:absolute;left:625;top:665;width:7346;height:2" coordorigin="625,665" coordsize="7346,2">
              <v:shape style="position:absolute;left:625;top:665;width:7346;height:2" coordorigin="625,665" coordsize="7346,0" path="m625,665l7971,665e" filled="f" stroked="t" strokeweight=".477306pt" strokecolor="#4B4B4B">
                <v:path arrowok="t"/>
              </v:shape>
            </v:group>
            <v:group style="position:absolute;left:630;top:646;width:2;height:5424" coordorigin="630,646" coordsize="2,5424">
              <v:shape style="position:absolute;left:630;top:646;width:2;height:5424" coordorigin="630,646" coordsize="0,5424" path="m630,6071l630,646e" filled="f" stroked="t" strokeweight=".477306pt" strokecolor="#4B4B4B">
                <v:path arrowok="t"/>
              </v:shape>
            </v:group>
            <v:group style="position:absolute;left:2291;top:661;width:2;height:642" coordorigin="2291,661" coordsize="2,642">
              <v:shape style="position:absolute;left:2291;top:661;width:2;height:642" coordorigin="2291,661" coordsize="0,642" path="m2291,1302l2291,661e" filled="f" stroked="t" strokeweight=".477306pt" strokecolor="#676767">
                <v:path arrowok="t"/>
              </v:shape>
            </v:group>
            <v:group style="position:absolute;left:2253;top:665;width:535;height:2" coordorigin="2253,665" coordsize="535,2">
              <v:shape style="position:absolute;left:2253;top:665;width:535;height:2" coordorigin="2253,665" coordsize="535,0" path="m2253,665l2787,665e" filled="f" stroked="t" strokeweight=".477306pt" strokecolor="#2F2F2F">
                <v:path arrowok="t"/>
              </v:shape>
            </v:group>
            <v:group style="position:absolute;left:3055;top:670;width:410;height:2" coordorigin="3055,670" coordsize="410,2">
              <v:shape style="position:absolute;left:3055;top:670;width:410;height:2" coordorigin="3055,670" coordsize="410,0" path="m3055,670l3465,670e" filled="f" stroked="t" strokeweight=".477306pt" strokecolor="#3B3B3B">
                <v:path arrowok="t"/>
              </v:shape>
            </v:group>
            <v:group style="position:absolute;left:3408;top:670;width:391;height:2" coordorigin="3408,670" coordsize="391,2">
              <v:shape style="position:absolute;left:3408;top:670;width:391;height:2" coordorigin="3408,670" coordsize="391,0" path="m3408,670l3799,670e" filled="f" stroked="t" strokeweight=".477306pt" strokecolor="#282828">
                <v:path arrowok="t"/>
              </v:shape>
            </v:group>
            <v:group style="position:absolute;left:3742;top:675;width:7632;height:2" coordorigin="3742,675" coordsize="7632,2">
              <v:shape style="position:absolute;left:3742;top:675;width:7632;height:2" coordorigin="3742,675" coordsize="7632,0" path="m3742,675l11374,675e" filled="f" stroked="t" strokeweight=".715958pt" strokecolor="#5B5B5B">
                <v:path arrowok="t"/>
              </v:shape>
            </v:group>
            <v:group style="position:absolute;left:7303;top:677;width:1885;height:2" coordorigin="7303,677" coordsize="1885,2">
              <v:shape style="position:absolute;left:7303;top:677;width:1885;height:2" coordorigin="7303,677" coordsize="1885,0" path="m7303,677l9188,677e" filled="f" stroked="t" strokeweight=".477306pt" strokecolor="#3B3B3B">
                <v:path arrowok="t"/>
              </v:shape>
            </v:group>
            <v:group style="position:absolute;left:9155;top:661;width:2;height:350" coordorigin="9155,661" coordsize="2,350">
              <v:shape style="position:absolute;left:9155;top:661;width:2;height:350" coordorigin="9155,661" coordsize="0,350" path="m9155,1010l9155,661e" filled="f" stroked="t" strokeweight=".238653pt" strokecolor="#484848">
                <v:path arrowok="t"/>
              </v:shape>
            </v:group>
            <v:group style="position:absolute;left:9126;top:682;width:272;height:2" coordorigin="9126,682" coordsize="272,2">
              <v:shape style="position:absolute;left:9126;top:682;width:272;height:2" coordorigin="9126,682" coordsize="272,0" path="m9126,682l9398,682e" filled="f" stroked="t" strokeweight=".715958pt" strokecolor="#545454">
                <v:path arrowok="t"/>
              </v:shape>
            </v:group>
            <v:group style="position:absolute;left:9174;top:682;width:2200;height:2" coordorigin="9174,682" coordsize="2200,2">
              <v:shape style="position:absolute;left:9174;top:682;width:2200;height:2" coordorigin="9174,682" coordsize="2200,0" path="m9174,682l11374,682e" filled="f" stroked="t" strokeweight=".954611pt" strokecolor="#777777">
                <v:path arrowok="t"/>
              </v:shape>
            </v:group>
            <v:group style="position:absolute;left:10577;top:675;width:2;height:402" coordorigin="10577,675" coordsize="2,402">
              <v:shape style="position:absolute;left:10577;top:675;width:2;height:402" coordorigin="10577,675" coordsize="0,402" path="m10577,1077l10577,675e" filled="f" stroked="t" strokeweight="5.489014pt" strokecolor="#545B5B">
                <v:path arrowok="t"/>
              </v:shape>
            </v:group>
            <v:group style="position:absolute;left:11367;top:675;width:2;height:1915" coordorigin="11367,675" coordsize="2,1915">
              <v:shape style="position:absolute;left:11367;top:675;width:2;height:1915" coordorigin="11367,675" coordsize="0,1915" path="m11367,2590l11367,675e" filled="f" stroked="t" strokeweight=".954611pt" strokecolor="#575757">
                <v:path arrowok="t"/>
              </v:shape>
            </v:group>
            <v:group style="position:absolute;left:9155;top:1010;width:2;height:651" coordorigin="9155,1010" coordsize="2,651">
              <v:shape style="position:absolute;left:9155;top:1010;width:2;height:651" coordorigin="9155,1010" coordsize="0,651" path="m9155,1661l9155,1010e" filled="f" stroked="t" strokeweight=".238653pt" strokecolor="#000000">
                <v:path arrowok="t"/>
              </v:shape>
            </v:group>
            <v:group style="position:absolute;left:10577;top:1010;width:2;height:263" coordorigin="10577,1010" coordsize="2,263">
              <v:shape style="position:absolute;left:10577;top:1010;width:2;height:263" coordorigin="10577,1010" coordsize="0,263" path="m10577,1274l10577,1010e" filled="f" stroked="t" strokeweight="3.102486pt" strokecolor="#4F5454">
                <v:path arrowok="t"/>
              </v:shape>
            </v:group>
            <v:group style="position:absolute;left:635;top:1226;width:2;height:560" coordorigin="635,1226" coordsize="2,560">
              <v:shape style="position:absolute;left:635;top:1226;width:2;height:560" coordorigin="635,1226" coordsize="0,560" path="m635,1786l635,1226e" filled="f" stroked="t" strokeweight=".954611pt" strokecolor="#7C7C7C">
                <v:path arrowok="t"/>
              </v:shape>
            </v:group>
            <v:group style="position:absolute;left:2296;top:689;width:2;height:1159" coordorigin="2296,689" coordsize="2,1159">
              <v:shape style="position:absolute;left:2296;top:689;width:2;height:1159" coordorigin="2296,689" coordsize="0,1159" path="m2296,1848l2296,689e" filled="f" stroked="t" strokeweight=".954611pt" strokecolor="#7C7C7C">
                <v:path arrowok="t"/>
              </v:shape>
            </v:group>
            <v:group style="position:absolute;left:625;top:1838;width:6281;height:2" coordorigin="625,1838" coordsize="6281,2">
              <v:shape style="position:absolute;left:625;top:1838;width:6281;height:2" coordorigin="625,1838" coordsize="6281,0" path="m625,1838l6907,1838e" filled="f" stroked="t" strokeweight=".954611pt" strokecolor="#545454">
                <v:path arrowok="t"/>
              </v:shape>
            </v:group>
            <v:group style="position:absolute;left:635;top:1226;width:2;height:1106" coordorigin="635,1226" coordsize="2,1106">
              <v:shape style="position:absolute;left:635;top:1226;width:2;height:1106" coordorigin="635,1226" coordsize="0,1106" path="m635,2332l635,1226e" filled="f" stroked="t" strokeweight=".954611pt" strokecolor="#646464">
                <v:path arrowok="t"/>
              </v:shape>
            </v:group>
            <v:group style="position:absolute;left:6849;top:1843;width:854;height:2" coordorigin="6849,1843" coordsize="854,2">
              <v:shape style="position:absolute;left:6849;top:1843;width:854;height:2" coordorigin="6849,1843" coordsize="854,0" path="m6849,1843l7704,1843e" filled="f" stroked="t" strokeweight=".477306pt" strokecolor="#1F1F1F">
                <v:path arrowok="t"/>
              </v:shape>
            </v:group>
            <v:group style="position:absolute;left:7646;top:1843;width:2959;height:2" coordorigin="7646,1843" coordsize="2959,2">
              <v:shape style="position:absolute;left:7646;top:1843;width:2959;height:2" coordorigin="7646,1843" coordsize="2959,0" path="m7646,1843l10606,1843e" filled="f" stroked="t" strokeweight=".954611pt" strokecolor="#4F4F4F">
                <v:path arrowok="t"/>
              </v:shape>
            </v:group>
            <v:group style="position:absolute;left:9155;top:1661;width:2;height:177" coordorigin="9155,1661" coordsize="2,177">
              <v:shape style="position:absolute;left:9155;top:1661;width:2;height:177" coordorigin="9155,1661" coordsize="0,177" path="m9155,1838l9155,1661e" filled="f" stroked="t" strokeweight=".238653pt" strokecolor="#676767">
                <v:path arrowok="t"/>
              </v:shape>
            </v:group>
            <v:group style="position:absolute;left:10548;top:1848;width:826;height:2" coordorigin="10548,1848" coordsize="826,2">
              <v:shape style="position:absolute;left:10548;top:1848;width:826;height:2" coordorigin="10548,1848" coordsize="826,0" path="m10548,1848l11374,1848e" filled="f" stroked="t" strokeweight=".477306pt" strokecolor="#232323">
                <v:path arrowok="t"/>
              </v:shape>
            </v:group>
            <v:group style="position:absolute;left:630;top:2075;width:5117;height:2" coordorigin="630,2075" coordsize="5117,2">
              <v:shape style="position:absolute;left:630;top:2075;width:5117;height:2" coordorigin="630,2075" coordsize="5117,0" path="m630,2075l5747,2075e" filled="f" stroked="t" strokeweight=".954611pt" strokecolor="#4F4F4F">
                <v:path arrowok="t"/>
              </v:shape>
            </v:group>
            <v:group style="position:absolute;left:5716;top:1834;width:2;height:326" coordorigin="5716,1834" coordsize="2,326">
              <v:shape style="position:absolute;left:5716;top:1834;width:2;height:326" coordorigin="5716,1834" coordsize="0,326" path="m5716,2159l5716,1834e" filled="f" stroked="t" strokeweight=".715958pt" strokecolor="#444444">
                <v:path arrowok="t"/>
              </v:shape>
            </v:group>
            <v:group style="position:absolute;left:5670;top:2083;width:2033;height:2" coordorigin="5670,2083" coordsize="2033,2">
              <v:shape style="position:absolute;left:5670;top:2083;width:2033;height:2" coordorigin="5670,2083" coordsize="2033,0" path="m5670,2083l7704,2083e" filled="f" stroked="t" strokeweight=".477306pt" strokecolor="#484848">
                <v:path arrowok="t"/>
              </v:shape>
            </v:group>
            <v:group style="position:absolute;left:7646;top:2085;width:3026;height:2" coordorigin="7646,2085" coordsize="3026,2">
              <v:shape style="position:absolute;left:7646;top:2085;width:3026;height:2" coordorigin="7646,2085" coordsize="3026,0" path="m7646,2085l10673,2085e" filled="f" stroked="t" strokeweight=".954611pt" strokecolor="#545454">
                <v:path arrowok="t"/>
              </v:shape>
            </v:group>
            <v:group style="position:absolute;left:10548;top:2087;width:831;height:2" coordorigin="10548,2087" coordsize="831,2">
              <v:shape style="position:absolute;left:10548;top:2087;width:831;height:2" coordorigin="10548,2087" coordsize="831,0" path="m10548,2087l11379,2087e" filled="f" stroked="t" strokeweight=".477306pt" strokecolor="#343434">
                <v:path arrowok="t"/>
              </v:shape>
            </v:group>
            <v:group style="position:absolute;left:630;top:2317;width:3861;height:2" coordorigin="630,2317" coordsize="3861,2">
              <v:shape style="position:absolute;left:630;top:2317;width:3861;height:2" coordorigin="630,2317" coordsize="3861,0" path="m630,2317l4491,2317e" filled="f" stroked="t" strokeweight=".954611pt" strokecolor="#545454">
                <v:path arrowok="t"/>
              </v:shape>
            </v:group>
            <v:group style="position:absolute;left:4191;top:2324;width:1546;height:2" coordorigin="4191,2324" coordsize="1546,2">
              <v:shape style="position:absolute;left:4191;top:2324;width:1546;height:2" coordorigin="4191,2324" coordsize="1546,0" path="m4191,2324l5737,2324e" filled="f" stroked="t" strokeweight=".477306pt" strokecolor="#484848">
                <v:path arrowok="t"/>
              </v:shape>
            </v:group>
            <v:group style="position:absolute;left:5627;top:2327;width:5752;height:2" coordorigin="5627,2327" coordsize="5752,2">
              <v:shape style="position:absolute;left:5627;top:2327;width:5752;height:2" coordorigin="5627,2327" coordsize="5752,0" path="m5627,2327l11379,2327e" filled="f" stroked="t" strokeweight=".954611pt" strokecolor="#545454">
                <v:path arrowok="t"/>
              </v:shape>
            </v:group>
            <v:group style="position:absolute;left:630;top:2564;width:10749;height:2" coordorigin="630,2564" coordsize="10749,2">
              <v:shape style="position:absolute;left:630;top:2564;width:10749;height:2" coordorigin="630,2564" coordsize="10749,0" path="m630,2564l11379,2564e" filled="f" stroked="t" strokeweight=".954611pt" strokecolor="#4F4F4F">
                <v:path arrowok="t"/>
              </v:shape>
            </v:group>
            <v:group style="position:absolute;left:630;top:2794;width:1418;height:2" coordorigin="630,2794" coordsize="1418,2">
              <v:shape style="position:absolute;left:630;top:2794;width:1418;height:2" coordorigin="630,2794" coordsize="1418,0" path="m630,2794l2048,2794e" filled="f" stroked="t" strokeweight=".477306pt" strokecolor="#383838">
                <v:path arrowok="t"/>
              </v:shape>
            </v:group>
            <v:group style="position:absolute;left:659;top:2806;width:10720;height:2" coordorigin="659,2806" coordsize="10720,2">
              <v:shape style="position:absolute;left:659;top:2806;width:10720;height:2" coordorigin="659,2806" coordsize="10720,0" path="m659,2806l11379,2806e" filled="f" stroked="t" strokeweight=".715958pt" strokecolor="#4F4F4F">
                <v:path arrowok="t"/>
              </v:shape>
            </v:group>
            <v:group style="position:absolute;left:5680;top:2803;width:320;height:2" coordorigin="5680,2803" coordsize="320,2">
              <v:shape style="position:absolute;left:5680;top:2803;width:320;height:2" coordorigin="5680,2803" coordsize="320,0" path="m5680,2803l6000,2803e" filled="f" stroked="t" strokeweight=".477306pt" strokecolor="#383838">
                <v:path arrowok="t"/>
              </v:shape>
            </v:group>
            <v:group style="position:absolute;left:9126;top:2808;width:272;height:2" coordorigin="9126,2808" coordsize="272,2">
              <v:shape style="position:absolute;left:9126;top:2808;width:272;height:2" coordorigin="9126,2808" coordsize="272,0" path="m9126,2808l9398,2808e" filled="f" stroked="t" strokeweight=".715958pt" strokecolor="#484848">
                <v:path arrowok="t"/>
              </v:shape>
            </v:group>
            <v:group style="position:absolute;left:11372;top:2514;width:2;height:555" coordorigin="11372,2514" coordsize="2,555">
              <v:shape style="position:absolute;left:11372;top:2514;width:2;height:555" coordorigin="11372,2514" coordsize="0,555" path="m11372,3069l11372,2514e" filled="f" stroked="t" strokeweight=".477306pt" strokecolor="#343434">
                <v:path arrowok="t"/>
              </v:shape>
            </v:group>
            <v:group style="position:absolute;left:630;top:3038;width:4253;height:2" coordorigin="630,3038" coordsize="4253,2">
              <v:shape style="position:absolute;left:630;top:3038;width:4253;height:2" coordorigin="630,3038" coordsize="4253,0" path="m630,3038l4883,3038e" filled="f" stroked="t" strokeweight=".954611pt" strokecolor="#545454">
                <v:path arrowok="t"/>
              </v:shape>
            </v:group>
            <v:group style="position:absolute;left:4826;top:3045;width:6553;height:2" coordorigin="4826,3045" coordsize="6553,2">
              <v:shape style="position:absolute;left:4826;top:3045;width:6553;height:2" coordorigin="4826,3045" coordsize="6553,0" path="m4826,3045l11379,3045e" filled="f" stroked="t" strokeweight=".715958pt" strokecolor="#4B4B4B">
                <v:path arrowok="t"/>
              </v:shape>
            </v:group>
            <v:group style="position:absolute;left:637;top:2030;width:2;height:1805" coordorigin="637,2030" coordsize="2,1805">
              <v:shape style="position:absolute;left:637;top:2030;width:2;height:1805" coordorigin="637,2030" coordsize="0,1805" path="m637,3835l637,2030e" filled="f" stroked="t" strokeweight=".954611pt" strokecolor="#484848">
                <v:path arrowok="t"/>
              </v:shape>
            </v:group>
            <v:group style="position:absolute;left:3780;top:3031;width:2;height:278" coordorigin="3780,3031" coordsize="2,278">
              <v:shape style="position:absolute;left:3780;top:3031;width:2;height:278" coordorigin="3780,3031" coordsize="0,278" path="m3780,3308l3780,3031e" filled="f" stroked="t" strokeweight=".715958pt" strokecolor="#545454">
                <v:path arrowok="t"/>
              </v:shape>
            </v:group>
            <v:group style="position:absolute;left:6897;top:3035;width:2;height:776" coordorigin="6897,3035" coordsize="2,776">
              <v:shape style="position:absolute;left:6897;top:3035;width:2;height:776" coordorigin="6897,3035" coordsize="0,776" path="m6897,3811l6897,3035e" filled="f" stroked="t" strokeweight=".954611pt" strokecolor="#5B5B5B">
                <v:path arrowok="t"/>
              </v:shape>
            </v:group>
            <v:group style="position:absolute;left:11379;top:2992;width:2;height:4070" coordorigin="11379,2992" coordsize="2,4070">
              <v:shape style="position:absolute;left:11379;top:2992;width:2;height:4070" coordorigin="11379,2992" coordsize="0,4070" path="m11379,7062l11379,2992e" filled="f" stroked="t" strokeweight=".954611pt" strokecolor="#545454">
                <v:path arrowok="t"/>
              </v:shape>
            </v:group>
            <v:group style="position:absolute;left:3780;top:3251;width:2;height:555" coordorigin="3780,3251" coordsize="2,555">
              <v:shape style="position:absolute;left:3780;top:3251;width:2;height:555" coordorigin="3780,3251" coordsize="0,555" path="m3780,3806l3780,3251e" filled="f" stroked="t" strokeweight=".477306pt" strokecolor="#282828">
                <v:path arrowok="t"/>
              </v:shape>
            </v:group>
            <v:group style="position:absolute;left:3775;top:3794;width:3141;height:2" coordorigin="3775,3794" coordsize="3141,2">
              <v:shape style="position:absolute;left:3775;top:3794;width:3141;height:2" coordorigin="3775,3794" coordsize="3141,0" path="m3775,3794l6916,3794e" filled="f" stroked="t" strokeweight="1.431917pt" strokecolor="#545454">
                <v:path arrowok="t"/>
              </v:shape>
            </v:group>
            <v:group style="position:absolute;left:625;top:3799;width:2635;height:2" coordorigin="625,3799" coordsize="2635,2">
              <v:shape style="position:absolute;left:625;top:3799;width:2635;height:2" coordorigin="625,3799" coordsize="2635,0" path="m625,3799l3260,3799e" filled="f" stroked="t" strokeweight=".954611pt" strokecolor="#4F4F4F">
                <v:path arrowok="t"/>
              </v:shape>
            </v:group>
            <v:group style="position:absolute;left:2730;top:3799;width:735;height:2" coordorigin="2730,3799" coordsize="735,2">
              <v:shape style="position:absolute;left:2730;top:3799;width:735;height:2" coordorigin="2730,3799" coordsize="735,0" path="m2730,3799l3465,3799e" filled="f" stroked="t" strokeweight=".715958pt" strokecolor="#383838">
                <v:path arrowok="t"/>
              </v:shape>
            </v:group>
            <v:group style="position:absolute;left:3408;top:3801;width:401;height:2" coordorigin="3408,3801" coordsize="401,2">
              <v:shape style="position:absolute;left:3408;top:3801;width:401;height:2" coordorigin="3408,3801" coordsize="401,0" path="m3408,3801l3809,3801e" filled="f" stroked="t" strokeweight=".477306pt" strokecolor="#131313">
                <v:path arrowok="t"/>
              </v:shape>
            </v:group>
            <v:group style="position:absolute;left:6840;top:3806;width:4544;height:2" coordorigin="6840,3806" coordsize="4544,2">
              <v:shape style="position:absolute;left:6840;top:3806;width:4544;height:2" coordorigin="6840,3806" coordsize="4544,0" path="m6840,3806l11384,3806e" filled="f" stroked="t" strokeweight=".715958pt" strokecolor="#4F4F4F">
                <v:path arrowok="t"/>
              </v:shape>
            </v:group>
            <v:group style="position:absolute;left:635;top:4074;width:2654;height:2" coordorigin="635,4074" coordsize="2654,2">
              <v:shape style="position:absolute;left:635;top:4074;width:2654;height:2" coordorigin="635,4074" coordsize="2654,0" path="m635,4074l3289,4074e" filled="f" stroked="t" strokeweight=".715958pt" strokecolor="#545454">
                <v:path arrowok="t"/>
              </v:shape>
            </v:group>
            <v:group style="position:absolute;left:640;top:3749;width:2;height:359" coordorigin="640,3749" coordsize="2,359">
              <v:shape style="position:absolute;left:640;top:3749;width:2;height:359" coordorigin="640,3749" coordsize="0,359" path="m640,4108l640,3749e" filled="f" stroked="t" strokeweight=".477306pt" strokecolor="#2B2B2B">
                <v:path arrowok="t"/>
              </v:shape>
            </v:group>
            <v:group style="position:absolute;left:2291;top:3792;width:2;height:316" coordorigin="2291,3792" coordsize="2,316">
              <v:shape style="position:absolute;left:2291;top:3792;width:2;height:316" coordorigin="2291,3792" coordsize="0,316" path="m2291,4108l2291,3792e" filled="f" stroked="t" strokeweight=".477306pt" strokecolor="#282828">
                <v:path arrowok="t"/>
              </v:shape>
            </v:group>
            <v:group style="position:absolute;left:3055;top:4074;width:745;height:2" coordorigin="3055,4074" coordsize="745,2">
              <v:shape style="position:absolute;left:3055;top:4074;width:745;height:2" coordorigin="3055,4074" coordsize="745,0" path="m3055,4074l3799,4074e" filled="f" stroked="t" strokeweight=".715958pt" strokecolor="#383838">
                <v:path arrowok="t"/>
              </v:shape>
            </v:group>
            <v:group style="position:absolute;left:3642;top:4082;width:7742;height:2" coordorigin="3642,4082" coordsize="7742,2">
              <v:shape style="position:absolute;left:3642;top:4082;width:7742;height:2" coordorigin="3642,4082" coordsize="7742,0" path="m3642,4082l11384,4082e" filled="f" stroked="t" strokeweight=".954611pt" strokecolor="#4F4F4F">
                <v:path arrowok="t"/>
              </v:shape>
            </v:group>
            <v:group style="position:absolute;left:642;top:4031;width:2;height:2040" coordorigin="642,4031" coordsize="2,2040">
              <v:shape style="position:absolute;left:642;top:4031;width:2;height:2040" coordorigin="642,4031" coordsize="0,2040" path="m642,6071l642,4031e" filled="f" stroked="t" strokeweight=".715958pt" strokecolor="#4B4B4B">
                <v:path arrowok="t"/>
              </v:shape>
            </v:group>
            <v:group style="position:absolute;left:2301;top:3792;width:2;height:12702" coordorigin="2301,3792" coordsize="2,12702">
              <v:shape style="position:absolute;left:2301;top:3792;width:2;height:12702" coordorigin="2301,3792" coordsize="0,12702" path="m2301,16494l2301,3792e" filled="f" stroked="t" strokeweight=".954611pt" strokecolor="#444444">
                <v:path arrowok="t"/>
              </v:shape>
            </v:group>
            <v:group style="position:absolute;left:2282;top:4321;width:4625;height:2" coordorigin="2282,4321" coordsize="4625,2">
              <v:shape style="position:absolute;left:2282;top:4321;width:4625;height:2" coordorigin="2282,4321" coordsize="4625,0" path="m2282,4321l6907,4321e" filled="f" stroked="t" strokeweight=".954611pt" strokecolor="#4F4F4F">
                <v:path arrowok="t"/>
              </v:shape>
            </v:group>
            <v:group style="position:absolute;left:6849;top:4323;width:854;height:2" coordorigin="6849,4323" coordsize="854,2">
              <v:shape style="position:absolute;left:6849;top:4323;width:854;height:2" coordorigin="6849,4323" coordsize="854,0" path="m6849,4323l7704,4323e" filled="f" stroked="t" strokeweight=".477306pt" strokecolor="#1F1F1F">
                <v:path arrowok="t"/>
              </v:shape>
            </v:group>
            <v:group style="position:absolute;left:7646;top:4326;width:3021;height:2" coordorigin="7646,4326" coordsize="3021,2">
              <v:shape style="position:absolute;left:7646;top:4326;width:3021;height:2" coordorigin="7646,4326" coordsize="3021,0" path="m7646,4326l10668,4326e" filled="f" stroked="t" strokeweight=".954611pt" strokecolor="#545454">
                <v:path arrowok="t"/>
              </v:shape>
            </v:group>
            <v:group style="position:absolute;left:10548;top:4328;width:835;height:2" coordorigin="10548,4328" coordsize="835,2">
              <v:shape style="position:absolute;left:10548;top:4328;width:835;height:2" coordorigin="10548,4328" coordsize="835,0" path="m10548,4328l11384,4328e" filled="f" stroked="t" strokeweight=".477306pt" strokecolor="#383838">
                <v:path arrowok="t"/>
              </v:shape>
            </v:group>
            <v:group style="position:absolute;left:4861;top:4319;width:2;height:2221" coordorigin="4861,4319" coordsize="2,2221">
              <v:shape style="position:absolute;left:4861;top:4319;width:2;height:2221" coordorigin="4861,4319" coordsize="0,2221" path="m4861,6540l4861,4319e" filled="f" stroked="t" strokeweight=".715958pt" strokecolor="#444444">
                <v:path arrowok="t"/>
              </v:shape>
            </v:group>
            <v:group style="position:absolute;left:7303;top:4814;width:4086;height:2" coordorigin="7303,4814" coordsize="4086,2">
              <v:shape style="position:absolute;left:7303;top:4814;width:4086;height:2" coordorigin="7303,4814" coordsize="4086,0" path="m7303,4814l11389,4814e" filled="f" stroked="t" strokeweight=".715958pt" strokecolor="#4B4B4B">
                <v:path arrowok="t"/>
              </v:shape>
            </v:group>
            <v:group style="position:absolute;left:4849;top:4809;width:1150;height:2" coordorigin="4849,4809" coordsize="1150,2">
              <v:shape style="position:absolute;left:4849;top:4809;width:1150;height:2" coordorigin="4849,4809" coordsize="1150,0" path="m4849,4809l6000,4809e" filled="f" stroked="t" strokeweight=".954611pt" strokecolor="#545454">
                <v:path arrowok="t"/>
              </v:shape>
            </v:group>
            <v:group style="position:absolute;left:5942;top:4809;width:1418;height:2" coordorigin="5942,4809" coordsize="1418,2">
              <v:shape style="position:absolute;left:5942;top:4809;width:1418;height:2" coordorigin="5942,4809" coordsize="1418,0" path="m5942,4809l7360,4809e" filled="f" stroked="t" strokeweight=".477306pt" strokecolor="#2F2F2F">
                <v:path arrowok="t"/>
              </v:shape>
            </v:group>
            <v:group style="position:absolute;left:4849;top:5053;width:5756;height:2" coordorigin="4849,5053" coordsize="5756,2">
              <v:shape style="position:absolute;left:4849;top:5053;width:5756;height:2" coordorigin="4849,5053" coordsize="5756,0" path="m4849,5053l10606,5053e" filled="f" stroked="t" strokeweight=".715958pt" strokecolor="#575757">
                <v:path arrowok="t"/>
              </v:shape>
            </v:group>
            <v:group style="position:absolute;left:10548;top:5056;width:840;height:2" coordorigin="10548,5056" coordsize="840,2">
              <v:shape style="position:absolute;left:10548;top:5056;width:840;height:2" coordorigin="10548,5056" coordsize="840,0" path="m10548,5056l11389,5056e" filled="f" stroked="t" strokeweight=".477306pt" strokecolor="#343434">
                <v:path arrowok="t"/>
              </v:shape>
            </v:group>
            <v:group style="position:absolute;left:4849;top:5295;width:6539;height:2" coordorigin="4849,5295" coordsize="6539,2">
              <v:shape style="position:absolute;left:4849;top:5295;width:6539;height:2" coordorigin="4849,5295" coordsize="6539,0" path="m4849,5295l11389,5295e" filled="f" stroked="t" strokeweight=".954611pt" strokecolor="#4B4B4B">
                <v:path arrowok="t"/>
              </v:shape>
            </v:group>
            <v:group style="position:absolute;left:2286;top:5530;width:8453;height:2" coordorigin="2286,5530" coordsize="8453,2">
              <v:shape style="position:absolute;left:2286;top:5530;width:8453;height:2" coordorigin="2286,5530" coordsize="8453,0" path="m2286,5530l10739,5530e" filled="f" stroked="t" strokeweight=".954611pt" strokecolor="#4F4F4F">
                <v:path arrowok="t"/>
              </v:shape>
            </v:group>
            <v:group style="position:absolute;left:10548;top:5535;width:840;height:2" coordorigin="10548,5535" coordsize="840,2">
              <v:shape style="position:absolute;left:10548;top:5535;width:840;height:2" coordorigin="10548,5535" coordsize="840,0" path="m10548,5535l11389,5535e" filled="f" stroked="t" strokeweight=".477306pt" strokecolor="#2B2B2B">
                <v:path arrowok="t"/>
              </v:shape>
            </v:group>
            <v:group style="position:absolute;left:635;top:5774;width:10754;height:2" coordorigin="635,5774" coordsize="10754,2">
              <v:shape style="position:absolute;left:635;top:5774;width:10754;height:2" coordorigin="635,5774" coordsize="10754,0" path="m635,5774l11389,5774e" filled="f" stroked="t" strokeweight=".954611pt" strokecolor="#4B4B4B">
                <v:path arrowok="t"/>
              </v:shape>
            </v:group>
            <v:group style="position:absolute;left:4859;top:4319;width:2;height:2221" coordorigin="4859,4319" coordsize="2,2221">
              <v:shape style="position:absolute;left:4859;top:4319;width:2;height:2221" coordorigin="4859,4319" coordsize="0,2221" path="m4859,6540l4859,4319e" filled="f" stroked="t" strokeweight=".715958pt" strokecolor="#3F3F3F">
                <v:path arrowok="t"/>
              </v:shape>
            </v:group>
            <v:group style="position:absolute;left:2286;top:6246;width:9107;height:2" coordorigin="2286,6246" coordsize="9107,2">
              <v:shape style="position:absolute;left:2286;top:6246;width:9107;height:2" coordorigin="2286,6246" coordsize="9107,0" path="m2286,6246l11393,6246e" filled="f" stroked="t" strokeweight=".954611pt" strokecolor="#4F4F4F">
                <v:path arrowok="t"/>
              </v:shape>
            </v:group>
            <v:group style="position:absolute;left:11381;top:6023;width:2;height:278" coordorigin="11381,6023" coordsize="2,278">
              <v:shape style="position:absolute;left:11381;top:6023;width:2;height:278" coordorigin="11381,6023" coordsize="0,278" path="m11381,6301l11381,6023e" filled="f" stroked="t" strokeweight=".715958pt" strokecolor="#444444">
                <v:path arrowok="t"/>
              </v:shape>
            </v:group>
            <v:group style="position:absolute;left:2291;top:6533;width:9102;height:2" coordorigin="2291,6533" coordsize="9102,2">
              <v:shape style="position:absolute;left:2291;top:6533;width:9102;height:2" coordorigin="2291,6533" coordsize="9102,0" path="m2291,6533l11393,6533e" filled="f" stroked="t" strokeweight=".954611pt" strokecolor="#4B4B4B">
                <v:path arrowok="t"/>
              </v:shape>
            </v:group>
            <v:group style="position:absolute;left:644;top:6387;width:2;height:417" coordorigin="644,6387" coordsize="2,417">
              <v:shape style="position:absolute;left:644;top:6387;width:2;height:417" coordorigin="644,6387" coordsize="0,417" path="m644,6803l644,6387e" filled="f" stroked="t" strokeweight=".954611pt" strokecolor="#606060">
                <v:path arrowok="t"/>
              </v:shape>
            </v:group>
            <v:group style="position:absolute;left:630;top:6767;width:453;height:2" coordorigin="630,6767" coordsize="453,2">
              <v:shape style="position:absolute;left:630;top:6767;width:453;height:2" coordorigin="630,6767" coordsize="453,0" path="m630,6767l1083,6767e" filled="f" stroked="t" strokeweight=".715958pt" strokecolor="#444444">
                <v:path arrowok="t"/>
              </v:shape>
            </v:group>
            <v:group style="position:absolute;left:1026;top:6770;width:635;height:2" coordorigin="1026,6770" coordsize="635,2">
              <v:shape style="position:absolute;left:1026;top:6770;width:635;height:2" coordorigin="1026,6770" coordsize="635,0" path="m1026,6770l1661,6770e" filled="f" stroked="t" strokeweight=".477306pt" strokecolor="#1C1C1C">
                <v:path arrowok="t"/>
              </v:shape>
            </v:group>
            <v:group style="position:absolute;left:1604;top:6772;width:716;height:2" coordorigin="1604,6772" coordsize="716,2">
              <v:shape style="position:absolute;left:1604;top:6772;width:716;height:2" coordorigin="1604,6772" coordsize="716,0" path="m1604,6772l2320,6772e" filled="f" stroked="t" strokeweight=".715958pt" strokecolor="#3F3F3F">
                <v:path arrowok="t"/>
              </v:shape>
            </v:group>
            <v:group style="position:absolute;left:2243;top:6775;width:4663;height:2" coordorigin="2243,6775" coordsize="4663,2">
              <v:shape style="position:absolute;left:2243;top:6775;width:4663;height:2" coordorigin="2243,6775" coordsize="4663,0" path="m2243,6775l6907,6775e" filled="f" stroked="t" strokeweight=".954611pt" strokecolor="#545454">
                <v:path arrowok="t"/>
              </v:shape>
            </v:group>
            <v:group style="position:absolute;left:6849;top:6775;width:854;height:2" coordorigin="6849,6775" coordsize="854,2">
              <v:shape style="position:absolute;left:6849;top:6775;width:854;height:2" coordorigin="6849,6775" coordsize="854,0" path="m6849,6775l7704,6775e" filled="f" stroked="t" strokeweight=".477306pt" strokecolor="#1F1F1F">
                <v:path arrowok="t"/>
              </v:shape>
            </v:group>
            <v:group style="position:absolute;left:7646;top:6777;width:3747;height:2" coordorigin="7646,6777" coordsize="3747,2">
              <v:shape style="position:absolute;left:7646;top:6777;width:3747;height:2" coordorigin="7646,6777" coordsize="3747,0" path="m7646,6777l11393,6777e" filled="f" stroked="t" strokeweight=".954611pt" strokecolor="#4F4F4F">
                <v:path arrowok="t"/>
              </v:shape>
            </v:group>
            <v:group style="position:absolute;left:644;top:6387;width:2;height:4237" coordorigin="644,6387" coordsize="2,4237">
              <v:shape style="position:absolute;left:644;top:6387;width:2;height:4237" coordorigin="644,6387" coordsize="0,4237" path="m644,10624l644,6387e" filled="f" stroked="t" strokeweight=".715958pt" strokecolor="#484848">
                <v:path arrowok="t"/>
              </v:shape>
            </v:group>
            <v:group style="position:absolute;left:11391;top:3227;width:2;height:10155" coordorigin="11391,3227" coordsize="2,10155">
              <v:shape style="position:absolute;left:11391;top:3227;width:2;height:10155" coordorigin="11391,3227" coordsize="0,10155" path="m11391,13382l11391,3227e" filled="f" stroked="t" strokeweight=".715958pt" strokecolor="#4F4F4F">
                <v:path arrowok="t"/>
              </v:shape>
            </v:group>
            <v:group style="position:absolute;left:640;top:7246;width:1842;height:2" coordorigin="640,7246" coordsize="1842,2">
              <v:shape style="position:absolute;left:640;top:7246;width:1842;height:2" coordorigin="640,7246" coordsize="1842,0" path="m640,7246l2482,7246e" filled="f" stroked="t" strokeweight=".954611pt" strokecolor="#575757">
                <v:path arrowok="t"/>
              </v:shape>
            </v:group>
            <v:group style="position:absolute;left:644;top:7009;width:2;height:742" coordorigin="644,7009" coordsize="2,742">
              <v:shape style="position:absolute;left:644;top:7009;width:2;height:742" coordorigin="644,7009" coordsize="0,742" path="m644,7751l644,7009e" filled="f" stroked="t" strokeweight=".477306pt" strokecolor="#1F1F1F">
                <v:path arrowok="t"/>
              </v:shape>
            </v:group>
            <v:group style="position:absolute;left:2296;top:7009;width:2;height:498" coordorigin="2296,7009" coordsize="2,498">
              <v:shape style="position:absolute;left:2296;top:7009;width:2;height:498" coordorigin="2296,7009" coordsize="0,498" path="m2296,7507l2296,7009e" filled="f" stroked="t" strokeweight=".477306pt" strokecolor="#181818">
                <v:path arrowok="t"/>
              </v:shape>
            </v:group>
            <v:group style="position:absolute;left:2253;top:7249;width:1227;height:2" coordorigin="2253,7249" coordsize="1227,2">
              <v:shape style="position:absolute;left:2253;top:7249;width:1227;height:2" coordorigin="2253,7249" coordsize="1227,0" path="m2253,7249l3480,7249e" filled="f" stroked="t" strokeweight=".715958pt" strokecolor="#3B3B3B">
                <v:path arrowok="t"/>
              </v:shape>
            </v:group>
            <v:group style="position:absolute;left:3408;top:7249;width:391;height:2" coordorigin="3408,7249" coordsize="391,2">
              <v:shape style="position:absolute;left:3408;top:7249;width:391;height:2" coordorigin="3408,7249" coordsize="391,0" path="m3408,7249l3799,7249e" filled="f" stroked="t" strokeweight=".477306pt" strokecolor="#1C1C1C">
                <v:path arrowok="t"/>
              </v:shape>
            </v:group>
            <v:group style="position:absolute;left:3742;top:7246;width:2095;height:2" coordorigin="3742,7246" coordsize="2095,2">
              <v:shape style="position:absolute;left:3742;top:7246;width:2095;height:2" coordorigin="3742,7246" coordsize="2095,0" path="m3742,7246l5837,7246e" filled="f" stroked="t" strokeweight=".954611pt" strokecolor="#4F4F4F">
                <v:path arrowok="t"/>
              </v:shape>
            </v:group>
            <v:group style="position:absolute;left:5680;top:7246;width:320;height:2" coordorigin="5680,7246" coordsize="320,2">
              <v:shape style="position:absolute;left:5680;top:7246;width:320;height:2" coordorigin="5680,7246" coordsize="320,0" path="m5680,7246l6000,7246e" filled="f" stroked="t" strokeweight=".715958pt" strokecolor="#383838">
                <v:path arrowok="t"/>
              </v:shape>
            </v:group>
            <v:group style="position:absolute;left:5942;top:7246;width:4663;height:2" coordorigin="5942,7246" coordsize="4663,2">
              <v:shape style="position:absolute;left:5942;top:7246;width:4663;height:2" coordorigin="5942,7246" coordsize="4663,0" path="m5942,7246l10606,7246e" filled="f" stroked="t" strokeweight=".954611pt" strokecolor="#4F4F4F">
                <v:path arrowok="t"/>
              </v:shape>
            </v:group>
            <v:group style="position:absolute;left:10548;top:7249;width:845;height:2" coordorigin="10548,7249" coordsize="845,2">
              <v:shape style="position:absolute;left:10548;top:7249;width:845;height:2" coordorigin="10548,7249" coordsize="845,0" path="m10548,7249l11393,7249e" filled="f" stroked="t" strokeweight=".477306pt" strokecolor="#282828">
                <v:path arrowok="t"/>
              </v:shape>
            </v:group>
            <v:group style="position:absolute;left:4864;top:7239;width:2;height:737" coordorigin="4864,7239" coordsize="2,737">
              <v:shape style="position:absolute;left:4864;top:7239;width:2;height:737" coordorigin="4864,7239" coordsize="0,737" path="m4864,7976l4864,7239e" filled="f" stroked="t" strokeweight=".715958pt" strokecolor="#343434">
                <v:path arrowok="t"/>
              </v:shape>
            </v:group>
            <v:group style="position:absolute;left:4859;top:7490;width:6534;height:2" coordorigin="4859,7490" coordsize="6534,2">
              <v:shape style="position:absolute;left:4859;top:7490;width:6534;height:2" coordorigin="4859,7490" coordsize="6534,0" path="m4859,7490l11393,7490e" filled="f" stroked="t" strokeweight=".954611pt" strokecolor="#4B4B4B">
                <v:path arrowok="t"/>
              </v:shape>
            </v:group>
            <v:group style="position:absolute;left:2301;top:7450;width:2;height:302" coordorigin="2301,7450" coordsize="2,302">
              <v:shape style="position:absolute;left:2301;top:7450;width:2;height:302" coordorigin="2301,7450" coordsize="0,302" path="m2301,7751l2301,7450e" filled="f" stroked="t" strokeweight=".715958pt" strokecolor="#3B3B3B">
                <v:path arrowok="t"/>
              </v:shape>
            </v:group>
            <v:group style="position:absolute;left:4859;top:7730;width:1919;height:2" coordorigin="4859,7730" coordsize="1919,2">
              <v:shape style="position:absolute;left:4859;top:7730;width:1919;height:2" coordorigin="4859,7730" coordsize="1919,0" path="m4859,7730l6778,7730e" filled="f" stroked="t" strokeweight=".954611pt" strokecolor="#4F4F4F">
                <v:path arrowok="t"/>
              </v:shape>
            </v:group>
            <v:group style="position:absolute;left:6343;top:7730;width:1360;height:2" coordorigin="6343,7730" coordsize="1360,2">
              <v:shape style="position:absolute;left:6343;top:7730;width:1360;height:2" coordorigin="6343,7730" coordsize="1360,0" path="m6343,7730l7704,7730e" filled="f" stroked="t" strokeweight=".715958pt" strokecolor="#3B3B3B">
                <v:path arrowok="t"/>
              </v:shape>
            </v:group>
            <v:group style="position:absolute;left:7446;top:7730;width:1952;height:2" coordorigin="7446,7730" coordsize="1952,2">
              <v:shape style="position:absolute;left:7446;top:7730;width:1952;height:2" coordorigin="7446,7730" coordsize="1952,0" path="m7446,7730l9398,7730e" filled="f" stroked="t" strokeweight=".954611pt" strokecolor="#4F4F4F">
                <v:path arrowok="t"/>
              </v:shape>
            </v:group>
            <v:group style="position:absolute;left:9341;top:7732;width:1265;height:2" coordorigin="9341,7732" coordsize="1265,2">
              <v:shape style="position:absolute;left:9341;top:7732;width:1265;height:2" coordorigin="9341,7732" coordsize="1265,0" path="m9341,7732l10606,7732e" filled="f" stroked="t" strokeweight=".477306pt" strokecolor="#2F2F2F">
                <v:path arrowok="t"/>
              </v:shape>
            </v:group>
            <v:group style="position:absolute;left:10267;top:7732;width:1131;height:2" coordorigin="10267,7732" coordsize="1131,2">
              <v:shape style="position:absolute;left:10267;top:7732;width:1131;height:2" coordorigin="10267,7732" coordsize="1131,0" path="m10267,7732l11398,7732e" filled="f" stroked="t" strokeweight=".954611pt" strokecolor="#545454">
                <v:path arrowok="t"/>
              </v:shape>
            </v:group>
            <v:group style="position:absolute;left:635;top:7974;width:1685;height:2" coordorigin="635,7974" coordsize="1685,2">
              <v:shape style="position:absolute;left:635;top:7974;width:1685;height:2" coordorigin="635,7974" coordsize="1685,0" path="m635,7974l2320,7974e" filled="f" stroked="t" strokeweight=".954611pt" strokecolor="#575757">
                <v:path arrowok="t"/>
              </v:shape>
            </v:group>
            <v:group style="position:absolute;left:2243;top:7972;width:544;height:2" coordorigin="2243,7972" coordsize="544,2">
              <v:shape style="position:absolute;left:2243;top:7972;width:544;height:2" coordorigin="2243,7972" coordsize="544,0" path="m2243,7972l2787,7972e" filled="f" stroked="t" strokeweight=".477306pt" strokecolor="#1F1F1F">
                <v:path arrowok="t"/>
              </v:shape>
            </v:group>
            <v:group style="position:absolute;left:2730;top:7974;width:382;height:2" coordorigin="2730,7974" coordsize="382,2">
              <v:shape style="position:absolute;left:2730;top:7974;width:382;height:2" coordorigin="2730,7974" coordsize="382,0" path="m2730,7974l3112,7974e" filled="f" stroked="t" strokeweight=".715958pt" strokecolor="#3B3B3B">
                <v:path arrowok="t"/>
              </v:shape>
            </v:group>
            <v:group style="position:absolute;left:2840;top:7974;width:4520;height:2" coordorigin="2840,7974" coordsize="4520,2">
              <v:shape style="position:absolute;left:2840;top:7974;width:4520;height:2" coordorigin="2840,7974" coordsize="4520,0" path="m2840,7974l7360,7974e" filled="f" stroked="t" strokeweight=".954611pt" strokecolor="#545454">
                <v:path arrowok="t"/>
              </v:shape>
            </v:group>
            <v:group style="position:absolute;left:4876;top:7694;width:2;height:292" coordorigin="4876,7694" coordsize="2,292">
              <v:shape style="position:absolute;left:4876;top:7694;width:2;height:292" coordorigin="4876,7694" coordsize="0,292" path="m4876,7986l4876,7694e" filled="f" stroked="t" strokeweight="1.193264pt" strokecolor="#444444">
                <v:path arrowok="t"/>
              </v:shape>
            </v:group>
            <v:group style="position:absolute;left:7303;top:7972;width:401;height:2" coordorigin="7303,7972" coordsize="401,2">
              <v:shape style="position:absolute;left:7303;top:7972;width:401;height:2" coordorigin="7303,7972" coordsize="401,0" path="m7303,7972l7704,7972e" filled="f" stroked="t" strokeweight=".477306pt" strokecolor="#2B2B2B">
                <v:path arrowok="t"/>
              </v:shape>
            </v:group>
            <v:group style="position:absolute;left:7608;top:7974;width:3790;height:2" coordorigin="7608,7974" coordsize="3790,2">
              <v:shape style="position:absolute;left:7608;top:7974;width:3790;height:2" coordorigin="7608,7974" coordsize="3790,0" path="m7608,7974l11398,7974e" filled="f" stroked="t" strokeweight=".715958pt" strokecolor="#4B4B4B">
                <v:path arrowok="t"/>
              </v:shape>
            </v:group>
            <v:group style="position:absolute;left:644;top:8187;width:2;height:292" coordorigin="644,8187" coordsize="2,292">
              <v:shape style="position:absolute;left:644;top:8187;width:2;height:292" coordorigin="644,8187" coordsize="0,292" path="m644,8479l644,8187e" filled="f" stroked="t" strokeweight=".954611pt" strokecolor="#5B5B5B">
                <v:path arrowok="t"/>
              </v:shape>
            </v:group>
            <v:group style="position:absolute;left:2301;top:8187;width:2;height:536" coordorigin="2301,8187" coordsize="2,536">
              <v:shape style="position:absolute;left:2301;top:8187;width:2;height:536" coordorigin="2301,8187" coordsize="0,536" path="m2301,8723l2301,8187e" filled="f" stroked="t" strokeweight=".477306pt" strokecolor="#1C1C1C">
                <v:path arrowok="t"/>
              </v:shape>
            </v:group>
            <v:group style="position:absolute;left:11389;top:8187;width:2;height:292" coordorigin="11389,8187" coordsize="2,292">
              <v:shape style="position:absolute;left:11389;top:8187;width:2;height:292" coordorigin="11389,8187" coordsize="0,292" path="m11389,8479l11389,8187e" filled="f" stroked="t" strokeweight=".477306pt" strokecolor="#343434">
                <v:path arrowok="t"/>
              </v:shape>
            </v:group>
            <v:group style="position:absolute;left:644;top:8905;width:2821;height:2" coordorigin="644,8905" coordsize="2821,2">
              <v:shape style="position:absolute;left:644;top:8905;width:2821;height:2" coordorigin="644,8905" coordsize="2821,0" path="m644,8905l3465,8905e" filled="f" stroked="t" strokeweight=".954611pt" strokecolor="#545454">
                <v:path arrowok="t"/>
              </v:shape>
            </v:group>
            <v:group style="position:absolute;left:649;top:8666;width:2;height:527" coordorigin="649,8666" coordsize="2,527">
              <v:shape style="position:absolute;left:649;top:8666;width:2;height:527" coordorigin="649,8666" coordsize="0,527" path="m649,9192l649,8666e" filled="f" stroked="t" strokeweight=".477306pt" strokecolor="#2B2B2B">
                <v:path arrowok="t"/>
              </v:shape>
            </v:group>
            <v:group style="position:absolute;left:3408;top:8905;width:840;height:2" coordorigin="3408,8905" coordsize="840,2">
              <v:shape style="position:absolute;left:3408;top:8905;width:840;height:2" coordorigin="3408,8905" coordsize="840,0" path="m3408,8905l4248,8905e" filled="f" stroked="t" strokeweight=".477306pt" strokecolor="#2B2B2B">
                <v:path arrowok="t"/>
              </v:shape>
            </v:group>
            <v:group style="position:absolute;left:4100;top:8908;width:1971;height:2" coordorigin="4100,8908" coordsize="1971,2">
              <v:shape style="position:absolute;left:4100;top:8908;width:1971;height:2" coordorigin="4100,8908" coordsize="1971,0" path="m4100,8908l6071,8908e" filled="f" stroked="t" strokeweight=".954611pt" strokecolor="#545454">
                <v:path arrowok="t"/>
              </v:shape>
            </v:group>
            <v:group style="position:absolute;left:5942;top:8908;width:687;height:2" coordorigin="5942,8908" coordsize="687,2">
              <v:shape style="position:absolute;left:5942;top:8908;width:687;height:2" coordorigin="5942,8908" coordsize="687,0" path="m5942,8908l6630,8908e" filled="f" stroked="t" strokeweight=".477306pt" strokecolor="#383838">
                <v:path arrowok="t"/>
              </v:shape>
            </v:group>
            <v:group style="position:absolute;left:6539;top:8908;width:4864;height:2" coordorigin="6539,8908" coordsize="4864,2">
              <v:shape style="position:absolute;left:6539;top:8908;width:4864;height:2" coordorigin="6539,8908" coordsize="4864,0" path="m6539,8908l11403,8908e" filled="f" stroked="t" strokeweight=".954611pt" strokecolor="#4F4F4F">
                <v:path arrowok="t"/>
              </v:shape>
            </v:group>
            <v:group style="position:absolute;left:640;top:9745;width:9966;height:2" coordorigin="640,9745" coordsize="9966,2">
              <v:shape style="position:absolute;left:640;top:9745;width:9966;height:2" coordorigin="640,9745" coordsize="9966,0" path="m640,9745l10606,9745e" filled="f" stroked="t" strokeweight=".954611pt" strokecolor="#4B4B4B">
                <v:path arrowok="t"/>
              </v:shape>
            </v:group>
            <v:group style="position:absolute;left:10548;top:9748;width:854;height:2" coordorigin="10548,9748" coordsize="854,2">
              <v:shape style="position:absolute;left:10548;top:9748;width:854;height:2" coordorigin="10548,9748" coordsize="854,0" path="m10548,9748l11403,9748e" filled="f" stroked="t" strokeweight=".477306pt" strokecolor="#232323">
                <v:path arrowok="t"/>
              </v:shape>
            </v:group>
            <v:group style="position:absolute;left:644;top:9987;width:1017;height:2" coordorigin="644,9987" coordsize="1017,2">
              <v:shape style="position:absolute;left:644;top:9987;width:1017;height:2" coordorigin="644,9987" coordsize="1017,0" path="m644,9987l1661,9987e" filled="f" stroked="t" strokeweight=".477306pt" strokecolor="#343434">
                <v:path arrowok="t"/>
              </v:shape>
            </v:group>
            <v:group style="position:absolute;left:2301;top:9700;width:2;height:316" coordorigin="2301,9700" coordsize="2,316">
              <v:shape style="position:absolute;left:2301;top:9700;width:2;height:316" coordorigin="2301,9700" coordsize="0,316" path="m2301,10016l2301,9700e" filled="f" stroked="t" strokeweight=".715958pt" strokecolor="#3B3B3B">
                <v:path arrowok="t"/>
              </v:shape>
            </v:group>
            <v:group style="position:absolute;left:1604;top:9987;width:4133;height:2" coordorigin="1604,9987" coordsize="4133,2">
              <v:shape style="position:absolute;left:1604;top:9987;width:4133;height:2" coordorigin="1604,9987" coordsize="4133,0" path="m1604,9987l5737,9987e" filled="f" stroked="t" strokeweight=".954611pt" strokecolor="#4F4F4F">
                <v:path arrowok="t"/>
              </v:shape>
            </v:group>
            <v:group style="position:absolute;left:5680;top:9987;width:320;height:2" coordorigin="5680,9987" coordsize="320,2">
              <v:shape style="position:absolute;left:5680;top:9987;width:320;height:2" coordorigin="5680,9987" coordsize="320,0" path="m5680,9987l6000,9987e" filled="f" stroked="t" strokeweight=".477306pt" strokecolor="#232323">
                <v:path arrowok="t"/>
              </v:shape>
            </v:group>
            <v:group style="position:absolute;left:5942;top:9987;width:2320;height:2" coordorigin="5942,9987" coordsize="2320,2">
              <v:shape style="position:absolute;left:5942;top:9987;width:2320;height:2" coordorigin="5942,9987" coordsize="2320,0" path="m5942,9987l8262,9987e" filled="f" stroked="t" strokeweight=".954611pt" strokecolor="#545454">
                <v:path arrowok="t"/>
              </v:shape>
            </v:group>
            <v:group style="position:absolute;left:8205;top:9987;width:978;height:2" coordorigin="8205,9987" coordsize="978,2">
              <v:shape style="position:absolute;left:8205;top:9987;width:978;height:2" coordorigin="8205,9987" coordsize="978,0" path="m8205,9987l9183,9987e" filled="f" stroked="t" strokeweight=".477306pt" strokecolor="#282828">
                <v:path arrowok="t"/>
              </v:shape>
            </v:group>
            <v:group style="position:absolute;left:9107;top:9990;width:2296;height:2" coordorigin="9107,9990" coordsize="2296,2">
              <v:shape style="position:absolute;left:9107;top:9990;width:2296;height:2" coordorigin="9107,9990" coordsize="2296,0" path="m9107,9990l11403,9990e" filled="f" stroked="t" strokeweight=".954611pt" strokecolor="#545454">
                <v:path arrowok="t"/>
              </v:shape>
            </v:group>
            <v:group style="position:absolute;left:11393;top:9709;width:2;height:306" coordorigin="11393,9709" coordsize="2,306">
              <v:shape style="position:absolute;left:11393;top:9709;width:2;height:306" coordorigin="11393,9709" coordsize="0,306" path="m11393,10016l11393,9709e" filled="f" stroked="t" strokeweight=".477306pt" strokecolor="#343434">
                <v:path arrowok="t"/>
              </v:shape>
            </v:group>
            <v:group style="position:absolute;left:644;top:10231;width:1671;height:2" coordorigin="644,10231" coordsize="1671,2">
              <v:shape style="position:absolute;left:644;top:10231;width:1671;height:2" coordorigin="644,10231" coordsize="1671,0" path="m644,10231l2315,10231e" filled="f" stroked="t" strokeweight=".954611pt" strokecolor="#545454">
                <v:path arrowok="t"/>
              </v:shape>
            </v:group>
            <v:group style="position:absolute;left:652;top:9882;width:2;height:426" coordorigin="652,9882" coordsize="2,426">
              <v:shape style="position:absolute;left:652;top:9882;width:2;height:426" coordorigin="652,9882" coordsize="0,426" path="m652,10308l652,9882e" filled="f" stroked="t" strokeweight=".715958pt" strokecolor="#3B3B3B">
                <v:path arrowok="t"/>
              </v:shape>
            </v:group>
            <v:group style="position:absolute;left:2253;top:10231;width:859;height:2" coordorigin="2253,10231" coordsize="859,2">
              <v:shape style="position:absolute;left:2253;top:10231;width:859;height:2" coordorigin="2253,10231" coordsize="859,0" path="m2253,10231l3112,10231e" filled="f" stroked="t" strokeweight=".477306pt" strokecolor="#282828">
                <v:path arrowok="t"/>
              </v:shape>
            </v:group>
            <v:group style="position:absolute;left:2935;top:10234;width:3971;height:2" coordorigin="2935,10234" coordsize="3971,2">
              <v:shape style="position:absolute;left:2935;top:10234;width:3971;height:2" coordorigin="2935,10234" coordsize="3971,0" path="m2935,10234l6907,10234e" filled="f" stroked="t" strokeweight=".954611pt" strokecolor="#4F4F4F">
                <v:path arrowok="t"/>
              </v:shape>
            </v:group>
            <v:group style="position:absolute;left:6849;top:10231;width:511;height:2" coordorigin="6849,10231" coordsize="511,2">
              <v:shape style="position:absolute;left:6849;top:10231;width:511;height:2" coordorigin="6849,10231" coordsize="511,0" path="m6849,10231l7360,10231e" filled="f" stroked="t" strokeweight=".477306pt" strokecolor="#383838">
                <v:path arrowok="t"/>
              </v:shape>
            </v:group>
            <v:group style="position:absolute;left:7284;top:10229;width:4119;height:2" coordorigin="7284,10229" coordsize="4119,2">
              <v:shape style="position:absolute;left:7284;top:10229;width:4119;height:2" coordorigin="7284,10229" coordsize="4119,0" path="m7284,10229l11403,10229e" filled="f" stroked="t" strokeweight=".954611pt" strokecolor="#4F4F4F">
                <v:path arrowok="t"/>
              </v:shape>
            </v:group>
            <v:group style="position:absolute;left:654;top:10217;width:2;height:407" coordorigin="654,10217" coordsize="2,407">
              <v:shape style="position:absolute;left:654;top:10217;width:2;height:407" coordorigin="654,10217" coordsize="0,407" path="m654,10624l654,10217e" filled="f" stroked="t" strokeweight=".954611pt" strokecolor="#545454">
                <v:path arrowok="t"/>
              </v:shape>
            </v:group>
            <v:group style="position:absolute;left:740;top:10713;width:4143;height:2" coordorigin="740,10713" coordsize="4143,2">
              <v:shape style="position:absolute;left:740;top:10713;width:4143;height:2" coordorigin="740,10713" coordsize="4143,0" path="m740,10713l4883,10713e" filled="f" stroked="t" strokeweight=".954611pt" strokecolor="#4F4F4F">
                <v:path arrowok="t"/>
              </v:shape>
            </v:group>
            <v:group style="position:absolute;left:2305;top:10255;width:2;height:680" coordorigin="2305,10255" coordsize="2,680">
              <v:shape style="position:absolute;left:2305;top:10255;width:2;height:680" coordorigin="2305,10255" coordsize="0,680" path="m2305,10935l2305,10255e" filled="f" stroked="t" strokeweight=".954611pt" strokecolor="#545454">
                <v:path arrowok="t"/>
              </v:shape>
            </v:group>
            <v:group style="position:absolute;left:4826;top:10713;width:912;height:2" coordorigin="4826,10713" coordsize="912,2">
              <v:shape style="position:absolute;left:4826;top:10713;width:912;height:2" coordorigin="4826,10713" coordsize="912,0" path="m4826,10713l5737,10713e" filled="f" stroked="t" strokeweight=".477306pt" strokecolor="#383838">
                <v:path arrowok="t"/>
              </v:shape>
            </v:group>
            <v:group style="position:absolute;left:5518;top:10713;width:1389;height:2" coordorigin="5518,10713" coordsize="1389,2">
              <v:shape style="position:absolute;left:5518;top:10713;width:1389;height:2" coordorigin="5518,10713" coordsize="1389,0" path="m5518,10713l6907,10713e" filled="f" stroked="t" strokeweight=".954611pt" strokecolor="#545454">
                <v:path arrowok="t"/>
              </v:shape>
            </v:group>
            <v:group style="position:absolute;left:6849;top:10710;width:854;height:2" coordorigin="6849,10710" coordsize="854,2">
              <v:shape style="position:absolute;left:6849;top:10710;width:854;height:2" coordorigin="6849,10710" coordsize="854,0" path="m6849,10710l7704,10710e" filled="f" stroked="t" strokeweight=".477306pt" strokecolor="#1C1C1C">
                <v:path arrowok="t"/>
              </v:shape>
            </v:group>
            <v:group style="position:absolute;left:7646;top:10713;width:3761;height:2" coordorigin="7646,10713" coordsize="3761,2">
              <v:shape style="position:absolute;left:7646;top:10713;width:3761;height:2" coordorigin="7646,10713" coordsize="3761,0" path="m7646,10713l11408,10713e" filled="f" stroked="t" strokeweight=".954611pt" strokecolor="#4B4B4B">
                <v:path arrowok="t"/>
              </v:shape>
            </v:group>
            <v:group style="position:absolute;left:11396;top:10250;width:2;height:484" coordorigin="11396,10250" coordsize="2,484">
              <v:shape style="position:absolute;left:11396;top:10250;width:2;height:484" coordorigin="11396,10250" coordsize="0,484" path="m11396,10734l11396,10250e" filled="f" stroked="t" strokeweight=".954611pt" strokecolor="#646464">
                <v:path arrowok="t"/>
              </v:shape>
            </v:group>
            <v:group style="position:absolute;left:644;top:10952;width:9961;height:2" coordorigin="644,10952" coordsize="9961,2">
              <v:shape style="position:absolute;left:644;top:10952;width:9961;height:2" coordorigin="644,10952" coordsize="9961,0" path="m644,10952l10606,10952e" filled="f" stroked="t" strokeweight=".954611pt" strokecolor="#4F4F4F">
                <v:path arrowok="t"/>
              </v:shape>
            </v:group>
            <v:group style="position:absolute;left:10548;top:10954;width:854;height:2" coordorigin="10548,10954" coordsize="854,2">
              <v:shape style="position:absolute;left:10548;top:10954;width:854;height:2" coordorigin="10548,10954" coordsize="854,0" path="m10548,10954l11403,10954e" filled="f" stroked="t" strokeweight=".477306pt" strokecolor="#232323">
                <v:path arrowok="t"/>
              </v:shape>
            </v:group>
            <v:group style="position:absolute;left:11398;top:10657;width:2;height:598" coordorigin="11398,10657" coordsize="2,598">
              <v:shape style="position:absolute;left:11398;top:10657;width:2;height:598" coordorigin="11398,10657" coordsize="0,598" path="m11398,11256l11398,10657e" filled="f" stroked="t" strokeweight=".477306pt" strokecolor="#3B3B3B">
                <v:path arrowok="t"/>
              </v:shape>
            </v:group>
            <v:group style="position:absolute;left:654;top:10902;width:2;height:5587" coordorigin="654,10902" coordsize="2,5587">
              <v:shape style="position:absolute;left:654;top:10902;width:2;height:5587" coordorigin="654,10902" coordsize="0,5587" path="m654,16489l654,10902e" filled="f" stroked="t" strokeweight=".477306pt" strokecolor="#484848">
                <v:path arrowok="t"/>
              </v:shape>
            </v:group>
            <v:group style="position:absolute;left:1060;top:10949;width:2;height:575" coordorigin="1060,10949" coordsize="2,575">
              <v:shape style="position:absolute;left:1060;top:10949;width:2;height:575" coordorigin="1060,10949" coordsize="0,575" path="m1060,11524l1060,10949e" filled="f" stroked="t" strokeweight=".477306pt" strokecolor="#1F1F1F">
                <v:path arrowok="t"/>
              </v:shape>
            </v:group>
            <v:group style="position:absolute;left:1642;top:10940;width:2;height:584" coordorigin="1642,10940" coordsize="2,584">
              <v:shape style="position:absolute;left:1642;top:10940;width:2;height:584" coordorigin="1642,10940" coordsize="0,584" path="m1642,11524l1642,10940e" filled="f" stroked="t" strokeweight=".477306pt" strokecolor="#282828">
                <v:path arrowok="t"/>
              </v:shape>
            </v:group>
            <v:group style="position:absolute;left:2310;top:10902;width:2;height:622" coordorigin="2310,10902" coordsize="2,622">
              <v:shape style="position:absolute;left:2310;top:10902;width:2;height:622" coordorigin="2310,10902" coordsize="0,622" path="m2310,11524l2310,10902e" filled="f" stroked="t" strokeweight=".477306pt" strokecolor="#282828">
                <v:path arrowok="t"/>
              </v:shape>
            </v:group>
            <v:group style="position:absolute;left:7336;top:10945;width:2;height:311" coordorigin="7336,10945" coordsize="2,311">
              <v:shape style="position:absolute;left:7336;top:10945;width:2;height:311" coordorigin="7336,10945" coordsize="0,311" path="m7336,11256l7336,10945e" filled="f" stroked="t" strokeweight=".715958pt" strokecolor="#383838">
                <v:path arrowok="t"/>
              </v:shape>
            </v:group>
            <v:group style="position:absolute;left:649;top:11699;width:2577;height:2" coordorigin="649,11699" coordsize="2577,2">
              <v:shape style="position:absolute;left:649;top:11699;width:2577;height:2" coordorigin="649,11699" coordsize="2577,0" path="m649,11699l3227,11699e" filled="f" stroked="t" strokeweight=".954611pt" strokecolor="#4F4F4F">
                <v:path arrowok="t"/>
              </v:shape>
            </v:group>
            <v:group style="position:absolute;left:1060;top:11467;width:2;height:1025" coordorigin="1060,11467" coordsize="2,1025">
              <v:shape style="position:absolute;left:1060;top:11467;width:2;height:1025" coordorigin="1060,11467" coordsize="0,1025" path="m1060,12491l1060,11467e" filled="f" stroked="t" strokeweight=".954611pt" strokecolor="#484848">
                <v:path arrowok="t"/>
              </v:shape>
            </v:group>
            <v:group style="position:absolute;left:1642;top:11467;width:2;height:996" coordorigin="1642,11467" coordsize="2,996">
              <v:shape style="position:absolute;left:1642;top:11467;width:2;height:996" coordorigin="1642,11467" coordsize="0,996" path="m1642,12462l1642,11467e" filled="f" stroked="t" strokeweight=".954611pt" strokecolor="#575757">
                <v:path arrowok="t"/>
              </v:shape>
            </v:group>
            <v:group style="position:absolute;left:3055;top:11699;width:745;height:2" coordorigin="3055,11699" coordsize="745,2">
              <v:shape style="position:absolute;left:3055;top:11699;width:745;height:2" coordorigin="3055,11699" coordsize="745,0" path="m3055,11699l3799,11699e" filled="f" stroked="t" strokeweight=".477306pt" strokecolor="#343434">
                <v:path arrowok="t"/>
              </v:shape>
            </v:group>
            <v:group style="position:absolute;left:3685;top:11699;width:7718;height:2" coordorigin="3685,11699" coordsize="7718,2">
              <v:shape style="position:absolute;left:3685;top:11699;width:7718;height:2" coordorigin="3685,11699" coordsize="7718,0" path="m3685,11699l11403,11699e" filled="f" stroked="t" strokeweight=".954611pt" strokecolor="#4F4F4F">
                <v:path arrowok="t"/>
              </v:shape>
            </v:group>
            <v:group style="position:absolute;left:7334;top:11136;width:2;height:1077" coordorigin="7334,11136" coordsize="2,1077">
              <v:shape style="position:absolute;left:7334;top:11136;width:2;height:1077" coordorigin="7334,11136" coordsize="0,1077" path="m7334,12213l7334,11136e" filled="f" stroked="t" strokeweight=".954611pt" strokecolor="#545454">
                <v:path arrowok="t"/>
              </v:shape>
            </v:group>
            <v:group style="position:absolute;left:7336;top:12156;width:2;height:306" coordorigin="7336,12156" coordsize="2,306">
              <v:shape style="position:absolute;left:7336;top:12156;width:2;height:306" coordorigin="7336,12156" coordsize="0,306" path="m7336,12462l7336,12156e" filled="f" stroked="t" strokeweight=".477306pt" strokecolor="#181818">
                <v:path arrowok="t"/>
              </v:shape>
            </v:group>
            <v:group style="position:absolute;left:11400;top:12156;width:2;height:675" coordorigin="11400,12156" coordsize="2,675">
              <v:shape style="position:absolute;left:11400;top:12156;width:2;height:675" coordorigin="11400,12156" coordsize="0,675" path="m11400,12831l11400,12156e" filled="f" stroked="t" strokeweight=".477306pt" strokecolor="#383838">
                <v:path arrowok="t"/>
              </v:shape>
            </v:group>
            <v:group style="position:absolute;left:1064;top:12405;width:2;height:359" coordorigin="1064,12405" coordsize="2,359">
              <v:shape style="position:absolute;left:1064;top:12405;width:2;height:359" coordorigin="1064,12405" coordsize="0,359" path="m1064,12764l1064,12405e" filled="f" stroked="t" strokeweight=".477306pt" strokecolor="#232323">
                <v:path arrowok="t"/>
              </v:shape>
            </v:group>
            <v:group style="position:absolute;left:1647;top:12405;width:2;height:426" coordorigin="1647,12405" coordsize="2,426">
              <v:shape style="position:absolute;left:1647;top:12405;width:2;height:426" coordorigin="1647,12405" coordsize="0,426" path="m1647,12831l1647,12405e" filled="f" stroked="t" strokeweight=".477306pt" strokecolor="#343434">
                <v:path arrowok="t"/>
              </v:shape>
            </v:group>
            <v:group style="position:absolute;left:2310;top:12405;width:2;height:359" coordorigin="2310,12405" coordsize="2,359">
              <v:shape style="position:absolute;left:2310;top:12405;width:2;height:359" coordorigin="2310,12405" coordsize="0,359" path="m2310,12764l2310,12405e" filled="f" stroked="t" strokeweight=".477306pt" strokecolor="#383838">
                <v:path arrowok="t"/>
              </v:shape>
            </v:group>
            <v:group style="position:absolute;left:659;top:12022;width:2;height:4467" coordorigin="659,12022" coordsize="2,4467">
              <v:shape style="position:absolute;left:659;top:12022;width:2;height:4467" coordorigin="659,12022" coordsize="0,4467" path="m659,16489l659,12022e" filled="f" stroked="t" strokeweight=".715958pt" strokecolor="#484848">
                <v:path arrowok="t"/>
              </v:shape>
            </v:group>
            <v:group style="position:absolute;left:1069;top:12707;width:2;height:3782" coordorigin="1069,12707" coordsize="2,3782">
              <v:shape style="position:absolute;left:1069;top:12707;width:2;height:3782" coordorigin="1069,12707" coordsize="0,3782" path="m1069,16489l1069,12707e" filled="f" stroked="t" strokeweight=".954611pt" strokecolor="#4B4B4F">
                <v:path arrowok="t"/>
              </v:shape>
            </v:group>
            <v:group style="position:absolute;left:2310;top:12707;width:2;height:2739" coordorigin="2310,12707" coordsize="2,2739">
              <v:shape style="position:absolute;left:2310;top:12707;width:2;height:2739" coordorigin="2310,12707" coordsize="0,2739" path="m2310,15445l2310,12707e" filled="f" stroked="t" strokeweight=".954611pt" strokecolor="#4B4B4B">
                <v:path arrowok="t"/>
              </v:shape>
            </v:group>
            <v:group style="position:absolute;left:1647;top:12774;width:2;height:129" coordorigin="1647,12774" coordsize="2,129">
              <v:shape style="position:absolute;left:1647;top:12774;width:2;height:129" coordorigin="1647,12774" coordsize="0,129" path="m1647,12903l1647,12774e" filled="f" stroked="t" strokeweight=".477306pt" strokecolor="#4B4B4B">
                <v:path arrowok="t"/>
              </v:shape>
            </v:group>
            <v:group style="position:absolute;left:1651;top:10940;width:2;height:5549" coordorigin="1651,10940" coordsize="2,5549">
              <v:shape style="position:absolute;left:1651;top:10940;width:2;height:5549" coordorigin="1651,10940" coordsize="0,5549" path="m1651,16489l1651,10940e" filled="f" stroked="t" strokeweight=".715958pt" strokecolor="#545454">
                <v:path arrowok="t"/>
              </v:shape>
            </v:group>
            <v:group style="position:absolute;left:7339;top:12405;width:2;height:742" coordorigin="7339,12405" coordsize="2,742">
              <v:shape style="position:absolute;left:7339;top:12405;width:2;height:742" coordorigin="7339,12405" coordsize="0,742" path="m7339,13147l7339,12405e" filled="f" stroked="t" strokeweight=".954611pt" strokecolor="#575757">
                <v:path arrowok="t"/>
              </v:shape>
            </v:group>
            <v:group style="position:absolute;left:7341;top:13090;width:2;height:407" coordorigin="7341,13090" coordsize="2,407">
              <v:shape style="position:absolute;left:7341;top:13090;width:2;height:407" coordorigin="7341,13090" coordsize="0,407" path="m7341,13497l7341,13090e" filled="f" stroked="t" strokeweight=".477306pt" strokecolor="#1F1F1F">
                <v:path arrowok="t"/>
              </v:shape>
            </v:group>
            <v:group style="position:absolute;left:11398;top:8599;width:2;height:6281" coordorigin="11398,8599" coordsize="2,6281">
              <v:shape style="position:absolute;left:11398;top:8599;width:2;height:6281" coordorigin="11398,8599" coordsize="0,6281" path="m11398,14880l11398,8599e" filled="f" stroked="t" strokeweight=".715958pt" strokecolor="#545454">
                <v:path arrowok="t"/>
              </v:shape>
            </v:group>
            <v:group style="position:absolute;left:11369;top:13353;width:2;height:728" coordorigin="11369,13353" coordsize="2,728">
              <v:shape style="position:absolute;left:11369;top:13353;width:2;height:728" coordorigin="11369,13353" coordsize="0,728" path="m11369,14081l11369,13353e" filled="f" stroked="t" strokeweight=".238653pt" strokecolor="#000000">
                <v:path arrowok="t"/>
              </v:shape>
            </v:group>
            <v:group style="position:absolute;left:630;top:13827;width:1012;height:2" coordorigin="630,13827" coordsize="1012,2">
              <v:shape style="position:absolute;left:630;top:13827;width:1012;height:2" coordorigin="630,13827" coordsize="1012,0" path="m630,13827l1642,13827e" filled="f" stroked="t" strokeweight=".238653pt" strokecolor="#545454">
                <v:path arrowok="t"/>
              </v:shape>
            </v:group>
            <v:group style="position:absolute;left:1842;top:13796;width:473;height:2" coordorigin="1842,13796" coordsize="473,2">
              <v:shape style="position:absolute;left:1842;top:13796;width:473;height:2" coordorigin="1842,13796" coordsize="473,0" path="m1842,13796l2315,13796e" filled="f" stroked="t" strokeweight=".238653pt" strokecolor="#676767">
                <v:path arrowok="t"/>
              </v:shape>
            </v:group>
            <v:group style="position:absolute;left:7346;top:13439;width:2;height:417" coordorigin="7346,13439" coordsize="2,417">
              <v:shape style="position:absolute;left:7346;top:13439;width:2;height:417" coordorigin="7346,13439" coordsize="0,417" path="m7346,13856l7346,13439e" filled="f" stroked="t" strokeweight=".715958pt" strokecolor="#444444">
                <v:path arrowok="t"/>
              </v:shape>
            </v:group>
            <v:group style="position:absolute;left:1651;top:13798;width:2;height:311" coordorigin="1651,13798" coordsize="2,311">
              <v:shape style="position:absolute;left:1651;top:13798;width:2;height:311" coordorigin="1651,13798" coordsize="0,311" path="m1651,14109l1651,13798e" filled="f" stroked="t" strokeweight=".477306pt" strokecolor="#444444">
                <v:path arrowok="t"/>
              </v:shape>
            </v:group>
            <v:group style="position:absolute;left:7348;top:12438;width:2;height:4055" coordorigin="7348,12438" coordsize="2,4055">
              <v:shape style="position:absolute;left:7348;top:12438;width:2;height:4055" coordorigin="7348,12438" coordsize="0,4055" path="m7348,16494l7348,12438e" filled="f" stroked="t" strokeweight=".715958pt" strokecolor="#4B4B4B">
                <v:path arrowok="t"/>
              </v:shape>
            </v:group>
            <v:group style="position:absolute;left:11400;top:14038;width:2;height:790" coordorigin="11400,14038" coordsize="2,790">
              <v:shape style="position:absolute;left:11400;top:14038;width:2;height:790" coordorigin="11400,14038" coordsize="0,790" path="m11400,14828l11400,14038e" filled="f" stroked="t" strokeweight=".954611pt" strokecolor="#707070">
                <v:path arrowok="t"/>
              </v:shape>
            </v:group>
            <v:group style="position:absolute;left:7348;top:14287;width:2;height:507" coordorigin="7348,14287" coordsize="2,507">
              <v:shape style="position:absolute;left:7348;top:14287;width:2;height:507" coordorigin="7348,14287" coordsize="0,507" path="m7348,14794l7348,14287e" filled="f" stroked="t" strokeweight=".477306pt" strokecolor="#2B2B2B">
                <v:path arrowok="t"/>
              </v:shape>
            </v:group>
            <v:group style="position:absolute;left:1656;top:14823;width:2;height:297" coordorigin="1656,14823" coordsize="2,297">
              <v:shape style="position:absolute;left:1656;top:14823;width:2;height:297" coordorigin="1656,14823" coordsize="0,297" path="m1656,15120l1656,14823e" filled="f" stroked="t" strokeweight=".477306pt" strokecolor="#3B3B3B">
                <v:path arrowok="t"/>
              </v:shape>
            </v:group>
            <v:group style="position:absolute;left:11369;top:14851;width:2;height:838" coordorigin="11369,14851" coordsize="2,838">
              <v:shape style="position:absolute;left:11369;top:14851;width:2;height:838" coordorigin="11369,14851" coordsize="0,838" path="m11369,15689l11369,14851e" filled="f" stroked="t" strokeweight=".238653pt" strokecolor="#000000">
                <v:path arrowok="t"/>
              </v:shape>
            </v:group>
            <v:group style="position:absolute;left:630;top:15091;width:2;height:1388" coordorigin="630,15091" coordsize="2,1388">
              <v:shape style="position:absolute;left:630;top:15091;width:2;height:1388" coordorigin="630,15091" coordsize="0,1388" path="m630,16479l630,15091e" filled="f" stroked="t" strokeweight=".238653pt" strokecolor="#000000">
                <v:path arrowok="t"/>
              </v:shape>
            </v:group>
            <v:group style="position:absolute;left:2282;top:15091;width:2;height:598" coordorigin="2282,15091" coordsize="2,598">
              <v:shape style="position:absolute;left:2282;top:15091;width:2;height:598" coordorigin="2282,15091" coordsize="0,598" path="m2282,15689l2282,15091e" filled="f" stroked="t" strokeweight=".238653pt" strokecolor="#000000">
                <v:path arrowok="t"/>
              </v:shape>
            </v:group>
            <v:group style="position:absolute;left:1651;top:15440;width:2;height:278" coordorigin="1651,15440" coordsize="2,278">
              <v:shape style="position:absolute;left:1651;top:15440;width:2;height:278" coordorigin="1651,15440" coordsize="0,278" path="m1651,15718l1651,15440e" filled="f" stroked="t" strokeweight=".477306pt" strokecolor="#444444">
                <v:path arrowok="t"/>
              </v:shape>
            </v:group>
            <v:group style="position:absolute;left:7351;top:15440;width:2;height:278" coordorigin="7351,15440" coordsize="2,278">
              <v:shape style="position:absolute;left:7351;top:15440;width:2;height:278" coordorigin="7351,15440" coordsize="0,278" path="m7351,15718l7351,15440e" filled="f" stroked="t" strokeweight=".477306pt" strokecolor="#383838">
                <v:path arrowok="t"/>
              </v:shape>
            </v:group>
            <v:group style="position:absolute;left:663;top:16484;width:1007;height:2" coordorigin="663,16484" coordsize="1007,2">
              <v:shape style="position:absolute;left:663;top:16484;width:1007;height:2" coordorigin="663,16484" coordsize="1007,0" path="m663,16484l1671,16484e" filled="f" stroked="t" strokeweight=".477306pt" strokecolor="#2B2B2B">
                <v:path arrowok="t"/>
              </v:shape>
            </v:group>
            <v:group style="position:absolute;left:663;top:16484;width:10758;height:2" coordorigin="663,16484" coordsize="10758,2">
              <v:shape style="position:absolute;left:663;top:16484;width:10758;height:2" coordorigin="663,16484" coordsize="10758,0" path="m663,16484l11422,16484e" filled="f" stroked="t" strokeweight=".715958pt" strokecolor="#4F4F4F">
                <v:path arrowok="t"/>
              </v:shape>
            </v:group>
            <v:group style="position:absolute;left:2282;top:15689;width:2;height:795" coordorigin="2282,15689" coordsize="2,795">
              <v:shape style="position:absolute;left:2282;top:15689;width:2;height:795" coordorigin="2282,15689" coordsize="0,795" path="m2282,16484l2282,15689e" filled="f" stroked="t" strokeweight=".238653pt" strokecolor="#575757">
                <v:path arrowok="t"/>
              </v:shape>
            </v:group>
            <v:group style="position:absolute;left:3742;top:16484;width:506;height:2" coordorigin="3742,16484" coordsize="506,2">
              <v:shape style="position:absolute;left:3742;top:16484;width:506;height:2" coordorigin="3742,16484" coordsize="506,0" path="m3742,16484l4248,16484e" filled="f" stroked="t" strokeweight=".477306pt" strokecolor="#2B2B2B">
                <v:path arrowok="t"/>
              </v:shape>
            </v:group>
            <v:group style="position:absolute;left:7293;top:16479;width:410;height:2" coordorigin="7293,16479" coordsize="410,2">
              <v:shape style="position:absolute;left:7293;top:16479;width:410;height:2" coordorigin="7293,16479" coordsize="410,0" path="m7293,16479l7704,16479e" filled="f" stroked="t" strokeweight=".477306pt" strokecolor="#383838">
                <v:path arrowok="t"/>
              </v:shape>
            </v:group>
            <v:group style="position:absolute;left:9341;top:16482;width:2062;height:2" coordorigin="9341,16482" coordsize="2062,2">
              <v:shape style="position:absolute;left:9341;top:16482;width:2062;height:2" coordorigin="9341,16482" coordsize="2062,0" path="m9341,16482l11403,16482e" filled="f" stroked="t" strokeweight=".477306pt" strokecolor="#444444">
                <v:path arrowok="t"/>
              </v:shape>
            </v:group>
            <v:group style="position:absolute;left:11369;top:15689;width:2;height:790" coordorigin="11369,15689" coordsize="2,790">
              <v:shape style="position:absolute;left:11369;top:15689;width:2;height:790" coordorigin="11369,15689" coordsize="0,790" path="m11369,16479l11369,15689e" filled="f" stroked="t" strokeweight=".238653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7" w:lineRule="auto"/>
        <w:ind w:right="5307" w:firstLine="63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20" w:right="440"/>
          <w:cols w:num="2" w:equalWidth="0">
            <w:col w:w="4823" w:space="8"/>
            <w:col w:w="6129"/>
          </w:cols>
        </w:sectPr>
      </w:pPr>
      <w:rPr/>
    </w:p>
    <w:p>
      <w:pPr>
        <w:spacing w:before="61" w:after="0" w:line="221" w:lineRule="auto"/>
        <w:ind w:left="706" w:right="-143" w:firstLine="-19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1F2121"/>
          <w:spacing w:val="-747"/>
          <w:w w:val="17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484848"/>
          <w:spacing w:val="8"/>
          <w:w w:val="120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20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-15" w:right="52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BAŞKANUGI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6" w:right="593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160" w:right="160"/>
          <w:cols w:num="2" w:equalWidth="0">
            <w:col w:w="1728" w:space="1792"/>
            <w:col w:w="8080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90.295105" w:type="dxa"/>
      </w:tblPr>
      <w:tblGrid/>
      <w:tr>
        <w:trPr>
          <w:trHeight w:val="215" w:hRule="exact"/>
        </w:trPr>
        <w:tc>
          <w:tcPr>
            <w:tcW w:w="1074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5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7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4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w w:val="76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w w:val="75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21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51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4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90"/>
              </w:rPr>
              <w:t>l13ildiriı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8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17:27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866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single" w:sz="5.711632" w:space="0" w:color="646464"/>
            </w:tcBorders>
          </w:tcPr>
          <w:p>
            <w:pPr>
              <w:spacing w:before="4" w:after="0" w:line="197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w w:val="107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3"/>
                <w:w w:val="107"/>
                <w:position w:val="-1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8"/>
                <w:w w:val="7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00"/>
                <w:position w:val="-1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84848"/>
                <w:spacing w:val="0"/>
                <w:w w:val="65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8" w:hRule="exact"/>
        </w:trPr>
        <w:tc>
          <w:tcPr>
            <w:tcW w:w="1074" w:type="dxa"/>
            <w:tcBorders>
              <w:top w:val="single" w:sz="5.711632" w:space="0" w:color="6B6B6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9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9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71" w:type="dxa"/>
            <w:tcBorders>
              <w:top w:val="single" w:sz="5.711632" w:space="0" w:color="6B6B6B"/>
              <w:bottom w:val="single" w:sz="5.711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D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D"/>
                <w:spacing w:val="27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103"/>
              </w:rPr>
              <w:t>05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28087"/>
                <w:spacing w:val="-11"/>
                <w:w w:val="13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5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7" w:type="dxa"/>
            <w:tcBorders>
              <w:top w:val="single" w:sz="5.711632" w:space="0" w:color="6B6B6B"/>
              <w:bottom w:val="single" w:sz="5.711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41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[Kayıt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D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D"/>
                <w:spacing w:val="-7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26"/>
              </w:rPr>
              <w:t>2743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51" w:type="dxa"/>
            <w:tcBorders>
              <w:top w:val="single" w:sz="5.711632" w:space="0" w:color="6B6B6B"/>
              <w:bottom w:val="single" w:sz="5.711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90"/>
              </w:rPr>
              <w:t>[Bil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91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0"/>
                <w:w w:val="82"/>
              </w:rPr>
              <w:t>ll"iııı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75757"/>
                <w:spacing w:val="4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9"/>
              </w:rPr>
              <w:t>Alan: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9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1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9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866" w:type="dxa"/>
            <w:tcBorders>
              <w:top w:val="single" w:sz="5.711632" w:space="0" w:color="6B6B6B"/>
              <w:bottom w:val="single" w:sz="5.711632" w:space="0" w:color="606060"/>
              <w:left w:val="nil" w:sz="6" w:space="0" w:color="auto"/>
              <w:right w:val="single" w:sz="5.711632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0" w:after="0" w:line="204" w:lineRule="exact"/>
        <w:ind w:left="23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Bavraklı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Gümüşpala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Abdulla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Eymu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sokağı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(7087)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235" w:right="-64"/>
        <w:jc w:val="left"/>
        <w:tabs>
          <w:tab w:pos="1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Gümüşpala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Şht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Abdulla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Eymu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5"/>
        </w:rPr>
        <w:t>sokağı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(7087)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4" w:lineRule="auto"/>
        <w:ind w:left="230" w:right="171" w:firstLine="5"/>
        <w:jc w:val="left"/>
        <w:tabs>
          <w:tab w:pos="1440" w:val="left"/>
          <w:tab w:pos="2140" w:val="left"/>
          <w:tab w:pos="3800" w:val="left"/>
          <w:tab w:pos="5080" w:val="left"/>
          <w:tab w:pos="6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8"/>
        </w:rPr>
        <w:t>apıı.ı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77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7"/>
          <w:position w:val="-1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6728" w:space="142"/>
            <w:col w:w="1188" w:space="64"/>
            <w:col w:w="3478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2" w:lineRule="exact"/>
        <w:ind w:left="14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Betonıırme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5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right="-20"/>
        <w:jc w:val="right"/>
        <w:tabs>
          <w:tab w:pos="50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032867pt;margin-top:-4.421804pt;width:3.74504pt;height:26pt;mso-position-horizontal-relative:page;mso-position-vertical-relative:paragraph;z-index:-1528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575757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575757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75757"/>
          <w:w w:val="100"/>
        </w:rPr>
      </w:r>
      <w:r>
        <w:rPr>
          <w:rFonts w:ascii="Arial" w:hAnsi="Arial" w:cs="Arial" w:eastAsia="Arial"/>
          <w:sz w:val="46"/>
          <w:szCs w:val="46"/>
          <w:color w:val="C3C3C3"/>
          <w:spacing w:val="0"/>
          <w:w w:val="58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spacing w:before="0" w:after="0" w:line="154" w:lineRule="exact"/>
        <w:ind w:left="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7"/>
          <w:position w:val="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4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16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Hulisi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  <w:position w:val="1"/>
        </w:rPr>
        <w:t>KILIÇ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1" w:after="0" w:line="193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ALİ</w:t>
      </w:r>
      <w:r>
        <w:rPr>
          <w:rFonts w:ascii="Arial" w:hAnsi="Arial" w:cs="Arial" w:eastAsia="Arial"/>
          <w:sz w:val="17"/>
          <w:szCs w:val="17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1"/>
        </w:rPr>
        <w:t>GÖÇMEZ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8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5"/>
          <w:w w:val="161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0"/>
          <w:w w:val="4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-1"/>
        </w:rPr>
        <w:t>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471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AFAFAF"/>
          <w:spacing w:val="0"/>
          <w:w w:val="71"/>
        </w:rPr>
        <w:t>l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7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17:31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-2"/>
          <w:w w:val="3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9"/>
        </w:rPr>
        <w:t>ra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8"/>
          <w:w w:val="9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1183" w:space="1085"/>
            <w:col w:w="3493" w:space="72"/>
            <w:col w:w="5767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4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right="-4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61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0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84848"/>
          <w:spacing w:val="-11"/>
          <w:w w:val="17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7:28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17:30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4" w:lineRule="exact"/>
        <w:ind w:left="14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702" w:space="1565"/>
            <w:col w:w="1824" w:space="728"/>
            <w:col w:w="6781"/>
          </w:cols>
        </w:sectPr>
      </w:pPr>
      <w:rPr/>
    </w:p>
    <w:p>
      <w:pPr>
        <w:spacing w:before="0" w:after="0" w:line="174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436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59" w:lineRule="exact"/>
        <w:ind w:right="-7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14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4107" w:space="735"/>
            <w:col w:w="1891" w:space="455"/>
            <w:col w:w="441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52" w:lineRule="auto"/>
        <w:ind w:left="5" w:right="963" w:firstLine="-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4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1941" w:space="326"/>
            <w:col w:w="1949" w:space="602"/>
            <w:col w:w="6782"/>
          </w:cols>
        </w:sectPr>
      </w:pPr>
      <w:rPr/>
    </w:p>
    <w:p>
      <w:pPr>
        <w:spacing w:before="27" w:after="0" w:line="212" w:lineRule="exact"/>
        <w:ind w:left="23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Görilldüğ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9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5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9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4390" w:space="119"/>
            <w:col w:w="70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3" w:lineRule="exact"/>
        <w:ind w:left="2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6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söndürüld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6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09" w:lineRule="exact"/>
        <w:ind w:right="-20"/>
        <w:jc w:val="left"/>
        <w:tabs>
          <w:tab w:pos="1920" w:val="left"/>
          <w:tab w:pos="3480" w:val="left"/>
          <w:tab w:pos="5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8"/>
        </w:rPr>
        <w:t>[J(öpük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  <w:position w:val="-8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95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8"/>
        </w:rPr>
        <w:t>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8"/>
        </w:rPr>
        <w:t>:C0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8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02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-7"/>
          <w:w w:val="106"/>
          <w:position w:val="-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828087"/>
          <w:spacing w:val="0"/>
          <w:w w:val="156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1358" w:space="909"/>
            <w:col w:w="1316" w:space="1236"/>
            <w:col w:w="6781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igort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5"/>
        </w:rPr>
        <w:t>a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5"/>
        </w:rPr>
        <w:t>l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5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02" w:lineRule="exact"/>
        <w:ind w:left="2694" w:right="-20"/>
        <w:jc w:val="left"/>
        <w:tabs>
          <w:tab w:pos="4460" w:val="left"/>
          <w:tab w:pos="6040" w:val="left"/>
          <w:tab w:pos="76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84848"/>
          <w:spacing w:val="-127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2"/>
          <w:szCs w:val="22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-51"/>
          <w:w w:val="59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81" w:right="428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1000.-TL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dir.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5" w:lineRule="auto"/>
        <w:ind w:right="53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önünd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oruşturmada;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7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5"/>
        </w:rPr>
        <w:t>atmı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izrnaritini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kağı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23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23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6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bitişiğİndeki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eşyalara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ı&lt;.anaatine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0" w:lineRule="exact"/>
        <w:ind w:left="66" w:right="408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w w:val="154"/>
        </w:rPr>
        <w:t>irk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5"/>
          <w:w w:val="15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7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7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2241" w:space="27"/>
            <w:col w:w="9332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92" w:lineRule="exact"/>
        <w:ind w:left="310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87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5"/>
          <w:w w:val="18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"/>
        </w:rPr>
        <w:t>eç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42" w:after="0" w:line="240" w:lineRule="auto"/>
        <w:ind w:left="2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3"/>
        </w:rPr>
        <w:t>ııngı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361" w:lineRule="exact"/>
        <w:ind w:left="57" w:right="66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1"/>
          <w:szCs w:val="31"/>
          <w:color w:val="575757"/>
          <w:spacing w:val="-128"/>
          <w:w w:val="198"/>
          <w:position w:val="-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13"/>
        </w:rPr>
        <w:t>resilm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  <w:position w:val="1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230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828087"/>
          <w:spacing w:val="5"/>
          <w:w w:val="63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25" w:right="-66"/>
        <w:jc w:val="left"/>
        <w:tabs>
          <w:tab w:pos="1120" w:val="left"/>
          <w:tab w:pos="1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Ölil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Hulusi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KILIÇ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lrıırih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2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05.05.2017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26" w:lineRule="exact"/>
        <w:ind w:right="-7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pİDE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5"/>
          <w:position w:val="-1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1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17:57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4" w:equalWidth="0">
            <w:col w:w="2061" w:space="207"/>
            <w:col w:w="3478" w:space="439"/>
            <w:col w:w="934" w:space="1726"/>
            <w:col w:w="2755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6" w:lineRule="exact"/>
        <w:ind w:left="38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2"/>
        </w:rPr>
        <w:t>·u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430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484848"/>
          <w:spacing w:val="0"/>
          <w:w w:val="76"/>
        </w:rPr>
        <w:t>&lt;Ll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26" w:lineRule="exact"/>
        <w:ind w:left="3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75757"/>
          <w:w w:val="73"/>
          <w:i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383838"/>
          <w:w w:val="112"/>
          <w:i/>
          <w:position w:val="-2"/>
        </w:rPr>
        <w:t>Q</w:t>
      </w:r>
      <w:r>
        <w:rPr>
          <w:rFonts w:ascii="Arial" w:hAnsi="Arial" w:cs="Arial" w:eastAsia="Arial"/>
          <w:sz w:val="16"/>
          <w:szCs w:val="16"/>
          <w:color w:val="000000"/>
          <w:w w:val="100"/>
          <w:position w:val="0"/>
        </w:rPr>
      </w:r>
    </w:p>
    <w:p>
      <w:pPr>
        <w:spacing w:before="0" w:after="0" w:line="320" w:lineRule="exact"/>
        <w:ind w:left="364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484848"/>
          <w:spacing w:val="0"/>
          <w:w w:val="55"/>
          <w:b/>
          <w:bCs/>
          <w:position w:val="1"/>
        </w:rPr>
        <w:t>.E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6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75757"/>
          <w:w w:val="209"/>
        </w:rPr>
        <w:t>1---</w:t>
      </w:r>
      <w:r>
        <w:rPr>
          <w:rFonts w:ascii="Arial" w:hAnsi="Arial" w:cs="Arial" w:eastAsia="Arial"/>
          <w:sz w:val="21"/>
          <w:szCs w:val="21"/>
          <w:color w:val="575757"/>
          <w:spacing w:val="6"/>
          <w:w w:val="209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80"/>
        </w:rPr>
        <w:t>i----+-</w:t>
      </w:r>
      <w:r>
        <w:rPr>
          <w:rFonts w:ascii="Arial" w:hAnsi="Arial" w:cs="Arial" w:eastAsia="Arial"/>
          <w:sz w:val="21"/>
          <w:szCs w:val="21"/>
          <w:color w:val="383838"/>
          <w:spacing w:val="-11"/>
          <w:w w:val="181"/>
        </w:rPr>
        <w:t>-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8"/>
        </w:rPr>
        <w:t>---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7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8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035828pt;margin-top:-28.397081pt;width:3.9888pt;height:36pt;mso-position-horizontal-relative:page;mso-position-vertical-relative:paragraph;z-index:-15288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575757"/>
                      <w:spacing w:val="0"/>
                      <w:w w:val="3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  <w:t>lt</w:t>
      </w:r>
      <w:r>
        <w:rPr>
          <w:rFonts w:ascii="Arial" w:hAnsi="Arial" w:cs="Arial" w:eastAsia="Arial"/>
          <w:sz w:val="20"/>
          <w:szCs w:val="20"/>
          <w:color w:val="484848"/>
          <w:spacing w:val="4"/>
          <w:w w:val="100"/>
        </w:rPr>
        <w:t>f</w:t>
      </w:r>
      <w:r>
        <w:rPr>
          <w:rFonts w:ascii="Arial" w:hAnsi="Arial" w:cs="Arial" w:eastAsia="Arial"/>
          <w:sz w:val="20"/>
          <w:szCs w:val="20"/>
          <w:color w:val="6B6B6D"/>
          <w:spacing w:val="6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ıy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83838"/>
          <w:spacing w:val="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5"/>
        </w:rPr>
        <w:t>B</w:t>
      </w:r>
      <w:r>
        <w:rPr>
          <w:rFonts w:ascii="Arial" w:hAnsi="Arial" w:cs="Arial" w:eastAsia="Arial"/>
          <w:sz w:val="19"/>
          <w:szCs w:val="19"/>
          <w:color w:val="383838"/>
          <w:spacing w:val="-24"/>
          <w:w w:val="106"/>
        </w:rPr>
        <w:t>ö</w:t>
      </w:r>
      <w:r>
        <w:rPr>
          <w:rFonts w:ascii="Arial" w:hAnsi="Arial" w:cs="Arial" w:eastAsia="Arial"/>
          <w:sz w:val="19"/>
          <w:szCs w:val="19"/>
          <w:color w:val="6B6B6D"/>
          <w:spacing w:val="1"/>
          <w:w w:val="154"/>
        </w:rPr>
        <w:t>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5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" w:lineRule="exact"/>
        <w:ind w:right="-7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985321pt;margin-top:1.211931pt;width:138.162247pt;height:72.0pt;mso-position-horizontal-relative:page;mso-position-vertical-relative:paragraph;z-index:-152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575757"/>
                      <w:spacing w:val="0"/>
                      <w:w w:val="10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75757"/>
                      <w:spacing w:val="16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D79"/>
                      <w:spacing w:val="0"/>
                      <w:w w:val="13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D79"/>
                      <w:spacing w:val="-2"/>
                      <w:w w:val="13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D79"/>
                      <w:spacing w:val="0"/>
                      <w:w w:val="138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5"/>
        </w:rPr>
        <w:t>1.Post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5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25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5"/>
        </w:rPr>
        <w:t>Gru</w:t>
      </w:r>
      <w:r>
        <w:rPr>
          <w:rFonts w:ascii="Arial" w:hAnsi="Arial" w:cs="Arial" w:eastAsia="Arial"/>
          <w:sz w:val="19"/>
          <w:szCs w:val="19"/>
          <w:color w:val="383838"/>
          <w:spacing w:val="-2"/>
          <w:w w:val="100"/>
          <w:position w:val="-15"/>
        </w:rPr>
        <w:t>p</w:t>
      </w:r>
      <w:r>
        <w:rPr>
          <w:rFonts w:ascii="Arial" w:hAnsi="Arial" w:cs="Arial" w:eastAsia="Arial"/>
          <w:sz w:val="19"/>
          <w:szCs w:val="19"/>
          <w:color w:val="1F2121"/>
          <w:spacing w:val="0"/>
          <w:w w:val="100"/>
          <w:position w:val="-15"/>
        </w:rPr>
        <w:t>!</w:t>
      </w:r>
      <w:r>
        <w:rPr>
          <w:rFonts w:ascii="Arial" w:hAnsi="Arial" w:cs="Arial" w:eastAsia="Arial"/>
          <w:sz w:val="19"/>
          <w:szCs w:val="19"/>
          <w:color w:val="1F2121"/>
          <w:spacing w:val="-15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1F2121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9"/>
          <w:szCs w:val="19"/>
          <w:color w:val="1F2121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15"/>
        </w:rPr>
        <w:t>Arniri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-35" w:right="12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9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39" w:right="37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366" w:right="-49" w:firstLine="-28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Rıza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9"/>
          <w:w w:val="14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MEZ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w w:val="70"/>
          <w:b/>
          <w:bCs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-2"/>
          <w:w w:val="62"/>
          <w:b/>
          <w:bCs/>
          <w:i/>
        </w:rPr>
        <w:t>6</w:t>
      </w:r>
      <w:r>
        <w:rPr>
          <w:rFonts w:ascii="Arial" w:hAnsi="Arial" w:cs="Arial" w:eastAsia="Arial"/>
          <w:sz w:val="17"/>
          <w:szCs w:val="17"/>
          <w:color w:val="6B6B6D"/>
          <w:spacing w:val="0"/>
          <w:w w:val="78"/>
          <w:b/>
          <w:bCs/>
          <w:i/>
        </w:rPr>
        <w:t>1</w:t>
      </w:r>
      <w:r>
        <w:rPr>
          <w:rFonts w:ascii="Arial" w:hAnsi="Arial" w:cs="Arial" w:eastAsia="Arial"/>
          <w:sz w:val="17"/>
          <w:szCs w:val="17"/>
          <w:color w:val="6B6B6D"/>
          <w:spacing w:val="-2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0"/>
          <w:b/>
          <w:bCs/>
        </w:rPr>
        <w:t>Maı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0"/>
          <w:b/>
          <w:bCs/>
        </w:rPr>
        <w:t>"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10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81" w:right="-20"/>
        <w:jc w:val="left"/>
        <w:tabs>
          <w:tab w:pos="20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B6B6D"/>
          <w:spacing w:val="0"/>
          <w:w w:val="395"/>
        </w:rPr>
        <w:t>ı</w:t>
      </w:r>
      <w:r>
        <w:rPr>
          <w:rFonts w:ascii="Arial" w:hAnsi="Arial" w:cs="Arial" w:eastAsia="Arial"/>
          <w:sz w:val="30"/>
          <w:szCs w:val="30"/>
          <w:color w:val="6B6B6D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6B6B6D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575757"/>
          <w:spacing w:val="-38"/>
          <w:w w:val="32"/>
        </w:rPr>
        <w:t>·</w:t>
      </w:r>
      <w:r>
        <w:rPr>
          <w:rFonts w:ascii="Arial" w:hAnsi="Arial" w:cs="Arial" w:eastAsia="Arial"/>
          <w:sz w:val="30"/>
          <w:szCs w:val="30"/>
          <w:color w:val="939793"/>
          <w:spacing w:val="0"/>
          <w:w w:val="103"/>
        </w:rPr>
        <w:t>·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4" w:equalWidth="0">
            <w:col w:w="2287" w:space="76"/>
            <w:col w:w="1960" w:space="305"/>
            <w:col w:w="1488" w:space="2677"/>
            <w:col w:w="2807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7.967854pt;margin-top:29.762751pt;width:564.261987pt;height:750.121457pt;mso-position-horizontal-relative:page;mso-position-vertical-relative:page;z-index:-15290" coordorigin="359,595" coordsize="11285,15002">
            <v:shape style="position:absolute;left:8544;top:12480;width:3091;height:2170" type="#_x0000_t75">
              <v:imagedata r:id="rId5" o:title=""/>
            </v:shape>
            <v:group style="position:absolute;left:11616;top:7085;width:2;height:8500" coordorigin="11616,7085" coordsize="2,8500">
              <v:shape style="position:absolute;left:11616;top:7085;width:2;height:8500" coordorigin="11616,7085" coordsize="0,8500" path="m11616,15586l11616,7085e" filled="f" stroked="t" strokeweight=".713954pt" strokecolor="#6B6B6B">
                <v:path arrowok="t"/>
              </v:shape>
            </v:group>
            <v:group style="position:absolute;left:4979;top:7190;width:2;height:688" coordorigin="4979,7190" coordsize="2,688">
              <v:shape style="position:absolute;left:4979;top:7190;width:2;height:688" coordorigin="4979,7190" coordsize="0,688" path="m4979,7879l4979,7190e" filled="f" stroked="t" strokeweight=".951939pt" strokecolor="#646464">
                <v:path arrowok="t"/>
              </v:shape>
            </v:group>
            <v:group style="position:absolute;left:4969;top:7418;width:6645;height:2" coordorigin="4969,7418" coordsize="6645,2">
              <v:shape style="position:absolute;left:4969;top:7418;width:6645;height:2" coordorigin="4969,7418" coordsize="6645,0" path="m4969,7418l11614,7418e" filled="f" stroked="t" strokeweight=".713954pt" strokecolor="#606060">
                <v:path arrowok="t"/>
              </v:shape>
            </v:group>
            <v:group style="position:absolute;left:4969;top:7635;width:6645;height:2" coordorigin="4969,7635" coordsize="6645,2">
              <v:shape style="position:absolute;left:4969;top:7635;width:6645;height:2" coordorigin="4969,7635" coordsize="6645,0" path="m4969,7635l11614,7635e" filled="f" stroked="t" strokeweight=".713954pt" strokecolor="#575757">
                <v:path arrowok="t"/>
              </v:shape>
            </v:group>
            <v:group style="position:absolute;left:1014;top:629;width:10581;height:2" coordorigin="1014,629" coordsize="10581,2">
              <v:shape style="position:absolute;left:1014;top:629;width:10581;height:2" coordorigin="1014,629" coordsize="10581,0" path="m1014,629l11595,629e" filled="f" stroked="t" strokeweight=".713954pt" strokecolor="#606060">
                <v:path arrowok="t"/>
              </v:shape>
            </v:group>
            <v:group style="position:absolute;left:2411;top:617;width:2;height:1501" coordorigin="2411,617" coordsize="2,1501">
              <v:shape style="position:absolute;left:2411;top:617;width:2;height:1501" coordorigin="2411,617" coordsize="0,1501" path="m2411,2118l2411,617e" filled="f" stroked="t" strokeweight=".47597pt" strokecolor="#444444">
                <v:path arrowok="t"/>
              </v:shape>
            </v:group>
            <v:group style="position:absolute;left:9191;top:626;width:2;height:1501" coordorigin="9191,626" coordsize="2,1501">
              <v:shape style="position:absolute;left:9191;top:626;width:2;height:1501" coordorigin="9191,626" coordsize="0,1501" path="m9191,2128l9191,626e" filled="f" stroked="t" strokeweight=".713954pt" strokecolor="#5B5B5B">
                <v:path arrowok="t"/>
              </v:shape>
            </v:group>
            <v:group style="position:absolute;left:11590;top:622;width:2;height:3366" coordorigin="11590,622" coordsize="2,3366">
              <v:shape style="position:absolute;left:11590;top:622;width:2;height:3366" coordorigin="11590,622" coordsize="0,3366" path="m11590,3987l11590,622e" filled="f" stroked="t" strokeweight=".713954pt" strokecolor="#646464">
                <v:path arrowok="t"/>
              </v:shape>
            </v:group>
            <v:group style="position:absolute;left:388;top:602;width:2;height:14013" coordorigin="388,602" coordsize="2,14013">
              <v:shape style="position:absolute;left:388;top:602;width:2;height:14013" coordorigin="388,602" coordsize="0,14013" path="m388,14615l388,602e" filled="f" stroked="t" strokeweight=".713954pt" strokecolor="#575757">
                <v:path arrowok="t"/>
              </v:shape>
            </v:group>
            <v:group style="position:absolute;left:371;top:3975;width:11233;height:2" coordorigin="371,3975" coordsize="11233,2">
              <v:shape style="position:absolute;left:371;top:3975;width:11233;height:2" coordorigin="371,3975" coordsize="11233,0" path="m371,3975l11604,3975e" filled="f" stroked="t" strokeweight=".713954pt" strokecolor="#545454">
                <v:path arrowok="t"/>
              </v:shape>
            </v:group>
            <v:group style="position:absolute;left:2425;top:3963;width:2;height:11627" coordorigin="2425,3963" coordsize="2,11627">
              <v:shape style="position:absolute;left:2425;top:3963;width:2;height:11627" coordorigin="2425,3963" coordsize="0,11627" path="m2425,15591l2425,3963e" filled="f" stroked="t" strokeweight=".713954pt" strokecolor="#575757">
                <v:path arrowok="t"/>
              </v:shape>
            </v:group>
            <v:group style="position:absolute;left:3908;top:3237;width:2;height:746" coordorigin="3908,3237" coordsize="2,746">
              <v:shape style="position:absolute;left:3908;top:3237;width:2;height:746" coordorigin="3908,3237" coordsize="0,746" path="m3908,3982l3908,3237e" filled="f" stroked="t" strokeweight=".951939pt" strokecolor="#606060">
                <v:path arrowok="t"/>
              </v:shape>
            </v:group>
            <v:group style="position:absolute;left:371;top:4255;width:11238;height:2" coordorigin="371,4255" coordsize="11238,2">
              <v:shape style="position:absolute;left:371;top:4255;width:11238;height:2" coordorigin="371,4255" coordsize="11238,0" path="m371,4255l11609,4255e" filled="f" stroked="t" strokeweight=".713954pt" strokecolor="#606060">
                <v:path arrowok="t"/>
              </v:shape>
            </v:group>
            <v:group style="position:absolute;left:371;top:2790;width:11233;height:2" coordorigin="371,2790" coordsize="11233,2">
              <v:shape style="position:absolute;left:371;top:2790;width:11233;height:2" coordorigin="371,2790" coordsize="11233,0" path="m371,2790l11604,2790e" filled="f" stroked="t" strokeweight=".713954pt" strokecolor="#606060">
                <v:path arrowok="t"/>
              </v:shape>
            </v:group>
            <v:group style="position:absolute;left:366;top:3031;width:11238;height:2" coordorigin="366,3031" coordsize="11238,2">
              <v:shape style="position:absolute;left:366;top:3031;width:11238;height:2" coordorigin="366,3031" coordsize="11238,0" path="m366,3031l11604,3031e" filled="f" stroked="t" strokeweight=".713954pt" strokecolor="#606060">
                <v:path arrowok="t"/>
              </v:shape>
            </v:group>
            <v:group style="position:absolute;left:366;top:3249;width:11233;height:2" coordorigin="366,3249" coordsize="11233,2">
              <v:shape style="position:absolute;left:366;top:3249;width:11233;height:2" coordorigin="366,3249" coordsize="11233,0" path="m366,3249l11599,3249e" filled="f" stroked="t" strokeweight=".713954pt" strokecolor="#606060">
                <v:path arrowok="t"/>
              </v:shape>
            </v:group>
            <v:group style="position:absolute;left:7018;top:3246;width:2;height:746" coordorigin="7018,3246" coordsize="2,746">
              <v:shape style="position:absolute;left:7018;top:3246;width:2;height:746" coordorigin="7018,3246" coordsize="0,746" path="m7018,3992l7018,3246e" filled="f" stroked="t" strokeweight=".713954pt" strokecolor="#606060">
                <v:path arrowok="t"/>
              </v:shape>
            </v:group>
            <v:group style="position:absolute;left:2404;top:4475;width:9200;height:2" coordorigin="2404,4475" coordsize="9200,2">
              <v:shape style="position:absolute;left:2404;top:4475;width:9200;height:2" coordorigin="2404,4475" coordsize="9200,0" path="m2404,4475l11604,4475e" filled="f" stroked="t" strokeweight=".713954pt" strokecolor="#606060">
                <v:path arrowok="t"/>
              </v:shape>
            </v:group>
            <v:group style="position:absolute;left:4974;top:4465;width:2;height:2065" coordorigin="4974,4465" coordsize="2,2065">
              <v:shape style="position:absolute;left:4974;top:4465;width:2;height:2065" coordorigin="4974,4465" coordsize="0,2065" path="m4974,6531l4974,4465e" filled="f" stroked="t" strokeweight=".713954pt" strokecolor="#545454">
                <v:path arrowok="t"/>
              </v:shape>
            </v:group>
            <v:group style="position:absolute;left:4964;top:4958;width:6645;height:2" coordorigin="4964,4958" coordsize="6645,2">
              <v:shape style="position:absolute;left:4964;top:4958;width:6645;height:2" coordorigin="4964,4958" coordsize="6645,0" path="m4964,4958l11609,4958e" filled="f" stroked="t" strokeweight=".713954pt" strokecolor="#747474">
                <v:path arrowok="t"/>
              </v:shape>
            </v:group>
            <v:group style="position:absolute;left:4964;top:5199;width:6645;height:2" coordorigin="4964,5199" coordsize="6645,2">
              <v:shape style="position:absolute;left:4964;top:5199;width:6645;height:2" coordorigin="4964,5199" coordsize="6645,0" path="m4964,5199l11609,5199e" filled="f" stroked="t" strokeweight=".713954pt" strokecolor="#606060">
                <v:path arrowok="t"/>
              </v:shape>
            </v:group>
            <v:group style="position:absolute;left:4964;top:5441;width:6645;height:2" coordorigin="4964,5441" coordsize="6645,2">
              <v:shape style="position:absolute;left:4964;top:5441;width:6645;height:2" coordorigin="4964,5441" coordsize="6645,0" path="m4964,5441l11609,5441e" filled="f" stroked="t" strokeweight=".713954pt" strokecolor="#5B5B5B">
                <v:path arrowok="t"/>
              </v:shape>
            </v:group>
            <v:group style="position:absolute;left:2408;top:5656;width:9200;height:2" coordorigin="2408,5656" coordsize="9200,2">
              <v:shape style="position:absolute;left:2408;top:5656;width:9200;height:2" coordorigin="2408,5656" coordsize="9200,0" path="m2408,5656l11609,5656e" filled="f" stroked="t" strokeweight=".713954pt" strokecolor="#5B5B5B">
                <v:path arrowok="t"/>
              </v:shape>
            </v:group>
            <v:group style="position:absolute;left:7877;top:5881;width:2;height:650" coordorigin="7877,5881" coordsize="2,650">
              <v:shape style="position:absolute;left:7877;top:5881;width:2;height:650" coordorigin="7877,5881" coordsize="0,650" path="m7877,6531l7877,5881e" filled="f" stroked="t" strokeweight=".713954pt" strokecolor="#6B6B6B">
                <v:path arrowok="t"/>
              </v:shape>
            </v:group>
            <v:group style="position:absolute;left:2404;top:6311;width:9205;height:2" coordorigin="2404,6311" coordsize="9205,2">
              <v:shape style="position:absolute;left:2404;top:6311;width:9205;height:2" coordorigin="2404,6311" coordsize="9205,0" path="m2404,6311l11609,6311e" filled="f" stroked="t" strokeweight=".713954pt" strokecolor="#676767">
                <v:path arrowok="t"/>
              </v:shape>
            </v:group>
            <v:group style="position:absolute;left:2413;top:6526;width:9196;height:2" coordorigin="2413,6526" coordsize="9196,2">
              <v:shape style="position:absolute;left:2413;top:6526;width:9196;height:2" coordorigin="2413,6526" coordsize="9196,0" path="m2413,6526l11609,6526e" filled="f" stroked="t" strokeweight=".713954pt" strokecolor="#646464">
                <v:path arrowok="t"/>
              </v:shape>
            </v:group>
            <v:group style="position:absolute;left:371;top:5885;width:11242;height:2" coordorigin="371,5885" coordsize="11242,2">
              <v:shape style="position:absolute;left:371;top:5885;width:11242;height:2" coordorigin="371,5885" coordsize="11242,0" path="m371,5885l11614,5885e" filled="f" stroked="t" strokeweight=".713954pt" strokecolor="#606060">
                <v:path arrowok="t"/>
              </v:shape>
            </v:group>
            <v:group style="position:absolute;left:376;top:6743;width:11233;height:2" coordorigin="376,6743" coordsize="11233,2">
              <v:shape style="position:absolute;left:376;top:6743;width:11233;height:2" coordorigin="376,6743" coordsize="11233,0" path="m376,6743l11609,6743e" filled="f" stroked="t" strokeweight=".713954pt" strokecolor="#646464">
                <v:path arrowok="t"/>
              </v:shape>
            </v:group>
            <v:group style="position:absolute;left:371;top:7195;width:11242;height:2" coordorigin="371,7195" coordsize="11242,2">
              <v:shape style="position:absolute;left:371;top:7195;width:11242;height:2" coordorigin="371,7195" coordsize="11242,0" path="m371,7195l11614,7195e" filled="f" stroked="t" strokeweight=".713954pt" strokecolor="#646464">
                <v:path arrowok="t"/>
              </v:shape>
            </v:group>
            <v:group style="position:absolute;left:366;top:7874;width:11247;height:2" coordorigin="366,7874" coordsize="11247,2">
              <v:shape style="position:absolute;left:366;top:7874;width:11247;height:2" coordorigin="366,7874" coordsize="11247,0" path="m366,7874l11614,7874e" filled="f" stroked="t" strokeweight=".713954pt" strokecolor="#5B5B5B">
                <v:path arrowok="t"/>
              </v:shape>
            </v:group>
            <v:group style="position:absolute;left:371;top:8677;width:11247;height:2" coordorigin="371,8677" coordsize="11247,2">
              <v:shape style="position:absolute;left:371;top:8677;width:11247;height:2" coordorigin="371,8677" coordsize="11247,0" path="m371,8677l11618,8677e" filled="f" stroked="t" strokeweight=".713954pt" strokecolor="#606060">
                <v:path arrowok="t"/>
              </v:shape>
            </v:group>
            <v:group style="position:absolute;left:376;top:9612;width:11247;height:2" coordorigin="376,9612" coordsize="11247,2">
              <v:shape style="position:absolute;left:376;top:9612;width:11247;height:2" coordorigin="376,9612" coordsize="11247,0" path="m376,9612l11623,9612e" filled="f" stroked="t" strokeweight=".713954pt" strokecolor="#646464">
                <v:path arrowok="t"/>
              </v:shape>
            </v:group>
            <v:group style="position:absolute;left:1456;top:10659;width:10167;height:2" coordorigin="1456,10659" coordsize="10167,2">
              <v:shape style="position:absolute;left:1456;top:10659;width:10167;height:2" coordorigin="1456,10659" coordsize="10167,0" path="m1456,10659l11623,10659e" filled="f" stroked="t" strokeweight=".713954pt" strokecolor="#646464">
                <v:path arrowok="t"/>
              </v:shape>
            </v:group>
            <v:group style="position:absolute;left:376;top:9949;width:11242;height:2" coordorigin="376,9949" coordsize="11242,2">
              <v:shape style="position:absolute;left:376;top:9949;width:11242;height:2" coordorigin="376,9949" coordsize="11242,0" path="m376,9949l11618,9949e" filled="f" stroked="t" strokeweight=".713954pt" strokecolor="#606060">
                <v:path arrowok="t"/>
              </v:shape>
            </v:group>
            <v:group style="position:absolute;left:381;top:10183;width:11238;height:2" coordorigin="381,10183" coordsize="11238,2">
              <v:shape style="position:absolute;left:381;top:10183;width:11238;height:2" coordorigin="381,10183" coordsize="11238,0" path="m381,10183l11618,10183e" filled="f" stroked="t" strokeweight=".713954pt" strokecolor="#606060">
                <v:path arrowok="t"/>
              </v:shape>
            </v:group>
            <v:group style="position:absolute;left:1768;top:10872;width:2;height:4714" coordorigin="1768,10872" coordsize="2,4714">
              <v:shape style="position:absolute;left:1768;top:10872;width:2;height:4714" coordorigin="1768,10872" coordsize="0,4714" path="m1768,15586l1768,10872e" filled="f" stroked="t" strokeweight=".713954pt" strokecolor="#575757">
                <v:path arrowok="t"/>
              </v:shape>
            </v:group>
            <v:group style="position:absolute;left:1190;top:11025;width:2;height:4561" coordorigin="1190,11025" coordsize="2,4561">
              <v:shape style="position:absolute;left:1190;top:11025;width:2;height:4561" coordorigin="1190,11025" coordsize="0,4561" path="m1190,15586l1190,11025e" filled="f" stroked="t" strokeweight=".713954pt" strokecolor="#575757">
                <v:path arrowok="t"/>
              </v:shape>
            </v:group>
            <v:group style="position:absolute;left:7447;top:10867;width:2;height:4724" coordorigin="7447,10867" coordsize="2,4724">
              <v:shape style="position:absolute;left:7447;top:10867;width:2;height:4724" coordorigin="7447,10867" coordsize="0,4724" path="m7447,15591l7447,10867e" filled="f" stroked="t" strokeweight=".713954pt" strokecolor="#606060">
                <v:path arrowok="t"/>
              </v:shape>
            </v:group>
            <v:group style="position:absolute;left:376;top:11120;width:11247;height:2" coordorigin="376,11120" coordsize="11247,2">
              <v:shape style="position:absolute;left:376;top:11120;width:11247;height:2" coordorigin="376,11120" coordsize="11247,0" path="m376,11120l11623,11120e" filled="f" stroked="t" strokeweight=".713954pt" strokecolor="#646464">
                <v:path arrowok="t"/>
              </v:shape>
            </v:group>
            <v:group style="position:absolute;left:400;top:15581;width:11238;height:2" coordorigin="400,15581" coordsize="11238,2">
              <v:shape style="position:absolute;left:400;top:15581;width:11238;height:2" coordorigin="400,15581" coordsize="11238,0" path="m400,15581l11637,15581e" filled="f" stroked="t" strokeweight=".713954pt" strokecolor="#676767">
                <v:path arrowok="t"/>
              </v:shape>
            </v:group>
            <v:group style="position:absolute;left:814;top:10877;width:647;height:2" coordorigin="814,10877" coordsize="647,2">
              <v:shape style="position:absolute;left:814;top:10877;width:647;height:2" coordorigin="814,10877" coordsize="647,0" path="m814,10877l1461,10877e" filled="f" stroked="t" strokeweight=".951939pt" strokecolor="#00000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72" w:right="606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3779" w:right="-20"/>
        <w:jc w:val="left"/>
        <w:tabs>
          <w:tab w:pos="98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34658pt;margin-top:-.157099pt;width:21.047846pt;height:45.5pt;mso-position-horizontal-relative:page;mso-position-vertical-relative:paragraph;z-index:-15274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212121"/>
                      <w:spacing w:val="0"/>
                      <w:w w:val="16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309"/>
          <w:position w:val="1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3850" w:right="44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7" w:lineRule="exact"/>
        <w:ind w:left="924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12121"/>
          <w:spacing w:val="0"/>
          <w:w w:val="116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5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735981pt;margin-top:7.497456pt;width:47.206802pt;height:7.5pt;mso-position-horizontal-relative:page;mso-position-vertical-relative:paragraph;z-index:-1527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0"/>
                      <w:w w:val="107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b/>
          <w:bCs/>
          <w:position w:val="7"/>
        </w:rPr>
        <w:t>BÜYÜKSEHIR</w:t>
      </w:r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212121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80" w:lineRule="exact"/>
        <w:jc w:val="left"/>
        <w:rPr>
          <w:sz w:val="8"/>
          <w:szCs w:val="8"/>
        </w:rPr>
      </w:pPr>
      <w:rPr/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923" w:type="dxa"/>
      </w:tblPr>
      <w:tblGrid/>
      <w:tr>
        <w:trPr>
          <w:trHeight w:val="235" w:hRule="exact"/>
        </w:trPr>
        <w:tc>
          <w:tcPr>
            <w:tcW w:w="1241" w:type="dxa"/>
            <w:tcBorders>
              <w:top w:val="single" w:sz="7.639952" w:space="0" w:color="444444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4"/>
                <w:position w:val="-1"/>
              </w:rPr>
              <w:t>PLayTarihi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06" w:type="dxa"/>
            <w:tcBorders>
              <w:top w:val="single" w:sz="7.639952" w:space="0" w:color="444444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09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4"/>
                <w:position w:val="-1"/>
              </w:rPr>
              <w:t>:05/05/2017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65" w:type="dxa"/>
            <w:tcBorders>
              <w:top w:val="single" w:sz="7.639952" w:space="0" w:color="444444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09" w:lineRule="exact"/>
              <w:ind w:left="3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7"/>
                <w:position w:val="-1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70" w:type="dxa"/>
            <w:gridSpan w:val="2"/>
            <w:tcBorders>
              <w:top w:val="single" w:sz="7.639952" w:space="0" w:color="444444"/>
              <w:bottom w:val="nil" w:sz="6" w:space="0" w:color="auto"/>
              <w:left w:val="nil" w:sz="6" w:space="0" w:color="auto"/>
              <w:right w:val="single" w:sz="7.639952" w:space="0" w:color="3F3F3F"/>
            </w:tcBorders>
          </w:tcPr>
          <w:p>
            <w:pPr>
              <w:spacing w:before="13" w:after="0" w:line="213" w:lineRule="exact"/>
              <w:ind w:left="28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:16:25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tre!: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0533768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8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4"/>
                <w:position w:val="-1"/>
              </w:rPr>
              <w:t>194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1" w:hRule="exact"/>
        </w:trPr>
        <w:tc>
          <w:tcPr>
            <w:tcW w:w="1241" w:type="dxa"/>
            <w:tcBorders>
              <w:top w:val="single" w:sz="7.639952" w:space="0" w:color="3F3F3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93"/>
              </w:rPr>
              <w:t>IKavıt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6" w:type="dxa"/>
            <w:tcBorders>
              <w:top w:val="single" w:sz="7.639952" w:space="0" w:color="3F3F3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4"/>
              </w:rPr>
              <w:t>:05/05/2017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5" w:type="dxa"/>
            <w:tcBorders>
              <w:top w:val="single" w:sz="7.639952" w:space="0" w:color="3F3F3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4" w:lineRule="exact"/>
              <w:ind w:left="363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3"/>
                <w:position w:val="-1"/>
              </w:rPr>
              <w:t>:2742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70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39952" w:space="0" w:color="3F3F3F"/>
            </w:tcBorders>
          </w:tcPr>
          <w:p>
            <w:pPr>
              <w:spacing w:before="28" w:after="0" w:line="214" w:lineRule="exact"/>
              <w:ind w:left="2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:Tire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5"/>
                <w:position w:val="-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8" w:hRule="exact"/>
        </w:trPr>
        <w:tc>
          <w:tcPr>
            <w:tcW w:w="11281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7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459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459"/>
                <w:spacing w:val="-34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Mahmutla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7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0"/>
                <w:w w:val="179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13331"/>
                <w:spacing w:val="0"/>
                <w:w w:val="237"/>
                <w:i/>
              </w:rPr>
              <w:t>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13331"/>
                <w:spacing w:val="-34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313331"/>
                <w:spacing w:val="0"/>
                <w:w w:val="122"/>
                <w:i/>
              </w:rPr>
              <w:t>lll</w:t>
            </w:r>
            <w:r>
              <w:rPr>
                <w:rFonts w:ascii="Arial" w:hAnsi="Arial" w:cs="Arial" w:eastAsia="Arial"/>
                <w:sz w:val="25"/>
                <w:szCs w:val="25"/>
                <w:color w:val="313331"/>
                <w:spacing w:val="7"/>
                <w:w w:val="121"/>
                <w:i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13331"/>
                <w:spacing w:val="0"/>
                <w:w w:val="105"/>
                <w:i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00000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241" w:type="dxa"/>
            <w:tcBorders>
              <w:top w:val="nil" w:sz="6" w:space="0" w:color="auto"/>
              <w:bottom w:val="single" w:sz="5.729968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12"/>
              </w:rPr>
              <w:t>ruAdres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02" w:type="dxa"/>
            <w:gridSpan w:val="3"/>
            <w:tcBorders>
              <w:top w:val="nil" w:sz="6" w:space="0" w:color="auto"/>
              <w:bottom w:val="single" w:sz="5.729968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459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459"/>
                <w:spacing w:val="-29"/>
                <w:w w:val="13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Mahmutla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238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37"/>
                <w:w w:val="23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1"/>
                <w:spacing w:val="0"/>
                <w:w w:val="130"/>
                <w:position w:val="-1"/>
              </w:rPr>
              <w:t>TiR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1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5459"/>
                <w:spacing w:val="0"/>
                <w:w w:val="172"/>
                <w:position w:val="-1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038" w:type="dxa"/>
            <w:tcBorders>
              <w:top w:val="nil" w:sz="6" w:space="0" w:color="auto"/>
              <w:bottom w:val="single" w:sz="5.729968" w:space="0" w:color="383838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6" w:hRule="exact"/>
        </w:trPr>
        <w:tc>
          <w:tcPr>
            <w:tcW w:w="1241" w:type="dxa"/>
            <w:tcBorders>
              <w:top w:val="single" w:sz="5.729968" w:space="0" w:color="3F3F3F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93"/>
              </w:rPr>
              <w:t>!Yangı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8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02" w:type="dxa"/>
            <w:gridSpan w:val="3"/>
            <w:tcBorders>
              <w:top w:val="single" w:sz="5.729968" w:space="0" w:color="3F3F3F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3" w:lineRule="exact"/>
              <w:ind w:left="170" w:right="-20"/>
              <w:jc w:val="left"/>
              <w:tabs>
                <w:tab w:pos="34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25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8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3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4"/>
                <w:position w:val="-1"/>
              </w:rPr>
              <w:t>Sınıfı:A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038" w:type="dxa"/>
            <w:tcBorders>
              <w:top w:val="single" w:sz="5.729968" w:space="0" w:color="383838"/>
              <w:bottom w:val="single" w:sz="7.639952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09" w:lineRule="exact"/>
              <w:ind w:left="3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Cıkı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1"/>
                <w:position w:val="-1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3" w:lineRule="exact"/>
        <w:ind w:left="193" w:right="-20"/>
        <w:jc w:val="left"/>
        <w:tabs>
          <w:tab w:pos="36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1"/>
          <w:position w:val="2"/>
        </w:rPr>
        <w:t>jYapını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4" w:lineRule="exact"/>
        <w:ind w:left="3727" w:right="-20"/>
        <w:jc w:val="left"/>
        <w:tabs>
          <w:tab w:pos="5380" w:val="left"/>
          <w:tab w:pos="60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114563pt;margin-top:7.704693pt;width:76.835317pt;height:22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tabs>
                      <w:tab w:pos="720" w:val="left"/>
                      <w:tab w:pos="1460" w:val="left"/>
                    </w:tabs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313331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133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13331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133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133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212121"/>
                      <w:spacing w:val="0"/>
                      <w:w w:val="61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>Absao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>Celik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7"/>
        </w:rPr>
        <w:t>IYangtnı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left="4404" w:right="6898"/>
        <w:jc w:val="center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212121"/>
          <w:spacing w:val="0"/>
          <w:w w:val="6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0" w:after="0" w:line="193" w:lineRule="exact"/>
        <w:ind w:left="189" w:right="-20"/>
        <w:jc w:val="left"/>
        <w:tabs>
          <w:tab w:pos="22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41"/>
          <w:position w:val="0"/>
        </w:rPr>
        <w:t>abibi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10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4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93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2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:Hacı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KIRTAS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24" w:lineRule="exact"/>
        <w:ind w:left="2227" w:right="-20"/>
        <w:jc w:val="left"/>
        <w:tabs>
          <w:tab w:pos="484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6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6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3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16:26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84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8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-1"/>
        </w:rPr>
        <w:t>:16:40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160" w:right="240"/>
        </w:sectPr>
      </w:pPr>
      <w:rPr/>
    </w:p>
    <w:p>
      <w:pPr>
        <w:spacing w:before="0" w:after="0" w:line="215" w:lineRule="exact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-1"/>
        </w:rPr>
        <w:t>1114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  <w:cols w:num="2" w:equalWidth="0">
            <w:col w:w="661" w:space="1566"/>
            <w:col w:w="9293"/>
          </w:cols>
        </w:sectPr>
      </w:pPr>
      <w:rPr/>
    </w:p>
    <w:p>
      <w:pPr>
        <w:spacing w:before="4" w:after="0" w:line="240" w:lineRule="auto"/>
        <w:ind w:left="184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70" w:right="45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2247" w:right="4147" w:firstLine="254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Emnivet-Jandarma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Savısı:3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2232" w:right="-20"/>
        <w:jc w:val="left"/>
        <w:tabs>
          <w:tab w:pos="75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  <w:position w:val="1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161"/>
          <w:position w:val="1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-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16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331"/>
          <w:spacing w:val="0"/>
          <w:w w:val="101"/>
          <w:position w:val="-2"/>
        </w:rPr>
        <w:t>1--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69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Görilldügü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38" w:right="38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3" w:lineRule="exact"/>
        <w:ind w:left="169" w:right="-20"/>
        <w:jc w:val="left"/>
        <w:tabs>
          <w:tab w:pos="2340" w:val="left"/>
          <w:tab w:pos="4760" w:val="left"/>
          <w:tab w:pos="670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3"/>
        </w:rPr>
        <w:t>jsöndürme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4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708" w:right="-20"/>
        <w:jc w:val="left"/>
        <w:tabs>
          <w:tab w:pos="6700" w:val="left"/>
          <w:tab w:pos="82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133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3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33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79"/>
          <w:position w:val="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255" w:right="14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balyası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7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40"/>
        </w:sectPr>
      </w:pPr>
      <w:rPr/>
    </w:p>
    <w:p>
      <w:pPr>
        <w:spacing w:before="25" w:after="0" w:line="240" w:lineRule="auto"/>
        <w:ind w:left="19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-1"/>
        </w:rPr>
        <w:t>otlardan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  <w:cols w:num="2" w:equalWidth="0">
            <w:col w:w="1910" w:space="422"/>
            <w:col w:w="9188"/>
          </w:cols>
        </w:sectPr>
      </w:pPr>
      <w:rPr/>
    </w:p>
    <w:p>
      <w:pPr>
        <w:spacing w:before="19" w:after="0" w:line="241" w:lineRule="auto"/>
        <w:ind w:left="2256" w:right="76" w:firstLine="-2063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paşladıgı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yakılması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1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4" w:lineRule="auto"/>
        <w:ind w:left="193" w:right="3982"/>
        <w:jc w:val="left"/>
        <w:tabs>
          <w:tab w:pos="22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13331"/>
          <w:spacing w:val="13"/>
          <w:w w:val="97"/>
          <w:i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97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  <w:position w:val="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3" w:right="-20"/>
        <w:jc w:val="left"/>
        <w:tabs>
          <w:tab w:pos="224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9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11"/>
          <w:w w:val="11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9"/>
          <w:position w:val="2"/>
        </w:rPr>
        <w:t>18:45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89" w:right="-20"/>
        <w:jc w:val="left"/>
        <w:tabs>
          <w:tab w:pos="1100" w:val="left"/>
          <w:tab w:pos="160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9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6" w:lineRule="exact"/>
        <w:ind w:left="2414" w:right="-20"/>
        <w:jc w:val="left"/>
        <w:tabs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481" w:right="1703"/>
        <w:jc w:val="center"/>
        <w:tabs>
          <w:tab w:pos="5320" w:val="left"/>
          <w:tab w:pos="85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321.355469pt;margin-top:1.457109pt;width:2.387485pt;height:85.553982pt;mso-position-horizontal-relative:page;mso-position-vertical-relative:paragraph;z-index:-15285" coordorigin="6427,29" coordsize="48,1711">
            <v:group style="position:absolute;left:6437;top:39;width:2;height:244" coordorigin="6437,39" coordsize="2,244">
              <v:shape style="position:absolute;left:6437;top:39;width:2;height:244" coordorigin="6437,39" coordsize="0,244" path="m6437,283l6437,39e" filled="f" stroked="t" strokeweight=".954994pt" strokecolor="#3F4880">
                <v:path arrowok="t"/>
              </v:shape>
            </v:group>
            <v:group style="position:absolute;left:6465;top:173;width:2;height:1551" coordorigin="6465,173" coordsize="2,1551">
              <v:shape style="position:absolute;left:6465;top:173;width:2;height:1551" coordorigin="6465,173" coordsize="0,1551" path="m6465,1723l6465,173e" filled="f" stroked="t" strokeweight=".954994pt" strokecolor="#343B80">
                <v:path arrowok="t"/>
              </v:shape>
            </v:group>
            <v:group style="position:absolute;left:6468;top:1633;width:2;height:101" coordorigin="6468,1633" coordsize="2,101">
              <v:shape style="position:absolute;left:6468;top:1633;width:2;height:101" coordorigin="6468,1633" coordsize="0,101" path="m6468,1733l6468,1633e" filled="f" stroked="t" strokeweight=".716246pt" strokecolor="#6774B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7"/>
          <w:szCs w:val="17"/>
          <w:color w:val="313331"/>
          <w:spacing w:val="0"/>
          <w:w w:val="100"/>
          <w:position w:val="-12"/>
        </w:rPr>
        <w:t>"ü</w:t>
      </w:r>
      <w:r>
        <w:rPr>
          <w:rFonts w:ascii="Arial" w:hAnsi="Arial" w:cs="Arial" w:eastAsia="Arial"/>
          <w:sz w:val="17"/>
          <w:szCs w:val="17"/>
          <w:color w:val="313331"/>
          <w:spacing w:val="-40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313331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313331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4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0"/>
          <w:w w:val="68"/>
          <w:b/>
          <w:bCs/>
          <w:position w:val="-1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-6"/>
          <w:w w:val="68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0"/>
          <w:w w:val="68"/>
          <w:b/>
          <w:bCs/>
          <w:position w:val="-14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37"/>
          <w:w w:val="68"/>
          <w:b/>
          <w:bCs/>
          <w:position w:val="-14"/>
        </w:rPr>
        <w:t> </w:t>
      </w:r>
      <w:r>
        <w:rPr>
          <w:rFonts w:ascii="Arial" w:hAnsi="Arial" w:cs="Arial" w:eastAsia="Arial"/>
          <w:sz w:val="24"/>
          <w:szCs w:val="24"/>
          <w:color w:val="212121"/>
          <w:spacing w:val="0"/>
          <w:w w:val="52"/>
          <w:position w:val="-14"/>
        </w:rPr>
        <w:t>MaYı</w:t>
      </w:r>
      <w:r>
        <w:rPr>
          <w:rFonts w:ascii="Arial" w:hAnsi="Arial" w:cs="Arial" w:eastAsia="Arial"/>
          <w:sz w:val="24"/>
          <w:szCs w:val="24"/>
          <w:color w:val="212121"/>
          <w:spacing w:val="0"/>
          <w:w w:val="52"/>
          <w:position w:val="-14"/>
        </w:rPr>
        <w:t>s</w:t>
      </w:r>
      <w:r>
        <w:rPr>
          <w:rFonts w:ascii="Arial" w:hAnsi="Arial" w:cs="Arial" w:eastAsia="Arial"/>
          <w:sz w:val="24"/>
          <w:szCs w:val="24"/>
          <w:color w:val="212121"/>
          <w:spacing w:val="0"/>
          <w:w w:val="52"/>
          <w:position w:val="-14"/>
        </w:rPr>
        <w:t> </w:t>
      </w:r>
      <w:r>
        <w:rPr>
          <w:rFonts w:ascii="Arial" w:hAnsi="Arial" w:cs="Arial" w:eastAsia="Arial"/>
          <w:sz w:val="24"/>
          <w:szCs w:val="24"/>
          <w:color w:val="212121"/>
          <w:spacing w:val="13"/>
          <w:w w:val="52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61"/>
          <w:position w:val="-14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4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97" w:lineRule="exact"/>
        <w:ind w:left="57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212121"/>
          <w:spacing w:val="0"/>
          <w:w w:val="81"/>
          <w:position w:val="-2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528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212121"/>
          <w:spacing w:val="0"/>
          <w:w w:val="100"/>
          <w:position w:val="2"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99" w:lineRule="atLeast"/>
        <w:ind w:left="2743" w:right="-85"/>
        <w:jc w:val="left"/>
        <w:tabs>
          <w:tab w:pos="3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808080"/>
          <w:spacing w:val="0"/>
          <w:w w:val="145"/>
        </w:rPr>
        <w:t>r</w:t>
      </w:r>
      <w:r>
        <w:rPr>
          <w:rFonts w:ascii="Arial" w:hAnsi="Arial" w:cs="Arial" w:eastAsia="Arial"/>
          <w:sz w:val="18"/>
          <w:szCs w:val="18"/>
          <w:color w:val="808080"/>
          <w:spacing w:val="-6"/>
          <w:w w:val="145"/>
        </w:rPr>
        <w:t>ı</w:t>
      </w:r>
      <w:r>
        <w:rPr>
          <w:rFonts w:ascii="Arial" w:hAnsi="Arial" w:cs="Arial" w:eastAsia="Arial"/>
          <w:sz w:val="18"/>
          <w:szCs w:val="18"/>
          <w:color w:val="808080"/>
          <w:spacing w:val="0"/>
          <w:w w:val="145"/>
        </w:rPr>
        <w:t>ı</w:t>
      </w:r>
      <w:r>
        <w:rPr>
          <w:rFonts w:ascii="Arial" w:hAnsi="Arial" w:cs="Arial" w:eastAsia="Arial"/>
          <w:sz w:val="18"/>
          <w:szCs w:val="18"/>
          <w:color w:val="808080"/>
          <w:spacing w:val="-71"/>
          <w:w w:val="145"/>
        </w:rPr>
        <w:t> </w:t>
      </w:r>
      <w:r>
        <w:rPr>
          <w:rFonts w:ascii="Arial" w:hAnsi="Arial" w:cs="Arial" w:eastAsia="Arial"/>
          <w:sz w:val="18"/>
          <w:szCs w:val="18"/>
          <w:color w:val="808080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80808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808080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19"/>
          <w:szCs w:val="19"/>
          <w:color w:val="808080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F5459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4F5459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9"/>
          <w:szCs w:val="19"/>
          <w:color w:val="4F5459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3B3"/>
          <w:spacing w:val="0"/>
          <w:w w:val="100"/>
          <w:position w:val="10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0" w:lineRule="atLeast"/>
        <w:ind w:right="-178"/>
        <w:jc w:val="left"/>
        <w:tabs>
          <w:tab w:pos="960" w:val="left"/>
        </w:tabs>
        <w:rPr>
          <w:rFonts w:ascii="Arial" w:hAnsi="Arial" w:cs="Arial" w:eastAsia="Arial"/>
          <w:sz w:val="92"/>
          <w:szCs w:val="92"/>
        </w:rPr>
      </w:pPr>
      <w:rPr/>
      <w:r>
        <w:rPr>
          <w:rFonts w:ascii="Arial" w:hAnsi="Arial" w:cs="Arial" w:eastAsia="Arial"/>
          <w:sz w:val="92"/>
          <w:szCs w:val="92"/>
          <w:color w:val="212121"/>
          <w:spacing w:val="0"/>
          <w:w w:val="23"/>
        </w:rPr>
        <w:t>H•c</w:t>
      </w:r>
      <w:r>
        <w:rPr>
          <w:rFonts w:ascii="Arial" w:hAnsi="Arial" w:cs="Arial" w:eastAsia="Arial"/>
          <w:sz w:val="92"/>
          <w:szCs w:val="92"/>
          <w:color w:val="212121"/>
          <w:spacing w:val="0"/>
          <w:w w:val="23"/>
        </w:rPr>
        <w:t>ı</w:t>
      </w:r>
      <w:r>
        <w:rPr>
          <w:rFonts w:ascii="Arial" w:hAnsi="Arial" w:cs="Arial" w:eastAsia="Arial"/>
          <w:sz w:val="92"/>
          <w:szCs w:val="92"/>
          <w:color w:val="212121"/>
          <w:spacing w:val="-44"/>
          <w:w w:val="23"/>
        </w:rPr>
        <w:t> </w:t>
      </w:r>
      <w:r>
        <w:rPr>
          <w:rFonts w:ascii="Arial" w:hAnsi="Arial" w:cs="Arial" w:eastAsia="Arial"/>
          <w:sz w:val="92"/>
          <w:szCs w:val="92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92"/>
          <w:szCs w:val="92"/>
          <w:color w:val="212121"/>
          <w:spacing w:val="0"/>
          <w:w w:val="100"/>
        </w:rPr>
      </w:r>
      <w:r>
        <w:rPr>
          <w:rFonts w:ascii="Arial" w:hAnsi="Arial" w:cs="Arial" w:eastAsia="Arial"/>
          <w:sz w:val="92"/>
          <w:szCs w:val="92"/>
          <w:color w:val="313331"/>
          <w:spacing w:val="0"/>
          <w:w w:val="47"/>
        </w:rPr>
        <w:t>i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6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53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01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84" w:lineRule="exact"/>
        <w:ind w:left="267" w:right="-20"/>
        <w:jc w:val="left"/>
        <w:rPr>
          <w:rFonts w:ascii="Times New Roman" w:hAnsi="Times New Roman" w:cs="Times New Roman" w:eastAsia="Times New Roman"/>
          <w:sz w:val="110"/>
          <w:szCs w:val="1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0"/>
          <w:szCs w:val="110"/>
          <w:color w:val="313331"/>
          <w:spacing w:val="8"/>
          <w:w w:val="53"/>
          <w:position w:val="-2"/>
        </w:rPr>
        <w:t>'</w:t>
      </w:r>
      <w:r>
        <w:rPr>
          <w:rFonts w:ascii="Times New Roman" w:hAnsi="Times New Roman" w:cs="Times New Roman" w:eastAsia="Times New Roman"/>
          <w:sz w:val="110"/>
          <w:szCs w:val="110"/>
          <w:color w:val="4F5459"/>
          <w:spacing w:val="-115"/>
          <w:w w:val="31"/>
          <w:position w:val="-2"/>
        </w:rPr>
        <w:t>r</w:t>
      </w:r>
      <w:r>
        <w:rPr>
          <w:rFonts w:ascii="Times New Roman" w:hAnsi="Times New Roman" w:cs="Times New Roman" w:eastAsia="Times New Roman"/>
          <w:sz w:val="110"/>
          <w:szCs w:val="110"/>
          <w:color w:val="383B5B"/>
          <w:spacing w:val="0"/>
          <w:w w:val="73"/>
          <w:position w:val="-2"/>
        </w:rPr>
        <w:t>M</w:t>
      </w:r>
      <w:r>
        <w:rPr>
          <w:rFonts w:ascii="Times New Roman" w:hAnsi="Times New Roman" w:cs="Times New Roman" w:eastAsia="Times New Roman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0" w:after="0" w:line="812" w:lineRule="atLeas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45.562714pt;margin-top:-2.396184pt;width:6.462976pt;height:32.707324pt;mso-position-horizontal-relative:page;mso-position-vertical-relative:paragraph;z-index:-15279" coordorigin="8911,-48" coordsize="129,654">
            <v:group style="position:absolute;left:8931;top:-28;width:2;height:344" coordorigin="8931,-28" coordsize="2,344">
              <v:shape style="position:absolute;left:8931;top:-28;width:2;height:344" coordorigin="8931,-28" coordsize="0,344" path="m8931,315l8931,-28e" filled="f" stroked="t" strokeweight="1.96816pt" strokecolor="#EBEBEB">
                <v:path arrowok="t"/>
              </v:shape>
            </v:group>
            <v:group style="position:absolute;left:9009;top:282;width:2;height:293" coordorigin="9009,282" coordsize="2,293">
              <v:shape style="position:absolute;left:9009;top:282;width:2;height:293" coordorigin="9009,282" coordsize="0,293" path="m9009,575l9009,282e" filled="f" stroked="t" strokeweight="3.125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.465942pt;margin-top:3.902256pt;width:14.734001pt;height:26.5pt;mso-position-horizontal-relative:page;mso-position-vertical-relative:paragraph;z-index:-15271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2136C1"/>
                      <w:spacing w:val="0"/>
                      <w:w w:val="100"/>
                      <w:b/>
                      <w:bCs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B1B3B3"/>
          <w:spacing w:val="-1"/>
          <w:w w:val="28"/>
          <w:b/>
          <w:bCs/>
        </w:rPr>
        <w:t>_</w:t>
      </w:r>
      <w:r>
        <w:rPr>
          <w:rFonts w:ascii="Arial" w:hAnsi="Arial" w:cs="Arial" w:eastAsia="Arial"/>
          <w:sz w:val="24"/>
          <w:szCs w:val="24"/>
          <w:color w:val="808080"/>
          <w:spacing w:val="0"/>
          <w:w w:val="73"/>
          <w:b/>
          <w:bCs/>
        </w:rPr>
        <w:t>·</w:t>
      </w:r>
      <w:r>
        <w:rPr>
          <w:rFonts w:ascii="Arial" w:hAnsi="Arial" w:cs="Arial" w:eastAsia="Arial"/>
          <w:sz w:val="24"/>
          <w:szCs w:val="24"/>
          <w:color w:val="808080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13331"/>
          <w:spacing w:val="0"/>
          <w:w w:val="86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313331"/>
          <w:spacing w:val="-7"/>
          <w:w w:val="86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B8C1A1"/>
          <w:spacing w:val="0"/>
          <w:w w:val="45"/>
          <w:b/>
          <w:bCs/>
        </w:rPr>
        <w:t>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  <w:cols w:num="4" w:equalWidth="0">
            <w:col w:w="4184" w:space="794"/>
            <w:col w:w="1063" w:space="206"/>
            <w:col w:w="253" w:space="2250"/>
            <w:col w:w="2770"/>
          </w:cols>
        </w:sectPr>
      </w:pPr>
      <w:rPr/>
    </w:p>
    <w:p>
      <w:pPr>
        <w:spacing w:before="0" w:after="0" w:line="812" w:lineRule="atLeast"/>
        <w:ind w:left="508" w:right="-20"/>
        <w:jc w:val="left"/>
        <w:tabs>
          <w:tab w:pos="2560" w:val="left"/>
          <w:tab w:pos="9060" w:val="left"/>
          <w:tab w:pos="94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00.484344pt;margin-top:.652686pt;width:8.33747pt;height:16.827393pt;mso-position-horizontal-relative:page;mso-position-vertical-relative:paragraph;z-index:-15283" coordorigin="10010,13" coordsize="167,337">
            <v:shape style="position:absolute;left:10010;top:13;width:167;height:337" coordorigin="10010,13" coordsize="167,337" path="m10010,13l10176,13,10176,350,10010,350,10010,13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9.638184pt;margin-top:24.591953pt;width:.1pt;height:12.788819pt;mso-position-horizontal-relative:page;mso-position-vertical-relative:paragraph;z-index:-15282" coordorigin="8993,492" coordsize="2,256">
            <v:shape style="position:absolute;left:8993;top:492;width:2;height:256" coordorigin="8993,492" coordsize="0,256" path="m8993,748l8993,492e" filled="f" stroked="t" strokeweight=".575pt" strokecolor="#EBEBEB">
              <v:path arrowok="t"/>
            </v:shape>
          </v:group>
          <w10:wrap type="none"/>
        </w:pict>
      </w:r>
      <w:r>
        <w:rPr/>
        <w:pict>
          <v:group style="position:absolute;margin-left:470.087555pt;margin-top:22.879454pt;width:6.865858pt;height:16.213819pt;mso-position-horizontal-relative:page;mso-position-vertical-relative:paragraph;z-index:-15281" coordorigin="9402,458" coordsize="137,324">
            <v:group style="position:absolute;left:9436;top:492;width:2;height:256" coordorigin="9436,492" coordsize="2,256">
              <v:shape style="position:absolute;left:9436;top:492;width:2;height:256" coordorigin="9436,492" coordsize="0,256" path="m9436,748l9436,492e" filled="f" stroked="t" strokeweight="3.425pt" strokecolor="#EBEBEB">
                <v:path arrowok="t"/>
              </v:shape>
            </v:group>
            <v:group style="position:absolute;left:9517;top:492;width:2;height:256" coordorigin="9517,492" coordsize="2,256">
              <v:shape style="position:absolute;left:9517;top:492;width:2;height:256" coordorigin="9517,492" coordsize="0,256" path="m9517,748l9517,492e" filled="f" stroked="t" strokeweight="2.17888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5.010681pt;margin-top:24.591953pt;width:.1pt;height:12.788819pt;mso-position-horizontal-relative:page;mso-position-vertical-relative:paragraph;z-index:-15280" coordorigin="9900,492" coordsize="2,256">
            <v:shape style="position:absolute;left:9900;top:492;width:2;height:256" coordorigin="9900,492" coordsize="0,256" path="m9900,748l9900,492e" filled="f" stroked="t" strokeweight="1.04905pt" strokecolor="#EBEBEB">
              <v:path arrowok="t"/>
            </v:shape>
          </v:group>
          <w10:wrap type="none"/>
        </w:pict>
      </w:r>
      <w:r>
        <w:rPr/>
        <w:pict>
          <v:group style="position:absolute;margin-left:458.831818pt;margin-top:39.269886pt;width:.1pt;height:17.185548pt;mso-position-horizontal-relative:page;mso-position-vertical-relative:paragraph;z-index:-15278" coordorigin="9177,785" coordsize="2,344">
            <v:shape style="position:absolute;left:9177;top:785;width:2;height:344" coordorigin="9177,785" coordsize="0,344" path="m9177,1129l9177,785e" filled="f" stroked="t" strokeweight="3.292411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1"/>
          <w:szCs w:val="61"/>
          <w:color w:val="313331"/>
          <w:spacing w:val="0"/>
          <w:w w:val="51"/>
          <w:position w:val="-17"/>
        </w:rPr>
        <w:t>·-</w:t>
      </w:r>
      <w:r>
        <w:rPr>
          <w:rFonts w:ascii="Arial" w:hAnsi="Arial" w:cs="Arial" w:eastAsia="Arial"/>
          <w:sz w:val="61"/>
          <w:szCs w:val="61"/>
          <w:color w:val="313331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61"/>
          <w:szCs w:val="61"/>
          <w:color w:val="313331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0"/>
          <w:w w:val="7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0"/>
          <w:w w:val="71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331"/>
          <w:spacing w:val="0"/>
          <w:w w:val="105"/>
          <w:position w:val="0"/>
        </w:rPr>
        <w:t>rd</w:t>
      </w:r>
      <w:r>
        <w:rPr>
          <w:rFonts w:ascii="Times New Roman" w:hAnsi="Times New Roman" w:cs="Times New Roman" w:eastAsia="Times New Roman"/>
          <w:sz w:val="22"/>
          <w:szCs w:val="22"/>
          <w:color w:val="3133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78"/>
          <w:position w:val="0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78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1"/>
          <w:w w:val="78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808080"/>
          <w:spacing w:val="5"/>
          <w:w w:val="100"/>
          <w:b/>
          <w:bCs/>
          <w:position w:val="0"/>
        </w:rPr>
        <w:t>Y</w:t>
      </w:r>
      <w:r>
        <w:rPr>
          <w:rFonts w:ascii="Arial" w:hAnsi="Arial" w:cs="Arial" w:eastAsia="Arial"/>
          <w:sz w:val="21"/>
          <w:szCs w:val="21"/>
          <w:color w:val="676770"/>
          <w:spacing w:val="0"/>
          <w:w w:val="100"/>
          <w:b/>
          <w:bCs/>
          <w:position w:val="0"/>
        </w:rPr>
        <w:t>ILDIRI</w:t>
      </w:r>
      <w:r>
        <w:rPr>
          <w:rFonts w:ascii="Arial" w:hAnsi="Arial" w:cs="Arial" w:eastAsia="Arial"/>
          <w:sz w:val="21"/>
          <w:szCs w:val="21"/>
          <w:color w:val="676770"/>
          <w:spacing w:val="0"/>
          <w:w w:val="100"/>
          <w:b/>
          <w:bCs/>
          <w:position w:val="0"/>
        </w:rPr>
        <w:t>M</w:t>
      </w:r>
      <w:r>
        <w:rPr>
          <w:rFonts w:ascii="Arial" w:hAnsi="Arial" w:cs="Arial" w:eastAsia="Arial"/>
          <w:sz w:val="21"/>
          <w:szCs w:val="21"/>
          <w:color w:val="676770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676770"/>
          <w:spacing w:val="6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676770"/>
          <w:spacing w:val="0"/>
          <w:w w:val="100"/>
          <w:position w:val="0"/>
        </w:rPr>
        <w:t>•</w:t>
      </w:r>
      <w:r>
        <w:rPr>
          <w:rFonts w:ascii="Arial" w:hAnsi="Arial" w:cs="Arial" w:eastAsia="Arial"/>
          <w:sz w:val="21"/>
          <w:szCs w:val="21"/>
          <w:color w:val="676770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3"/>
        </w:rPr>
        <w:t>.</w:t>
      </w:r>
      <w:r>
        <w:rPr>
          <w:rFonts w:ascii="Arial" w:hAnsi="Arial" w:cs="Arial" w:eastAsia="Arial"/>
          <w:sz w:val="23"/>
          <w:szCs w:val="23"/>
          <w:color w:val="B1B3B3"/>
          <w:spacing w:val="-62"/>
          <w:w w:val="100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13"/>
          <w:szCs w:val="13"/>
          <w:color w:val="97999C"/>
          <w:spacing w:val="0"/>
          <w:w w:val="57"/>
          <w:position w:val="13"/>
        </w:rPr>
        <w:t>;..</w:t>
      </w:r>
      <w:r>
        <w:rPr>
          <w:rFonts w:ascii="Times New Roman" w:hAnsi="Times New Roman" w:cs="Times New Roman" w:eastAsia="Times New Roman"/>
          <w:sz w:val="13"/>
          <w:szCs w:val="13"/>
          <w:color w:val="97999C"/>
          <w:spacing w:val="0"/>
          <w:w w:val="57"/>
          <w:position w:val="13"/>
        </w:rPr>
        <w:t>         </w:t>
      </w:r>
      <w:r>
        <w:rPr>
          <w:rFonts w:ascii="Times New Roman" w:hAnsi="Times New Roman" w:cs="Times New Roman" w:eastAsia="Times New Roman"/>
          <w:sz w:val="13"/>
          <w:szCs w:val="13"/>
          <w:color w:val="97999C"/>
          <w:spacing w:val="14"/>
          <w:w w:val="57"/>
          <w:position w:val="13"/>
        </w:rPr>
        <w:t> </w:t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474"/>
          <w:position w:val="13"/>
        </w:rPr>
        <w:t>'</w:t>
      </w:r>
      <w:r>
        <w:rPr>
          <w:rFonts w:ascii="Arial" w:hAnsi="Arial" w:cs="Arial" w:eastAsia="Arial"/>
          <w:sz w:val="13"/>
          <w:szCs w:val="13"/>
          <w:color w:val="808080"/>
          <w:spacing w:val="-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C1A1"/>
          <w:spacing w:val="0"/>
          <w:w w:val="71"/>
          <w:position w:val="13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</w:sectPr>
      </w:pPr>
      <w:rPr/>
    </w:p>
    <w:p>
      <w:pPr>
        <w:spacing w:before="0" w:after="0" w:line="569" w:lineRule="atLeast"/>
        <w:ind w:left="229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Courier New" w:hAnsi="Courier New" w:cs="Courier New" w:eastAsia="Courier New"/>
          <w:sz w:val="23"/>
          <w:szCs w:val="23"/>
          <w:color w:val="313331"/>
          <w:spacing w:val="0"/>
          <w:w w:val="100"/>
          <w:position w:val="-3"/>
        </w:rPr>
        <w:t>G</w:t>
      </w:r>
      <w:r>
        <w:rPr>
          <w:rFonts w:ascii="Courier New" w:hAnsi="Courier New" w:cs="Courier New" w:eastAsia="Courier New"/>
          <w:sz w:val="23"/>
          <w:szCs w:val="23"/>
          <w:color w:val="313331"/>
          <w:spacing w:val="8"/>
          <w:w w:val="100"/>
          <w:position w:val="-3"/>
        </w:rPr>
        <w:t>ü</w:t>
      </w:r>
      <w:r>
        <w:rPr>
          <w:rFonts w:ascii="Courier New" w:hAnsi="Courier New" w:cs="Courier New" w:eastAsia="Courier New"/>
          <w:sz w:val="23"/>
          <w:szCs w:val="23"/>
          <w:color w:val="808080"/>
          <w:spacing w:val="0"/>
          <w:w w:val="100"/>
          <w:position w:val="-3"/>
        </w:rPr>
        <w:t>ne</w:t>
      </w:r>
      <w:r>
        <w:rPr>
          <w:rFonts w:ascii="Courier New" w:hAnsi="Courier New" w:cs="Courier New" w:eastAsia="Courier New"/>
          <w:sz w:val="23"/>
          <w:szCs w:val="23"/>
          <w:color w:val="808080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5459"/>
          <w:spacing w:val="0"/>
          <w:w w:val="100"/>
          <w:position w:val="0"/>
        </w:rPr>
        <w:t>Bölg</w:t>
      </w:r>
      <w:r>
        <w:rPr>
          <w:rFonts w:ascii="Arial" w:hAnsi="Arial" w:cs="Arial" w:eastAsia="Arial"/>
          <w:sz w:val="20"/>
          <w:szCs w:val="20"/>
          <w:color w:val="4F545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4F5459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F5459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4F5459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4F5459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F5459"/>
          <w:spacing w:val="0"/>
          <w:w w:val="101"/>
          <w:b/>
          <w:bCs/>
          <w:position w:val="0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2"/>
          <w:position w:val="1"/>
        </w:rPr>
        <w:t>İI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9" w:lineRule="atLeast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0"/>
          <w:w w:val="1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0"/>
          <w:w w:val="1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1"/>
          <w:w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30"/>
          <w:w w:val="135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-66"/>
          <w:w w:val="56"/>
        </w:rPr>
        <w:t>&amp;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-22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99C"/>
          <w:spacing w:val="-46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B5B"/>
          <w:spacing w:val="-81"/>
          <w:w w:val="2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-18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29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1"/>
          <w:spacing w:val="-17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99C"/>
          <w:spacing w:val="-13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7"/>
          <w:w w:val="3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0"/>
          <w:w w:val="153"/>
        </w:rPr>
        <w:t>ıh:·</w:t>
      </w:r>
      <w:r>
        <w:rPr>
          <w:rFonts w:ascii="Times New Roman" w:hAnsi="Times New Roman" w:cs="Times New Roman" w:eastAsia="Times New Roman"/>
          <w:sz w:val="19"/>
          <w:szCs w:val="19"/>
          <w:color w:val="4F5459"/>
          <w:spacing w:val="-17"/>
          <w:w w:val="15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6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99C"/>
          <w:spacing w:val="-19"/>
          <w:w w:val="22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92"/>
        </w:rPr>
        <w:t>;;,ı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40" w:lineRule="auto"/>
        <w:ind w:left="378" w:right="-20"/>
        <w:jc w:val="left"/>
        <w:tabs>
          <w:tab w:pos="700" w:val="left"/>
          <w:tab w:pos="1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B8C1A1"/>
          <w:spacing w:val="0"/>
          <w:w w:val="54"/>
          <w:b/>
          <w:bCs/>
        </w:rPr>
        <w:t>.</w:t>
      </w:r>
      <w:r>
        <w:rPr>
          <w:rFonts w:ascii="Arial" w:hAnsi="Arial" w:cs="Arial" w:eastAsia="Arial"/>
          <w:sz w:val="24"/>
          <w:szCs w:val="24"/>
          <w:color w:val="B8C1A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B8C1A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676770"/>
          <w:spacing w:val="0"/>
          <w:w w:val="54"/>
          <w:i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676770"/>
          <w:spacing w:val="-17"/>
          <w:w w:val="5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7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7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97999C"/>
          <w:spacing w:val="0"/>
          <w:w w:val="20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99C"/>
          <w:spacing w:val="-7"/>
          <w:w w:val="20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331"/>
          <w:spacing w:val="3"/>
          <w:w w:val="77"/>
          <w:i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F5459"/>
          <w:spacing w:val="0"/>
          <w:w w:val="77"/>
          <w:i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F5459"/>
          <w:spacing w:val="-3"/>
          <w:w w:val="77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5459"/>
          <w:spacing w:val="0"/>
          <w:w w:val="58"/>
        </w:rPr>
        <w:t>A,91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47.975403pt;margin-top:15.012709pt;width:5.233516pt;height:7.795296pt;mso-position-horizontal-relative:page;mso-position-vertical-relative:paragraph;z-index:-15277" coordorigin="8960,300" coordsize="105,156">
            <v:group style="position:absolute;left:8978;top:319;width:2;height:119" coordorigin="8978,319" coordsize="2,119">
              <v:shape style="position:absolute;left:8978;top:319;width:2;height:119" coordorigin="8978,319" coordsize="0,119" path="m8978,438l8978,319e" filled="f" stroked="t" strokeweight="1.8451pt" strokecolor="#EBEBEB">
                <v:path arrowok="t"/>
              </v:shape>
            </v:group>
            <v:group style="position:absolute;left:9046;top:319;width:2;height:119" coordorigin="9046,319" coordsize="2,119">
              <v:shape style="position:absolute;left:9046;top:319;width:2;height:119" coordorigin="9046,319" coordsize="0,119" path="m9046,438l9046,319e" filled="f" stroked="t" strokeweight="1.7852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97999C"/>
          <w:spacing w:val="-25"/>
          <w:w w:val="10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76770"/>
          <w:spacing w:val="0"/>
          <w:w w:val="100"/>
          <w:i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1B3B3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1B3B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7999C"/>
          <w:spacing w:val="-35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545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5459"/>
          <w:spacing w:val="0"/>
          <w:w w:val="117"/>
        </w:rPr>
        <w:t>diNü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101" w:lineRule="exact"/>
        <w:ind w:left="143" w:right="-20"/>
        <w:jc w:val="left"/>
        <w:tabs>
          <w:tab w:pos="13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493.514526pt;margin-top:1.792974pt;width:2.83399pt;height:16.265398pt;mso-position-horizontal-relative:page;mso-position-vertical-relative:paragraph;z-index:-15276" coordorigin="9870,36" coordsize="57,325">
            <v:group style="position:absolute;left:9896;top:36;width:2;height:123" coordorigin="9896,36" coordsize="2,123">
              <v:shape style="position:absolute;left:9896;top:36;width:2;height:123" coordorigin="9896,36" coordsize="0,123" path="m9896,36l9896,159,9896,36xe" filled="t" fillcolor="#EBEBEB" stroked="f">
                <v:path arrowok="t"/>
                <v:fill/>
              </v:shape>
            </v:group>
            <v:group style="position:absolute;left:9899;top:148;width:2;height:185" coordorigin="9899,148" coordsize="2,185">
              <v:shape style="position:absolute;left:9899;top:148;width:2;height:185" coordorigin="9899,148" coordsize="0,185" path="m9899,333l9899,148e" filled="f" stroked="t" strokeweight="2.83399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8.63736pt;margin-top:6.304767pt;width:3.979991pt;height:20.594924pt;mso-position-horizontal-relative:page;mso-position-vertical-relative:paragraph;z-index:-15275" coordorigin="9973,126" coordsize="80,412">
            <v:group style="position:absolute;left:10016;top:148;width:2;height:185" coordorigin="10016,148" coordsize="2,185">
              <v:shape style="position:absolute;left:10016;top:148;width:2;height:185" coordorigin="10016,148" coordsize="0,185" path="m10016,333l10016,148e" filled="f" stroked="t" strokeweight="2.161500pt" strokecolor="#EBEBEB">
                <v:path arrowok="t"/>
              </v:shape>
            </v:group>
            <v:group style="position:absolute;left:10013;top:350;width:2;height:148" coordorigin="10013,350" coordsize="2,148">
              <v:shape style="position:absolute;left:10013;top:350;width:2;height:148" coordorigin="10013,350" coordsize="0,148" path="m10013,498l10013,350e" filled="f" stroked="t" strokeweight="3.979991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97999C"/>
          <w:spacing w:val="-1"/>
          <w:w w:val="86"/>
          <w:i/>
        </w:rPr>
        <w:t>•</w:t>
      </w:r>
      <w:r>
        <w:rPr>
          <w:rFonts w:ascii="Arial" w:hAnsi="Arial" w:cs="Arial" w:eastAsia="Arial"/>
          <w:sz w:val="9"/>
          <w:szCs w:val="9"/>
          <w:color w:val="808080"/>
          <w:spacing w:val="-26"/>
          <w:w w:val="60"/>
          <w:i/>
        </w:rPr>
        <w:t>"</w:t>
      </w:r>
      <w:r>
        <w:rPr>
          <w:rFonts w:ascii="Arial" w:hAnsi="Arial" w:cs="Arial" w:eastAsia="Arial"/>
          <w:sz w:val="9"/>
          <w:szCs w:val="9"/>
          <w:color w:val="B1B3B3"/>
          <w:spacing w:val="-10"/>
          <w:w w:val="139"/>
          <w:i/>
        </w:rPr>
        <w:t>,</w:t>
      </w:r>
      <w:r>
        <w:rPr>
          <w:rFonts w:ascii="Arial" w:hAnsi="Arial" w:cs="Arial" w:eastAsia="Arial"/>
          <w:sz w:val="9"/>
          <w:szCs w:val="9"/>
          <w:color w:val="808080"/>
          <w:spacing w:val="0"/>
          <w:w w:val="60"/>
          <w:i/>
        </w:rPr>
        <w:t>&gt;</w:t>
      </w:r>
      <w:r>
        <w:rPr>
          <w:rFonts w:ascii="Arial" w:hAnsi="Arial" w:cs="Arial" w:eastAsia="Arial"/>
          <w:sz w:val="9"/>
          <w:szCs w:val="9"/>
          <w:color w:val="B1B3B3"/>
          <w:spacing w:val="0"/>
          <w:w w:val="107"/>
          <w:i/>
        </w:rPr>
        <w:t>•</w:t>
      </w:r>
      <w:r>
        <w:rPr>
          <w:rFonts w:ascii="Arial" w:hAnsi="Arial" w:cs="Arial" w:eastAsia="Arial"/>
          <w:sz w:val="9"/>
          <w:szCs w:val="9"/>
          <w:color w:val="B1B3B3"/>
          <w:spacing w:val="0"/>
          <w:w w:val="100"/>
          <w:i/>
        </w:rPr>
        <w:tab/>
      </w:r>
      <w:r>
        <w:rPr>
          <w:rFonts w:ascii="Arial" w:hAnsi="Arial" w:cs="Arial" w:eastAsia="Arial"/>
          <w:sz w:val="9"/>
          <w:szCs w:val="9"/>
          <w:color w:val="B1B3B3"/>
          <w:spacing w:val="0"/>
          <w:w w:val="100"/>
          <w:i/>
        </w:rPr>
      </w:r>
      <w:r>
        <w:rPr>
          <w:rFonts w:ascii="Arial" w:hAnsi="Arial" w:cs="Arial" w:eastAsia="Arial"/>
          <w:sz w:val="9"/>
          <w:szCs w:val="9"/>
          <w:color w:val="808080"/>
          <w:spacing w:val="0"/>
          <w:w w:val="448"/>
        </w:rPr>
        <w:t>,</w:t>
      </w:r>
      <w:r>
        <w:rPr>
          <w:rFonts w:ascii="Arial" w:hAnsi="Arial" w:cs="Arial" w:eastAsia="Arial"/>
          <w:sz w:val="9"/>
          <w:szCs w:val="9"/>
          <w:color w:val="808080"/>
          <w:spacing w:val="-92"/>
          <w:w w:val="448"/>
        </w:rPr>
        <w:t> </w:t>
      </w:r>
      <w:r>
        <w:rPr>
          <w:rFonts w:ascii="Arial" w:hAnsi="Arial" w:cs="Arial" w:eastAsia="Arial"/>
          <w:sz w:val="9"/>
          <w:szCs w:val="9"/>
          <w:color w:val="4F5459"/>
          <w:spacing w:val="0"/>
          <w:w w:val="112"/>
        </w:rPr>
        <w:t>.</w:t>
      </w:r>
      <w:r>
        <w:rPr>
          <w:rFonts w:ascii="Arial" w:hAnsi="Arial" w:cs="Arial" w:eastAsia="Arial"/>
          <w:sz w:val="9"/>
          <w:szCs w:val="9"/>
          <w:color w:val="4F5459"/>
          <w:spacing w:val="-19"/>
          <w:w w:val="112"/>
        </w:rPr>
        <w:t>.</w:t>
      </w:r>
      <w:r>
        <w:rPr>
          <w:rFonts w:ascii="Arial" w:hAnsi="Arial" w:cs="Arial" w:eastAsia="Arial"/>
          <w:sz w:val="9"/>
          <w:szCs w:val="9"/>
          <w:color w:val="97999C"/>
          <w:spacing w:val="0"/>
          <w:w w:val="150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  <w:cols w:num="2" w:equalWidth="0">
            <w:col w:w="6247" w:space="2388"/>
            <w:col w:w="2885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4.563659pt;margin-top:29.050724pt;width:566.072695pt;height:746.815172pt;mso-position-horizontal-relative:page;mso-position-vertical-relative:page;z-index:-15286" coordorigin="291,581" coordsize="11321,14936">
            <v:group style="position:absolute;left:10199;top:644;width:1338;height:2" coordorigin="10199,644" coordsize="1338,2">
              <v:shape style="position:absolute;left:10199;top:644;width:1338;height:2" coordorigin="10199,644" coordsize="1338,0" path="m10199,644l11536,644e" filled="f" stroked="t" strokeweight=".716246pt" strokecolor="#484848">
                <v:path arrowok="t"/>
              </v:shape>
            </v:group>
            <v:group style="position:absolute;left:10199;top:653;width:1338;height:2" coordorigin="10199,653" coordsize="1338,2">
              <v:shape style="position:absolute;left:10199;top:653;width:1338;height:2" coordorigin="10199,653" coordsize="1338,0" path="m10199,653l11536,653e" filled="f" stroked="t" strokeweight=".716246pt" strokecolor="#444444">
                <v:path arrowok="t"/>
              </v:shape>
            </v:group>
            <v:group style="position:absolute;left:11536;top:651;width:2;height:2403" coordorigin="11536,651" coordsize="2,2403">
              <v:shape style="position:absolute;left:11536;top:651;width:2;height:2403" coordorigin="11536,651" coordsize="0,2403" path="m11536,3054l11536,651e" filled="f" stroked="t" strokeweight=".954994pt" strokecolor="#3F3F3F">
                <v:path arrowok="t"/>
              </v:shape>
            </v:group>
            <v:group style="position:absolute;left:315;top:644;width:9668;height:2" coordorigin="315,644" coordsize="9668,2">
              <v:shape style="position:absolute;left:315;top:644;width:9668;height:2" coordorigin="315,644" coordsize="9668,0" path="m315,644l9983,644e" filled="f" stroked="t" strokeweight=".716246pt" strokecolor="#484848">
                <v:path arrowok="t"/>
              </v:shape>
            </v:group>
            <v:group style="position:absolute;left:2330;top:646;width:640;height:2" coordorigin="2330,646" coordsize="640,2">
              <v:shape style="position:absolute;left:2330;top:646;width:640;height:2" coordorigin="2330,646" coordsize="640,0" path="m2330,646l2970,646e" filled="f" stroked="t" strokeweight=".477497pt" strokecolor="#343434">
                <v:path arrowok="t"/>
              </v:shape>
            </v:group>
            <v:group style="position:absolute;left:7353;top:653;width:191;height:2" coordorigin="7353,653" coordsize="191,2">
              <v:shape style="position:absolute;left:7353;top:653;width:191;height:2" coordorigin="7353,653" coordsize="191,0" path="m7353,653l7544,653e" filled="f" stroked="t" strokeweight=".238749pt" strokecolor="#0F0F0F">
                <v:path arrowok="t"/>
              </v:shape>
            </v:group>
            <v:group style="position:absolute;left:7487;top:653;width:2496;height:2" coordorigin="7487,653" coordsize="2496,2">
              <v:shape style="position:absolute;left:7487;top:653;width:2496;height:2" coordorigin="7487,653" coordsize="2496,0" path="m7487,653l9983,653e" filled="f" stroked="t" strokeweight=".716246pt" strokecolor="#444444">
                <v:path arrowok="t"/>
              </v:shape>
            </v:group>
            <v:group style="position:absolute;left:9146;top:641;width:2;height:1192" coordorigin="9146,641" coordsize="2,1192">
              <v:shape style="position:absolute;left:9146;top:641;width:2;height:1192" coordorigin="9146,641" coordsize="0,1192" path="m9146,1833l9146,641e" filled="f" stroked="t" strokeweight=".954994pt" strokecolor="#3F3F3F">
                <v:path arrowok="t"/>
              </v:shape>
            </v:group>
            <v:group style="position:absolute;left:327;top:622;width:2;height:8635" coordorigin="327,622" coordsize="2,8635">
              <v:shape style="position:absolute;left:327;top:622;width:2;height:8635" coordorigin="327,622" coordsize="0,8635" path="m327,9257l327,622e" filled="f" stroked="t" strokeweight=".954994pt" strokecolor="#3B3B3B">
                <v:path arrowok="t"/>
              </v:shape>
            </v:group>
            <v:group style="position:absolute;left:2383;top:641;width:2;height:1177" coordorigin="2383,641" coordsize="2,1177">
              <v:shape style="position:absolute;left:2383;top:641;width:2;height:1177" coordorigin="2383,641" coordsize="0,1177" path="m2383,1819l2383,641e" filled="f" stroked="t" strokeweight=".954994pt" strokecolor="#383838">
                <v:path arrowok="t"/>
              </v:shape>
            </v:group>
            <v:group style="position:absolute;left:315;top:2288;width:8853;height:2" coordorigin="315,2288" coordsize="8853,2">
              <v:shape style="position:absolute;left:315;top:2288;width:8853;height:2" coordorigin="315,2288" coordsize="8853,0" path="m315,2288l9168,2288e" filled="f" stroked="t" strokeweight=".954994pt" strokecolor="#444444">
                <v:path arrowok="t"/>
              </v:shape>
            </v:group>
            <v:group style="position:absolute;left:9111;top:2293;width:2435;height:2" coordorigin="9111,2293" coordsize="2435,2">
              <v:shape style="position:absolute;left:9111;top:2293;width:2435;height:2" coordorigin="9111,2293" coordsize="2435,0" path="m9111,2293l11546,2293e" filled="f" stroked="t" strokeweight=".477497pt" strokecolor="#343434">
                <v:path arrowok="t"/>
              </v:shape>
            </v:group>
            <v:group style="position:absolute;left:315;top:2534;width:11231;height:2" coordorigin="315,2534" coordsize="11231,2">
              <v:shape style="position:absolute;left:315;top:2534;width:11231;height:2" coordorigin="315,2534" coordsize="11231,0" path="m315,2534l11546,2534e" filled="f" stroked="t" strokeweight=".954994pt" strokecolor="#3F3F3F">
                <v:path arrowok="t"/>
              </v:shape>
            </v:group>
            <v:group style="position:absolute;left:7523;top:3015;width:2;height:665" coordorigin="7523,3015" coordsize="2,665">
              <v:shape style="position:absolute;left:7523;top:3015;width:2;height:665" coordorigin="7523,3015" coordsize="0,665" path="m7523,3681l7523,3015e" filled="f" stroked="t" strokeweight=".716246pt" strokecolor="#383838">
                <v:path arrowok="t"/>
              </v:shape>
            </v:group>
            <v:group style="position:absolute;left:7506;top:3341;width:1251;height:2" coordorigin="7506,3341" coordsize="1251,2">
              <v:shape style="position:absolute;left:7506;top:3341;width:1251;height:2" coordorigin="7506,3341" coordsize="1251,0" path="m7506,3341l8757,3341e" filled="f" stroked="t" strokeweight=".238749pt" strokecolor="#3B3B3B">
                <v:path arrowok="t"/>
              </v:shape>
            </v:group>
            <v:group style="position:absolute;left:8757;top:3341;width:592;height:2" coordorigin="8757,3341" coordsize="592,2">
              <v:shape style="position:absolute;left:8757;top:3341;width:592;height:2" coordorigin="8757,3341" coordsize="592,0" path="m8757,3341l9349,3341e" filled="f" stroked="t" strokeweight=".238749pt" strokecolor="#000000">
                <v:path arrowok="t"/>
              </v:shape>
            </v:group>
            <v:group style="position:absolute;left:9349;top:3341;width:2211;height:2" coordorigin="9349,3341" coordsize="2211,2">
              <v:shape style="position:absolute;left:9349;top:3341;width:2211;height:2" coordorigin="9349,3341" coordsize="2211,0" path="m9349,3341l11560,3341e" filled="f" stroked="t" strokeweight=".238749pt" strokecolor="#343434">
                <v:path arrowok="t"/>
              </v:shape>
            </v:group>
            <v:group style="position:absolute;left:11546;top:1455;width:2;height:2537" coordorigin="11546,1455" coordsize="2,2537">
              <v:shape style="position:absolute;left:11546;top:1455;width:2;height:2537" coordorigin="11546,1455" coordsize="0,2537" path="m11546,3992l11546,1455e" filled="f" stroked="t" strokeweight=".716246pt" strokecolor="#383838">
                <v:path arrowok="t"/>
              </v:shape>
            </v:group>
            <v:group style="position:absolute;left:3863;top:3011;width:2;height:981" coordorigin="3863,3011" coordsize="2,981">
              <v:shape style="position:absolute;left:3863;top:3011;width:2;height:981" coordorigin="3863,3011" coordsize="0,981" path="m3863,3992l3863,3011e" filled="f" stroked="t" strokeweight=".954994pt" strokecolor="#3F3F3F">
                <v:path arrowok="t"/>
              </v:shape>
            </v:group>
            <v:group style="position:absolute;left:3853;top:3674;width:3677;height:2" coordorigin="3853,3674" coordsize="3677,2">
              <v:shape style="position:absolute;left:3853;top:3674;width:3677;height:2" coordorigin="3853,3674" coordsize="3677,0" path="m3853,3674l7530,3674e" filled="f" stroked="t" strokeweight=".716246pt" strokecolor="#3F3F3F">
                <v:path arrowok="t"/>
              </v:shape>
            </v:group>
            <v:group style="position:absolute;left:320;top:3977;width:11236;height:2" coordorigin="320,3977" coordsize="11236,2">
              <v:shape style="position:absolute;left:320;top:3977;width:11236;height:2" coordorigin="320,3977" coordsize="11236,0" path="m320,3977l11555,3977e" filled="f" stroked="t" strokeweight=".954994pt" strokecolor="#3B3B3B">
                <v:path arrowok="t"/>
              </v:shape>
            </v:group>
            <v:group style="position:absolute;left:7525;top:3604;width:2;height:388" coordorigin="7525,3604" coordsize="2,388">
              <v:shape style="position:absolute;left:7525;top:3604;width:2;height:388" coordorigin="7525,3604" coordsize="0,388" path="m7525,3992l7525,3604e" filled="f" stroked="t" strokeweight=".477497pt" strokecolor="#1C1C1C">
                <v:path arrowok="t"/>
              </v:shape>
            </v:group>
            <v:group style="position:absolute;left:320;top:4250;width:8848;height:2" coordorigin="320,4250" coordsize="8848,2">
              <v:shape style="position:absolute;left:320;top:4250;width:8848;height:2" coordorigin="320,4250" coordsize="8848,0" path="m320,4250l9168,4250e" filled="f" stroked="t" strokeweight=".716246pt" strokecolor="#3B3B3B">
                <v:path arrowok="t"/>
              </v:shape>
            </v:group>
            <v:group style="position:absolute;left:2395;top:3973;width:2;height:900" coordorigin="2395,3973" coordsize="2,900">
              <v:shape style="position:absolute;left:2395;top:3973;width:2;height:900" coordorigin="2395,3973" coordsize="0,900" path="m2395,4873l2395,3973e" filled="f" stroked="t" strokeweight=".954994pt" strokecolor="#3B3B3B">
                <v:path arrowok="t"/>
              </v:shape>
            </v:group>
            <v:group style="position:absolute;left:9111;top:4248;width:267;height:2" coordorigin="9111,4248" coordsize="267,2">
              <v:shape style="position:absolute;left:9111;top:4248;width:267;height:2" coordorigin="9111,4248" coordsize="267,0" path="m9111,4248l9378,4248e" filled="f" stroked="t" strokeweight=".716246pt" strokecolor="#545454">
                <v:path arrowok="t"/>
              </v:shape>
            </v:group>
            <v:group style="position:absolute;left:9321;top:4253;width:2235;height:2" coordorigin="9321,4253" coordsize="2235,2">
              <v:shape style="position:absolute;left:9321;top:4253;width:2235;height:2" coordorigin="9321,4253" coordsize="2235,0" path="m9321,4253l11555,4253e" filled="f" stroked="t" strokeweight=".716246pt" strokecolor="#3F3F3F">
                <v:path arrowok="t"/>
              </v:shape>
            </v:group>
            <v:group style="position:absolute;left:11548;top:1474;width:2;height:5954" coordorigin="11548,1474" coordsize="2,5954">
              <v:shape style="position:absolute;left:11548;top:1474;width:2;height:5954" coordorigin="11548,1474" coordsize="0,5954" path="m11548,7428l11548,1474e" filled="f" stroked="t" strokeweight=".954994pt" strokecolor="#3F3F3F">
                <v:path arrowok="t"/>
              </v:shape>
            </v:group>
            <v:group style="position:absolute;left:2387;top:4497;width:2555;height:2" coordorigin="2387,4497" coordsize="2555,2">
              <v:shape style="position:absolute;left:2387;top:4497;width:2555;height:2" coordorigin="2387,4497" coordsize="2555,0" path="m2387,4497l4942,4497e" filled="f" stroked="t" strokeweight=".716246pt" strokecolor="#3F3F3F">
                <v:path arrowok="t"/>
              </v:shape>
            </v:group>
            <v:group style="position:absolute;left:4885;top:4494;width:6671;height:2" coordorigin="4885,4494" coordsize="6671,2">
              <v:shape style="position:absolute;left:4885;top:4494;width:6671;height:2" coordorigin="4885,4494" coordsize="6671,0" path="m4885,4494l11555,4494e" filled="f" stroked="t" strokeweight=".954994pt" strokecolor="#444444">
                <v:path arrowok="t"/>
              </v:shape>
            </v:group>
            <v:group style="position:absolute;left:4930;top:4490;width:2;height:1469" coordorigin="4930,4490" coordsize="2,1469">
              <v:shape style="position:absolute;left:4930;top:4490;width:2;height:1469" coordorigin="4930,4490" coordsize="0,1469" path="m4930,5959l4930,4490e" filled="f" stroked="t" strokeweight=".954994pt" strokecolor="#3B3B3B">
                <v:path arrowok="t"/>
              </v:shape>
            </v:group>
            <v:group style="position:absolute;left:2395;top:4710;width:2;height:292" coordorigin="2395,4710" coordsize="2,292">
              <v:shape style="position:absolute;left:2395;top:4710;width:2;height:292" coordorigin="2395,4710" coordsize="0,292" path="m2395,5002l2395,4710e" filled="f" stroked="t" strokeweight=".716246pt" strokecolor="#232323">
                <v:path arrowok="t"/>
              </v:shape>
            </v:group>
            <v:group style="position:absolute;left:4918;top:4983;width:6637;height:2" coordorigin="4918,4983" coordsize="6637,2">
              <v:shape style="position:absolute;left:4918;top:4983;width:6637;height:2" coordorigin="4918,4983" coordsize="6637,0" path="m4918,4983l11555,4983e" filled="f" stroked="t" strokeweight=".954994pt" strokecolor="#3F3F3F">
                <v:path arrowok="t"/>
              </v:shape>
            </v:group>
            <v:group style="position:absolute;left:2392;top:4944;width:2;height:292" coordorigin="2392,4944" coordsize="2,292">
              <v:shape style="position:absolute;left:2392;top:4944;width:2;height:292" coordorigin="2392,4944" coordsize="0,292" path="m2392,5236l2392,4944e" filled="f" stroked="t" strokeweight=".477497pt" strokecolor="#0F0F0F">
                <v:path arrowok="t"/>
              </v:shape>
            </v:group>
            <v:group style="position:absolute;left:4918;top:5224;width:6637;height:2" coordorigin="4918,5224" coordsize="6637,2">
              <v:shape style="position:absolute;left:4918;top:5224;width:6637;height:2" coordorigin="4918,5224" coordsize="6637,0" path="m4918,5224l11555,5224e" filled="f" stroked="t" strokeweight=".954994pt" strokecolor="#3F3F3F">
                <v:path arrowok="t"/>
              </v:shape>
            </v:group>
            <v:group style="position:absolute;left:4918;top:5464;width:6642;height:2" coordorigin="4918,5464" coordsize="6642,2">
              <v:shape style="position:absolute;left:4918;top:5464;width:6642;height:2" coordorigin="4918,5464" coordsize="6642,0" path="m4918,5464l11560,5464e" filled="f" stroked="t" strokeweight=".954994pt" strokecolor="#3F3F3F">
                <v:path arrowok="t"/>
              </v:shape>
            </v:group>
            <v:group style="position:absolute;left:2395;top:5179;width:2;height:1737" coordorigin="2395,5179" coordsize="2,1737">
              <v:shape style="position:absolute;left:2395;top:5179;width:2;height:1737" coordorigin="2395,5179" coordsize="0,1737" path="m2395,6916l2395,5179e" filled="f" stroked="t" strokeweight=".954994pt" strokecolor="#444444">
                <v:path arrowok="t"/>
              </v:shape>
            </v:group>
            <v:group style="position:absolute;left:2383;top:5703;width:1022;height:2" coordorigin="2383,5703" coordsize="1022,2">
              <v:shape style="position:absolute;left:2383;top:5703;width:1022;height:2" coordorigin="2383,5703" coordsize="1022,0" path="m2383,5703l3405,5703e" filled="f" stroked="t" strokeweight=".954994pt" strokecolor="#444444">
                <v:path arrowok="t"/>
              </v:shape>
            </v:group>
            <v:group style="position:absolute;left:3204;top:5705;width:664;height:2" coordorigin="3204,5705" coordsize="664,2">
              <v:shape style="position:absolute;left:3204;top:5705;width:664;height:2" coordorigin="3204,5705" coordsize="664,0" path="m3204,5705l3868,5705e" filled="f" stroked="t" strokeweight=".477497pt" strokecolor="#1C1C1C">
                <v:path arrowok="t"/>
              </v:shape>
            </v:group>
            <v:group style="position:absolute;left:3810;top:5705;width:7750;height:2" coordorigin="3810,5705" coordsize="7750,2">
              <v:shape style="position:absolute;left:3810;top:5705;width:7750;height:2" coordorigin="3810,5705" coordsize="7750,0" path="m3810,5705l11560,5705e" filled="f" stroked="t" strokeweight=".954994pt" strokecolor="#3F3F3F">
                <v:path arrowok="t"/>
              </v:shape>
            </v:group>
            <v:group style="position:absolute;left:2383;top:5947;width:1485;height:2" coordorigin="2383,5947" coordsize="1485,2">
              <v:shape style="position:absolute;left:2383;top:5947;width:1485;height:2" coordorigin="2383,5947" coordsize="1485,0" path="m2383,5947l3868,5947e" filled="f" stroked="t" strokeweight=".716246pt" strokecolor="#3B3B3B">
                <v:path arrowok="t"/>
              </v:shape>
            </v:group>
            <v:group style="position:absolute;left:3810;top:5945;width:7750;height:2" coordorigin="3810,5945" coordsize="7750,2">
              <v:shape style="position:absolute;left:3810;top:5945;width:7750;height:2" coordorigin="3810,5945" coordsize="7750,0" path="m3810,5945l11560,5945e" filled="f" stroked="t" strokeweight=".954994pt" strokecolor="#444444">
                <v:path arrowok="t"/>
              </v:shape>
            </v:group>
            <v:group style="position:absolute;left:4928;top:5882;width:2;height:311" coordorigin="4928,5882" coordsize="2,311">
              <v:shape style="position:absolute;left:4928;top:5882;width:2;height:311" coordorigin="4928,5882" coordsize="0,311" path="m4928,6194l4928,5882e" filled="f" stroked="t" strokeweight=".477497pt" strokecolor="#1F1F1F">
                <v:path arrowok="t"/>
              </v:shape>
            </v:group>
            <v:group style="position:absolute;left:2383;top:6184;width:9177;height:2" coordorigin="2383,6184" coordsize="9177,2">
              <v:shape style="position:absolute;left:2383;top:6184;width:9177;height:2" coordorigin="2383,6184" coordsize="9177,0" path="m2383,6184l11560,6184e" filled="f" stroked="t" strokeweight=".954994pt" strokecolor="#444444">
                <v:path arrowok="t"/>
              </v:shape>
            </v:group>
            <v:group style="position:absolute;left:993;top:6435;width:10567;height:2" coordorigin="993,6435" coordsize="10567,2">
              <v:shape style="position:absolute;left:993;top:6435;width:10567;height:2" coordorigin="993,6435" coordsize="10567,0" path="m993,6435l11560,6435e" filled="f" stroked="t" strokeweight=".477497pt" strokecolor="#3B3B3B">
                <v:path arrowok="t"/>
              </v:shape>
            </v:group>
            <v:group style="position:absolute;left:325;top:6902;width:5692;height:2" coordorigin="325,6902" coordsize="5692,2">
              <v:shape style="position:absolute;left:325;top:6902;width:5692;height:2" coordorigin="325,6902" coordsize="5692,0" path="m325,6902l6016,6902e" filled="f" stroked="t" strokeweight=".954994pt" strokecolor="#484848">
                <v:path arrowok="t"/>
              </v:shape>
            </v:group>
            <v:group style="position:absolute;left:5959;top:6902;width:306;height:2" coordorigin="5959,6902" coordsize="306,2">
              <v:shape style="position:absolute;left:5959;top:6902;width:306;height:2" coordorigin="5959,6902" coordsize="306,0" path="m5959,6902l6265,6902e" filled="f" stroked="t" strokeweight=".477497pt" strokecolor="#0F0F0F">
                <v:path arrowok="t"/>
              </v:shape>
            </v:group>
            <v:group style="position:absolute;left:6207;top:6902;width:5358;height:2" coordorigin="6207,6902" coordsize="5358,2">
              <v:shape style="position:absolute;left:6207;top:6902;width:5358;height:2" coordorigin="6207,6902" coordsize="5358,0" path="m6207,6902l11565,6902e" filled="f" stroked="t" strokeweight=".954994pt" strokecolor="#3F3F3F">
                <v:path arrowok="t"/>
              </v:shape>
            </v:group>
            <v:group style="position:absolute;left:9111;top:6900;width:425;height:2" coordorigin="9111,6900" coordsize="425,2">
              <v:shape style="position:absolute;left:9111;top:6900;width:425;height:2" coordorigin="9111,6900" coordsize="425,0" path="m9111,6900l9536,6900e" filled="f" stroked="t" strokeweight=".716246pt" strokecolor="#383838">
                <v:path arrowok="t"/>
              </v:shape>
            </v:group>
            <v:group style="position:absolute;left:337;top:6840;width:2;height:7357" coordorigin="337,6840" coordsize="2,7357">
              <v:shape style="position:absolute;left:337;top:6840;width:2;height:7357" coordorigin="337,6840" coordsize="0,7357" path="m337,14196l337,6840e" filled="f" stroked="t" strokeweight=".716246pt" strokecolor="#3F3F3F">
                <v:path arrowok="t"/>
              </v:shape>
            </v:group>
            <v:group style="position:absolute;left:2397;top:6840;width:2;height:311" coordorigin="2397,6840" coordsize="2,311">
              <v:shape style="position:absolute;left:2397;top:6840;width:2;height:311" coordorigin="2397,6840" coordsize="0,311" path="m2397,7151l2397,6840e" filled="f" stroked="t" strokeweight=".716246pt" strokecolor="#343434">
                <v:path arrowok="t"/>
              </v:shape>
            </v:group>
            <v:group style="position:absolute;left:4937;top:6892;width:2;height:747" coordorigin="4937,6892" coordsize="2,747">
              <v:shape style="position:absolute;left:4937;top:6892;width:2;height:747" coordorigin="4937,6892" coordsize="0,747" path="m4937,7639l4937,6892e" filled="f" stroked="t" strokeweight=".954994pt" strokecolor="#3B3B3B">
                <v:path arrowok="t"/>
              </v:shape>
            </v:group>
            <v:group style="position:absolute;left:4928;top:7146;width:2044;height:2" coordorigin="4928,7146" coordsize="2044,2">
              <v:shape style="position:absolute;left:4928;top:7146;width:2044;height:2" coordorigin="4928,7146" coordsize="2044,0" path="m4928,7146l6971,7146e" filled="f" stroked="t" strokeweight=".954994pt" strokecolor="#484848">
                <v:path arrowok="t"/>
              </v:shape>
            </v:group>
            <v:group style="position:absolute;left:7726;top:7144;width:468;height:2" coordorigin="7726,7144" coordsize="468,2">
              <v:shape style="position:absolute;left:7726;top:7144;width:468;height:2" coordorigin="7726,7144" coordsize="468,0" path="m7726,7144l8194,7144e" filled="f" stroked="t" strokeweight=".716246pt" strokecolor="#2F2F2F">
                <v:path arrowok="t"/>
              </v:shape>
            </v:group>
            <v:group style="position:absolute;left:8137;top:7141;width:3428;height:2" coordorigin="8137,7141" coordsize="3428,2">
              <v:shape style="position:absolute;left:8137;top:7141;width:3428;height:2" coordorigin="8137,7141" coordsize="3428,0" path="m8137,7141l11565,7141e" filled="f" stroked="t" strokeweight=".954994pt" strokecolor="#3F3F3F">
                <v:path arrowok="t"/>
              </v:shape>
            </v:group>
            <v:group style="position:absolute;left:2399;top:7093;width:2;height:809" coordorigin="2399,7093" coordsize="2,809">
              <v:shape style="position:absolute;left:2399;top:7093;width:2;height:809" coordorigin="2399,7093" coordsize="0,809" path="m2399,7902l2399,7093e" filled="f" stroked="t" strokeweight=".477497pt" strokecolor="#131313">
                <v:path arrowok="t"/>
              </v:shape>
            </v:group>
            <v:group style="position:absolute;left:4928;top:7383;width:6642;height:2" coordorigin="4928,7383" coordsize="6642,2">
              <v:shape style="position:absolute;left:4928;top:7383;width:6642;height:2" coordorigin="4928,7383" coordsize="6642,0" path="m4928,7383l11570,7383e" filled="f" stroked="t" strokeweight=".954994pt" strokecolor="#444444">
                <v:path arrowok="t"/>
              </v:shape>
            </v:group>
            <v:group style="position:absolute;left:325;top:7634;width:2077;height:2" coordorigin="325,7634" coordsize="2077,2">
              <v:shape style="position:absolute;left:325;top:7634;width:2077;height:2" coordorigin="325,7634" coordsize="2077,0" path="m325,7634l2402,7634e" filled="f" stroked="t" strokeweight=".954994pt" strokecolor="#444444">
                <v:path arrowok="t"/>
              </v:shape>
            </v:group>
            <v:group style="position:absolute;left:8137;top:7625;width:649;height:2" coordorigin="8137,7625" coordsize="649,2">
              <v:shape style="position:absolute;left:8137;top:7625;width:649;height:2" coordorigin="8137,7625" coordsize="649,0" path="m8137,7625l8786,7625e" filled="f" stroked="t" strokeweight=".954994pt" strokecolor="#343434">
                <v:path arrowok="t"/>
              </v:shape>
            </v:group>
            <v:group style="position:absolute;left:2340;top:7627;width:9230;height:2" coordorigin="2340,7627" coordsize="9230,2">
              <v:shape style="position:absolute;left:2340;top:7627;width:9230;height:2" coordorigin="2340,7627" coordsize="9230,0" path="m2340,7627l11570,7627e" filled="f" stroked="t" strokeweight=".954994pt" strokecolor="#484848">
                <v:path arrowok="t"/>
              </v:shape>
            </v:group>
            <v:group style="position:absolute;left:11567;top:4001;width:2;height:9826" coordorigin="11567,4001" coordsize="2,9826">
              <v:shape style="position:absolute;left:11567;top:4001;width:2;height:9826" coordorigin="11567,4001" coordsize="0,9826" path="m11567,13828l11567,4001e" filled="f" stroked="t" strokeweight=".716246pt" strokecolor="#3F3F3F">
                <v:path arrowok="t"/>
              </v:shape>
            </v:group>
            <v:group style="position:absolute;left:2399;top:7845;width:2;height:311" coordorigin="2399,7845" coordsize="2,311">
              <v:shape style="position:absolute;left:2399;top:7845;width:2;height:311" coordorigin="2399,7845" coordsize="0,311" path="m2399,8156l2399,7845e" filled="f" stroked="t" strokeweight=".477497pt" strokecolor="#2F2F2F">
                <v:path arrowok="t"/>
              </v:shape>
            </v:group>
            <v:group style="position:absolute;left:329;top:8438;width:6709;height:2" coordorigin="329,8438" coordsize="6709,2">
              <v:shape style="position:absolute;left:329;top:8438;width:6709;height:2" coordorigin="329,8438" coordsize="6709,0" path="m329,8438l7038,8438e" filled="f" stroked="t" strokeweight=".954994pt" strokecolor="#484848">
                <v:path arrowok="t"/>
              </v:shape>
            </v:group>
            <v:group style="position:absolute;left:2368;top:8127;width:2;height:297" coordorigin="2368,8127" coordsize="2,297">
              <v:shape style="position:absolute;left:2368;top:8127;width:2;height:297" coordorigin="2368,8127" coordsize="0,297" path="m2368,8424l2368,8127e" filled="f" stroked="t" strokeweight=".238749pt" strokecolor="#8C8C8C">
                <v:path arrowok="t"/>
              </v:shape>
            </v:group>
            <v:group style="position:absolute;left:7353;top:8426;width:191;height:2" coordorigin="7353,8426" coordsize="191,2">
              <v:shape style="position:absolute;left:7353;top:8426;width:191;height:2" coordorigin="7353,8426" coordsize="191,0" path="m7353,8426l7544,8426e" filled="f" stroked="t" strokeweight=".716246pt" strokecolor="#282828">
                <v:path arrowok="t"/>
              </v:shape>
            </v:group>
            <v:group style="position:absolute;left:2435;top:8426;width:9135;height:2" coordorigin="2435,8426" coordsize="9135,2">
              <v:shape style="position:absolute;left:2435;top:8426;width:9135;height:2" coordorigin="2435,8426" coordsize="9135,0" path="m2435,8426l11570,8426e" filled="f" stroked="t" strokeweight=".954994pt" strokecolor="#444444">
                <v:path arrowok="t"/>
              </v:shape>
            </v:group>
            <v:group style="position:absolute;left:2368;top:8405;width:2;height:278" coordorigin="2368,8405" coordsize="2,278">
              <v:shape style="position:absolute;left:2368;top:8405;width:2;height:278" coordorigin="2368,8405" coordsize="0,278" path="m2368,8682l2368,8405e" filled="f" stroked="t" strokeweight=".238749pt" strokecolor="#545454">
                <v:path arrowok="t"/>
              </v:shape>
            </v:group>
            <v:group style="position:absolute;left:2368;top:8682;width:2;height:584" coordorigin="2368,8682" coordsize="2,584">
              <v:shape style="position:absolute;left:2368;top:8682;width:2;height:584" coordorigin="2368,8682" coordsize="0,584" path="m2368,9266l2368,8682e" filled="f" stroked="t" strokeweight=".238749pt" strokecolor="#000000">
                <v:path arrowok="t"/>
              </v:shape>
            </v:group>
            <v:group style="position:absolute;left:334;top:9278;width:11240;height:2" coordorigin="334,9278" coordsize="11240,2">
              <v:shape style="position:absolute;left:334;top:9278;width:11240;height:2" coordorigin="334,9278" coordsize="11240,0" path="m334,9278l11575,9278e" filled="f" stroked="t" strokeweight=".954994pt" strokecolor="#444444">
                <v:path arrowok="t"/>
              </v:shape>
            </v:group>
            <v:group style="position:absolute;left:334;top:9522;width:4288;height:2" coordorigin="334,9522" coordsize="4288,2">
              <v:shape style="position:absolute;left:334;top:9522;width:4288;height:2" coordorigin="334,9522" coordsize="4288,0" path="m334,9522l4622,9522e" filled="f" stroked="t" strokeweight=".954994pt" strokecolor="#444444">
                <v:path arrowok="t"/>
              </v:shape>
            </v:group>
            <v:group style="position:absolute;left:2368;top:9247;width:2;height:756" coordorigin="2368,9247" coordsize="2,756">
              <v:shape style="position:absolute;left:2368;top:9247;width:2;height:756" coordorigin="2368,9247" coordsize="0,756" path="m2368,10003l2368,9247e" filled="f" stroked="t" strokeweight=".238749pt" strokecolor="#3F3F3F">
                <v:path arrowok="t"/>
              </v:shape>
            </v:group>
            <v:group style="position:absolute;left:4169;top:9522;width:774;height:2" coordorigin="4169,9522" coordsize="774,2">
              <v:shape style="position:absolute;left:4169;top:9522;width:774;height:2" coordorigin="4169,9522" coordsize="774,0" path="m4169,9522l4942,9522e" filled="f" stroked="t" strokeweight=".716246pt" strokecolor="#2B2B2B">
                <v:path arrowok="t"/>
              </v:shape>
            </v:group>
            <v:group style="position:absolute;left:4885;top:9522;width:5993;height:2" coordorigin="4885,9522" coordsize="5993,2">
              <v:shape style="position:absolute;left:4885;top:9522;width:5993;height:2" coordorigin="4885,9522" coordsize="5993,0" path="m4885,9522l10877,9522e" filled="f" stroked="t" strokeweight=".954994pt" strokecolor="#3F3F3F">
                <v:path arrowok="t"/>
              </v:shape>
            </v:group>
            <v:group style="position:absolute;left:5171;top:9510;width:6403;height:2" coordorigin="5171,9510" coordsize="6403,2">
              <v:shape style="position:absolute;left:5171;top:9510;width:6403;height:2" coordorigin="5171,9510" coordsize="6403,0" path="m5171,9510l11575,9510e" filled="f" stroked="t" strokeweight=".954994pt" strokecolor="#444444">
                <v:path arrowok="t"/>
              </v:shape>
            </v:group>
            <v:group style="position:absolute;left:334;top:9762;width:3896;height:2" coordorigin="334,9762" coordsize="3896,2">
              <v:shape style="position:absolute;left:334;top:9762;width:3896;height:2" coordorigin="334,9762" coordsize="3896,0" path="m334,9762l4231,9762e" filled="f" stroked="t" strokeweight=".954994pt" strokecolor="#444444">
                <v:path arrowok="t"/>
              </v:shape>
            </v:group>
            <v:group style="position:absolute;left:4169;top:9759;width:1380;height:2" coordorigin="4169,9759" coordsize="1380,2">
              <v:shape style="position:absolute;left:4169;top:9759;width:1380;height:2" coordorigin="4169,9759" coordsize="1380,0" path="m4169,9759l5549,9759e" filled="f" stroked="t" strokeweight=".716246pt" strokecolor="#2F2F2F">
                <v:path arrowok="t"/>
              </v:shape>
            </v:group>
            <v:group style="position:absolute;left:5291;top:9752;width:6284;height:2" coordorigin="5291,9752" coordsize="6284,2">
              <v:shape style="position:absolute;left:5291;top:9752;width:6284;height:2" coordorigin="5291,9752" coordsize="6284,0" path="m5291,9752l11575,9752e" filled="f" stroked="t" strokeweight=".954994pt" strokecolor="#444444">
                <v:path arrowok="t"/>
              </v:shape>
            </v:group>
            <v:group style="position:absolute;left:11570;top:9697;width:2;height:335" coordorigin="11570,9697" coordsize="2,335">
              <v:shape style="position:absolute;left:11570;top:9697;width:2;height:335" coordorigin="11570,9697" coordsize="0,335" path="m11570,10032l11570,9697e" filled="f" stroked="t" strokeweight=".477497pt" strokecolor="#232323">
                <v:path arrowok="t"/>
              </v:shape>
            </v:group>
            <v:group style="position:absolute;left:301;top:10219;width:721;height:2" coordorigin="301,10219" coordsize="721,2">
              <v:shape style="position:absolute;left:301;top:10219;width:721;height:2" coordorigin="301,10219" coordsize="721,0" path="m301,10219l1022,10219e" filled="f" stroked="t" strokeweight=".954994pt" strokecolor="#545454">
                <v:path arrowok="t"/>
              </v:shape>
            </v:group>
            <v:group style="position:absolute;left:2368;top:10003;width:2;height:225" coordorigin="2368,10003" coordsize="2,225">
              <v:shape style="position:absolute;left:2368;top:10003;width:2;height:225" coordorigin="2368,10003" coordsize="0,225" path="m2368,10228l2368,10003e" filled="f" stroked="t" strokeweight=".238749pt" strokecolor="#000000">
                <v:path arrowok="t"/>
              </v:shape>
            </v:group>
            <v:group style="position:absolute;left:993;top:10243;width:2875;height:2" coordorigin="993,10243" coordsize="2875,2">
              <v:shape style="position:absolute;left:993;top:10243;width:2875;height:2" coordorigin="993,10243" coordsize="2875,0" path="m993,10243l3868,10243e" filled="f" stroked="t" strokeweight=".954994pt" strokecolor="#444444">
                <v:path arrowok="t"/>
              </v:shape>
            </v:group>
            <v:group style="position:absolute;left:6780;top:10233;width:1156;height:2" coordorigin="6780,10233" coordsize="1156,2">
              <v:shape style="position:absolute;left:6780;top:10233;width:1156;height:2" coordorigin="6780,10233" coordsize="1156,0" path="m6780,10233l7936,10233e" filled="f" stroked="t" strokeweight=".954994pt" strokecolor="#3F3F3F">
                <v:path arrowok="t"/>
              </v:shape>
            </v:group>
            <v:group style="position:absolute;left:3810;top:10233;width:7764;height:2" coordorigin="3810,10233" coordsize="7764,2">
              <v:shape style="position:absolute;left:3810;top:10233;width:7764;height:2" coordorigin="3810,10233" coordsize="7764,0" path="m3810,10233l11575,10233e" filled="f" stroked="t" strokeweight=".954994pt" strokecolor="#4B4B4B">
                <v:path arrowok="t"/>
              </v:shape>
            </v:group>
            <v:group style="position:absolute;left:2368;top:10209;width:2;height:498" coordorigin="2368,10209" coordsize="2,498">
              <v:shape style="position:absolute;left:2368;top:10209;width:2;height:498" coordorigin="2368,10209" coordsize="0,498" path="m2368,10707l2368,10209e" filled="f" stroked="t" strokeweight=".238749pt" strokecolor="#343434">
                <v:path arrowok="t"/>
              </v:shape>
            </v:group>
            <v:group style="position:absolute;left:334;top:10475;width:11245;height:2" coordorigin="334,10475" coordsize="11245,2">
              <v:shape style="position:absolute;left:334;top:10475;width:11245;height:2" coordorigin="334,10475" coordsize="11245,0" path="m334,10475l11579,10475e" filled="f" stroked="t" strokeweight=".954994pt" strokecolor="#484848">
                <v:path arrowok="t"/>
              </v:shape>
            </v:group>
            <v:group style="position:absolute;left:1022;top:10468;width:2;height:742" coordorigin="1022,10468" coordsize="2,742">
              <v:shape style="position:absolute;left:1022;top:10468;width:2;height:742" coordorigin="1022,10468" coordsize="0,742" path="m1022,11210l1022,10468e" filled="f" stroked="t" strokeweight=".238749pt" strokecolor="#3B3B3B">
                <v:path arrowok="t"/>
              </v:shape>
            </v:group>
            <v:group style="position:absolute;left:1717;top:10477;width:2;height:1781" coordorigin="1717,10477" coordsize="2,1781">
              <v:shape style="position:absolute;left:1717;top:10477;width:2;height:1781" coordorigin="1717,10477" coordsize="0,1781" path="m1717,12258l1717,10477e" filled="f" stroked="t" strokeweight=".477497pt" strokecolor="#343434">
                <v:path arrowok="t"/>
              </v:shape>
            </v:group>
            <v:group style="position:absolute;left:7406;top:10463;width:2;height:3341" coordorigin="7406,10463" coordsize="2,3341">
              <v:shape style="position:absolute;left:7406;top:10463;width:2;height:3341" coordorigin="7406,10463" coordsize="0,3341" path="m7406,13804l7406,10463e" filled="f" stroked="t" strokeweight=".954994pt" strokecolor="#444444">
                <v:path arrowok="t"/>
              </v:shape>
            </v:group>
            <v:group style="position:absolute;left:8137;top:10717;width:3414;height:2" coordorigin="8137,10717" coordsize="3414,2">
              <v:shape style="position:absolute;left:8137;top:10717;width:3414;height:2" coordorigin="8137,10717" coordsize="3414,0" path="m8137,10717l11551,10717e" filled="f" stroked="t" strokeweight=".954994pt" strokecolor="#3F3F3F">
                <v:path arrowok="t"/>
              </v:shape>
            </v:group>
            <v:group style="position:absolute;left:339;top:10717;width:11240;height:2" coordorigin="339,10717" coordsize="11240,2">
              <v:shape style="position:absolute;left:339;top:10717;width:11240;height:2" coordorigin="339,10717" coordsize="11240,0" path="m339,10717l11579,10717e" filled="f" stroked="t" strokeweight=".954994pt" strokecolor="#444444">
                <v:path arrowok="t"/>
              </v:shape>
            </v:group>
            <v:group style="position:absolute;left:344;top:10659;width:2;height:737" coordorigin="344,10659" coordsize="2,737">
              <v:shape style="position:absolute;left:344;top:10659;width:2;height:737" coordorigin="344,10659" coordsize="0,737" path="m344,11396l344,10659e" filled="f" stroked="t" strokeweight=".477497pt" strokecolor="#282828">
                <v:path arrowok="t"/>
              </v:shape>
            </v:group>
            <v:group style="position:absolute;left:2368;top:10688;width:2;height:522" coordorigin="2368,10688" coordsize="2,522">
              <v:shape style="position:absolute;left:2368;top:10688;width:2;height:522" coordorigin="2368,10688" coordsize="0,522" path="m2368,11210l2368,10688e" filled="f" stroked="t" strokeweight=".238749pt" strokecolor="#484848">
                <v:path arrowok="t"/>
              </v:shape>
            </v:group>
            <v:group style="position:absolute;left:1022;top:11210;width:2;height:1331" coordorigin="1022,11210" coordsize="2,1331">
              <v:shape style="position:absolute;left:1022;top:11210;width:2;height:1331" coordorigin="1022,11210" coordsize="0,1331" path="m1022,12540l1022,11210e" filled="f" stroked="t" strokeweight=".238749pt" strokecolor="#000000">
                <v:path arrowok="t"/>
              </v:shape>
            </v:group>
            <v:group style="position:absolute;left:2368;top:11210;width:2;height:1331" coordorigin="2368,11210" coordsize="2,1331">
              <v:shape style="position:absolute;left:2368;top:11210;width:2;height:1331" coordorigin="2368,11210" coordsize="0,1331" path="m2368,12540l2368,11210e" filled="f" stroked="t" strokeweight=".238749pt" strokecolor="#000000">
                <v:path arrowok="t"/>
              </v:shape>
            </v:group>
            <v:group style="position:absolute;left:11577;top:7357;width:2;height:7883" coordorigin="11577,7357" coordsize="2,7883">
              <v:shape style="position:absolute;left:11577;top:7357;width:2;height:7883" coordorigin="11577,7357" coordsize="0,7883" path="m11577,15240l11577,7357e" filled="f" stroked="t" strokeweight=".716246pt" strokecolor="#383838">
                <v:path arrowok="t"/>
              </v:shape>
            </v:group>
            <v:group style="position:absolute;left:344;top:11339;width:2;height:919" coordorigin="344,11339" coordsize="2,919">
              <v:shape style="position:absolute;left:344;top:11339;width:2;height:919" coordorigin="344,11339" coordsize="0,919" path="m344,12258l344,11339e" filled="f" stroked="t" strokeweight=".238749pt" strokecolor="#444444">
                <v:path arrowok="t"/>
              </v:shape>
            </v:group>
            <v:group style="position:absolute;left:346;top:12200;width:2;height:718" coordorigin="346,12200" coordsize="2,718">
              <v:shape style="position:absolute;left:346;top:12200;width:2;height:718" coordorigin="346,12200" coordsize="0,718" path="m346,12918l346,12200e" filled="f" stroked="t" strokeweight=".238749pt" strokecolor="#606060">
                <v:path arrowok="t"/>
              </v:shape>
            </v:group>
            <v:group style="position:absolute;left:1721;top:12200;width:2;height:699" coordorigin="1721,12200" coordsize="2,699">
              <v:shape style="position:absolute;left:1721;top:12200;width:2;height:699" coordorigin="1721,12200" coordsize="0,699" path="m1721,12899l1721,12200e" filled="f" stroked="t" strokeweight=".238749pt" strokecolor="#575757">
                <v:path arrowok="t"/>
              </v:shape>
            </v:group>
            <v:group style="position:absolute;left:301;top:12866;width:1394;height:2" coordorigin="301,12866" coordsize="1394,2">
              <v:shape style="position:absolute;left:301;top:12866;width:1394;height:2" coordorigin="301,12866" coordsize="1394,0" path="m301,12866l1695,12866e" filled="f" stroked="t" strokeweight=".238749pt" strokecolor="#3B3B3B">
                <v:path arrowok="t"/>
              </v:shape>
            </v:group>
            <v:group style="position:absolute;left:1022;top:12540;width:2;height:330" coordorigin="1022,12540" coordsize="2,330">
              <v:shape style="position:absolute;left:1022;top:12540;width:2;height:330" coordorigin="1022,12540" coordsize="0,330" path="m1022,12870l1022,12540e" filled="f" stroked="t" strokeweight=".238749pt" strokecolor="#484848">
                <v:path arrowok="t"/>
              </v:shape>
            </v:group>
            <v:group style="position:absolute;left:1676;top:12866;width:697;height:2" coordorigin="1676,12866" coordsize="697,2">
              <v:shape style="position:absolute;left:1676;top:12866;width:697;height:2" coordorigin="1676,12866" coordsize="697,0" path="m1676,12866l2373,12866e" filled="f" stroked="t" strokeweight=".238749pt" strokecolor="#4F4F4F">
                <v:path arrowok="t"/>
              </v:shape>
            </v:group>
            <v:group style="position:absolute;left:2368;top:12540;width:2;height:330" coordorigin="2368,12540" coordsize="2,330">
              <v:shape style="position:absolute;left:2368;top:12540;width:2;height:330" coordorigin="2368,12540" coordsize="0,330" path="m2368,12870l2368,12540e" filled="f" stroked="t" strokeweight=".238749pt" strokecolor="#3F3F3F">
                <v:path arrowok="t"/>
              </v:shape>
            </v:group>
            <v:group style="position:absolute;left:1022;top:12866;width:2;height:2632" coordorigin="1022,12866" coordsize="2,2632">
              <v:shape style="position:absolute;left:1022;top:12866;width:2;height:2632" coordorigin="1022,12866" coordsize="0,2632" path="m1022,15498l1022,12866e" filled="f" stroked="t" strokeweight=".238749pt" strokecolor="#000000">
                <v:path arrowok="t"/>
              </v:shape>
            </v:group>
            <v:group style="position:absolute;left:1686;top:12866;width:2;height:1541" coordorigin="1686,12866" coordsize="2,1541">
              <v:shape style="position:absolute;left:1686;top:12866;width:2;height:1541" coordorigin="1686,12866" coordsize="0,1541" path="m1686,14407l1686,12866e" filled="f" stroked="t" strokeweight=".954994pt" strokecolor="#000000">
                <v:path arrowok="t"/>
              </v:shape>
            </v:group>
            <v:group style="position:absolute;left:2368;top:12866;width:2;height:2154" coordorigin="2368,12866" coordsize="2,2154">
              <v:shape style="position:absolute;left:2368;top:12866;width:2;height:2154" coordorigin="2368,12866" coordsize="0,2154" path="m2368,15020l2368,12866e" filled="f" stroked="t" strokeweight=".238749pt" strokecolor="#000000">
                <v:path arrowok="t"/>
              </v:shape>
            </v:group>
            <v:group style="position:absolute;left:7413;top:12837;width:2;height:1871" coordorigin="7413,12837" coordsize="2,1871">
              <v:shape style="position:absolute;left:7413;top:12837;width:2;height:1871" coordorigin="7413,12837" coordsize="0,1871" path="m7413,14708l7413,12837e" filled="f" stroked="t" strokeweight=".477497pt" strokecolor="#3F3F3F">
                <v:path arrowok="t"/>
              </v:shape>
            </v:group>
            <v:group style="position:absolute;left:310;top:13000;width:2;height:1407" coordorigin="310,13000" coordsize="2,1407">
              <v:shape style="position:absolute;left:310;top:13000;width:2;height:1407" coordorigin="310,13000" coordsize="0,1407" path="m310,14407l310,13000e" filled="f" stroked="t" strokeweight=".954994pt" strokecolor="#000000">
                <v:path arrowok="t"/>
              </v:shape>
            </v:group>
            <v:group style="position:absolute;left:11582;top:11195;width:2;height:2881" coordorigin="11582,11195" coordsize="2,2881">
              <v:shape style="position:absolute;left:11582;top:11195;width:2;height:2881" coordorigin="11582,11195" coordsize="0,2881" path="m11582,14077l11582,11195e" filled="f" stroked="t" strokeweight=".954994pt" strokecolor="#383838">
                <v:path arrowok="t"/>
              </v:shape>
            </v:group>
            <v:group style="position:absolute;left:11551;top:14034;width:2;height:986" coordorigin="11551,14034" coordsize="2,986">
              <v:shape style="position:absolute;left:11551;top:14034;width:2;height:986" coordorigin="11551,14034" coordsize="0,986" path="m11551,15020l11551,14034e" filled="f" stroked="t" strokeweight=".238749pt" strokecolor="#000000">
                <v:path arrowok="t"/>
              </v:shape>
            </v:group>
            <v:group style="position:absolute;left:310;top:14407;width:2;height:613" coordorigin="310,14407" coordsize="2,613">
              <v:shape style="position:absolute;left:310;top:14407;width:2;height:613" coordorigin="310,14407" coordsize="0,613" path="m310,15020l310,14407e" filled="f" stroked="t" strokeweight=".238749pt" strokecolor="#000000">
                <v:path arrowok="t"/>
              </v:shape>
            </v:group>
            <v:group style="position:absolute;left:1686;top:14407;width:2;height:613" coordorigin="1686,14407" coordsize="2,613">
              <v:shape style="position:absolute;left:1686;top:14407;width:2;height:613" coordorigin="1686,14407" coordsize="0,613" path="m1686,15020l1686,14407e" filled="f" stroked="t" strokeweight=".238749pt" strokecolor="#000000">
                <v:path arrowok="t"/>
              </v:shape>
            </v:group>
            <v:group style="position:absolute;left:7382;top:14680;width:2;height:818" coordorigin="7382,14680" coordsize="2,818">
              <v:shape style="position:absolute;left:7382;top:14680;width:2;height:818" coordorigin="7382,14680" coordsize="0,818" path="m7382,15498l7382,14680e" filled="f" stroked="t" strokeweight=".238749pt" strokecolor="#0C0C0C">
                <v:path arrowok="t"/>
              </v:shape>
            </v:group>
            <v:group style="position:absolute;left:310;top:15020;width:2;height:479" coordorigin="310,15020" coordsize="2,479">
              <v:shape style="position:absolute;left:310;top:15020;width:2;height:479" coordorigin="310,15020" coordsize="0,479" path="m310,15498l310,15020e" filled="f" stroked="t" strokeweight=".954994pt" strokecolor="#000000">
                <v:path arrowok="t"/>
              </v:shape>
            </v:group>
            <v:group style="position:absolute;left:1686;top:15020;width:2;height:479" coordorigin="1686,15020" coordsize="2,479">
              <v:shape style="position:absolute;left:1686;top:15020;width:2;height:479" coordorigin="1686,15020" coordsize="0,479" path="m1686,15498l1686,15020e" filled="f" stroked="t" strokeweight=".954994pt" strokecolor="#838383">
                <v:path arrowok="t"/>
              </v:shape>
            </v:group>
            <v:group style="position:absolute;left:2368;top:15020;width:2;height:479" coordorigin="2368,15020" coordsize="2,479">
              <v:shape style="position:absolute;left:2368;top:15020;width:2;height:479" coordorigin="2368,15020" coordsize="0,479" path="m2368,15498l2368,15020e" filled="f" stroked="t" strokeweight=".238749pt" strokecolor="#575757">
                <v:path arrowok="t"/>
              </v:shape>
            </v:group>
            <v:group style="position:absolute;left:358;top:15508;width:4474;height:2" coordorigin="358,15508" coordsize="4474,2">
              <v:shape style="position:absolute;left:358;top:15508;width:4474;height:2" coordorigin="358,15508" coordsize="4474,0" path="m358,15508l4832,15508e" filled="f" stroked="t" strokeweight=".954994pt" strokecolor="#4F4F4F">
                <v:path arrowok="t"/>
              </v:shape>
            </v:group>
            <v:group style="position:absolute;left:4885;top:15501;width:1132;height:2" coordorigin="4885,15501" coordsize="1132,2">
              <v:shape style="position:absolute;left:4885;top:15501;width:1132;height:2" coordorigin="4885,15501" coordsize="1132,0" path="m4885,15501l6016,15501e" filled="f" stroked="t" strokeweight=".716246pt" strokecolor="#3B3B3B">
                <v:path arrowok="t"/>
              </v:shape>
            </v:group>
            <v:group style="position:absolute;left:5959;top:15498;width:506;height:2" coordorigin="5959,15498" coordsize="506,2">
              <v:shape style="position:absolute;left:5959;top:15498;width:506;height:2" coordorigin="5959,15498" coordsize="506,0" path="m5959,15498l6465,15498e" filled="f" stroked="t" strokeweight=".477497pt" strokecolor="#181818">
                <v:path arrowok="t"/>
              </v:shape>
            </v:group>
            <v:group style="position:absolute;left:6408;top:15496;width:1008;height:2" coordorigin="6408,15496" coordsize="1008,2">
              <v:shape style="position:absolute;left:6408;top:15496;width:1008;height:2" coordorigin="6408,15496" coordsize="1008,0" path="m6408,15496l7416,15496e" filled="f" stroked="t" strokeweight=".716246pt" strokecolor="#383838">
                <v:path arrowok="t"/>
              </v:shape>
            </v:group>
            <v:group style="position:absolute;left:7353;top:15493;width:191;height:2" coordorigin="7353,15493" coordsize="191,2">
              <v:shape style="position:absolute;left:7353;top:15493;width:191;height:2" coordorigin="7353,15493" coordsize="191,0" path="m7353,15493l7544,15493e" filled="f" stroked="t" strokeweight=".477497pt" strokecolor="#131313">
                <v:path arrowok="t"/>
              </v:shape>
            </v:group>
            <v:group style="position:absolute;left:2913;top:15496;width:8690;height:2" coordorigin="2913,15496" coordsize="8690,2">
              <v:shape style="position:absolute;left:2913;top:15496;width:8690;height:2" coordorigin="2913,15496" coordsize="8690,0" path="m2913,15496l11603,15496e" filled="f" stroked="t" strokeweight=".954994pt" strokecolor="#444444">
                <v:path arrowok="t"/>
              </v:shape>
            </v:group>
            <v:group style="position:absolute;left:11551;top:15020;width:2;height:479" coordorigin="11551,15020" coordsize="2,479">
              <v:shape style="position:absolute;left:11551;top:15020;width:2;height:479" coordorigin="11551,15020" coordsize="0,479" path="m11551,15498l11551,15020e" filled="f" stroked="t" strokeweight=".238749pt" strokecolor="#444444">
                <v:path arrowok="t"/>
              </v:shape>
            </v:group>
            <v:group style="position:absolute;left:9983;top:581;width:216;height:286" coordorigin="9983,581" coordsize="216,286">
              <v:shape style="position:absolute;left:9983;top:581;width:216;height:286" coordorigin="9983,581" coordsize="216,286" path="m9983,581l10199,581,10199,868,9983,868,9983,581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677258pt;margin-top:-2.025371pt;width:4.645943pt;height:7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13331"/>
                      <w:spacing w:val="-10"/>
                      <w:w w:val="64"/>
                    </w:rPr>
                    <w:t>&lt;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13331"/>
                      <w:spacing w:val="-6"/>
                      <w:w w:val="6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13331"/>
                      <w:spacing w:val="-10"/>
                      <w:w w:val="6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12121"/>
          <w:w w:val="51"/>
        </w:rPr>
        <w:t>:</w:t>
      </w:r>
      <w:r>
        <w:rPr>
          <w:rFonts w:ascii="Arial" w:hAnsi="Arial" w:cs="Arial" w:eastAsia="Arial"/>
          <w:sz w:val="23"/>
          <w:szCs w:val="23"/>
          <w:color w:val="212121"/>
          <w:spacing w:val="-11"/>
          <w:w w:val="51"/>
        </w:rPr>
        <w:t>:</w:t>
      </w:r>
      <w:r>
        <w:rPr>
          <w:rFonts w:ascii="Arial" w:hAnsi="Arial" w:cs="Arial" w:eastAsia="Arial"/>
          <w:sz w:val="23"/>
          <w:szCs w:val="23"/>
          <w:color w:val="212121"/>
          <w:spacing w:val="-2"/>
          <w:w w:val="51"/>
        </w:rPr>
        <w:t>ı</w:t>
      </w:r>
      <w:r>
        <w:rPr>
          <w:rFonts w:ascii="Arial" w:hAnsi="Arial" w:cs="Arial" w:eastAsia="Arial"/>
          <w:sz w:val="23"/>
          <w:szCs w:val="23"/>
          <w:color w:val="212121"/>
          <w:spacing w:val="-7"/>
          <w:w w:val="51"/>
        </w:rPr>
        <w:t>:</w:t>
      </w:r>
      <w:r>
        <w:rPr>
          <w:rFonts w:ascii="Arial" w:hAnsi="Arial" w:cs="Arial" w:eastAsia="Arial"/>
          <w:sz w:val="23"/>
          <w:szCs w:val="23"/>
          <w:color w:val="212121"/>
          <w:spacing w:val="0"/>
          <w:w w:val="51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6" w:right="124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5459"/>
          <w:w w:val="7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F5459"/>
          <w:spacing w:val="15"/>
          <w:w w:val="7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13331"/>
          <w:spacing w:val="0"/>
          <w:w w:val="49"/>
        </w:rPr>
        <w:t>ır</w:t>
      </w:r>
      <w:r>
        <w:rPr>
          <w:rFonts w:ascii="Times New Roman" w:hAnsi="Times New Roman" w:cs="Times New Roman" w:eastAsia="Times New Roman"/>
          <w:sz w:val="26"/>
          <w:szCs w:val="26"/>
          <w:color w:val="313331"/>
          <w:spacing w:val="3"/>
          <w:w w:val="50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4F5459"/>
          <w:spacing w:val="0"/>
          <w:w w:val="118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4F5459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331"/>
          <w:spacing w:val="0"/>
          <w:w w:val="104"/>
        </w:rPr>
        <w:t>un</w:t>
      </w:r>
      <w:r>
        <w:rPr>
          <w:rFonts w:ascii="Times New Roman" w:hAnsi="Times New Roman" w:cs="Times New Roman" w:eastAsia="Times New Roman"/>
          <w:sz w:val="26"/>
          <w:szCs w:val="26"/>
          <w:color w:val="313331"/>
          <w:spacing w:val="48"/>
          <w:w w:val="104"/>
        </w:rPr>
        <w:t> </w:t>
      </w:r>
      <w:r>
        <w:rPr>
          <w:rFonts w:ascii="Arial" w:hAnsi="Arial" w:cs="Arial" w:eastAsia="Arial"/>
          <w:sz w:val="27"/>
          <w:szCs w:val="27"/>
          <w:color w:val="808080"/>
          <w:spacing w:val="0"/>
          <w:w w:val="104"/>
          <w:b/>
          <w:bCs/>
        </w:rPr>
        <w:t>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21" w:lineRule="exact"/>
        <w:ind w:left="-78" w:right="-98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3331"/>
          <w:w w:val="92"/>
          <w:position w:val="-3"/>
        </w:rPr>
        <w:t>ltia</w:t>
      </w:r>
      <w:r>
        <w:rPr>
          <w:rFonts w:ascii="Arial" w:hAnsi="Arial" w:cs="Arial" w:eastAsia="Arial"/>
          <w:sz w:val="22"/>
          <w:szCs w:val="22"/>
          <w:color w:val="313331"/>
          <w:spacing w:val="-14"/>
          <w:w w:val="92"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4F5459"/>
          <w:spacing w:val="11"/>
          <w:w w:val="64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313331"/>
          <w:spacing w:val="0"/>
          <w:w w:val="82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313331"/>
          <w:spacing w:val="-17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13331"/>
          <w:spacing w:val="0"/>
          <w:w w:val="80"/>
          <w:position w:val="-3"/>
        </w:rPr>
        <w:t>Güne</w:t>
      </w:r>
      <w:r>
        <w:rPr>
          <w:rFonts w:ascii="Arial" w:hAnsi="Arial" w:cs="Arial" w:eastAsia="Arial"/>
          <w:sz w:val="22"/>
          <w:szCs w:val="22"/>
          <w:color w:val="313331"/>
          <w:spacing w:val="0"/>
          <w:w w:val="80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313331"/>
          <w:spacing w:val="1"/>
          <w:w w:val="8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13331"/>
          <w:spacing w:val="0"/>
          <w:w w:val="80"/>
          <w:position w:val="-3"/>
        </w:rPr>
        <w:t>Bölg</w:t>
      </w:r>
      <w:r>
        <w:rPr>
          <w:rFonts w:ascii="Arial" w:hAnsi="Arial" w:cs="Arial" w:eastAsia="Arial"/>
          <w:sz w:val="22"/>
          <w:szCs w:val="22"/>
          <w:color w:val="313331"/>
          <w:spacing w:val="0"/>
          <w:w w:val="80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313331"/>
          <w:spacing w:val="1"/>
          <w:w w:val="8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212121"/>
          <w:spacing w:val="0"/>
          <w:w w:val="86"/>
          <w:position w:val="-3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52" w:lineRule="exact"/>
        <w:ind w:left="754" w:right="-66"/>
        <w:jc w:val="left"/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67"/>
          <w:szCs w:val="67"/>
          <w:color w:val="2838A3"/>
          <w:spacing w:val="0"/>
          <w:w w:val="94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67"/>
          <w:szCs w:val="67"/>
          <w:color w:val="2838A3"/>
          <w:spacing w:val="-97"/>
          <w:w w:val="94"/>
          <w:i/>
          <w:position w:val="1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2838A3"/>
          <w:spacing w:val="-50"/>
          <w:w w:val="94"/>
          <w:i/>
          <w:position w:val="-2"/>
        </w:rPr>
        <w:t>o</w:t>
      </w:r>
      <w:r>
        <w:rPr>
          <w:rFonts w:ascii="Times New Roman" w:hAnsi="Times New Roman" w:cs="Times New Roman" w:eastAsia="Times New Roman"/>
          <w:sz w:val="67"/>
          <w:szCs w:val="67"/>
          <w:color w:val="2838A3"/>
          <w:spacing w:val="-148"/>
          <w:w w:val="94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2838A3"/>
          <w:spacing w:val="0"/>
          <w:w w:val="94"/>
          <w:i/>
          <w:position w:val="-2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2838A3"/>
          <w:spacing w:val="-3"/>
          <w:w w:val="9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2838A3"/>
          <w:spacing w:val="0"/>
          <w:w w:val="100"/>
          <w:i/>
          <w:position w:val="1"/>
        </w:rPr>
        <w:t>.Jt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89" w:right="7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27E"/>
          <w:spacing w:val="0"/>
          <w:w w:val="53"/>
          <w:i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-34" w:right="1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9.390625pt;margin-top:-22.72076pt;width:.1pt;height:17.709488pt;mso-position-horizontal-relative:page;mso-position-vertical-relative:paragraph;z-index:-15284" coordorigin="5988,-454" coordsize="2,354">
            <v:shape style="position:absolute;left:5988;top:-454;width:2;height:354" coordorigin="5988,-454" coordsize="0,354" path="m5988,-100l5988,-454e" filled="f" stroked="t" strokeweight=".954994pt" strokecolor="#4B4F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155731pt;margin-top:5.569482pt;width:54.665283pt;height:72pt;mso-position-horizontal-relative:page;mso-position-vertical-relative:paragraph;z-index:-1526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83B5B"/>
                      <w:spacing w:val="0"/>
                      <w:w w:val="228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1" w:lineRule="exact"/>
        <w:ind w:left="411" w:right="-20"/>
        <w:jc w:val="left"/>
        <w:tabs>
          <w:tab w:pos="11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4F5459"/>
          <w:spacing w:val="0"/>
          <w:w w:val="100"/>
          <w:i/>
          <w:position w:val="-3"/>
        </w:rPr>
        <w:t>irJ</w:t>
      </w:r>
      <w:r>
        <w:rPr>
          <w:rFonts w:ascii="Arial" w:hAnsi="Arial" w:cs="Arial" w:eastAsia="Arial"/>
          <w:sz w:val="14"/>
          <w:szCs w:val="14"/>
          <w:color w:val="4F5459"/>
          <w:spacing w:val="32"/>
          <w:w w:val="100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08080"/>
          <w:spacing w:val="0"/>
          <w:w w:val="100"/>
          <w:i/>
          <w:position w:val="-3"/>
        </w:rPr>
        <w:t>P</w:t>
      </w:r>
      <w:r>
        <w:rPr>
          <w:rFonts w:ascii="Arial" w:hAnsi="Arial" w:cs="Arial" w:eastAsia="Arial"/>
          <w:sz w:val="14"/>
          <w:szCs w:val="14"/>
          <w:color w:val="808080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08080"/>
          <w:spacing w:val="17"/>
          <w:w w:val="100"/>
          <w:i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B1B3B3"/>
          <w:spacing w:val="3"/>
          <w:w w:val="140"/>
          <w:i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808080"/>
          <w:spacing w:val="0"/>
          <w:w w:val="79"/>
          <w:i/>
          <w:position w:val="-3"/>
        </w:rPr>
        <w:t>e</w:t>
      </w:r>
      <w:r>
        <w:rPr>
          <w:rFonts w:ascii="Arial" w:hAnsi="Arial" w:cs="Arial" w:eastAsia="Arial"/>
          <w:sz w:val="14"/>
          <w:szCs w:val="14"/>
          <w:color w:val="808080"/>
          <w:spacing w:val="-24"/>
          <w:w w:val="79"/>
          <w:i/>
          <w:position w:val="-3"/>
        </w:rPr>
        <w:t>j</w:t>
      </w:r>
      <w:r>
        <w:rPr>
          <w:rFonts w:ascii="Arial" w:hAnsi="Arial" w:cs="Arial" w:eastAsia="Arial"/>
          <w:sz w:val="14"/>
          <w:szCs w:val="14"/>
          <w:color w:val="B1B3B3"/>
          <w:spacing w:val="0"/>
          <w:w w:val="154"/>
          <w:i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B1B3B3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B1B3B3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4"/>
          <w:szCs w:val="14"/>
          <w:color w:val="313331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4"/>
          <w:szCs w:val="14"/>
          <w:color w:val="313331"/>
          <w:spacing w:val="28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4F5459"/>
          <w:spacing w:val="0"/>
          <w:w w:val="205"/>
          <w:position w:val="-3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687" w:right="1467"/>
        <w:jc w:val="center"/>
        <w:tabs>
          <w:tab w:pos="10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518433pt;margin-top:-1.53519pt;width:5.28516pt;height:9pt;mso-position-horizontal-relative:page;mso-position-vertical-relative:paragraph;z-index:-1526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1B3B3"/>
                      <w:spacing w:val="0"/>
                      <w:w w:val="211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97999C"/>
          <w:spacing w:val="0"/>
          <w:w w:val="83"/>
        </w:rPr>
        <w:t>•</w:t>
      </w:r>
      <w:r>
        <w:rPr>
          <w:rFonts w:ascii="Arial" w:hAnsi="Arial" w:cs="Arial" w:eastAsia="Arial"/>
          <w:sz w:val="12"/>
          <w:szCs w:val="12"/>
          <w:color w:val="97999C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97999C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83"/>
        </w:rPr>
        <w:t>&lt;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16" w:lineRule="exact"/>
        <w:ind w:left="372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2"/>
          <w:szCs w:val="12"/>
          <w:color w:val="313331"/>
          <w:spacing w:val="0"/>
          <w:w w:val="52"/>
          <w:i/>
        </w:rPr>
        <w:t>.1.!</w:t>
      </w:r>
      <w:r>
        <w:rPr>
          <w:rFonts w:ascii="Arial" w:hAnsi="Arial" w:cs="Arial" w:eastAsia="Arial"/>
          <w:sz w:val="12"/>
          <w:szCs w:val="12"/>
          <w:color w:val="313331"/>
          <w:spacing w:val="0"/>
          <w:w w:val="52"/>
          <w:i/>
        </w:rPr>
        <w:t>  </w:t>
      </w:r>
      <w:r>
        <w:rPr>
          <w:rFonts w:ascii="Arial" w:hAnsi="Arial" w:cs="Arial" w:eastAsia="Arial"/>
          <w:sz w:val="12"/>
          <w:szCs w:val="12"/>
          <w:color w:val="313331"/>
          <w:spacing w:val="3"/>
          <w:w w:val="52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13331"/>
          <w:spacing w:val="0"/>
          <w:w w:val="158"/>
          <w:i/>
        </w:rPr>
        <w:t>h</w:t>
      </w:r>
      <w:r>
        <w:rPr>
          <w:rFonts w:ascii="Times New Roman" w:hAnsi="Times New Roman" w:cs="Times New Roman" w:eastAsia="Times New Roman"/>
          <w:sz w:val="11"/>
          <w:szCs w:val="11"/>
          <w:color w:val="313331"/>
          <w:spacing w:val="26"/>
          <w:w w:val="158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13331"/>
          <w:spacing w:val="0"/>
          <w:w w:val="158"/>
          <w:i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313331"/>
          <w:spacing w:val="0"/>
          <w:w w:val="158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13331"/>
          <w:spacing w:val="13"/>
          <w:w w:val="158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7999C"/>
          <w:spacing w:val="0"/>
          <w:w w:val="158"/>
          <w:i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7999C"/>
          <w:spacing w:val="0"/>
          <w:w w:val="158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7999C"/>
          <w:spacing w:val="8"/>
          <w:w w:val="158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3B3"/>
          <w:spacing w:val="0"/>
          <w:w w:val="158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1B3B3"/>
          <w:spacing w:val="-5"/>
          <w:w w:val="158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1B3B3"/>
          <w:spacing w:val="0"/>
          <w:w w:val="15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1B3B3"/>
          <w:spacing w:val="-19"/>
          <w:w w:val="15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76770"/>
          <w:spacing w:val="0"/>
          <w:w w:val="17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40"/>
          <w:cols w:num="4" w:equalWidth="0">
            <w:col w:w="737" w:space="1901"/>
            <w:col w:w="2043" w:space="560"/>
            <w:col w:w="1356" w:space="2253"/>
            <w:col w:w="2670"/>
          </w:cols>
        </w:sectPr>
      </w:pPr>
      <w:rPr/>
    </w:p>
    <w:p>
      <w:pPr>
        <w:spacing w:before="0" w:after="0" w:line="675" w:lineRule="exact"/>
        <w:ind w:left="881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6"/>
          <w:szCs w:val="86"/>
          <w:color w:val="343434"/>
          <w:spacing w:val="0"/>
          <w:w w:val="202"/>
          <w:position w:val="-26"/>
        </w:rPr>
        <w:t>1</w:t>
      </w:r>
      <w:r>
        <w:rPr>
          <w:rFonts w:ascii="Arial" w:hAnsi="Arial" w:cs="Arial" w:eastAsia="Arial"/>
          <w:sz w:val="86"/>
          <w:szCs w:val="86"/>
          <w:color w:val="343434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86"/>
          <w:szCs w:val="86"/>
          <w:color w:val="343434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20" w:right="18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1" w:lineRule="exact"/>
        <w:ind w:left="876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-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tabs>
          <w:tab w:pos="62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4"/>
        </w:rPr>
        <w:t>BAŞKANLICJI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58"/>
          <w:position w:val="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2" w:equalWidth="0">
            <w:col w:w="1346" w:space="2474"/>
            <w:col w:w="7700"/>
          </w:cols>
        </w:sectPr>
      </w:pPr>
      <w:rPr/>
    </w:p>
    <w:p>
      <w:pPr>
        <w:spacing w:before="0" w:after="0" w:line="187" w:lineRule="exact"/>
        <w:ind w:left="603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65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8.564545pt;margin-top:1.651653pt;width:18.188661pt;height:.1pt;mso-position-horizontal-relative:page;mso-position-vertical-relative:paragraph;z-index:-15266" coordorigin="10171,33" coordsize="364,2">
            <v:shape style="position:absolute;left:10171;top:33;width:364;height:2" coordorigin="10171,33" coordsize="364,0" path="m10171,33l10535,33e" filled="f" stroked="t" strokeweight="2.632569pt" strokecolor="#64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tabs>
          <w:tab w:pos="178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05/05/2017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844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9" w:right="-20"/>
        <w:jc w:val="left"/>
        <w:tabs>
          <w:tab w:pos="18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05/05/2017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2741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7" w:lineRule="auto"/>
        <w:ind w:left="139" w:right="7026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Emiralem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2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Emiralem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Kavşağt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2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115" w:right="-20"/>
        <w:jc w:val="left"/>
        <w:tabs>
          <w:tab w:pos="2580" w:val="left"/>
          <w:tab w:pos="4480" w:val="left"/>
          <w:tab w:pos="592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179" w:lineRule="auto"/>
        <w:ind w:left="3676" w:right="3347" w:firstLine="-3542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</w:sectPr>
      </w:pPr>
      <w:rPr/>
    </w:p>
    <w:p>
      <w:pPr>
        <w:spacing w:before="17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508" w:lineRule="exact"/>
        <w:ind w:right="-112"/>
        <w:jc w:val="left"/>
        <w:tabs>
          <w:tab w:pos="600" w:val="left"/>
          <w:tab w:pos="110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B1B3B3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3" w:equalWidth="0">
            <w:col w:w="4113" w:space="372"/>
            <w:col w:w="1182" w:space="402"/>
            <w:col w:w="5451"/>
          </w:cols>
        </w:sectPr>
      </w:pPr>
      <w:rPr/>
    </w:p>
    <w:p>
      <w:pPr>
        <w:spacing w:before="0" w:after="0" w:line="204" w:lineRule="exact"/>
        <w:ind w:left="129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BALKAN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30" w:lineRule="exact"/>
        <w:ind w:left="115" w:right="2326" w:firstLine="2049"/>
        <w:jc w:val="left"/>
        <w:tabs>
          <w:tab w:pos="216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34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63" w:lineRule="auto"/>
        <w:ind w:left="4734" w:right="3403" w:firstLine="1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2168" w:right="-20"/>
        <w:jc w:val="left"/>
        <w:tabs>
          <w:tab w:pos="3640" w:val="left"/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2" w:lineRule="auto"/>
        <w:ind w:left="2173" w:right="2525" w:firstLine="-1995"/>
        <w:jc w:val="left"/>
        <w:tabs>
          <w:tab w:pos="47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2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34" w:right="378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734" w:right="38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3" w:lineRule="exact"/>
        <w:ind w:left="79" w:right="2308"/>
        <w:jc w:val="center"/>
        <w:tabs>
          <w:tab w:pos="2760" w:val="left"/>
          <w:tab w:pos="474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>Su</w:t>
      </w:r>
      <w:r>
        <w:rPr>
          <w:rFonts w:ascii="Arial" w:hAnsi="Arial" w:cs="Arial" w:eastAsia="Arial"/>
          <w:sz w:val="14"/>
          <w:szCs w:val="14"/>
          <w:color w:val="343434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6649" w:right="-20"/>
        <w:jc w:val="left"/>
        <w:tabs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4"/>
          <w:szCs w:val="34"/>
          <w:color w:val="343434"/>
          <w:spacing w:val="0"/>
          <w:w w:val="59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-52"/>
          <w:w w:val="59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1" w:lineRule="exact"/>
        <w:ind w:left="2129" w:right="43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oluşmamıştı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180"/>
        </w:sectPr>
      </w:pPr>
      <w:rPr/>
    </w:p>
    <w:p>
      <w:pPr>
        <w:spacing w:before="15" w:after="0" w:line="240" w:lineRule="auto"/>
        <w:ind w:left="17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olup,yapılan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2" w:equalWidth="0">
            <w:col w:w="1912" w:space="362"/>
            <w:col w:w="9246"/>
          </w:cols>
        </w:sectPr>
      </w:pPr>
      <w:rPr/>
    </w:p>
    <w:p>
      <w:pPr>
        <w:spacing w:before="15" w:after="0" w:line="258" w:lineRule="auto"/>
        <w:ind w:left="2212" w:right="64" w:firstLine="-2082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neticesinde,kimliği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fSigortalı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37" w:lineRule="auto"/>
        <w:ind w:left="115" w:right="9755" w:firstLine="88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43434"/>
          <w:spacing w:val="0"/>
          <w:w w:val="75"/>
          <w:position w:val="1"/>
        </w:rPr>
        <w:t>Y·</w:t>
      </w:r>
      <w:r>
        <w:rPr>
          <w:rFonts w:ascii="Courier New" w:hAnsi="Courier New" w:cs="Courier New" w:eastAsia="Courier New"/>
          <w:sz w:val="23"/>
          <w:szCs w:val="23"/>
          <w:color w:val="343434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3"/>
          <w:szCs w:val="23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lfeMıı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34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216" w:right="-20"/>
        <w:jc w:val="left"/>
        <w:tabs>
          <w:tab w:pos="102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343434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</w:sectPr>
      </w:pPr>
      <w:rPr/>
    </w:p>
    <w:p>
      <w:pPr>
        <w:spacing w:before="35" w:after="0" w:line="240" w:lineRule="auto"/>
        <w:ind w:left="2307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63" w:lineRule="exact"/>
        <w:ind w:left="2683" w:right="2084"/>
        <w:jc w:val="center"/>
        <w:tabs>
          <w:tab w:pos="30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4477"/>
          <w:i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3D4477"/>
          <w:i/>
          <w:u w:val="single" w:color="54574B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4477"/>
          <w:i/>
          <w:u w:val="single" w:color="54574B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4477"/>
          <w:i/>
          <w:u w:val="single" w:color="54574B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3D4477"/>
          <w:i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3D4477"/>
          <w:w w:val="145"/>
          <w:i/>
          <w:position w:val="-5"/>
        </w:rPr>
        <w:t>_,.-.</w:t>
      </w:r>
      <w:r>
        <w:rPr>
          <w:rFonts w:ascii="Times New Roman" w:hAnsi="Times New Roman" w:cs="Times New Roman" w:eastAsia="Times New Roman"/>
          <w:sz w:val="28"/>
          <w:szCs w:val="28"/>
          <w:color w:val="495290"/>
          <w:w w:val="331"/>
          <w:i/>
          <w:position w:val="-5"/>
        </w:rPr>
        <w:t>?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2" w:equalWidth="0">
            <w:col w:w="6335" w:space="2640"/>
            <w:col w:w="2545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76" w:lineRule="exact"/>
        <w:ind w:left="19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5" w:right="-20"/>
        <w:jc w:val="left"/>
        <w:tabs>
          <w:tab w:pos="9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68"/>
          <w:position w:val="4"/>
        </w:rPr>
        <w:t>.Nu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390"/>
          <w:position w:val="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63"/>
          <w:w w:val="39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64"/>
          <w:position w:val="4"/>
        </w:rPr>
        <w:t>EK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7"/>
        </w:rPr>
        <w:t>İtfa,iye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7"/>
        </w:rPr>
        <w:t>Biril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7"/>
        </w:rPr>
        <w:t>)1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22"/>
        </w:rPr>
        <w:t>ltfaıy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22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9"/>
          <w:w w:val="12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2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2" w:equalWidth="0">
            <w:col w:w="837" w:space="1729"/>
            <w:col w:w="8954"/>
          </w:cols>
        </w:sectPr>
      </w:pPr>
      <w:rPr/>
    </w:p>
    <w:p>
      <w:pPr>
        <w:spacing w:before="0" w:after="0" w:line="240" w:lineRule="auto"/>
        <w:ind w:left="2427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4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6"/>
        </w:rPr>
        <w:t>Grupla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6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-25"/>
          <w:w w:val="116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16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ArifBALKAN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5" w:lineRule="exact"/>
        <w:ind w:right="-9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B1B3B3"/>
          <w:spacing w:val="0"/>
          <w:w w:val="133"/>
        </w:rPr>
        <w:t>''</w:t>
      </w:r>
      <w:r>
        <w:rPr>
          <w:rFonts w:ascii="Arial" w:hAnsi="Arial" w:cs="Arial" w:eastAsia="Arial"/>
          <w:sz w:val="33"/>
          <w:szCs w:val="33"/>
          <w:color w:val="B1B3B3"/>
          <w:spacing w:val="21"/>
          <w:w w:val="133"/>
        </w:rPr>
        <w:t>r</w:t>
      </w:r>
      <w:r>
        <w:rPr>
          <w:rFonts w:ascii="Arial" w:hAnsi="Arial" w:cs="Arial" w:eastAsia="Arial"/>
          <w:sz w:val="33"/>
          <w:szCs w:val="33"/>
          <w:color w:val="B1B3B3"/>
          <w:spacing w:val="0"/>
          <w:w w:val="133"/>
        </w:rPr>
        <w:t>'</w:t>
      </w:r>
      <w:r>
        <w:rPr>
          <w:rFonts w:ascii="Arial" w:hAnsi="Arial" w:cs="Arial" w:eastAsia="Arial"/>
          <w:sz w:val="33"/>
          <w:szCs w:val="33"/>
          <w:color w:val="B1B3B3"/>
          <w:spacing w:val="-31"/>
          <w:w w:val="133"/>
        </w:rPr>
        <w:t> </w:t>
      </w:r>
      <w:r>
        <w:rPr>
          <w:rFonts w:ascii="Arial" w:hAnsi="Arial" w:cs="Arial" w:eastAsia="Arial"/>
          <w:sz w:val="33"/>
          <w:szCs w:val="33"/>
          <w:color w:val="495290"/>
          <w:spacing w:val="0"/>
          <w:w w:val="100"/>
        </w:rPr>
        <w:t>"M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3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1D2A49"/>
          <w:w w:val="54"/>
          <w:position w:val="-8"/>
        </w:rPr>
        <w:t>:</w:t>
      </w:r>
      <w:r>
        <w:rPr>
          <w:rFonts w:ascii="Arial" w:hAnsi="Arial" w:cs="Arial" w:eastAsia="Arial"/>
          <w:sz w:val="26"/>
          <w:szCs w:val="26"/>
          <w:color w:val="1D2A49"/>
          <w:spacing w:val="-51"/>
          <w:w w:val="100"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494949"/>
          <w:spacing w:val="0"/>
          <w:w w:val="100"/>
          <w:position w:val="-8"/>
        </w:rPr>
        <w:t>ı.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right="-20"/>
        <w:jc w:val="left"/>
        <w:tabs>
          <w:tab w:pos="10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8"/>
          <w:szCs w:val="68"/>
          <w:color w:val="2A3191"/>
          <w:spacing w:val="17"/>
          <w:w w:val="153"/>
          <w:position w:val="-2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55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36"/>
          <w:w w:val="55"/>
          <w:i/>
          <w:position w:val="-12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3D4477"/>
          <w:spacing w:val="-20"/>
          <w:w w:val="68"/>
          <w:i/>
          <w:position w:val="-1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32"/>
          <w:w w:val="55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4477"/>
          <w:spacing w:val="-52"/>
          <w:w w:val="69"/>
          <w:i/>
          <w:position w:val="-12"/>
        </w:rPr>
        <w:t>!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50"/>
          <w:w w:val="55"/>
          <w:i/>
          <w:position w:val="-12"/>
        </w:rPr>
        <w:t>_</w:t>
      </w:r>
      <w:r>
        <w:rPr>
          <w:rFonts w:ascii="Times New Roman" w:hAnsi="Times New Roman" w:cs="Times New Roman" w:eastAsia="Times New Roman"/>
          <w:sz w:val="27"/>
          <w:szCs w:val="27"/>
          <w:color w:val="3D4477"/>
          <w:spacing w:val="0"/>
          <w:w w:val="69"/>
          <w:i/>
          <w:position w:val="-12"/>
        </w:rPr>
        <w:t>.!</w:t>
      </w:r>
      <w:r>
        <w:rPr>
          <w:rFonts w:ascii="Times New Roman" w:hAnsi="Times New Roman" w:cs="Times New Roman" w:eastAsia="Times New Roman"/>
          <w:sz w:val="27"/>
          <w:szCs w:val="27"/>
          <w:color w:val="3D4477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D4477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25"/>
          <w:position w:val="-12"/>
        </w:rPr>
        <w:t>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5" w:equalWidth="0">
            <w:col w:w="4647" w:space="364"/>
            <w:col w:w="1197" w:space="1757"/>
            <w:col w:w="837" w:space="101"/>
            <w:col w:w="196" w:space="244"/>
            <w:col w:w="2177"/>
          </w:cols>
        </w:sectPr>
      </w:pPr>
      <w:rPr/>
    </w:p>
    <w:p>
      <w:pPr>
        <w:spacing w:before="0" w:after="0" w:line="342" w:lineRule="exact"/>
        <w:ind w:left="2925" w:right="-88"/>
        <w:jc w:val="left"/>
        <w:tabs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C6C6C6"/>
          <w:spacing w:val="0"/>
          <w:w w:val="100"/>
        </w:rPr>
        <w:t>..</w:t>
      </w:r>
      <w:r>
        <w:rPr>
          <w:rFonts w:ascii="Arial" w:hAnsi="Arial" w:cs="Arial" w:eastAsia="Arial"/>
          <w:sz w:val="32"/>
          <w:szCs w:val="32"/>
          <w:color w:val="C6C6C6"/>
          <w:spacing w:val="0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C6C6C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9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308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3"/>
          <w:szCs w:val="23"/>
          <w:color w:val="909090"/>
          <w:spacing w:val="-33"/>
          <w:w w:val="351"/>
          <w:position w:val="-2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909090"/>
          <w:spacing w:val="0"/>
          <w:w w:val="52"/>
          <w:position w:val="-2"/>
        </w:rPr>
        <w:t>....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left="962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B1B3B3"/>
          <w:spacing w:val="0"/>
          <w:w w:val="247"/>
          <w:i/>
        </w:rPr>
        <w:t>J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w w:val="101"/>
        </w:rPr>
        <w:t>l</w:t>
      </w:r>
      <w:r>
        <w:rPr>
          <w:rFonts w:ascii="Arial" w:hAnsi="Arial" w:cs="Arial" w:eastAsia="Arial"/>
          <w:sz w:val="20"/>
          <w:szCs w:val="20"/>
          <w:color w:val="343434"/>
          <w:spacing w:val="6"/>
          <w:w w:val="100"/>
        </w:rPr>
        <w:t>t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20"/>
        </w:rPr>
        <w:t>f</w:t>
      </w:r>
      <w:r>
        <w:rPr>
          <w:rFonts w:ascii="Arial" w:hAnsi="Arial" w:cs="Arial" w:eastAsia="Arial"/>
          <w:sz w:val="20"/>
          <w:szCs w:val="20"/>
          <w:color w:val="5B5B5B"/>
          <w:spacing w:val="-6"/>
          <w:w w:val="120"/>
        </w:rPr>
        <w:t>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1"/>
        </w:rPr>
        <w:t>y-e</w:t>
      </w:r>
      <w:r>
        <w:rPr>
          <w:rFonts w:ascii="Arial" w:hAnsi="Arial" w:cs="Arial" w:eastAsia="Arial"/>
          <w:sz w:val="20"/>
          <w:szCs w:val="20"/>
          <w:color w:val="343434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6"/>
        </w:rPr>
        <w:t>Ya,llgı</w:t>
      </w:r>
      <w:r>
        <w:rPr>
          <w:rFonts w:ascii="Arial" w:hAnsi="Arial" w:cs="Arial" w:eastAsia="Arial"/>
          <w:sz w:val="20"/>
          <w:szCs w:val="20"/>
          <w:color w:val="343434"/>
          <w:spacing w:val="-27"/>
          <w:w w:val="77"/>
        </w:rPr>
        <w:t>n</w:t>
      </w:r>
      <w:r>
        <w:rPr>
          <w:rFonts w:ascii="Arial" w:hAnsi="Arial" w:cs="Arial" w:eastAsia="Arial"/>
          <w:sz w:val="20"/>
          <w:szCs w:val="20"/>
          <w:color w:val="A1A1A1"/>
          <w:spacing w:val="12"/>
          <w:w w:val="119"/>
        </w:rPr>
        <w:t>.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73"/>
        </w:rPr>
        <w:t>ve;AÇıı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6" w:lineRule="exact"/>
        <w:ind w:left="45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77"/>
          <w:position w:val="-10"/>
        </w:rPr>
        <w:t>Odahal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77"/>
          <w:position w:val="-10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7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7"/>
          <w:w w:val="7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7"/>
          <w:position w:val="-10"/>
        </w:rPr>
        <w:t>Ş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7"/>
          <w:position w:val="-10"/>
        </w:rPr>
        <w:t>u</w:t>
      </w:r>
      <w:r>
        <w:rPr>
          <w:rFonts w:ascii="Arial" w:hAnsi="Arial" w:cs="Arial" w:eastAsia="Arial"/>
          <w:sz w:val="19"/>
          <w:szCs w:val="19"/>
          <w:color w:val="494949"/>
          <w:spacing w:val="32"/>
          <w:w w:val="7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-4"/>
          <w:w w:val="77"/>
          <w:position w:val="-10"/>
        </w:rPr>
        <w:t>M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77"/>
          <w:position w:val="-10"/>
        </w:rPr>
        <w:t>U'</w:t>
      </w:r>
      <w:r>
        <w:rPr>
          <w:rFonts w:ascii="Arial" w:hAnsi="Arial" w:cs="Arial" w:eastAsia="Arial"/>
          <w:sz w:val="19"/>
          <w:szCs w:val="19"/>
          <w:color w:val="5B5B5B"/>
          <w:spacing w:val="5"/>
          <w:w w:val="77"/>
          <w:position w:val="-10"/>
        </w:rPr>
        <w:t>d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77"/>
          <w:position w:val="-10"/>
        </w:rPr>
        <w:t>tl'r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77"/>
          <w:position w:val="-10"/>
        </w:rPr>
        <w:t>ü</w:t>
      </w:r>
      <w:r>
        <w:rPr>
          <w:rFonts w:ascii="Arial" w:hAnsi="Arial" w:cs="Arial" w:eastAsia="Arial"/>
          <w:sz w:val="19"/>
          <w:szCs w:val="19"/>
          <w:color w:val="343434"/>
          <w:spacing w:val="-5"/>
          <w:w w:val="7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-8"/>
          <w:w w:val="68"/>
          <w:position w:val="-10"/>
        </w:rPr>
        <w:t>V</w:t>
      </w:r>
      <w:r>
        <w:rPr>
          <w:rFonts w:ascii="Arial" w:hAnsi="Arial" w:cs="Arial" w:eastAsia="Arial"/>
          <w:sz w:val="19"/>
          <w:szCs w:val="19"/>
          <w:color w:val="B1B3B3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3" w:equalWidth="0">
            <w:col w:w="5509" w:space="200"/>
            <w:col w:w="473" w:space="2075"/>
            <w:col w:w="3263"/>
          </w:cols>
        </w:sectPr>
      </w:pPr>
      <w:rPr/>
    </w:p>
    <w:p>
      <w:pPr>
        <w:spacing w:before="0" w:after="0" w:line="424" w:lineRule="exact"/>
        <w:ind w:left="1896" w:right="-101"/>
        <w:jc w:val="left"/>
        <w:tabs>
          <w:tab w:pos="50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64.415924pt;margin-top:18.04981pt;width:.1pt;height:9.349333pt;mso-position-horizontal-relative:page;mso-position-vertical-relative:paragraph;z-index:-15265" coordorigin="3288,361" coordsize="2,187">
            <v:shape style="position:absolute;left:3288;top:361;width:2;height:187" coordorigin="3288,361" coordsize="0,187" path="m3288,548l3288,361e" filled="f" stroked="t" strokeweight=".478649pt" strokecolor="#000000">
              <v:path arrowok="t"/>
            </v:shape>
          </v:group>
          <w10:wrap type="none"/>
        </w:pict>
      </w:r>
      <w:r>
        <w:rPr/>
        <w:pict>
          <v:group style="position:absolute;margin-left:260.145721pt;margin-top:17.831182pt;width:3.3pt;height:.1pt;mso-position-horizontal-relative:page;mso-position-vertical-relative:paragraph;z-index:-15264" coordorigin="5203,357" coordsize="66,2">
            <v:shape style="position:absolute;left:5203;top:357;width:66;height:2" coordorigin="5203,357" coordsize="66,0" path="m5203,357l5269,357e" filled="f" stroked="t" strokeweight=".2pt" strokecolor="#A0A0A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54"/>
          <w:position w:val="1"/>
        </w:rPr>
        <w:t>.</w:t>
      </w:r>
      <w:r>
        <w:rPr>
          <w:rFonts w:ascii="Arial" w:hAnsi="Arial" w:cs="Arial" w:eastAsia="Arial"/>
          <w:sz w:val="41"/>
          <w:szCs w:val="41"/>
          <w:color w:val="C6C6C6"/>
          <w:spacing w:val="-58"/>
          <w:w w:val="54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54"/>
          <w:position w:val="0"/>
        </w:rPr>
        <w:t>...-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67" w:lineRule="exact"/>
        <w:ind w:left="80" w:right="-50"/>
        <w:jc w:val="left"/>
        <w:tabs>
          <w:tab w:pos="6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83"/>
          <w:position w:val="-1"/>
        </w:rPr>
        <w:t>C"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315"/>
          <w:position w:val="-1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12"/>
          <w:w w:val="315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53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53"/>
          <w:position w:val="-1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1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53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53"/>
          <w:position w:val="-1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7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3B3"/>
          <w:spacing w:val="0"/>
          <w:w w:val="108"/>
          <w:position w:val="-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55"/>
        <w:jc w:val="left"/>
        <w:tabs>
          <w:tab w:pos="5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5"/>
          <w:szCs w:val="25"/>
          <w:color w:val="909090"/>
          <w:spacing w:val="-49"/>
          <w:w w:val="180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C6C6C6"/>
          <w:spacing w:val="0"/>
          <w:w w:val="143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C6C6C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C6C6C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41"/>
          <w:position w:val="6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0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spacing w:val="-9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98"/>
          <w:position w:val="6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41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-5"/>
          <w:w w:val="41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123"/>
          <w:position w:val="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C6C6C6"/>
          <w:spacing w:val="-29"/>
          <w:w w:val="132"/>
          <w:position w:val="1"/>
        </w:rPr>
        <w:t>,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81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-38"/>
          <w:w w:val="56"/>
          <w:position w:val="6"/>
        </w:rPr>
        <w:t>•</w:t>
      </w:r>
      <w:r>
        <w:rPr>
          <w:rFonts w:ascii="Arial" w:hAnsi="Arial" w:cs="Arial" w:eastAsia="Arial"/>
          <w:sz w:val="23"/>
          <w:szCs w:val="23"/>
          <w:color w:val="A1A1A1"/>
          <w:spacing w:val="-7"/>
          <w:w w:val="181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80"/>
          <w:position w:val="6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-19"/>
          <w:w w:val="80"/>
          <w:position w:val="6"/>
        </w:rPr>
        <w:t>*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70"/>
          <w:position w:val="6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96" w:right="1470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1A1A1"/>
          <w:spacing w:val="0"/>
          <w:w w:val="82"/>
        </w:rPr>
        <w:t>&lt;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96" w:lineRule="exact"/>
        <w:ind w:left="-27" w:right="1307"/>
        <w:jc w:val="center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521851pt;margin-top:2.346178pt;width:4.757475pt;height:7.5pt;mso-position-horizontal-relative:page;mso-position-vertical-relative:paragraph;z-index:-1526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909090"/>
                      <w:spacing w:val="0"/>
                      <w:w w:val="228"/>
                    </w:rPr>
                    <w:t>/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B1B3B3"/>
          <w:w w:val="263"/>
        </w:rPr>
        <w:t>"</w:t>
      </w:r>
      <w:r>
        <w:rPr>
          <w:rFonts w:ascii="Arial" w:hAnsi="Arial" w:cs="Arial" w:eastAsia="Arial"/>
          <w:sz w:val="9"/>
          <w:szCs w:val="9"/>
          <w:color w:val="B1B3B3"/>
          <w:spacing w:val="-17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909090"/>
          <w:spacing w:val="0"/>
          <w:w w:val="530"/>
        </w:rPr>
        <w:t>.</w:t>
      </w:r>
      <w:r>
        <w:rPr>
          <w:rFonts w:ascii="Arial" w:hAnsi="Arial" w:cs="Arial" w:eastAsia="Arial"/>
          <w:sz w:val="9"/>
          <w:szCs w:val="9"/>
          <w:color w:val="909090"/>
          <w:spacing w:val="-104"/>
          <w:w w:val="530"/>
        </w:rPr>
        <w:t> </w:t>
      </w:r>
      <w:r>
        <w:rPr>
          <w:rFonts w:ascii="Arial" w:hAnsi="Arial" w:cs="Arial" w:eastAsia="Arial"/>
          <w:sz w:val="9"/>
          <w:szCs w:val="9"/>
          <w:color w:val="A1A1A1"/>
          <w:spacing w:val="0"/>
          <w:w w:val="177"/>
          <w:i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180"/>
          <w:cols w:num="3" w:equalWidth="0">
            <w:col w:w="5179" w:space="3228"/>
            <w:col w:w="1307" w:space="94"/>
            <w:col w:w="171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613" w:lineRule="exact"/>
        <w:ind w:right="-20"/>
        <w:jc w:val="right"/>
        <w:rPr>
          <w:rFonts w:ascii="Arial" w:hAnsi="Arial" w:cs="Arial" w:eastAsia="Arial"/>
          <w:sz w:val="58"/>
          <w:szCs w:val="58"/>
        </w:rPr>
      </w:pPr>
      <w:rPr/>
      <w:r>
        <w:rPr>
          <w:rFonts w:ascii="Arial" w:hAnsi="Arial" w:cs="Arial" w:eastAsia="Arial"/>
          <w:sz w:val="58"/>
          <w:szCs w:val="58"/>
          <w:color w:val="3D4477"/>
          <w:spacing w:val="0"/>
          <w:w w:val="69"/>
          <w:i/>
          <w:position w:val="-5"/>
        </w:rPr>
        <w:t>j_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B1B3B3"/>
          <w:spacing w:val="-28"/>
          <w:w w:val="100"/>
          <w:position w:val="-8"/>
        </w:rPr>
        <w:t>·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  <w:position w:val="-8"/>
        </w:rPr>
        <w:t>Ôs</w:t>
      </w:r>
      <w:r>
        <w:rPr>
          <w:rFonts w:ascii="Arial" w:hAnsi="Arial" w:cs="Arial" w:eastAsia="Arial"/>
          <w:sz w:val="36"/>
          <w:szCs w:val="36"/>
          <w:color w:val="343434"/>
          <w:spacing w:val="31"/>
          <w:w w:val="100"/>
          <w:position w:val="-8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4"/>
          <w:position w:val="-8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0" w:lineRule="atLeast"/>
        <w:ind w:left="416" w:right="-53" w:firstLine="-41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Tayfu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YDOGAN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108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5"/>
          <w:w w:val="74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74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74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74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7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9"/>
          <w:w w:val="7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00"/>
          <w:i/>
          <w:position w:val="-3"/>
        </w:rPr>
        <w:t>(: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2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81"/>
          <w:position w:val="-3"/>
        </w:rPr>
        <w:t>[tı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38"/>
          <w:position w:val="-3"/>
        </w:rPr>
        <w:t>;\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12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59"/>
          <w:position w:val="-3"/>
        </w:rPr>
        <w:t>'·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59"/>
          <w:position w:val="-3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3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position w:val="-3"/>
        </w:rPr>
        <w:t>}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52"/>
          <w:position w:val="-3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52"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4"/>
          <w:w w:val="52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65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6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A1A1A1"/>
          <w:w w:val="52"/>
          <w:position w:val="1"/>
        </w:rPr>
        <w:t>.....</w:t>
      </w:r>
      <w:r>
        <w:rPr>
          <w:rFonts w:ascii="Arial" w:hAnsi="Arial" w:cs="Arial" w:eastAsia="Arial"/>
          <w:sz w:val="15"/>
          <w:szCs w:val="15"/>
          <w:color w:val="A1A1A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0"/>
          <w:w w:val="47"/>
          <w:position w:val="1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0"/>
          <w:w w:val="47"/>
          <w:position w:val="1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B1B3B3"/>
          <w:spacing w:val="0"/>
          <w:w w:val="47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47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4" w:equalWidth="0">
            <w:col w:w="654" w:space="1367"/>
            <w:col w:w="1891" w:space="918"/>
            <w:col w:w="1623" w:space="2307"/>
            <w:col w:w="2760"/>
          </w:cols>
        </w:sectPr>
      </w:pPr>
      <w:rPr/>
    </w:p>
    <w:p>
      <w:pPr>
        <w:spacing w:before="0" w:after="0" w:line="215" w:lineRule="exact"/>
        <w:ind w:left="2398" w:right="-7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.556092pt;margin-top:30.206343pt;width:566.600735pt;height:788.698565pt;mso-position-horizontal-relative:page;mso-position-vertical-relative:page;z-index:-15267" coordorigin="311,604" coordsize="11332,15774">
            <v:group style="position:absolute;left:330;top:635;width:2006;height:2" coordorigin="330,635" coordsize="2006,2">
              <v:shape style="position:absolute;left:330;top:635;width:2006;height:2" coordorigin="330,635" coordsize="2006,0" path="m330,635l2336,635e" filled="f" stroked="t" strokeweight=".957298pt" strokecolor="#707070">
                <v:path arrowok="t"/>
              </v:shape>
            </v:group>
            <v:group style="position:absolute;left:1915;top:645;width:9693;height:2" coordorigin="1915,645" coordsize="9693,2">
              <v:shape style="position:absolute;left:1915;top:645;width:9693;height:2" coordorigin="1915,645" coordsize="9693,0" path="m1915,645l11607,645e" filled="f" stroked="t" strokeweight=".957298pt" strokecolor="#646464">
                <v:path arrowok="t"/>
              </v:shape>
            </v:group>
            <v:group style="position:absolute;left:2374;top:628;width:2;height:556" coordorigin="2374,628" coordsize="2,556">
              <v:shape style="position:absolute;left:2374;top:628;width:2;height:556" coordorigin="2374,628" coordsize="0,556" path="m2374,1184l2374,628e" filled="f" stroked="t" strokeweight=".478649pt" strokecolor="#2F2F2F">
                <v:path arrowok="t"/>
              </v:shape>
            </v:group>
            <v:group style="position:absolute;left:2326;top:642;width:646;height:2" coordorigin="2326,642" coordsize="646,2">
              <v:shape style="position:absolute;left:2326;top:642;width:646;height:2" coordorigin="2326,642" coordsize="646,0" path="m2326,642l2972,642e" filled="f" stroked="t" strokeweight=".478649pt" strokecolor="#2B2B2B">
                <v:path arrowok="t"/>
              </v:shape>
            </v:group>
            <v:group style="position:absolute;left:8606;top:654;width:3001;height:2" coordorigin="8606,654" coordsize="3001,2">
              <v:shape style="position:absolute;left:8606;top:654;width:3001;height:2" coordorigin="8606,654" coordsize="3001,0" path="m8606,654l11607,654e" filled="f" stroked="t" strokeweight=".957298pt" strokecolor="#676767">
                <v:path arrowok="t"/>
              </v:shape>
            </v:group>
            <v:group style="position:absolute;left:9118;top:623;width:2;height:532" coordorigin="9118,623" coordsize="2,532">
              <v:shape style="position:absolute;left:9118;top:623;width:2;height:532" coordorigin="9118,623" coordsize="0,532" path="m9118,1155l9118,623e" filled="f" stroked="t" strokeweight=".478649pt" strokecolor="#646464">
                <v:path arrowok="t"/>
              </v:shape>
            </v:group>
            <v:group style="position:absolute;left:11602;top:647;width:2;height:2023" coordorigin="11602,647" coordsize="2,2023">
              <v:shape style="position:absolute;left:11602;top:647;width:2;height:2023" coordorigin="11602,647" coordsize="0,2023" path="m11602,2671l11602,647e" filled="f" stroked="t" strokeweight=".957298pt" strokecolor="#646464">
                <v:path arrowok="t"/>
              </v:shape>
            </v:group>
            <v:group style="position:absolute;left:337;top:614;width:2;height:988" coordorigin="337,614" coordsize="2,988">
              <v:shape style="position:absolute;left:337;top:614;width:2;height:988" coordorigin="337,614" coordsize="0,988" path="m337,1601l337,614e" filled="f" stroked="t" strokeweight=".957298pt" strokecolor="#909090">
                <v:path arrowok="t"/>
              </v:shape>
            </v:group>
            <v:group style="position:absolute;left:2372;top:1127;width:2;height:1036" coordorigin="2372,1127" coordsize="2,1036">
              <v:shape style="position:absolute;left:2372;top:1127;width:2;height:1036" coordorigin="2372,1127" coordsize="0,1036" path="m2372,2162l2372,1127e" filled="f" stroked="t" strokeweight=".717973pt" strokecolor="#484848">
                <v:path arrowok="t"/>
              </v:shape>
            </v:group>
            <v:group style="position:absolute;left:9118;top:1155;width:2;height:527" coordorigin="9118,1155" coordsize="2,527">
              <v:shape style="position:absolute;left:9118;top:1155;width:2;height:527" coordorigin="9118,1155" coordsize="0,527" path="m9118,1683l9118,1155e" filled="f" stroked="t" strokeweight=".478649pt" strokecolor="#000000">
                <v:path arrowok="t"/>
              </v:shape>
            </v:group>
            <v:group style="position:absolute;left:325;top:2155;width:1647;height:2" coordorigin="325,2155" coordsize="1647,2">
              <v:shape style="position:absolute;left:325;top:2155;width:1647;height:2" coordorigin="325,2155" coordsize="1647,0" path="m325,2155l1972,2155e" filled="f" stroked="t" strokeweight=".478649pt" strokecolor="#484848">
                <v:path arrowok="t"/>
              </v:shape>
            </v:group>
            <v:group style="position:absolute;left:1915;top:2158;width:1402;height:2" coordorigin="1915,2158" coordsize="1402,2">
              <v:shape style="position:absolute;left:1915;top:2158;width:1402;height:2" coordorigin="1915,2158" coordsize="1402,0" path="m1915,2158l3317,2158e" filled="f" stroked="t" strokeweight=".478649pt" strokecolor="#2F2F2F">
                <v:path arrowok="t"/>
              </v:shape>
            </v:group>
            <v:group style="position:absolute;left:3260;top:2160;width:3504;height:2" coordorigin="3260,2160" coordsize="3504,2">
              <v:shape style="position:absolute;left:3260;top:2160;width:3504;height:2" coordorigin="3260,2160" coordsize="3504,0" path="m3260,2160l6763,2160e" filled="f" stroked="t" strokeweight=".478649pt" strokecolor="#4F4F4F">
                <v:path arrowok="t"/>
              </v:shape>
            </v:group>
            <v:group style="position:absolute;left:5930;top:2165;width:5682;height:2" coordorigin="5930,2165" coordsize="5682,2">
              <v:shape style="position:absolute;left:5930;top:2165;width:5682;height:2" coordorigin="5930,2165" coordsize="5682,0" path="m5930,2165l11612,2165e" filled="f" stroked="t" strokeweight=".957298pt" strokecolor="#646464">
                <v:path arrowok="t"/>
              </v:shape>
            </v:group>
            <v:group style="position:absolute;left:9118;top:1683;width:2;height:479" coordorigin="9118,1683" coordsize="2,479">
              <v:shape style="position:absolute;left:9118;top:1683;width:2;height:479" coordorigin="9118,1683" coordsize="0,479" path="m9118,2162l9118,1683e" filled="f" stroked="t" strokeweight=".478649pt" strokecolor="#606060">
                <v:path arrowok="t"/>
              </v:shape>
            </v:group>
            <v:group style="position:absolute;left:325;top:2390;width:1412;height:2" coordorigin="325,2390" coordsize="1412,2">
              <v:shape style="position:absolute;left:325;top:2390;width:1412;height:2" coordorigin="325,2390" coordsize="1412,0" path="m325,2390l1737,2390e" filled="f" stroked="t" strokeweight=".717973pt" strokecolor="#545454">
                <v:path arrowok="t"/>
              </v:shape>
            </v:group>
            <v:group style="position:absolute;left:1666;top:2400;width:3427;height:2" coordorigin="1666,2400" coordsize="3427,2">
              <v:shape style="position:absolute;left:1666;top:2400;width:3427;height:2" coordorigin="1666,2400" coordsize="3427,0" path="m1666,2400l5093,2400e" filled="f" stroked="t" strokeweight=".478649pt" strokecolor="#3B3B3B">
                <v:path arrowok="t"/>
              </v:shape>
            </v:group>
            <v:group style="position:absolute;left:5035;top:2402;width:440;height:2" coordorigin="5035,2402" coordsize="440,2">
              <v:shape style="position:absolute;left:5035;top:2402;width:440;height:2" coordorigin="5035,2402" coordsize="440,0" path="m5035,2402l5476,2402e" filled="f" stroked="t" strokeweight=".478649pt" strokecolor="#232323">
                <v:path arrowok="t"/>
              </v:shape>
            </v:group>
            <v:group style="position:absolute;left:5418;top:2404;width:4040;height:2" coordorigin="5418,2404" coordsize="4040,2">
              <v:shape style="position:absolute;left:5418;top:2404;width:4040;height:2" coordorigin="5418,2404" coordsize="4040,0" path="m5418,2404l9458,2404e" filled="f" stroked="t" strokeweight=".957298pt" strokecolor="#606060">
                <v:path arrowok="t"/>
              </v:shape>
            </v:group>
            <v:group style="position:absolute;left:9362;top:2402;width:1101;height:2" coordorigin="9362,2402" coordsize="1101,2">
              <v:shape style="position:absolute;left:9362;top:2402;width:1101;height:2" coordorigin="9362,2402" coordsize="1101,0" path="m9362,2402l10463,2402e" filled="f" stroked="t" strokeweight=".478649pt" strokecolor="#383838">
                <v:path arrowok="t"/>
              </v:shape>
            </v:group>
            <v:group style="position:absolute;left:10406;top:2404;width:1206;height:2" coordorigin="10406,2404" coordsize="1206,2">
              <v:shape style="position:absolute;left:10406;top:2404;width:1206;height:2" coordorigin="10406,2404" coordsize="1206,0" path="m10406,2404l11612,2404e" filled="f" stroked="t" strokeweight=".478649pt" strokecolor="#4F4F4F">
                <v:path arrowok="t"/>
              </v:shape>
            </v:group>
            <v:group style="position:absolute;left:335;top:2644;width:11277;height:2" coordorigin="335,2644" coordsize="11277,2">
              <v:shape style="position:absolute;left:335;top:2644;width:11277;height:2" coordorigin="335,2644" coordsize="11277,0" path="m335,2644l11612,2644e" filled="f" stroked="t" strokeweight=".957298pt" strokecolor="#575757">
                <v:path arrowok="t"/>
              </v:shape>
            </v:group>
            <v:group style="position:absolute;left:335;top:2877;width:4624;height:2" coordorigin="335,2877" coordsize="4624,2">
              <v:shape style="position:absolute;left:335;top:2877;width:4624;height:2" coordorigin="335,2877" coordsize="4624,0" path="m335,2877l4959,2877e" filled="f" stroked="t" strokeweight=".478649pt" strokecolor="#444444">
                <v:path arrowok="t"/>
              </v:shape>
            </v:group>
            <v:group style="position:absolute;left:337;top:2594;width:2;height:556" coordorigin="337,2594" coordsize="2,556">
              <v:shape style="position:absolute;left:337;top:2594;width:2;height:556" coordorigin="337,2594" coordsize="0,556" path="m337,3150l337,2594e" filled="f" stroked="t" strokeweight=".478649pt" strokecolor="#3F3F3F">
                <v:path arrowok="t"/>
              </v:shape>
            </v:group>
            <v:group style="position:absolute;left:1053;top:2884;width:6371;height:2" coordorigin="1053,2884" coordsize="6371,2">
              <v:shape style="position:absolute;left:1053;top:2884;width:6371;height:2" coordorigin="1053,2884" coordsize="6371,0" path="m1053,2884l7424,2884e" filled="f" stroked="t" strokeweight=".478649pt" strokecolor="#484848">
                <v:path arrowok="t"/>
              </v:shape>
            </v:group>
            <v:group style="position:absolute;left:5997;top:2884;width:766;height:2" coordorigin="5997,2884" coordsize="766,2">
              <v:shape style="position:absolute;left:5997;top:2884;width:766;height:2" coordorigin="5997,2884" coordsize="766,0" path="m5997,2884l6763,2884e" filled="f" stroked="t" strokeweight=".478649pt" strokecolor="#646464">
                <v:path arrowok="t"/>
              </v:shape>
            </v:group>
            <v:group style="position:absolute;left:7352;top:2884;width:4260;height:2" coordorigin="7352,2884" coordsize="4260,2">
              <v:shape style="position:absolute;left:7352;top:2884;width:4260;height:2" coordorigin="7352,2884" coordsize="4260,0" path="m7352,2884l11612,2884e" filled="f" stroked="t" strokeweight=".957298pt" strokecolor="#707070">
                <v:path arrowok="t"/>
              </v:shape>
            </v:group>
            <v:group style="position:absolute;left:11602;top:2594;width:2;height:312" coordorigin="11602,2594" coordsize="2,312">
              <v:shape style="position:absolute;left:11602;top:2594;width:2;height:312" coordorigin="11602,2594" coordsize="0,312" path="m11602,2905l11602,2594e" filled="f" stroked="t" strokeweight=".717973pt" strokecolor="#444444">
                <v:path arrowok="t"/>
              </v:shape>
            </v:group>
            <v:group style="position:absolute;left:330;top:3121;width:5806;height:2" coordorigin="330,3121" coordsize="5806,2">
              <v:shape style="position:absolute;left:330;top:3121;width:5806;height:2" coordorigin="330,3121" coordsize="5806,0" path="m330,3121l6136,3121e" filled="f" stroked="t" strokeweight=".957298pt" strokecolor="#5B5B5B">
                <v:path arrowok="t"/>
              </v:shape>
            </v:group>
            <v:group style="position:absolute;left:5997;top:3126;width:2365;height:2" coordorigin="5997,3126" coordsize="2365,2">
              <v:shape style="position:absolute;left:5997;top:3126;width:2365;height:2" coordorigin="5997,3126" coordsize="2365,0" path="m5997,3126l8362,3126e" filled="f" stroked="t" strokeweight=".478649pt" strokecolor="#383838">
                <v:path arrowok="t"/>
              </v:shape>
            </v:group>
            <v:group style="position:absolute;left:402;top:3128;width:8745;height:2" coordorigin="402,3128" coordsize="8745,2">
              <v:shape style="position:absolute;left:402;top:3128;width:8745;height:2" coordorigin="402,3128" coordsize="8745,0" path="m402,3128l9147,3128e" filled="f" stroked="t" strokeweight=".478649pt" strokecolor="#545454">
                <v:path arrowok="t"/>
              </v:shape>
            </v:group>
            <v:group style="position:absolute;left:9090;top:3131;width:1087;height:2" coordorigin="9090,3131" coordsize="1087,2">
              <v:shape style="position:absolute;left:9090;top:3131;width:1087;height:2" coordorigin="9090,3131" coordsize="1087,0" path="m9090,3131l10176,3131e" filled="f" stroked="t" strokeweight=".478649pt" strokecolor="#2F2F2F">
                <v:path arrowok="t"/>
              </v:shape>
            </v:group>
            <v:group style="position:absolute;left:10119;top:3126;width:345;height:2" coordorigin="10119,3126" coordsize="345,2">
              <v:shape style="position:absolute;left:10119;top:3126;width:345;height:2" coordorigin="10119,3126" coordsize="345,0" path="m10119,3126l10463,3126e" filled="f" stroked="t" strokeweight=".717973pt" strokecolor="#5B5B5B">
                <v:path arrowok="t"/>
              </v:shape>
            </v:group>
            <v:group style="position:absolute;left:10286;top:3128;width:1326;height:2" coordorigin="10286,3128" coordsize="1326,2">
              <v:shape style="position:absolute;left:10286;top:3128;width:1326;height:2" coordorigin="10286,3128" coordsize="1326,0" path="m10286,3128l11612,3128e" filled="f" stroked="t" strokeweight=".957298pt" strokecolor="#707070">
                <v:path arrowok="t"/>
              </v:shape>
            </v:group>
            <v:group style="position:absolute;left:11607;top:2829;width:2;height:321" coordorigin="11607,2829" coordsize="2,321">
              <v:shape style="position:absolute;left:11607;top:2829;width:2;height:321" coordorigin="11607,2829" coordsize="0,321" path="m11607,3150l11607,2829e" filled="f" stroked="t" strokeweight=".478649pt" strokecolor="#383838">
                <v:path arrowok="t"/>
              </v:shape>
            </v:group>
            <v:group style="position:absolute;left:325;top:3361;width:6634;height:2" coordorigin="325,3361" coordsize="6634,2">
              <v:shape style="position:absolute;left:325;top:3361;width:6634;height:2" coordorigin="325,3361" coordsize="6634,0" path="m325,3361l6960,3361e" filled="f" stroked="t" strokeweight=".957298pt" strokecolor="#606060">
                <v:path arrowok="t"/>
              </v:shape>
            </v:group>
            <v:group style="position:absolute;left:5126;top:3371;width:2666;height:2" coordorigin="5126,3371" coordsize="2666,2">
              <v:shape style="position:absolute;left:5126;top:3371;width:2666;height:2" coordorigin="5126,3371" coordsize="2666,0" path="m5126,3371l7792,3371e" filled="f" stroked="t" strokeweight=".957298pt" strokecolor="#646464">
                <v:path arrowok="t"/>
              </v:shape>
            </v:group>
            <v:group style="position:absolute;left:7735;top:3368;width:2441;height:2" coordorigin="7735,3368" coordsize="2441,2">
              <v:shape style="position:absolute;left:7735;top:3368;width:2441;height:2" coordorigin="7735,3368" coordsize="2441,0" path="m7735,3368l10176,3368e" filled="f" stroked="t" strokeweight=".478649pt" strokecolor="#383838">
                <v:path arrowok="t"/>
              </v:shape>
            </v:group>
            <v:group style="position:absolute;left:10119;top:3371;width:345;height:2" coordorigin="10119,3371" coordsize="345,2">
              <v:shape style="position:absolute;left:10119;top:3371;width:345;height:2" coordorigin="10119,3371" coordsize="345,0" path="m10119,3371l10463,3371e" filled="f" stroked="t" strokeweight=".478649pt" strokecolor="#4B4B4B">
                <v:path arrowok="t"/>
              </v:shape>
            </v:group>
            <v:group style="position:absolute;left:10372;top:3368;width:1240;height:2" coordorigin="10372,3368" coordsize="1240,2">
              <v:shape style="position:absolute;left:10372;top:3368;width:1240;height:2" coordorigin="10372,3368" coordsize="1240,0" path="m10372,3368l11612,3368e" filled="f" stroked="t" strokeweight=".957298pt" strokecolor="#747474">
                <v:path arrowok="t"/>
              </v:shape>
            </v:group>
            <v:group style="position:absolute;left:11607;top:3073;width:2;height:4238" coordorigin="11607,3073" coordsize="2,4238">
              <v:shape style="position:absolute;left:11607;top:3073;width:2;height:4238" coordorigin="11607,3073" coordsize="0,4238" path="m11607,7312l11607,3073e" filled="f" stroked="t" strokeweight=".717973pt" strokecolor="#5B5B5B">
                <v:path arrowok="t"/>
              </v:shape>
            </v:group>
            <v:group style="position:absolute;left:6988;top:3361;width:2;height:499" coordorigin="6988,3361" coordsize="2,499">
              <v:shape style="position:absolute;left:6988;top:3361;width:2;height:499" coordorigin="6988,3361" coordsize="0,499" path="m6988,3860l6988,3361e" filled="f" stroked="t" strokeweight=".957298pt" strokecolor="#646464">
                <v:path arrowok="t"/>
              </v:shape>
            </v:group>
            <v:group style="position:absolute;left:6969;top:3831;width:1364;height:2" coordorigin="6969,3831" coordsize="1364,2">
              <v:shape style="position:absolute;left:6969;top:3831;width:1364;height:2" coordorigin="6969,3831" coordsize="1364,0" path="m6969,3831l8333,3831e" filled="f" stroked="t" strokeweight=".478649pt" strokecolor="#707070">
                <v:path arrowok="t"/>
              </v:shape>
            </v:group>
            <v:group style="position:absolute;left:3875;top:3356;width:2;height:1016" coordorigin="3875,3356" coordsize="2,1016">
              <v:shape style="position:absolute;left:3875;top:3356;width:2;height:1016" coordorigin="3875,3356" coordsize="0,1016" path="m3875,4373l3875,3356e" filled="f" stroked="t" strokeweight=".957298pt" strokecolor="#646464">
                <v:path arrowok="t"/>
              </v:shape>
            </v:group>
            <v:group style="position:absolute;left:8333;top:3831;width:2101;height:2" coordorigin="8333,3831" coordsize="2101,2">
              <v:shape style="position:absolute;left:8333;top:3831;width:2101;height:2" coordorigin="8333,3831" coordsize="2101,0" path="m8333,3831l10435,3831e" filled="f" stroked="t" strokeweight=".478649pt" strokecolor="#000000">
                <v:path arrowok="t"/>
              </v:shape>
            </v:group>
            <v:group style="position:absolute;left:10435;top:3831;width:1173;height:2" coordorigin="10435,3831" coordsize="1173,2">
              <v:shape style="position:absolute;left:10435;top:3831;width:1173;height:2" coordorigin="10435,3831" coordsize="1173,0" path="m10435,3831l11607,3831e" filled="f" stroked="t" strokeweight=".478649pt" strokecolor="#5B5B5B">
                <v:path arrowok="t"/>
              </v:shape>
            </v:group>
            <v:group style="position:absolute;left:3863;top:4047;width:1972;height:2" coordorigin="3863,4047" coordsize="1972,2">
              <v:shape style="position:absolute;left:3863;top:4047;width:1972;height:2" coordorigin="3863,4047" coordsize="1972,0" path="m3863,4047l5835,4047e" filled="f" stroked="t" strokeweight=".957298pt" strokecolor="#646464">
                <v:path arrowok="t"/>
              </v:shape>
            </v:group>
            <v:group style="position:absolute;left:5418;top:4047;width:632;height:2" coordorigin="5418,4047" coordsize="632,2">
              <v:shape style="position:absolute;left:5418;top:4047;width:632;height:2" coordorigin="5418,4047" coordsize="632,0" path="m5418,4047l6050,4047e" filled="f" stroked="t" strokeweight=".717973pt" strokecolor="#808080">
                <v:path arrowok="t"/>
              </v:shape>
            </v:group>
            <v:group style="position:absolute;left:6988;top:3802;width:2;height:292" coordorigin="6988,3802" coordsize="2,292">
              <v:shape style="position:absolute;left:6988;top:3802;width:2;height:292" coordorigin="6988,3802" coordsize="0,292" path="m6988,4095l6988,3802e" filled="f" stroked="t" strokeweight=".478649pt" strokecolor="#484848">
                <v:path arrowok="t"/>
              </v:shape>
            </v:group>
            <v:group style="position:absolute;left:6945;top:4363;width:4662;height:2" coordorigin="6945,4363" coordsize="4662,2">
              <v:shape style="position:absolute;left:6945;top:4363;width:4662;height:2" coordorigin="6945,4363" coordsize="4662,0" path="m6945,4363l11607,4363e" filled="f" stroked="t" strokeweight=".717973pt" strokecolor="#5B5B5B">
                <v:path arrowok="t"/>
              </v:shape>
            </v:group>
            <v:group style="position:absolute;left:330;top:4351;width:349;height:2" coordorigin="330,4351" coordsize="349,2">
              <v:shape style="position:absolute;left:330;top:4351;width:349;height:2" coordorigin="330,4351" coordsize="349,0" path="m330,4351l680,4351e" filled="f" stroked="t" strokeweight=".478649pt" strokecolor="#444444">
                <v:path arrowok="t"/>
              </v:shape>
            </v:group>
            <v:group style="position:absolute;left:335;top:623;width:2;height:15745" coordorigin="335,623" coordsize="2,15745">
              <v:shape style="position:absolute;left:335;top:623;width:2;height:15745" coordorigin="335,623" coordsize="0,15745" path="m335,16369l335,623e" filled="f" stroked="t" strokeweight=".717973pt" strokecolor="#575757">
                <v:path arrowok="t"/>
              </v:shape>
            </v:group>
            <v:group style="position:absolute;left:536;top:4358;width:3662;height:2" coordorigin="536,4358" coordsize="3662,2">
              <v:shape style="position:absolute;left:536;top:4358;width:3662;height:2" coordorigin="536,4358" coordsize="3662,0" path="m536,4358l4198,4358e" filled="f" stroked="t" strokeweight=".957298pt" strokecolor="#5B5B5B">
                <v:path arrowok="t"/>
              </v:shape>
            </v:group>
            <v:group style="position:absolute;left:4140;top:4353;width:1335;height:2" coordorigin="4140,4353" coordsize="1335,2">
              <v:shape style="position:absolute;left:4140;top:4353;width:1335;height:2" coordorigin="4140,4353" coordsize="1335,0" path="m4140,4353l5476,4353e" filled="f" stroked="t" strokeweight=".957298pt" strokecolor="#2F2F2F">
                <v:path arrowok="t"/>
              </v:shape>
            </v:group>
            <v:group style="position:absolute;left:5418;top:4356;width:1192;height:2" coordorigin="5418,4356" coordsize="1192,2">
              <v:shape style="position:absolute;left:5418;top:4356;width:1192;height:2" coordorigin="5418,4356" coordsize="1192,0" path="m5418,4356l6610,4356e" filled="f" stroked="t" strokeweight=".957298pt" strokecolor="#575757">
                <v:path arrowok="t"/>
              </v:shape>
            </v:group>
            <v:group style="position:absolute;left:6026;top:4344;width:708;height:2" coordorigin="6026,4344" coordsize="708,2">
              <v:shape style="position:absolute;left:6026;top:4344;width:708;height:2" coordorigin="6026,4344" coordsize="708,0" path="m6026,4344l6735,4344e" filled="f" stroked="t" strokeweight=".957298pt" strokecolor="#A8A8A8">
                <v:path arrowok="t"/>
              </v:shape>
            </v:group>
            <v:group style="position:absolute;left:6706;top:4363;width:306;height:2" coordorigin="6706,4363" coordsize="306,2">
              <v:shape style="position:absolute;left:6706;top:4363;width:306;height:2" coordorigin="6706,4363" coordsize="306,0" path="m6706,4363l7012,4363e" filled="f" stroked="t" strokeweight=".478649pt" strokecolor="#383838">
                <v:path arrowok="t"/>
              </v:shape>
            </v:group>
            <v:group style="position:absolute;left:6988;top:4037;width:2;height:331" coordorigin="6988,4037" coordsize="2,331">
              <v:shape style="position:absolute;left:6988;top:4037;width:2;height:331" coordorigin="6988,4037" coordsize="0,331" path="m6988,4368l6988,4037e" filled="f" stroked="t" strokeweight=".478649pt" strokecolor="#343434">
                <v:path arrowok="t"/>
              </v:shape>
            </v:group>
            <v:group style="position:absolute;left:330;top:4629;width:1393;height:2" coordorigin="330,4629" coordsize="1393,2">
              <v:shape style="position:absolute;left:330;top:4629;width:1393;height:2" coordorigin="330,4629" coordsize="1393,0" path="m330,4629l1723,4629e" filled="f" stroked="t" strokeweight=".478649pt" strokecolor="#3F3F3F">
                <v:path arrowok="t"/>
              </v:shape>
            </v:group>
            <v:group style="position:absolute;left:335;top:4305;width:2;height:1558" coordorigin="335,4305" coordsize="2,1558">
              <v:shape style="position:absolute;left:335;top:4305;width:2;height:1558" coordorigin="335,4305" coordsize="0,1558" path="m335,5864l335,4305e" filled="f" stroked="t" strokeweight=".478649pt" strokecolor="#2B2B2B">
                <v:path arrowok="t"/>
              </v:shape>
            </v:group>
            <v:group style="position:absolute;left:1666;top:4632;width:306;height:2" coordorigin="1666,4632" coordsize="306,2">
              <v:shape style="position:absolute;left:1666;top:4632;width:306;height:2" coordorigin="1666,4632" coordsize="306,0" path="m1666,4632l1972,4632e" filled="f" stroked="t" strokeweight=".478649pt" strokecolor="#2B2B2B">
                <v:path arrowok="t"/>
              </v:shape>
            </v:group>
            <v:group style="position:absolute;left:1915;top:4639;width:9697;height:2" coordorigin="1915,4639" coordsize="9697,2">
              <v:shape style="position:absolute;left:1915;top:4639;width:9697;height:2" coordorigin="1915,4639" coordsize="9697,0" path="m1915,4639l11612,4639e" filled="f" stroked="t" strokeweight=".717973pt" strokecolor="#575757">
                <v:path arrowok="t"/>
              </v:shape>
            </v:group>
            <v:group style="position:absolute;left:2369;top:4349;width:2;height:642" coordorigin="2369,4349" coordsize="2,642">
              <v:shape style="position:absolute;left:2369;top:4349;width:2;height:642" coordorigin="2369,4349" coordsize="0,642" path="m2369,4991l2369,4349e" filled="f" stroked="t" strokeweight=".957298pt" strokecolor="#575757">
                <v:path arrowok="t"/>
              </v:shape>
            </v:group>
            <v:group style="position:absolute;left:3647;top:4636;width:2312;height:2" coordorigin="3647,4636" coordsize="2312,2">
              <v:shape style="position:absolute;left:3647;top:4636;width:2312;height:2" coordorigin="3647,4636" coordsize="2312,0" path="m3647,4636l5959,4636e" filled="f" stroked="t" strokeweight=".478649pt" strokecolor="#343434">
                <v:path arrowok="t"/>
              </v:shape>
            </v:group>
            <v:group style="position:absolute;left:2360;top:4876;width:2599;height:2" coordorigin="2360,4876" coordsize="2599,2">
              <v:shape style="position:absolute;left:2360;top:4876;width:2599;height:2" coordorigin="2360,4876" coordsize="2599,0" path="m2360,4876l4959,4876e" filled="f" stroked="t" strokeweight=".478649pt" strokecolor="#4B4B4B">
                <v:path arrowok="t"/>
              </v:shape>
            </v:group>
            <v:group style="position:absolute;left:4901;top:4876;width:574;height:2" coordorigin="4901,4876" coordsize="574,2">
              <v:shape style="position:absolute;left:4901;top:4876;width:574;height:2" coordorigin="4901,4876" coordsize="574,0" path="m4901,4876l5476,4876e" filled="f" stroked="t" strokeweight=".478649pt" strokecolor="#2B2B2B">
                <v:path arrowok="t"/>
              </v:shape>
            </v:group>
            <v:group style="position:absolute;left:5418;top:4878;width:1589;height:2" coordorigin="5418,4878" coordsize="1589,2">
              <v:shape style="position:absolute;left:5418;top:4878;width:1589;height:2" coordorigin="5418,4878" coordsize="1589,0" path="m5418,4878l7007,4878e" filled="f" stroked="t" strokeweight=".478649pt" strokecolor="#484848">
                <v:path arrowok="t"/>
              </v:shape>
            </v:group>
            <v:group style="position:absolute;left:6950;top:4881;width:842;height:2" coordorigin="6950,4881" coordsize="842,2">
              <v:shape style="position:absolute;left:6950;top:4881;width:842;height:2" coordorigin="6950,4881" coordsize="842,0" path="m6950,4881l7792,4881e" filled="f" stroked="t" strokeweight=".478649pt" strokecolor="#2F2F2F">
                <v:path arrowok="t"/>
              </v:shape>
            </v:group>
            <v:group style="position:absolute;left:7735;top:4878;width:3877;height:2" coordorigin="7735,4878" coordsize="3877,2">
              <v:shape style="position:absolute;left:7735;top:4878;width:3877;height:2" coordorigin="7735,4878" coordsize="3877,0" path="m7735,4878l11612,4878e" filled="f" stroked="t" strokeweight=".957298pt" strokecolor="#5B5B5B">
                <v:path arrowok="t"/>
              </v:shape>
            </v:group>
            <v:group style="position:absolute;left:2369;top:4833;width:2;height:1472" coordorigin="2369,4833" coordsize="2,1472">
              <v:shape style="position:absolute;left:2369;top:4833;width:2;height:1472" coordorigin="2369,4833" coordsize="0,1472" path="m2369,6305l2369,4833e" filled="f" stroked="t" strokeweight=".717973pt" strokecolor="#3B3B3B">
                <v:path arrowok="t"/>
              </v:shape>
            </v:group>
            <v:group style="position:absolute;left:4925;top:5367;width:5088;height:2" coordorigin="4925,5367" coordsize="5088,2">
              <v:shape style="position:absolute;left:4925;top:5367;width:5088;height:2" coordorigin="4925,5367" coordsize="5088,0" path="m4925,5367l10013,5367e" filled="f" stroked="t" strokeweight=".957298pt" strokecolor="#606060">
                <v:path arrowok="t"/>
              </v:shape>
            </v:group>
            <v:group style="position:absolute;left:7764;top:4852;width:2;height:513" coordorigin="7764,4852" coordsize="2,513">
              <v:shape style="position:absolute;left:7764;top:4852;width:2;height:513" coordorigin="7764,4852" coordsize="0,513" path="m7764,5365l7764,4852e" filled="f" stroked="t" strokeweight=".478649pt" strokecolor="#606060">
                <v:path arrowok="t"/>
              </v:shape>
            </v:group>
            <v:group style="position:absolute;left:2374;top:5097;width:2;height:288" coordorigin="2374,5097" coordsize="2,288">
              <v:shape style="position:absolute;left:2374;top:5097;width:2;height:288" coordorigin="2374,5097" coordsize="0,288" path="m2374,5384l2374,5097e" filled="f" stroked="t" strokeweight=".478649pt" strokecolor="#1F1F1F">
                <v:path arrowok="t"/>
              </v:shape>
            </v:group>
            <v:group style="position:absolute;left:9956;top:5365;width:507;height:2" coordorigin="9956,5365" coordsize="507,2">
              <v:shape style="position:absolute;left:9956;top:5365;width:507;height:2" coordorigin="9956,5365" coordsize="507,0" path="m9956,5365l10463,5365e" filled="f" stroked="t" strokeweight=".478649pt" strokecolor="#3F3F3F">
                <v:path arrowok="t"/>
              </v:shape>
            </v:group>
            <v:group style="position:absolute;left:10406;top:5367;width:1211;height:2" coordorigin="10406,5367" coordsize="1211,2">
              <v:shape style="position:absolute;left:10406;top:5367;width:1211;height:2" coordorigin="10406,5367" coordsize="1211,0" path="m10406,5367l11617,5367e" filled="f" stroked="t" strokeweight=".478649pt" strokecolor="#575757">
                <v:path arrowok="t"/>
              </v:shape>
            </v:group>
            <v:group style="position:absolute;left:4925;top:5610;width:2499;height:2" coordorigin="4925,5610" coordsize="2499,2">
              <v:shape style="position:absolute;left:4925;top:5610;width:2499;height:2" coordorigin="4925,5610" coordsize="2499,0" path="m4925,5610l7424,5610e" filled="f" stroked="t" strokeweight=".717973pt" strokecolor="#4F4F4F">
                <v:path arrowok="t"/>
              </v:shape>
            </v:group>
            <v:group style="position:absolute;left:7366;top:5610;width:996;height:2" coordorigin="7366,5610" coordsize="996,2">
              <v:shape style="position:absolute;left:7366;top:5610;width:996;height:2" coordorigin="7366,5610" coordsize="996,0" path="m7366,5610l8362,5610e" filled="f" stroked="t" strokeweight=".478649pt" strokecolor="#3F3F3F">
                <v:path arrowok="t"/>
              </v:shape>
            </v:group>
            <v:group style="position:absolute;left:8305;top:5610;width:3312;height:2" coordorigin="8305,5610" coordsize="3312,2">
              <v:shape style="position:absolute;left:8305;top:5610;width:3312;height:2" coordorigin="8305,5610" coordsize="3312,0" path="m8305,5610l11617,5610e" filled="f" stroked="t" strokeweight=".957298pt" strokecolor="#676767">
                <v:path arrowok="t"/>
              </v:shape>
            </v:group>
            <v:group style="position:absolute;left:4925;top:5847;width:2499;height:2" coordorigin="4925,5847" coordsize="2499,2">
              <v:shape style="position:absolute;left:4925;top:5847;width:2499;height:2" coordorigin="4925,5847" coordsize="2499,0" path="m4925,5847l7424,5847e" filled="f" stroked="t" strokeweight=".478649pt" strokecolor="#4B4B4B">
                <v:path arrowok="t"/>
              </v:shape>
            </v:group>
            <v:group style="position:absolute;left:7366;top:5847;width:4250;height:2" coordorigin="7366,5847" coordsize="4250,2">
              <v:shape style="position:absolute;left:7366;top:5847;width:4250;height:2" coordorigin="7366,5847" coordsize="4250,0" path="m7366,5847l11617,5847e" filled="f" stroked="t" strokeweight=".957298pt" strokecolor="#6B6B6B">
                <v:path arrowok="t"/>
              </v:shape>
            </v:group>
            <v:group style="position:absolute;left:2365;top:6087;width:9252;height:2" coordorigin="2365,6087" coordsize="9252,2">
              <v:shape style="position:absolute;left:2365;top:6087;width:9252;height:2" coordorigin="2365,6087" coordsize="9252,0" path="m2365,6087l11617,6087e" filled="f" stroked="t" strokeweight=".957298pt" strokecolor="#606060">
                <v:path arrowok="t"/>
              </v:shape>
            </v:group>
            <v:group style="position:absolute;left:2369;top:6075;width:2;height:2455" coordorigin="2369,6075" coordsize="2,2455">
              <v:shape style="position:absolute;left:2369;top:6075;width:2;height:2455" coordorigin="2369,6075" coordsize="0,2455" path="m2369,8529l2369,6075e" filled="f" stroked="t" strokeweight=".478649pt" strokecolor="#343434">
                <v:path arrowok="t"/>
              </v:shape>
            </v:group>
            <v:group style="position:absolute;left:2326;top:6329;width:1379;height:2" coordorigin="2326,6329" coordsize="1379,2">
              <v:shape style="position:absolute;left:2326;top:6329;width:1379;height:2" coordorigin="2326,6329" coordsize="1379,0" path="m2326,6329l3705,6329e" filled="f" stroked="t" strokeweight=".478649pt" strokecolor="#343434">
                <v:path arrowok="t"/>
              </v:shape>
            </v:group>
            <v:group style="position:absolute;left:3360;top:6331;width:1656;height:2" coordorigin="3360,6331" coordsize="1656,2">
              <v:shape style="position:absolute;left:3360;top:6331;width:1656;height:2" coordorigin="3360,6331" coordsize="1656,0" path="m3360,6331l5016,6331e" filled="f" stroked="t" strokeweight=".478649pt" strokecolor="#4F4F4F">
                <v:path arrowok="t"/>
              </v:shape>
            </v:group>
            <v:group style="position:absolute;left:4932;top:4871;width:2;height:1760" coordorigin="4932,4871" coordsize="2,1760">
              <v:shape style="position:absolute;left:4932;top:4871;width:2;height:1760" coordorigin="4932,4871" coordsize="0,1760" path="m4932,6631l4932,4871e" filled="f" stroked="t" strokeweight=".957298pt" strokecolor="#606060">
                <v:path arrowok="t"/>
              </v:shape>
            </v:group>
            <v:group style="position:absolute;left:4863;top:6331;width:2585;height:2" coordorigin="4863,6331" coordsize="2585,2">
              <v:shape style="position:absolute;left:4863;top:6331;width:2585;height:2" coordorigin="4863,6331" coordsize="2585,0" path="m4863,6331l7448,6331e" filled="f" stroked="t" strokeweight=".717973pt" strokecolor="#676767">
                <v:path arrowok="t"/>
              </v:shape>
            </v:group>
            <v:group style="position:absolute;left:7366;top:6329;width:996;height:2" coordorigin="7366,6329" coordsize="996,2">
              <v:shape style="position:absolute;left:7366;top:6329;width:996;height:2" coordorigin="7366,6329" coordsize="996,0" path="m7366,6329l8362,6329e" filled="f" stroked="t" strokeweight=".478649pt" strokecolor="#3B3B3B">
                <v:path arrowok="t"/>
              </v:shape>
            </v:group>
            <v:group style="position:absolute;left:8305;top:6329;width:1709;height:2" coordorigin="8305,6329" coordsize="1709,2">
              <v:shape style="position:absolute;left:8305;top:6329;width:1709;height:2" coordorigin="8305,6329" coordsize="1709,0" path="m8305,6329l10013,6329e" filled="f" stroked="t" strokeweight=".717973pt" strokecolor="#4F4F4F">
                <v:path arrowok="t"/>
              </v:shape>
            </v:group>
            <v:group style="position:absolute;left:9678;top:6331;width:1939;height:2" coordorigin="9678,6331" coordsize="1939,2">
              <v:shape style="position:absolute;left:9678;top:6331;width:1939;height:2" coordorigin="9678,6331" coordsize="1939,0" path="m9678,6331l11617,6331e" filled="f" stroked="t" strokeweight=".957298pt" strokecolor="#707070">
                <v:path arrowok="t"/>
              </v:shape>
            </v:group>
            <v:group style="position:absolute;left:7764;top:6310;width:2;height:489" coordorigin="7764,6310" coordsize="2,489">
              <v:shape style="position:absolute;left:7764;top:6310;width:2;height:489" coordorigin="7764,6310" coordsize="0,489" path="m7764,6799l7764,6310e" filled="f" stroked="t" strokeweight=".478649pt" strokecolor="#343434">
                <v:path arrowok="t"/>
              </v:shape>
            </v:group>
            <v:group style="position:absolute;left:2365;top:6799;width:1340;height:2" coordorigin="2365,6799" coordsize="1340,2">
              <v:shape style="position:absolute;left:2365;top:6799;width:1340;height:2" coordorigin="2365,6799" coordsize="1340,0" path="m2365,6799l3705,6799e" filled="f" stroked="t" strokeweight=".478649pt" strokecolor="#383838">
                <v:path arrowok="t"/>
              </v:shape>
            </v:group>
            <v:group style="position:absolute;left:3647;top:6801;width:550;height:2" coordorigin="3647,6801" coordsize="550,2">
              <v:shape style="position:absolute;left:3647;top:6801;width:550;height:2" coordorigin="3647,6801" coordsize="550,0" path="m3647,6801l4198,6801e" filled="f" stroked="t" strokeweight=".717973pt" strokecolor="#545454">
                <v:path arrowok="t"/>
              </v:shape>
            </v:group>
            <v:group style="position:absolute;left:4140;top:6803;width:1335;height:2" coordorigin="4140,6803" coordsize="1335,2">
              <v:shape style="position:absolute;left:4140;top:6803;width:1335;height:2" coordorigin="4140,6803" coordsize="1335,0" path="m4140,6803l5476,6803e" filled="f" stroked="t" strokeweight=".478649pt" strokecolor="#3B3B3B">
                <v:path arrowok="t"/>
              </v:shape>
            </v:group>
            <v:group style="position:absolute;left:4935;top:6573;width:2;height:484" coordorigin="4935,6573" coordsize="2,484">
              <v:shape style="position:absolute;left:4935;top:6573;width:2;height:484" coordorigin="4935,6573" coordsize="0,484" path="m4935,7058l4935,6573e" filled="f" stroked="t" strokeweight=".478649pt" strokecolor="#2F2F2F">
                <v:path arrowok="t"/>
              </v:shape>
            </v:group>
            <v:group style="position:absolute;left:5418;top:6801;width:2101;height:2" coordorigin="5418,6801" coordsize="2101,2">
              <v:shape style="position:absolute;left:5418;top:6801;width:2101;height:2" coordorigin="5418,6801" coordsize="2101,0" path="m5418,6801l7520,6801e" filled="f" stroked="t" strokeweight=".957298pt" strokecolor="#6B6B6B">
                <v:path arrowok="t"/>
              </v:shape>
            </v:group>
            <v:group style="position:absolute;left:7366;top:6801;width:2053;height:2" coordorigin="7366,6801" coordsize="2053,2">
              <v:shape style="position:absolute;left:7366;top:6801;width:2053;height:2" coordorigin="7366,6801" coordsize="2053,0" path="m7366,6801l9420,6801e" filled="f" stroked="t" strokeweight=".478649pt" strokecolor="#484848">
                <v:path arrowok="t"/>
              </v:shape>
            </v:group>
            <v:group style="position:absolute;left:9362;top:6803;width:651;height:2" coordorigin="9362,6803" coordsize="651,2">
              <v:shape style="position:absolute;left:9362;top:6803;width:651;height:2" coordorigin="9362,6803" coordsize="651,0" path="m9362,6803l10013,6803e" filled="f" stroked="t" strokeweight=".478649pt" strokecolor="#2F2F2F">
                <v:path arrowok="t"/>
              </v:shape>
            </v:group>
            <v:group style="position:absolute;left:9956;top:6801;width:1661;height:2" coordorigin="9956,6801" coordsize="1661,2">
              <v:shape style="position:absolute;left:9956;top:6801;width:1661;height:2" coordorigin="9956,6801" coordsize="1661,0" path="m9956,6801l11617,6801e" filled="f" stroked="t" strokeweight=".957298pt" strokecolor="#707070">
                <v:path arrowok="t"/>
              </v:shape>
            </v:group>
            <v:group style="position:absolute;left:2365;top:7046;width:2599;height:2" coordorigin="2365,7046" coordsize="2599,2">
              <v:shape style="position:absolute;left:2365;top:7046;width:2599;height:2" coordorigin="2365,7046" coordsize="2599,0" path="m2365,7046l4964,7046e" filled="f" stroked="t" strokeweight=".717973pt" strokecolor="#606060">
                <v:path arrowok="t"/>
              </v:shape>
            </v:group>
            <v:group style="position:absolute;left:4897;top:7043;width:579;height:2" coordorigin="4897,7043" coordsize="579,2">
              <v:shape style="position:absolute;left:4897;top:7043;width:579;height:2" coordorigin="4897,7043" coordsize="579,0" path="m4897,7043l5476,7043e" filled="f" stroked="t" strokeweight=".478649pt" strokecolor="#2F2F2F">
                <v:path arrowok="t"/>
              </v:shape>
            </v:group>
            <v:group style="position:absolute;left:5418;top:7043;width:637;height:2" coordorigin="5418,7043" coordsize="637,2">
              <v:shape style="position:absolute;left:5418;top:7043;width:637;height:2" coordorigin="5418,7043" coordsize="637,0" path="m5418,7043l6055,7043e" filled="f" stroked="t" strokeweight=".478649pt" strokecolor="#444444">
                <v:path arrowok="t"/>
              </v:shape>
            </v:group>
            <v:group style="position:absolute;left:5997;top:7043;width:2881;height:2" coordorigin="5997,7043" coordsize="2881,2">
              <v:shape style="position:absolute;left:5997;top:7043;width:2881;height:2" coordorigin="5997,7043" coordsize="2881,0" path="m5997,7043l8879,7043e" filled="f" stroked="t" strokeweight=".957298pt" strokecolor="#606060">
                <v:path arrowok="t"/>
              </v:shape>
            </v:group>
            <v:group style="position:absolute;left:7764;top:6779;width:2;height:259" coordorigin="7764,6779" coordsize="2,259">
              <v:shape style="position:absolute;left:7764;top:6779;width:2;height:259" coordorigin="7764,6779" coordsize="0,259" path="m7764,7038l7764,6779e" filled="f" stroked="t" strokeweight=".478649pt" strokecolor="#4B4B4B">
                <v:path arrowok="t"/>
              </v:shape>
            </v:group>
            <v:group style="position:absolute;left:8822;top:7043;width:1642;height:2" coordorigin="8822,7043" coordsize="1642,2">
              <v:shape style="position:absolute;left:8822;top:7043;width:1642;height:2" coordorigin="8822,7043" coordsize="1642,0" path="m8822,7043l10463,7043e" filled="f" stroked="t" strokeweight=".478649pt" strokecolor="#2F2F2F">
                <v:path arrowok="t"/>
              </v:shape>
            </v:group>
            <v:group style="position:absolute;left:8845;top:7046;width:2771;height:2" coordorigin="8845,7046" coordsize="2771,2">
              <v:shape style="position:absolute;left:8845;top:7046;width:2771;height:2" coordorigin="8845,7046" coordsize="2771,0" path="m8845,7046l11617,7046e" filled="f" stroked="t" strokeweight=".478649pt" strokecolor="#444444">
                <v:path arrowok="t"/>
              </v:shape>
            </v:group>
            <v:group style="position:absolute;left:325;top:7280;width:4633;height:2" coordorigin="325,7280" coordsize="4633,2">
              <v:shape style="position:absolute;left:325;top:7280;width:4633;height:2" coordorigin="325,7280" coordsize="4633,0" path="m325,7280l4959,7280e" filled="f" stroked="t" strokeweight=".957298pt" strokecolor="#606060">
                <v:path arrowok="t"/>
              </v:shape>
            </v:group>
            <v:group style="position:absolute;left:4901;top:7283;width:574;height:2" coordorigin="4901,7283" coordsize="574,2">
              <v:shape style="position:absolute;left:4901;top:7283;width:574;height:2" coordorigin="4901,7283" coordsize="574,0" path="m4901,7283l5476,7283e" filled="f" stroked="t" strokeweight=".478649pt" strokecolor="#2B2B2B">
                <v:path arrowok="t"/>
              </v:shape>
            </v:group>
            <v:group style="position:absolute;left:5418;top:7283;width:637;height:2" coordorigin="5418,7283" coordsize="637,2">
              <v:shape style="position:absolute;left:5418;top:7283;width:637;height:2" coordorigin="5418,7283" coordsize="637,0" path="m5418,7283l6055,7283e" filled="f" stroked="t" strokeweight=".478649pt" strokecolor="#3F3F3F">
                <v:path arrowok="t"/>
              </v:shape>
            </v:group>
            <v:group style="position:absolute;left:5997;top:7285;width:3595;height:2" coordorigin="5997,7285" coordsize="3595,2">
              <v:shape style="position:absolute;left:5997;top:7285;width:3595;height:2" coordorigin="5997,7285" coordsize="3595,0" path="m5997,7285l9592,7285e" filled="f" stroked="t" strokeweight=".957298pt" strokecolor="#646464">
                <v:path arrowok="t"/>
              </v:shape>
            </v:group>
            <v:group style="position:absolute;left:9362;top:7288;width:651;height:2" coordorigin="9362,7288" coordsize="651,2">
              <v:shape style="position:absolute;left:9362;top:7288;width:651;height:2" coordorigin="9362,7288" coordsize="651,0" path="m9362,7288l10013,7288e" filled="f" stroked="t" strokeweight=".717973pt" strokecolor="#4B4B4B">
                <v:path arrowok="t"/>
              </v:shape>
            </v:group>
            <v:group style="position:absolute;left:9956;top:7283;width:507;height:2" coordorigin="9956,7283" coordsize="507,2">
              <v:shape style="position:absolute;left:9956;top:7283;width:507;height:2" coordorigin="9956,7283" coordsize="507,0" path="m9956,7283l10463,7283e" filled="f" stroked="t" strokeweight=".478649pt" strokecolor="#3B3B3B">
                <v:path arrowok="t"/>
              </v:shape>
            </v:group>
            <v:group style="position:absolute;left:10406;top:7283;width:1211;height:2" coordorigin="10406,7283" coordsize="1211,2">
              <v:shape style="position:absolute;left:10406;top:7283;width:1211;height:2" coordorigin="10406,7283" coordsize="1211,0" path="m10406,7283l11617,7283e" filled="f" stroked="t" strokeweight=".717973pt" strokecolor="#5B5B5B">
                <v:path arrowok="t"/>
              </v:shape>
            </v:group>
            <v:group style="position:absolute;left:325;top:7753;width:5859;height:2" coordorigin="325,7753" coordsize="5859,2">
              <v:shape style="position:absolute;left:325;top:7753;width:5859;height:2" coordorigin="325,7753" coordsize="5859,0" path="m325,7753l6184,7753e" filled="f" stroked="t" strokeweight=".957298pt" strokecolor="#676767">
                <v:path arrowok="t"/>
              </v:shape>
            </v:group>
            <v:group style="position:absolute;left:5997;top:7758;width:766;height:2" coordorigin="5997,7758" coordsize="766,2">
              <v:shape style="position:absolute;left:5997;top:7758;width:766;height:2" coordorigin="5997,7758" coordsize="766,0" path="m5997,7758l6763,7758e" filled="f" stroked="t" strokeweight=".478649pt" strokecolor="#4F4F4F">
                <v:path arrowok="t"/>
              </v:shape>
            </v:group>
            <v:group style="position:absolute;left:6706;top:7758;width:302;height:2" coordorigin="6706,7758" coordsize="302,2">
              <v:shape style="position:absolute;left:6706;top:7758;width:302;height:2" coordorigin="6706,7758" coordsize="302,0" path="m6706,7758l7007,7758e" filled="f" stroked="t" strokeweight=".478649pt" strokecolor="#383838">
                <v:path arrowok="t"/>
              </v:shape>
            </v:group>
            <v:group style="position:absolute;left:7366;top:7758;width:426;height:2" coordorigin="7366,7758" coordsize="426,2">
              <v:shape style="position:absolute;left:7366;top:7758;width:426;height:2" coordorigin="7366,7758" coordsize="426,0" path="m7366,7758l7792,7758e" filled="f" stroked="t" strokeweight=".478649pt" strokecolor="#444444">
                <v:path arrowok="t"/>
              </v:shape>
            </v:group>
            <v:group style="position:absolute;left:6950;top:7755;width:4672;height:2" coordorigin="6950,7755" coordsize="4672,2">
              <v:shape style="position:absolute;left:6950;top:7755;width:4672;height:2" coordorigin="6950,7755" coordsize="4672,0" path="m6950,7755l11622,7755e" filled="f" stroked="t" strokeweight=".717973pt" strokecolor="#646464">
                <v:path arrowok="t"/>
              </v:shape>
            </v:group>
            <v:group style="position:absolute;left:4935;top:7748;width:2;height:268" coordorigin="4935,7748" coordsize="2,268">
              <v:shape style="position:absolute;left:4935;top:7748;width:2;height:268" coordorigin="4935,7748" coordsize="0,268" path="m4935,8016l4935,7748e" filled="f" stroked="t" strokeweight=".478649pt" strokecolor="#3B3B3B">
                <v:path arrowok="t"/>
              </v:shape>
            </v:group>
            <v:group style="position:absolute;left:4930;top:7995;width:2862;height:2" coordorigin="4930,7995" coordsize="2862,2">
              <v:shape style="position:absolute;left:4930;top:7995;width:2862;height:2" coordorigin="4930,7995" coordsize="2862,0" path="m4930,7995l7792,7995e" filled="f" stroked="t" strokeweight=".478649pt" strokecolor="#575757">
                <v:path arrowok="t"/>
              </v:shape>
            </v:group>
            <v:group style="position:absolute;left:7735;top:7995;width:2728;height:2" coordorigin="7735,7995" coordsize="2728,2">
              <v:shape style="position:absolute;left:7735;top:7995;width:2728;height:2" coordorigin="7735,7995" coordsize="2728,0" path="m7735,7995l10463,7995e" filled="f" stroked="t" strokeweight=".957298pt" strokecolor="#6B6B6B">
                <v:path arrowok="t"/>
              </v:shape>
            </v:group>
            <v:group style="position:absolute;left:10387;top:7995;width:1235;height:2" coordorigin="10387,7995" coordsize="1235,2">
              <v:shape style="position:absolute;left:10387;top:7995;width:1235;height:2" coordorigin="10387,7995" coordsize="1235,0" path="m10387,7995l11622,7995e" filled="f" stroked="t" strokeweight=".478649pt" strokecolor="#575757">
                <v:path arrowok="t"/>
              </v:shape>
            </v:group>
            <v:group style="position:absolute;left:11612;top:7700;width:2;height:566" coordorigin="11612,7700" coordsize="2,566">
              <v:shape style="position:absolute;left:11612;top:7700;width:2;height:566" coordorigin="11612,7700" coordsize="0,566" path="m11612,8266l11612,7700e" filled="f" stroked="t" strokeweight=".957298pt" strokecolor="#676767">
                <v:path arrowok="t"/>
              </v:shape>
            </v:group>
            <v:group style="position:absolute;left:4949;top:7959;width:2;height:297" coordorigin="4949,7959" coordsize="2,297">
              <v:shape style="position:absolute;left:4949;top:7959;width:2;height:297" coordorigin="4949,7959" coordsize="0,297" path="m4949,8256l4949,7959e" filled="f" stroked="t" strokeweight=".957298pt" strokecolor="#575757">
                <v:path arrowok="t"/>
              </v:shape>
            </v:group>
            <v:group style="position:absolute;left:4930;top:8237;width:570;height:2" coordorigin="4930,8237" coordsize="570,2">
              <v:shape style="position:absolute;left:4930;top:8237;width:570;height:2" coordorigin="4930,8237" coordsize="570,0" path="m4930,8237l5500,8237e" filled="f" stroked="t" strokeweight=".717973pt" strokecolor="#4F4F4F">
                <v:path arrowok="t"/>
              </v:shape>
            </v:group>
            <v:group style="position:absolute;left:5303;top:8239;width:2489;height:2" coordorigin="5303,8239" coordsize="2489,2">
              <v:shape style="position:absolute;left:5303;top:8239;width:2489;height:2" coordorigin="5303,8239" coordsize="2489,0" path="m5303,8239l7792,8239e" filled="f" stroked="t" strokeweight=".957298pt" strokecolor="#6B6B6B">
                <v:path arrowok="t"/>
              </v:shape>
            </v:group>
            <v:group style="position:absolute;left:7735;top:8239;width:1685;height:2" coordorigin="7735,8239" coordsize="1685,2">
              <v:shape style="position:absolute;left:7735;top:8239;width:1685;height:2" coordorigin="7735,8239" coordsize="1685,0" path="m7735,8239l9420,8239e" filled="f" stroked="t" strokeweight=".478649pt" strokecolor="#545454">
                <v:path arrowok="t"/>
              </v:shape>
            </v:group>
            <v:group style="position:absolute;left:9362;top:8239;width:2259;height:2" coordorigin="9362,8239" coordsize="2259,2">
              <v:shape style="position:absolute;left:9362;top:8239;width:2259;height:2" coordorigin="9362,8239" coordsize="2259,0" path="m9362,8239l11622,8239e" filled="f" stroked="t" strokeweight=".957298pt" strokecolor="#6B6B6B">
                <v:path arrowok="t"/>
              </v:shape>
            </v:group>
            <v:group style="position:absolute;left:325;top:8479;width:3379;height:2" coordorigin="325,8479" coordsize="3379,2">
              <v:shape style="position:absolute;left:325;top:8479;width:3379;height:2" coordorigin="325,8479" coordsize="3379,0" path="m325,8479l3705,8479e" filled="f" stroked="t" strokeweight=".957298pt" strokecolor="#606060">
                <v:path arrowok="t"/>
              </v:shape>
            </v:group>
            <v:group style="position:absolute;left:3647;top:8482;width:2408;height:2" coordorigin="3647,8482" coordsize="2408,2">
              <v:shape style="position:absolute;left:3647;top:8482;width:2408;height:2" coordorigin="3647,8482" coordsize="2408,0" path="m3647,8482l6055,8482e" filled="f" stroked="t" strokeweight=".478649pt" strokecolor="#383838">
                <v:path arrowok="t"/>
              </v:shape>
            </v:group>
            <v:group style="position:absolute;left:4940;top:8199;width:2;height:288" coordorigin="4940,8199" coordsize="2,288">
              <v:shape style="position:absolute;left:4940;top:8199;width:2;height:288" coordorigin="4940,8199" coordsize="0,288" path="m4940,8486l4940,8199e" filled="f" stroked="t" strokeweight=".957298pt" strokecolor="#606060">
                <v:path arrowok="t"/>
              </v:shape>
            </v:group>
            <v:group style="position:absolute;left:5997;top:8482;width:3150;height:2" coordorigin="5997,8482" coordsize="3150,2">
              <v:shape style="position:absolute;left:5997;top:8482;width:3150;height:2" coordorigin="5997,8482" coordsize="3150,0" path="m5997,8482l9147,8482e" filled="f" stroked="t" strokeweight=".717973pt" strokecolor="#606060">
                <v:path arrowok="t"/>
              </v:shape>
            </v:group>
            <v:group style="position:absolute;left:9090;top:8482;width:1087;height:2" coordorigin="9090,8482" coordsize="1087,2">
              <v:shape style="position:absolute;left:9090;top:8482;width:1087;height:2" coordorigin="9090,8482" coordsize="1087,0" path="m9090,8482l10176,8482e" filled="f" stroked="t" strokeweight=".478649pt" strokecolor="#343434">
                <v:path arrowok="t"/>
              </v:shape>
            </v:group>
            <v:group style="position:absolute;left:10119;top:8479;width:1503;height:2" coordorigin="10119,8479" coordsize="1503,2">
              <v:shape style="position:absolute;left:10119;top:8479;width:1503;height:2" coordorigin="10119,8479" coordsize="1503,0" path="m10119,8479l11622,8479e" filled="f" stroked="t" strokeweight=".957298pt" strokecolor="#707070">
                <v:path arrowok="t"/>
              </v:shape>
            </v:group>
            <v:group style="position:absolute;left:2372;top:8453;width:2;height:5288" coordorigin="2372,8453" coordsize="2,5288">
              <v:shape style="position:absolute;left:2372;top:8453;width:2;height:5288" coordorigin="2372,8453" coordsize="0,5288" path="m2372,13741l2372,8453e" filled="f" stroked="t" strokeweight=".957298pt" strokecolor="#5B5B5B">
                <v:path arrowok="t"/>
              </v:shape>
            </v:group>
            <v:group style="position:absolute;left:321;top:9287;width:11296;height:2" coordorigin="321,9287" coordsize="11296,2">
              <v:shape style="position:absolute;left:321;top:9287;width:11296;height:2" coordorigin="321,9287" coordsize="11296,0" path="m321,9287l11617,9287e" filled="f" stroked="t" strokeweight=".957298pt" strokecolor="#606060">
                <v:path arrowok="t"/>
              </v:shape>
            </v:group>
            <v:group style="position:absolute;left:4901;top:9289;width:2106;height:2" coordorigin="4901,9289" coordsize="2106,2">
              <v:shape style="position:absolute;left:4901;top:9289;width:2106;height:2" coordorigin="4901,9289" coordsize="2106,0" path="m4901,9289l7007,9289e" filled="f" stroked="t" strokeweight=".478649pt" strokecolor="#545454">
                <v:path arrowok="t"/>
              </v:shape>
            </v:group>
            <v:group style="position:absolute;left:9362;top:9287;width:1101;height:2" coordorigin="9362,9287" coordsize="1101,2">
              <v:shape style="position:absolute;left:9362;top:9287;width:1101;height:2" coordorigin="9362,9287" coordsize="1101,0" path="m9362,9287l10463,9287e" filled="f" stroked="t" strokeweight=".478649pt" strokecolor="#383838">
                <v:path arrowok="t"/>
              </v:shape>
            </v:group>
            <v:group style="position:absolute;left:11614;top:647;width:2;height:15654" coordorigin="11614,647" coordsize="2,15654">
              <v:shape style="position:absolute;left:11614;top:647;width:2;height:15654" coordorigin="11614,647" coordsize="0,15654" path="m11614,16301l11614,647e" filled="f" stroked="t" strokeweight=".717973pt" strokecolor="#606060">
                <v:path arrowok="t"/>
              </v:shape>
            </v:group>
            <v:group style="position:absolute;left:11612;top:9234;width:2;height:925" coordorigin="11612,9234" coordsize="2,925">
              <v:shape style="position:absolute;left:11612;top:9234;width:2;height:925" coordorigin="11612,9234" coordsize="0,925" path="m11612,10160l11612,9234e" filled="f" stroked="t" strokeweight=".478649pt" strokecolor="#444444">
                <v:path arrowok="t"/>
              </v:shape>
            </v:group>
            <v:group style="position:absolute;left:325;top:10133;width:2073;height:2" coordorigin="325,10133" coordsize="2073,2">
              <v:shape style="position:absolute;left:325;top:10133;width:2073;height:2" coordorigin="325,10133" coordsize="2073,0" path="m325,10133l2398,10133e" filled="f" stroked="t" strokeweight=".478649pt" strokecolor="#484848">
                <v:path arrowok="t"/>
              </v:shape>
            </v:group>
            <v:group style="position:absolute;left:349;top:10136;width:6414;height:2" coordorigin="349,10136" coordsize="6414,2">
              <v:shape style="position:absolute;left:349;top:10136;width:6414;height:2" coordorigin="349,10136" coordsize="6414,0" path="m349,10136l6763,10136e" filled="f" stroked="t" strokeweight=".717973pt" strokecolor="#606060">
                <v:path arrowok="t"/>
              </v:shape>
            </v:group>
            <v:group style="position:absolute;left:6706;top:10136;width:718;height:2" coordorigin="6706,10136" coordsize="718,2">
              <v:shape style="position:absolute;left:6706;top:10136;width:718;height:2" coordorigin="6706,10136" coordsize="718,0" path="m6706,10136l7424,10136e" filled="f" stroked="t" strokeweight=".478649pt" strokecolor="#484848">
                <v:path arrowok="t"/>
              </v:shape>
            </v:group>
            <v:group style="position:absolute;left:7314;top:10133;width:2700;height:2" coordorigin="7314,10133" coordsize="2700,2">
              <v:shape style="position:absolute;left:7314;top:10133;width:2700;height:2" coordorigin="7314,10133" coordsize="2700,0" path="m7314,10133l10013,10133e" filled="f" stroked="t" strokeweight=".957298pt" strokecolor="#6B6B6B">
                <v:path arrowok="t"/>
              </v:shape>
            </v:group>
            <v:group style="position:absolute;left:9956;top:10131;width:507;height:2" coordorigin="9956,10131" coordsize="507,2">
              <v:shape style="position:absolute;left:9956;top:10131;width:507;height:2" coordorigin="9956,10131" coordsize="507,0" path="m9956,10131l10463,10131e" filled="f" stroked="t" strokeweight=".478649pt" strokecolor="#545454">
                <v:path arrowok="t"/>
              </v:shape>
            </v:group>
            <v:group style="position:absolute;left:10406;top:10131;width:1211;height:2" coordorigin="10406,10131" coordsize="1211,2">
              <v:shape style="position:absolute;left:10406;top:10131;width:1211;height:2" coordorigin="10406,10131" coordsize="1211,0" path="m10406,10131l11617,10131e" filled="f" stroked="t" strokeweight=".717973pt" strokecolor="#747474">
                <v:path arrowok="t"/>
              </v:shape>
            </v:group>
            <v:group style="position:absolute;left:321;top:10373;width:2077;height:2" coordorigin="321,10373" coordsize="2077,2">
              <v:shape style="position:absolute;left:321;top:10373;width:2077;height:2" coordorigin="321,10373" coordsize="2077,0" path="m321,10373l2398,10373e" filled="f" stroked="t" strokeweight=".478649pt" strokecolor="#4F4F4F">
                <v:path arrowok="t"/>
              </v:shape>
            </v:group>
            <v:group style="position:absolute;left:2321;top:10373;width:3733;height:2" coordorigin="2321,10373" coordsize="3733,2">
              <v:shape style="position:absolute;left:2321;top:10373;width:3733;height:2" coordorigin="2321,10373" coordsize="3733,0" path="m2321,10373l6055,10373e" filled="f" stroked="t" strokeweight=".957298pt" strokecolor="#6B6B6B">
                <v:path arrowok="t"/>
              </v:shape>
            </v:group>
            <v:group style="position:absolute;left:5997;top:10375;width:1010;height:2" coordorigin="5997,10375" coordsize="1010,2">
              <v:shape style="position:absolute;left:5997;top:10375;width:1010;height:2" coordorigin="5997,10375" coordsize="1010,0" path="m5997,10375l7007,10375e" filled="f" stroked="t" strokeweight=".478649pt" strokecolor="#545454">
                <v:path arrowok="t"/>
              </v:shape>
            </v:group>
            <v:group style="position:absolute;left:6950;top:10373;width:2197;height:2" coordorigin="6950,10373" coordsize="2197,2">
              <v:shape style="position:absolute;left:6950;top:10373;width:2197;height:2" coordorigin="6950,10373" coordsize="2197,0" path="m6950,10373l9147,10373e" filled="f" stroked="t" strokeweight=".957298pt" strokecolor="#707070">
                <v:path arrowok="t"/>
              </v:shape>
            </v:group>
            <v:group style="position:absolute;left:9090;top:10371;width:1374;height:2" coordorigin="9090,10371" coordsize="1374,2">
              <v:shape style="position:absolute;left:9090;top:10371;width:1374;height:2" coordorigin="9090,10371" coordsize="1374,0" path="m9090,10371l10463,10371e" filled="f" stroked="t" strokeweight=".478649pt" strokecolor="#444444">
                <v:path arrowok="t"/>
              </v:shape>
            </v:group>
            <v:group style="position:absolute;left:10406;top:10371;width:1221;height:2" coordorigin="10406,10371" coordsize="1221,2">
              <v:shape style="position:absolute;left:10406;top:10371;width:1221;height:2" coordorigin="10406,10371" coordsize="1221,0" path="m10406,10371l11626,10371e" filled="f" stroked="t" strokeweight=".717973pt" strokecolor="#6B6B6B">
                <v:path arrowok="t"/>
              </v:shape>
            </v:group>
            <v:group style="position:absolute;left:2915;top:10615;width:402;height:2" coordorigin="2915,10615" coordsize="402,2">
              <v:shape style="position:absolute;left:2915;top:10615;width:402;height:2" coordorigin="2915,10615" coordsize="402,0" path="m2915,10615l3317,10615e" filled="f" stroked="t" strokeweight=".478649pt" strokecolor="#383838">
                <v:path arrowok="t"/>
              </v:shape>
            </v:group>
            <v:group style="position:absolute;left:3260;top:10615;width:445;height:2" coordorigin="3260,10615" coordsize="445,2">
              <v:shape style="position:absolute;left:3260;top:10615;width:445;height:2" coordorigin="3260,10615" coordsize="445,0" path="m3260,10615l3705,10615e" filled="f" stroked="t" strokeweight=".478649pt" strokecolor="#4B4B4B">
                <v:path arrowok="t"/>
              </v:shape>
            </v:group>
            <v:group style="position:absolute;left:6706;top:10615;width:1087;height:2" coordorigin="6706,10615" coordsize="1087,2">
              <v:shape style="position:absolute;left:6706;top:10615;width:1087;height:2" coordorigin="6706,10615" coordsize="1087,0" path="m6706,10615l7792,10615e" filled="f" stroked="t" strokeweight=".478649pt" strokecolor="#4F4F4F">
                <v:path arrowok="t"/>
              </v:shape>
            </v:group>
            <v:group style="position:absolute;left:325;top:10615;width:10559;height:2" coordorigin="325,10615" coordsize="10559,2">
              <v:shape style="position:absolute;left:325;top:10615;width:10559;height:2" coordorigin="325,10615" coordsize="10559,0" path="m325,10615l10884,10615e" filled="f" stroked="t" strokeweight=".957298pt" strokecolor="#646464">
                <v:path arrowok="t"/>
              </v:shape>
            </v:group>
            <v:group style="position:absolute;left:10119;top:10613;width:1508;height:2" coordorigin="10119,10613" coordsize="1508,2">
              <v:shape style="position:absolute;left:10119;top:10613;width:1508;height:2" coordorigin="10119,10613" coordsize="1508,0" path="m10119,10613l11626,10613e" filled="f" stroked="t" strokeweight=".478649pt" strokecolor="#5B5B5B">
                <v:path arrowok="t"/>
              </v:shape>
            </v:group>
            <v:group style="position:absolute;left:325;top:11092;width:1398;height:2" coordorigin="325,11092" coordsize="1398,2">
              <v:shape style="position:absolute;left:325;top:11092;width:1398;height:2" coordorigin="325,11092" coordsize="1398,0" path="m325,11092l1723,11092e" filled="f" stroked="t" strokeweight=".717973pt" strokecolor="#484848">
                <v:path arrowok="t"/>
              </v:shape>
            </v:group>
            <v:group style="position:absolute;left:1666;top:11095;width:1651;height:2" coordorigin="1666,11095" coordsize="1651,2">
              <v:shape style="position:absolute;left:1666;top:11095;width:1651;height:2" coordorigin="1666,11095" coordsize="1651,0" path="m1666,11095l3317,11095e" filled="f" stroked="t" strokeweight=".478649pt" strokecolor="#343434">
                <v:path arrowok="t"/>
              </v:shape>
            </v:group>
            <v:group style="position:absolute;left:3260;top:11095;width:445;height:2" coordorigin="3260,11095" coordsize="445,2">
              <v:shape style="position:absolute;left:3260;top:11095;width:445;height:2" coordorigin="3260,11095" coordsize="445,0" path="m3260,11095l3705,11095e" filled="f" stroked="t" strokeweight=".478649pt" strokecolor="#484848">
                <v:path arrowok="t"/>
              </v:shape>
            </v:group>
            <v:group style="position:absolute;left:3647;top:11095;width:2408;height:2" coordorigin="3647,11095" coordsize="2408,2">
              <v:shape style="position:absolute;left:3647;top:11095;width:2408;height:2" coordorigin="3647,11095" coordsize="2408,0" path="m3647,11095l6055,11095e" filled="f" stroked="t" strokeweight=".957298pt" strokecolor="#6B6B6B">
                <v:path arrowok="t"/>
              </v:shape>
            </v:group>
            <v:group style="position:absolute;left:5997;top:11095;width:1426;height:2" coordorigin="5997,11095" coordsize="1426,2">
              <v:shape style="position:absolute;left:5997;top:11095;width:1426;height:2" coordorigin="5997,11095" coordsize="1426,0" path="m5997,11095l7424,11095e" filled="f" stroked="t" strokeweight=".478649pt" strokecolor="#4B4B4B">
                <v:path arrowok="t"/>
              </v:shape>
            </v:group>
            <v:group style="position:absolute;left:7314;top:11092;width:2106;height:2" coordorigin="7314,11092" coordsize="2106,2">
              <v:shape style="position:absolute;left:7314;top:11092;width:2106;height:2" coordorigin="7314,11092" coordsize="2106,0" path="m7314,11092l9420,11092e" filled="f" stroked="t" strokeweight=".957298pt" strokecolor="#707070">
                <v:path arrowok="t"/>
              </v:shape>
            </v:group>
            <v:group style="position:absolute;left:9362;top:11090;width:1101;height:2" coordorigin="9362,11090" coordsize="1101,2">
              <v:shape style="position:absolute;left:9362;top:11090;width:1101;height:2" coordorigin="9362,11090" coordsize="1101,0" path="m9362,11090l10463,11090e" filled="f" stroked="t" strokeweight=".478649pt" strokecolor="#3F3F3F">
                <v:path arrowok="t"/>
              </v:shape>
            </v:group>
            <v:group style="position:absolute;left:10406;top:11090;width:1221;height:2" coordorigin="10406,11090" coordsize="1221,2">
              <v:shape style="position:absolute;left:10406;top:11090;width:1221;height:2" coordorigin="10406,11090" coordsize="1221,0" path="m10406,11090l11626,11090e" filled="f" stroked="t" strokeweight=".717973pt" strokecolor="#747474">
                <v:path arrowok="t"/>
              </v:shape>
            </v:group>
            <v:group style="position:absolute;left:325;top:11337;width:3872;height:2" coordorigin="325,11337" coordsize="3872,2">
              <v:shape style="position:absolute;left:325;top:11337;width:3872;height:2" coordorigin="325,11337" coordsize="3872,0" path="m325,11337l4198,11337e" filled="f" stroked="t" strokeweight=".957298pt" strokecolor="#606060">
                <v:path arrowok="t"/>
              </v:shape>
            </v:group>
            <v:group style="position:absolute;left:4140;top:11339;width:818;height:2" coordorigin="4140,11339" coordsize="818,2">
              <v:shape style="position:absolute;left:4140;top:11339;width:818;height:2" coordorigin="4140,11339" coordsize="818,0" path="m4140,11339l4959,11339e" filled="f" stroked="t" strokeweight=".478649pt" strokecolor="#3F3F3F">
                <v:path arrowok="t"/>
              </v:shape>
            </v:group>
            <v:group style="position:absolute;left:4901;top:11334;width:1154;height:2" coordorigin="4901,11334" coordsize="1154,2">
              <v:shape style="position:absolute;left:4901;top:11334;width:1154;height:2" coordorigin="4901,11334" coordsize="1154,0" path="m4901,11334l6055,11334e" filled="f" stroked="t" strokeweight=".957298pt" strokecolor="#676767">
                <v:path arrowok="t"/>
              </v:shape>
            </v:group>
            <v:group style="position:absolute;left:5997;top:11334;width:1426;height:2" coordorigin="5997,11334" coordsize="1426,2">
              <v:shape style="position:absolute;left:5997;top:11334;width:1426;height:2" coordorigin="5997,11334" coordsize="1426,0" path="m5997,11334l7424,11334e" filled="f" stroked="t" strokeweight=".478649pt" strokecolor="#4B4B4B">
                <v:path arrowok="t"/>
              </v:shape>
            </v:group>
            <v:group style="position:absolute;left:7366;top:11334;width:996;height:2" coordorigin="7366,11334" coordsize="996,2">
              <v:shape style="position:absolute;left:7366;top:11334;width:996;height:2" coordorigin="7366,11334" coordsize="996,0" path="m7366,11334l8362,11334e" filled="f" stroked="t" strokeweight=".478649pt" strokecolor="#343434">
                <v:path arrowok="t"/>
              </v:shape>
            </v:group>
            <v:group style="position:absolute;left:8305;top:11334;width:1742;height:2" coordorigin="8305,11334" coordsize="1742,2">
              <v:shape style="position:absolute;left:8305;top:11334;width:1742;height:2" coordorigin="8305,11334" coordsize="1742,0" path="m8305,11334l10047,11334e" filled="f" stroked="t" strokeweight=".957298pt" strokecolor="#646464">
                <v:path arrowok="t"/>
              </v:shape>
            </v:group>
            <v:group style="position:absolute;left:9956;top:11334;width:220;height:2" coordorigin="9956,11334" coordsize="220,2">
              <v:shape style="position:absolute;left:9956;top:11334;width:220;height:2" coordorigin="9956,11334" coordsize="220,0" path="m9956,11334l10176,11334e" filled="f" stroked="t" strokeweight=".717973pt" strokecolor="#4F4F4F">
                <v:path arrowok="t"/>
              </v:shape>
            </v:group>
            <v:group style="position:absolute;left:10119;top:11329;width:345;height:2" coordorigin="10119,11329" coordsize="345,2">
              <v:shape style="position:absolute;left:10119;top:11329;width:345;height:2" coordorigin="10119,11329" coordsize="345,0" path="m10119,11329l10463,11329e" filled="f" stroked="t" strokeweight=".478649pt" strokecolor="#3F3F3F">
                <v:path arrowok="t"/>
              </v:shape>
            </v:group>
            <v:group style="position:absolute;left:10406;top:11332;width:1221;height:2" coordorigin="10406,11332" coordsize="1221,2">
              <v:shape style="position:absolute;left:10406;top:11332;width:1221;height:2" coordorigin="10406,11332" coordsize="1221,0" path="m10406,11332l11626,11332e" filled="f" stroked="t" strokeweight=".717973pt" strokecolor="#545454">
                <v:path arrowok="t"/>
              </v:shape>
            </v:group>
            <v:group style="position:absolute;left:325;top:11576;width:2944;height:2" coordorigin="325,11576" coordsize="2944,2">
              <v:shape style="position:absolute;left:325;top:11576;width:2944;height:2" coordorigin="325,11576" coordsize="2944,0" path="m325,11576l3269,11576e" filled="f" stroked="t" strokeweight=".957298pt" strokecolor="#606060">
                <v:path arrowok="t"/>
              </v:shape>
            </v:group>
            <v:group style="position:absolute;left:1072;top:11310;width:2;height:753" coordorigin="1072,11310" coordsize="2,753">
              <v:shape style="position:absolute;left:1072;top:11310;width:2;height:753" coordorigin="1072,11310" coordsize="0,753" path="m1072,12063l1072,11310e" filled="f" stroked="t" strokeweight=".478649pt" strokecolor="#6B6B6B">
                <v:path arrowok="t"/>
              </v:shape>
            </v:group>
            <v:group style="position:absolute;left:1704;top:11329;width:2;height:2407" coordorigin="1704,11329" coordsize="2,2407">
              <v:shape style="position:absolute;left:1704;top:11329;width:2;height:2407" coordorigin="1704,11329" coordsize="0,2407" path="m1704,13736l1704,11329e" filled="f" stroked="t" strokeweight=".957298pt" strokecolor="#545454">
                <v:path arrowok="t"/>
              </v:shape>
            </v:group>
            <v:group style="position:absolute;left:2321;top:11579;width:3733;height:2" coordorigin="2321,11579" coordsize="3733,2">
              <v:shape style="position:absolute;left:2321;top:11579;width:3733;height:2" coordorigin="2321,11579" coordsize="3733,0" path="m2321,11579l6055,11579e" filled="f" stroked="t" strokeweight=".478649pt" strokecolor="#545454">
                <v:path arrowok="t"/>
              </v:shape>
            </v:group>
            <v:group style="position:absolute;left:5208;top:11579;width:1852;height:2" coordorigin="5208,11579" coordsize="1852,2">
              <v:shape style="position:absolute;left:5208;top:11579;width:1852;height:2" coordorigin="5208,11579" coordsize="1852,0" path="m5208,11579l7060,11579e" filled="f" stroked="t" strokeweight=".957298pt" strokecolor="#676767">
                <v:path arrowok="t"/>
              </v:shape>
            </v:group>
            <v:group style="position:absolute;left:6950;top:11574;width:842;height:2" coordorigin="6950,11574" coordsize="842,2">
              <v:shape style="position:absolute;left:6950;top:11574;width:842;height:2" coordorigin="6950,11574" coordsize="842,0" path="m6950,11574l7792,11574e" filled="f" stroked="t" strokeweight=".478649pt" strokecolor="#383838">
                <v:path arrowok="t"/>
              </v:shape>
            </v:group>
            <v:group style="position:absolute;left:7400;top:11329;width:2;height:1314" coordorigin="7400,11329" coordsize="2,1314">
              <v:shape style="position:absolute;left:7400;top:11329;width:2;height:1314" coordorigin="7400,11329" coordsize="0,1314" path="m7400,12643l7400,11329e" filled="f" stroked="t" strokeweight=".957298pt" strokecolor="#6B6B6B">
                <v:path arrowok="t"/>
              </v:shape>
            </v:group>
            <v:group style="position:absolute;left:7735;top:11574;width:627;height:2" coordorigin="7735,11574" coordsize="627,2">
              <v:shape style="position:absolute;left:7735;top:11574;width:627;height:2" coordorigin="7735,11574" coordsize="627,0" path="m7735,11574l8362,11574e" filled="f" stroked="t" strokeweight=".478649pt" strokecolor="#4F4F4F">
                <v:path arrowok="t"/>
              </v:shape>
            </v:group>
            <v:group style="position:absolute;left:8290;top:11572;width:1886;height:2" coordorigin="8290,11572" coordsize="1886,2">
              <v:shape style="position:absolute;left:8290;top:11572;width:1886;height:2" coordorigin="8290,11572" coordsize="1886,0" path="m8290,11572l10176,11572e" filled="f" stroked="t" strokeweight=".957298pt" strokecolor="#646464">
                <v:path arrowok="t"/>
              </v:shape>
            </v:group>
            <v:group style="position:absolute;left:10119;top:11569;width:345;height:2" coordorigin="10119,11569" coordsize="345,2">
              <v:shape style="position:absolute;left:10119;top:11569;width:345;height:2" coordorigin="10119,11569" coordsize="345,0" path="m10119,11569l10463,11569e" filled="f" stroked="t" strokeweight=".478649pt" strokecolor="#3F3F3F">
                <v:path arrowok="t"/>
              </v:shape>
            </v:group>
            <v:group style="position:absolute;left:10406;top:11572;width:1221;height:2" coordorigin="10406,11572" coordsize="1221,2">
              <v:shape style="position:absolute;left:10406;top:11572;width:1221;height:2" coordorigin="10406,11572" coordsize="1221,0" path="m10406,11572l11626,11572e" filled="f" stroked="t" strokeweight=".478649pt" strokecolor="#545454">
                <v:path arrowok="t"/>
              </v:shape>
            </v:group>
            <v:group style="position:absolute;left:11619;top:4881;width:2;height:11421" coordorigin="11619,4881" coordsize="2,11421">
              <v:shape style="position:absolute;left:11619;top:4881;width:2;height:11421" coordorigin="11619,4881" coordsize="0,11421" path="m11619,16301l11619,4881e" filled="f" stroked="t" strokeweight=".478649pt" strokecolor="#646464">
                <v:path arrowok="t"/>
              </v:shape>
            </v:group>
            <v:group style="position:absolute;left:1072;top:12063;width:2;height:1285" coordorigin="1072,12063" coordsize="2,1285">
              <v:shape style="position:absolute;left:1072;top:12063;width:2;height:1285" coordorigin="1072,12063" coordsize="0,1285" path="m1072,13348l1072,12063e" filled="f" stroked="t" strokeweight=".478649pt" strokecolor="#000000">
                <v:path arrowok="t"/>
              </v:shape>
            </v:group>
            <v:group style="position:absolute;left:11617;top:12034;width:2;height:609" coordorigin="11617,12034" coordsize="2,609">
              <v:shape style="position:absolute;left:11617;top:12034;width:2;height:609" coordorigin="11617,12034" coordsize="0,609" path="m11617,12643l11617,12034e" filled="f" stroked="t" strokeweight=".478649pt" strokecolor="#484848">
                <v:path arrowok="t"/>
              </v:shape>
            </v:group>
            <v:group style="position:absolute;left:7405;top:12586;width:2;height:791" coordorigin="7405,12586" coordsize="2,791">
              <v:shape style="position:absolute;left:7405;top:12586;width:2;height:791" coordorigin="7405,12586" coordsize="0,791" path="m7405,13377l7405,12586e" filled="f" stroked="t" strokeweight=".478649pt" strokecolor="#4F4F4F">
                <v:path arrowok="t"/>
              </v:shape>
            </v:group>
            <v:group style="position:absolute;left:8333;top:13348;width:517;height:2" coordorigin="8333,13348" coordsize="517,2">
              <v:shape style="position:absolute;left:8333;top:13348;width:517;height:2" coordorigin="8333,13348" coordsize="517,0" path="m8333,13348l8850,13348e" filled="f" stroked="t" strokeweight=".478649pt" strokecolor="#A3A3A3">
                <v:path arrowok="t"/>
              </v:shape>
            </v:group>
            <v:group style="position:absolute;left:8850;top:13348;width:268;height:2" coordorigin="8850,13348" coordsize="268,2">
              <v:shape style="position:absolute;left:8850;top:13348;width:268;height:2" coordorigin="8850,13348" coordsize="268,0" path="m8850,13348l9118,13348e" filled="f" stroked="t" strokeweight=".478649pt" strokecolor="#182B77">
                <v:path arrowok="t"/>
              </v:shape>
            </v:group>
            <v:group style="position:absolute;left:9118;top:13348;width:273;height:2" coordorigin="9118,13348" coordsize="273,2">
              <v:shape style="position:absolute;left:9118;top:13348;width:273;height:2" coordorigin="9118,13348" coordsize="273,0" path="m9118,13348l9391,13348e" filled="f" stroked="t" strokeweight=".957298pt" strokecolor="#2F3BA3">
                <v:path arrowok="t"/>
              </v:shape>
            </v:group>
            <v:group style="position:absolute;left:9391;top:13348;width:2216;height:2" coordorigin="9391,13348" coordsize="2216,2">
              <v:shape style="position:absolute;left:9391;top:13348;width:2216;height:2" coordorigin="9391,13348" coordsize="2216,0" path="m9391,13348l11607,13348e" filled="f" stroked="t" strokeweight=".478649pt" strokecolor="#5B67A8">
                <v:path arrowok="t"/>
              </v:shape>
            </v:group>
            <v:group style="position:absolute;left:1072;top:13348;width:2;height:360" coordorigin="1072,13348" coordsize="2,360">
              <v:shape style="position:absolute;left:1072;top:13348;width:2;height:360" coordorigin="1072,13348" coordsize="0,360" path="m1072,13708l1072,13348e" filled="f" stroked="t" strokeweight=".478649pt" strokecolor="#747474">
                <v:path arrowok="t"/>
              </v:shape>
            </v:group>
            <v:group style="position:absolute;left:325;top:13672;width:2053;height:2" coordorigin="325,13672" coordsize="2053,2">
              <v:shape style="position:absolute;left:325;top:13672;width:2053;height:2" coordorigin="325,13672" coordsize="2053,0" path="m325,13672l2379,13672e" filled="f" stroked="t" strokeweight=".717973pt" strokecolor="#6B6B6B">
                <v:path arrowok="t"/>
              </v:shape>
            </v:group>
            <v:group style="position:absolute;left:7405;top:13319;width:2;height:1199" coordorigin="7405,13319" coordsize="2,1199">
              <v:shape style="position:absolute;left:7405;top:13319;width:2;height:1199" coordorigin="7405,13319" coordsize="0,1199" path="m7405,14518l7405,13319e" filled="f" stroked="t" strokeweight=".957298pt" strokecolor="#747474">
                <v:path arrowok="t"/>
              </v:shape>
            </v:group>
            <v:group style="position:absolute;left:335;top:13669;width:2;height:662" coordorigin="335,13669" coordsize="2,662">
              <v:shape style="position:absolute;left:335;top:13669;width:2;height:662" coordorigin="335,13669" coordsize="0,662" path="m335,14331l335,13669e" filled="f" stroked="t" strokeweight=".478649pt" strokecolor="#3B3B3B">
                <v:path arrowok="t"/>
              </v:shape>
            </v:group>
            <v:group style="position:absolute;left:1072;top:13698;width:2;height:1817" coordorigin="1072,13698" coordsize="2,1817">
              <v:shape style="position:absolute;left:1072;top:13698;width:2;height:1817" coordorigin="1072,13698" coordsize="0,1817" path="m1072,15515l1072,13698e" filled="f" stroked="t" strokeweight=".478649pt" strokecolor="#000000">
                <v:path arrowok="t"/>
              </v:shape>
            </v:group>
            <v:group style="position:absolute;left:1706;top:13669;width:2;height:1007" coordorigin="1706,13669" coordsize="2,1007">
              <v:shape style="position:absolute;left:1706;top:13669;width:2;height:1007" coordorigin="1706,13669" coordsize="0,1007" path="m1706,14676l1706,13669e" filled="f" stroked="t" strokeweight=".478649pt" strokecolor="#3F3F3F">
                <v:path arrowok="t"/>
              </v:shape>
            </v:group>
            <v:group style="position:absolute;left:2374;top:13664;width:2;height:1012" coordorigin="2374,13664" coordsize="2,1012">
              <v:shape style="position:absolute;left:2374;top:13664;width:2;height:1012" coordorigin="2374,13664" coordsize="0,1012" path="m2374,14676l2374,13664e" filled="f" stroked="t" strokeweight=".478649pt" strokecolor="#383838">
                <v:path arrowok="t"/>
              </v:shape>
            </v:group>
            <v:group style="position:absolute;left:11622;top:14038;width:2;height:292" coordorigin="11622,14038" coordsize="2,292">
              <v:shape style="position:absolute;left:11622;top:14038;width:2;height:292" coordorigin="11622,14038" coordsize="0,292" path="m11622,14331l11622,14038e" filled="f" stroked="t" strokeweight=".478649pt" strokecolor="#484848">
                <v:path arrowok="t"/>
              </v:shape>
            </v:group>
            <v:group style="position:absolute;left:335;top:14273;width:2;height:1088" coordorigin="335,14273" coordsize="2,1088">
              <v:shape style="position:absolute;left:335;top:14273;width:2;height:1088" coordorigin="335,14273" coordsize="0,1088" path="m335,15362l335,14273e" filled="f" stroked="t" strokeweight=".478649pt" strokecolor="#282828">
                <v:path arrowok="t"/>
              </v:shape>
            </v:group>
            <v:group style="position:absolute;left:7409;top:14460;width:2;height:901" coordorigin="7409,14460" coordsize="2,901">
              <v:shape style="position:absolute;left:7409;top:14460;width:2;height:901" coordorigin="7409,14460" coordsize="0,901" path="m7409,15362l7409,14460e" filled="f" stroked="t" strokeweight=".478649pt" strokecolor="#3F3F3F">
                <v:path arrowok="t"/>
              </v:shape>
            </v:group>
            <v:group style="position:absolute;left:11626;top:14369;width:2;height:1990" coordorigin="11626,14369" coordsize="2,1990">
              <v:shape style="position:absolute;left:11626;top:14369;width:2;height:1990" coordorigin="11626,14369" coordsize="0,1990" path="m11626,16359l11626,14369e" filled="f" stroked="t" strokeweight=".717973pt" strokecolor="#6B6B6B">
                <v:path arrowok="t"/>
              </v:shape>
            </v:group>
            <v:group style="position:absolute;left:337;top:15338;width:2;height:1026" coordorigin="337,15338" coordsize="2,1026">
              <v:shape style="position:absolute;left:337;top:15338;width:2;height:1026" coordorigin="337,15338" coordsize="0,1026" path="m337,16364l337,15338e" filled="f" stroked="t" strokeweight=".957298pt" strokecolor="#707070">
                <v:path arrowok="t"/>
              </v:shape>
            </v:group>
            <v:group style="position:absolute;left:1072;top:15515;width:2;height:839" coordorigin="1072,15515" coordsize="2,839">
              <v:shape style="position:absolute;left:1072;top:15515;width:2;height:839" coordorigin="1072,15515" coordsize="0,839" path="m1072,16354l1072,15515e" filled="f" stroked="t" strokeweight=".478649pt" strokecolor="#777777">
                <v:path arrowok="t"/>
              </v:shape>
            </v:group>
            <v:group style="position:absolute;left:1706;top:14595;width:2;height:1774" coordorigin="1706,14595" coordsize="2,1774">
              <v:shape style="position:absolute;left:1706;top:14595;width:2;height:1774" coordorigin="1706,14595" coordsize="0,1774" path="m1706,16369l1706,14595e" filled="f" stroked="t" strokeweight=".957298pt" strokecolor="#646464">
                <v:path arrowok="t"/>
              </v:shape>
            </v:group>
            <v:group style="position:absolute;left:2360;top:15333;width:2;height:182" coordorigin="2360,15333" coordsize="2,182">
              <v:shape style="position:absolute;left:2360;top:15333;width:2;height:182" coordorigin="2360,15333" coordsize="0,182" path="m2360,15515l2360,15333e" filled="f" stroked="t" strokeweight=".957298pt" strokecolor="#484F97">
                <v:path arrowok="t"/>
              </v:shape>
            </v:group>
            <v:group style="position:absolute;left:2376;top:15486;width:2;height:882" coordorigin="2376,15486" coordsize="2,882">
              <v:shape style="position:absolute;left:2376;top:15486;width:2;height:882" coordorigin="2376,15486" coordsize="0,882" path="m2376,16369l2376,15486e" filled="f" stroked="t" strokeweight=".957298pt" strokecolor="#676770">
                <v:path arrowok="t"/>
              </v:shape>
            </v:group>
            <v:group style="position:absolute;left:325;top:16359;width:11310;height:2" coordorigin="325,16359" coordsize="11310,2">
              <v:shape style="position:absolute;left:325;top:16359;width:11310;height:2" coordorigin="325,16359" coordsize="11310,0" path="m325,16359l11636,16359e" filled="f" stroked="t" strokeweight=".478649pt" strokecolor="#646464">
                <v:path arrowok="t"/>
              </v:shape>
            </v:group>
            <v:group style="position:absolute;left:3829;top:16359;width:1130;height:2" coordorigin="3829,16359" coordsize="1130,2">
              <v:shape style="position:absolute;left:3829;top:16359;width:1130;height:2" coordorigin="3829,16359" coordsize="1130,0" path="m3829,16359l4959,16359e" filled="f" stroked="t" strokeweight=".478649pt" strokecolor="#4B4B4B">
                <v:path arrowok="t"/>
              </v:shape>
            </v:group>
            <v:group style="position:absolute;left:6706;top:16354;width:1087;height:2" coordorigin="6706,16354" coordsize="1087,2">
              <v:shape style="position:absolute;left:6706;top:16354;width:1087;height:2" coordorigin="6706,16354" coordsize="1087,0" path="m6706,16354l7792,16354e" filled="f" stroked="t" strokeweight=".478649pt" strokecolor="#3F3F3F">
                <v:path arrowok="t"/>
              </v:shape>
            </v:group>
            <v:group style="position:absolute;left:7412;top:15304;width:2;height:1055" coordorigin="7412,15304" coordsize="2,1055">
              <v:shape style="position:absolute;left:7412;top:15304;width:2;height:1055" coordorigin="7412,15304" coordsize="0,1055" path="m7412,16359l7412,15304e" filled="f" stroked="t" strokeweight=".957298pt" strokecolor="#777777">
                <v:path arrowok="t"/>
              </v:shape>
            </v:group>
            <v:group style="position:absolute;left:9956;top:16349;width:220;height:2" coordorigin="9956,16349" coordsize="220,2">
              <v:shape style="position:absolute;left:9956;top:16349;width:220;height:2" coordorigin="9956,16349" coordsize="220,0" path="m9956,16349l10176,16349e" filled="f" stroked="t" strokeweight=".478649pt" strokecolor="#3B3B3B">
                <v:path arrowok="t"/>
              </v:shape>
            </v:group>
            <v:group style="position:absolute;left:1149;top:16354;width:10487;height:2" coordorigin="1149,16354" coordsize="10487,2">
              <v:shape style="position:absolute;left:1149;top:16354;width:10487;height:2" coordorigin="1149,16354" coordsize="10487,0" path="m1149,16354l11636,16354e" filled="f" stroked="t" strokeweight=".717973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B1B3B3"/>
          <w:w w:val="103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B1B3B3"/>
          <w:spacing w:val="-23"/>
          <w:w w:val="103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09090"/>
          <w:spacing w:val="11"/>
          <w:w w:val="76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63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2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14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-37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5"/>
          <w:w w:val="165"/>
          <w:i/>
          <w:position w:val="1"/>
        </w:rPr>
        <w:t>u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6"/>
          <w:position w:val="1"/>
        </w:rPr>
        <w:t>ey</w:t>
      </w:r>
      <w:r>
        <w:rPr>
          <w:rFonts w:ascii="Arial" w:hAnsi="Arial" w:cs="Arial" w:eastAsia="Arial"/>
          <w:sz w:val="17"/>
          <w:szCs w:val="17"/>
          <w:color w:val="4949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1"/>
        </w:rPr>
        <w:t>Amın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03" w:lineRule="exact"/>
        <w:ind w:right="-20"/>
        <w:jc w:val="left"/>
        <w:rPr>
          <w:rFonts w:ascii="Times New Roman" w:hAnsi="Times New Roman" w:cs="Times New Roman" w:eastAsia="Times New Roman"/>
          <w:sz w:val="99"/>
          <w:szCs w:val="9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9"/>
          <w:szCs w:val="99"/>
          <w:color w:val="343434"/>
          <w:spacing w:val="0"/>
          <w:w w:val="74"/>
          <w:i/>
          <w:position w:val="-1"/>
        </w:rPr>
        <w:t>;JJ-n</w:t>
      </w:r>
      <w:r>
        <w:rPr>
          <w:rFonts w:ascii="Times New Roman" w:hAnsi="Times New Roman" w:cs="Times New Roman" w:eastAsia="Times New Roman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80"/>
          <w:cols w:num="2" w:equalWidth="0">
            <w:col w:w="4304" w:space="483"/>
            <w:col w:w="67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9" w:lineRule="auto"/>
        <w:ind w:left="3740" w:right="4418" w:firstLine="-10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960003pt;margin-top:-15.912371pt;width:17.451001pt;height:52.5pt;mso-position-horizontal-relative:page;mso-position-vertical-relative:paragraph;z-index:-15243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82828"/>
                      <w:spacing w:val="0"/>
                      <w:w w:val="11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7" w:lineRule="exact"/>
        <w:ind w:left="750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95B"/>
          <w:spacing w:val="-9"/>
          <w:w w:val="105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76"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77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59595B"/>
          <w:spacing w:val="-5"/>
          <w:w w:val="105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64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519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880001pt;margin-top:7.454728pt;width:40.429827pt;height:8.5pt;mso-position-horizontal-relative:page;mso-position-vertical-relative:paragraph;z-index:-1524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F3F3F"/>
                      <w:spacing w:val="0"/>
                      <w:w w:val="78"/>
                    </w:rPr>
                    <w:t>B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F3F3F"/>
                      <w:spacing w:val="3"/>
                      <w:w w:val="78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0"/>
                      <w:w w:val="78"/>
                    </w:rPr>
                    <w:t>LE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0"/>
                      <w:w w:val="78"/>
                    </w:rPr>
                    <w:t>D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25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F3F3F"/>
                      <w:spacing w:val="-5"/>
                      <w:w w:val="68"/>
                    </w:rPr>
                    <w:t>Y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0"/>
                      <w:w w:val="77"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-1"/>
                      <w:w w:val="77"/>
                    </w:rPr>
                    <w:t>S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A1A1A"/>
                      <w:spacing w:val="0"/>
                      <w:w w:val="118"/>
                    </w:rPr>
                    <w:t>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72"/>
          <w:position w:val="5"/>
        </w:rPr>
        <w:t>BÜY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72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11"/>
          <w:w w:val="72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72"/>
          <w:position w:val="5"/>
        </w:rPr>
        <w:t>Kf.EHIR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58" w:lineRule="auto"/>
        <w:ind w:left="145" w:right="3635" w:firstLine="-29"/>
        <w:jc w:val="left"/>
        <w:tabs>
          <w:tab w:pos="1500" w:val="left"/>
          <w:tab w:pos="2880" w:val="left"/>
          <w:tab w:pos="4240" w:val="left"/>
          <w:tab w:pos="52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6:03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1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2740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VERGi"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Mahallesi_§irin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Deresi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SELÇ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71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Şirince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LÇUKJiZMiR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tabs>
          <w:tab w:pos="1700" w:val="left"/>
          <w:tab w:pos="36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6"/>
          <w:w w:val="49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1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6"/>
          <w:position w:val="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3" w:lineRule="exact"/>
        <w:ind w:left="145" w:right="-20"/>
        <w:jc w:val="left"/>
        <w:tabs>
          <w:tab w:pos="33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8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4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left="33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1"/>
        </w:rPr>
        <w:t>Betonan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9"/>
          <w:position w:val="-1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13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1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20" w:right="16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tabs>
          <w:tab w:pos="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447" w:lineRule="exact"/>
        <w:ind w:right="-104"/>
        <w:jc w:val="left"/>
        <w:tabs>
          <w:tab w:pos="580" w:val="left"/>
          <w:tab w:pos="11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1A1A1A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A0A1A1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519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282828"/>
          <w:spacing w:val="0"/>
          <w:w w:val="52"/>
        </w:rPr>
        <w:t>ı</w:t>
      </w:r>
      <w:r>
        <w:rPr>
          <w:rFonts w:ascii="Arial" w:hAnsi="Arial" w:cs="Arial" w:eastAsia="Arial"/>
          <w:sz w:val="51"/>
          <w:szCs w:val="51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51"/>
          <w:szCs w:val="51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1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5"/>
        </w:rPr>
        <w:t>16:12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60"/>
          <w:cols w:num="3" w:equalWidth="0">
            <w:col w:w="3830" w:space="366"/>
            <w:col w:w="1170" w:space="414"/>
            <w:col w:w="5760"/>
          </w:cols>
        </w:sectPr>
      </w:pPr>
      <w:rPr/>
    </w:p>
    <w:p>
      <w:pPr>
        <w:spacing w:before="0" w:after="0" w:line="208" w:lineRule="exact"/>
        <w:ind w:left="145" w:right="-20"/>
        <w:jc w:val="left"/>
        <w:tabs>
          <w:tab w:pos="20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fsalıibi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0"/>
        </w:rPr>
        <w:t>jKiı·acı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0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\Amiri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AVCI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06" w:right="2564" w:firstLine="1963"/>
        <w:jc w:val="left"/>
        <w:tabs>
          <w:tab w:pos="2060" w:val="left"/>
          <w:tab w:pos="45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\Araç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16:04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16:08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\Araç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45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4450" w:right="2696" w:firstLine="-24"/>
        <w:jc w:val="left"/>
        <w:tabs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1"/>
          <w:u w:val="single" w:color="2F2F2F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71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Aci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u w:val="single" w:color="2F2F2F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F2F2F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3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09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2094" w:right="2769" w:firstLine="-1958"/>
        <w:jc w:val="left"/>
        <w:tabs>
          <w:tab w:pos="44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7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7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7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0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F3F3F"/>
          <w:spacing w:val="-8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0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kenanndaki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biriktirilmi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1"/>
        </w:rPr>
        <w:t>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3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söndürülerek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"/>
          <w:w w:val="7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öndiirme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126" w:right="-20"/>
        <w:jc w:val="left"/>
        <w:tabs>
          <w:tab w:pos="4400" w:val="left"/>
          <w:tab w:pos="634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  <w:position w:val="-2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63"/>
          <w:position w:val="-1"/>
        </w:rPr>
        <w:t>_IKtm_ii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color w:val="3F3F3F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6"/>
          <w:position w:val="-1"/>
        </w:rPr>
        <w:t>ıçg,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jK.K.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4532" w:right="-20"/>
        <w:jc w:val="left"/>
        <w:tabs>
          <w:tab w:pos="6340" w:val="left"/>
          <w:tab w:pos="79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Courier New" w:hAnsi="Courier New" w:cs="Courier New" w:eastAsia="Courier New"/>
          <w:sz w:val="26"/>
          <w:szCs w:val="26"/>
          <w:color w:val="3F3F3F"/>
          <w:spacing w:val="0"/>
          <w:w w:val="100"/>
          <w:position w:val="5"/>
        </w:rPr>
        <w:t>o,</w:t>
      </w:r>
      <w:r>
        <w:rPr>
          <w:rFonts w:ascii="Courier New" w:hAnsi="Courier New" w:cs="Courier New" w:eastAsia="Courier New"/>
          <w:sz w:val="26"/>
          <w:szCs w:val="26"/>
          <w:color w:val="3F3F3F"/>
          <w:spacing w:val="0"/>
          <w:w w:val="100"/>
          <w:position w:val="5"/>
        </w:rPr>
        <w:tab/>
      </w:r>
      <w:r>
        <w:rPr>
          <w:rFonts w:ascii="Courier New" w:hAnsi="Courier New" w:cs="Courier New" w:eastAsia="Courier New"/>
          <w:sz w:val="26"/>
          <w:szCs w:val="26"/>
          <w:color w:val="3F3F3F"/>
          <w:spacing w:val="0"/>
          <w:w w:val="100"/>
          <w:position w:val="5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62"/>
          <w:i/>
          <w:position w:val="-3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100"/>
          <w:position w:val="-4"/>
        </w:rPr>
        <w:t>J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0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F3F3F"/>
          <w:w w:val="66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F3F3F"/>
          <w:spacing w:val="3"/>
          <w:w w:val="6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biriktirilmi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trahmini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0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F3F3F"/>
          <w:w w:val="5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7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3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kişilercc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7" w:lineRule="auto"/>
        <w:ind w:left="2074" w:right="58" w:firstLine="6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3"/>
        </w:rPr>
        <w:t>akıla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6" w:right="-20"/>
        <w:jc w:val="left"/>
        <w:tabs>
          <w:tab w:pos="206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760pt;margin-top:12.461585pt;width:5.86224pt;height:24pt;mso-position-horizontal-relative:page;mso-position-vertical-relative:paragraph;z-index:-1524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9595B"/>
                      <w:spacing w:val="0"/>
                      <w:w w:val="68"/>
                    </w:rPr>
                    <w:t>"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8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rcc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6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0A1A1"/>
          <w:spacing w:val="-2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5" w:right="-20"/>
        <w:jc w:val="left"/>
        <w:tabs>
          <w:tab w:pos="206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ITaJilı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2" w:right="-20"/>
        <w:jc w:val="left"/>
        <w:tabs>
          <w:tab w:pos="110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28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968" w:right="55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22" w:lineRule="atLeast"/>
        <w:ind w:left="3332" w:right="-20"/>
        <w:jc w:val="left"/>
        <w:tabs>
          <w:tab w:pos="84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8"/>
        </w:rPr>
        <w:t>lttai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60"/>
        </w:sectPr>
      </w:pPr>
      <w:rPr/>
    </w:p>
    <w:p>
      <w:pPr>
        <w:spacing w:before="0" w:after="0" w:line="428" w:lineRule="atLeast"/>
        <w:ind w:left="2314" w:right="-76"/>
        <w:jc w:val="left"/>
        <w:tabs>
          <w:tab w:pos="29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3.040009pt;margin-top:-29.806326pt;width:26.133841pt;height:72pt;mso-position-horizontal-relative:page;mso-position-vertical-relative:paragraph;z-index:-1524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D5472"/>
                      <w:spacing w:val="0"/>
                      <w:w w:val="109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2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878787"/>
          <w:spacing w:val="10"/>
          <w:w w:val="121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21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707272"/>
          <w:spacing w:val="-59"/>
          <w:w w:val="12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100"/>
          <w:position w:val="2"/>
        </w:rPr>
        <w:t>YilDIRIM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7" w:after="0" w:line="267" w:lineRule="exact"/>
        <w:ind w:left="16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707272"/>
          <w:spacing w:val="0"/>
          <w:w w:val="108"/>
          <w:position w:val="-1"/>
        </w:rPr>
        <w:t>'ıüne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50" w:lineRule="atLeas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9595B"/>
          <w:spacing w:val="0"/>
          <w:w w:val="46"/>
          <w:i/>
        </w:rPr>
        <w:t>11</w:t>
      </w:r>
      <w:r>
        <w:rPr>
          <w:rFonts w:ascii="Arial" w:hAnsi="Arial" w:cs="Arial" w:eastAsia="Arial"/>
          <w:sz w:val="27"/>
          <w:szCs w:val="27"/>
          <w:color w:val="59595B"/>
          <w:spacing w:val="16"/>
          <w:w w:val="46"/>
          <w:i/>
        </w:rPr>
        <w:t> </w:t>
      </w:r>
      <w:r>
        <w:rPr>
          <w:rFonts w:ascii="Arial" w:hAnsi="Arial" w:cs="Arial" w:eastAsia="Arial"/>
          <w:sz w:val="27"/>
          <w:szCs w:val="27"/>
          <w:color w:val="59595B"/>
          <w:spacing w:val="0"/>
          <w:w w:val="46"/>
          <w:i/>
        </w:rPr>
        <w:t>DI</w:t>
      </w:r>
      <w:r>
        <w:rPr>
          <w:rFonts w:ascii="Arial" w:hAnsi="Arial" w:cs="Arial" w:eastAsia="Arial"/>
          <w:sz w:val="27"/>
          <w:szCs w:val="27"/>
          <w:color w:val="59595B"/>
          <w:spacing w:val="0"/>
          <w:w w:val="46"/>
          <w:i/>
        </w:rPr>
        <w:t>   </w:t>
      </w:r>
      <w:r>
        <w:rPr>
          <w:rFonts w:ascii="Arial" w:hAnsi="Arial" w:cs="Arial" w:eastAsia="Arial"/>
          <w:sz w:val="27"/>
          <w:szCs w:val="27"/>
          <w:color w:val="59595B"/>
          <w:spacing w:val="8"/>
          <w:w w:val="46"/>
          <w:i/>
        </w:rPr>
        <w:t> </w:t>
      </w:r>
      <w:r>
        <w:rPr>
          <w:rFonts w:ascii="Arial" w:hAnsi="Arial" w:cs="Arial" w:eastAsia="Arial"/>
          <w:sz w:val="31"/>
          <w:szCs w:val="31"/>
          <w:color w:val="59595B"/>
          <w:spacing w:val="0"/>
          <w:w w:val="112"/>
          <w:i/>
        </w:rPr>
        <w:t>M</w:t>
      </w:r>
      <w:r>
        <w:rPr>
          <w:rFonts w:ascii="Arial" w:hAnsi="Arial" w:cs="Arial" w:eastAsia="Arial"/>
          <w:sz w:val="28"/>
          <w:szCs w:val="28"/>
          <w:color w:val="59595B"/>
          <w:spacing w:val="0"/>
          <w:w w:val="54"/>
          <w:i/>
        </w:rPr>
        <w:t>2D17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60"/>
          <w:cols w:num="2" w:equalWidth="0">
            <w:col w:w="3876" w:space="4948"/>
            <w:col w:w="2716"/>
          </w:cols>
        </w:sectPr>
      </w:pPr>
      <w:rPr/>
    </w:p>
    <w:p>
      <w:pPr>
        <w:spacing w:before="0" w:after="0" w:line="63" w:lineRule="atLeast"/>
        <w:ind w:right="864"/>
        <w:jc w:val="right"/>
        <w:tabs>
          <w:tab w:pos="580" w:val="left"/>
          <w:tab w:pos="1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133484pt;margin-top:27.162979pt;width:22.79050pt;height:38.082058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74"/>
                      <w:position w:val="-1"/>
                    </w:rPr>
                    <w:t>&lt;·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52" w:lineRule="exact"/>
                    <w:ind w:left="26" w:right="-44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3F3F3F"/>
                      <w:spacing w:val="0"/>
                      <w:w w:val="78"/>
                    </w:rPr>
                    <w:t>ü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F3F3F"/>
                      <w:spacing w:val="0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F3F3F"/>
                      <w:spacing w:val="3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9595B"/>
                      <w:spacing w:val="-32"/>
                      <w:w w:val="50"/>
                    </w:rPr>
                    <w:t>Y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A0A1A1"/>
                      <w:spacing w:val="0"/>
                      <w:w w:val="66"/>
                    </w:rPr>
                    <w:t>;,.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16.640015pt;margin-top:26.329714pt;width:32.64pt;height:.1pt;mso-position-horizontal-relative:page;mso-position-vertical-relative:paragraph;z-index:-15256" coordorigin="8333,527" coordsize="653,2">
            <v:shape style="position:absolute;left:8333;top:527;width:653;height:2" coordorigin="8333,527" coordsize="653,0" path="m8333,527l8986,527e" filled="f" stroked="t" strokeweight="1.44pt" strokecolor="#3844AC">
              <v:path arrowok="t"/>
            </v:shape>
          </v:group>
          <w10:wrap type="none"/>
        </w:pict>
      </w:r>
      <w:r>
        <w:rPr/>
        <w:pict>
          <v:group style="position:absolute;margin-left:524.11261pt;margin-top:8.333756pt;width:.1pt;height:12.278321pt;mso-position-horizontal-relative:page;mso-position-vertical-relative:paragraph;z-index:-15253" coordorigin="10482,167" coordsize="2,246">
            <v:shape style="position:absolute;left:10482;top:167;width:2;height:246" coordorigin="10482,167" coordsize="0,246" path="m10482,167l10482,412,10482,167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4pt;margin-top:19.645651pt;width:5.33372pt;height:9.310547pt;mso-position-horizontal-relative:page;mso-position-vertical-relative:paragraph;z-index:-15252" coordorigin="9880,393" coordsize="107,186">
            <v:shape style="position:absolute;left:9880;top:393;width:107;height:186" coordorigin="9880,393" coordsize="107,186" path="m9880,393l9987,393,9987,579,9880,579,9880,393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2.080017pt;margin-top:24.814207pt;width:74.191941pt;height:88.429874pt;mso-position-horizontal-relative:page;mso-position-vertical-relative:paragraph;z-index:-15251" coordorigin="9642,496" coordsize="1484,1769">
            <v:group style="position:absolute;left:10405;top:496;width:204;height:140" coordorigin="10405,496" coordsize="204,140">
              <v:shape style="position:absolute;left:10405;top:496;width:204;height:140" coordorigin="10405,496" coordsize="204,140" path="m10405,496l10609,496,10609,636,10405,636,10405,496xe" filled="t" fillcolor="#EBEBEB" stroked="f">
                <v:path arrowok="t"/>
                <v:fill/>
              </v:shape>
            </v:group>
            <v:group style="position:absolute;left:10718;top:660;width:74;height:355" coordorigin="10718,660" coordsize="74,355">
              <v:shape style="position:absolute;left:10718;top:660;width:74;height:355" coordorigin="10718,660" coordsize="74,355" path="m10718,660l10793,660,10793,1014,10718,1014,10718,660xe" filled="t" fillcolor="#EBEBEB" stroked="f">
                <v:path arrowok="t"/>
                <v:fill/>
              </v:shape>
            </v:group>
            <v:group style="position:absolute;left:10320;top:636;width:398;height:668" coordorigin="10320,636" coordsize="398,668">
              <v:shape style="position:absolute;left:10320;top:636;width:398;height:668" coordorigin="10320,636" coordsize="398,668" path="m10320,636l10718,636,10718,1305,10320,1305,10320,636e" filled="t" fillcolor="#EBEBEB" stroked="f">
                <v:path arrowok="t"/>
                <v:fill/>
              </v:shape>
            </v:group>
            <v:group style="position:absolute;left:10592;top:947;width:150;height:283" coordorigin="10592,947" coordsize="150,283">
              <v:shape style="position:absolute;left:10592;top:947;width:150;height:283" coordorigin="10592,947" coordsize="150,283" path="m10592,947l10742,947,10742,1229,10592,1229,10592,947e" filled="t" fillcolor="#EBEBEB" stroked="f">
                <v:path arrowok="t"/>
                <v:fill/>
              </v:shape>
            </v:group>
            <v:group style="position:absolute;left:10272;top:1238;width:2;height:282" coordorigin="10272,1238" coordsize="2,282">
              <v:shape style="position:absolute;left:10272;top:1238;width:2;height:282" coordorigin="10272,1238" coordsize="0,282" path="m10272,1520l10272,1238e" filled="f" stroked="t" strokeweight="2.4425pt" strokecolor="#EBEBEB">
                <v:path arrowok="t"/>
              </v:shape>
            </v:group>
            <v:group style="position:absolute;left:10848;top:1238;width:2;height:150" coordorigin="10848,1238" coordsize="2,150">
              <v:shape style="position:absolute;left:10848;top:1238;width:2;height:150" coordorigin="10848,1238" coordsize="0,150" path="m10848,1388l10848,1238e" filled="f" stroked="t" strokeweight="3.863045pt" strokecolor="#EBEBEB">
                <v:path arrowok="t"/>
              </v:shape>
            </v:group>
            <v:group style="position:absolute;left:10347;top:1279;width:2;height:269" coordorigin="10347,1279" coordsize="2,269">
              <v:shape style="position:absolute;left:10347;top:1279;width:2;height:269" coordorigin="10347,1279" coordsize="0,269" path="m10347,1548l10347,1279e" filled="f" stroked="t" strokeweight="4.225pt" strokecolor="#EBEBEB">
                <v:path arrowok="t"/>
              </v:shape>
            </v:group>
            <v:group style="position:absolute;left:10361;top:1459;width:94;height:135" coordorigin="10361,1459" coordsize="94,135">
              <v:shape style="position:absolute;left:10361;top:1459;width:94;height:135" coordorigin="10361,1459" coordsize="94,135" path="m10361,1459l10455,1459,10455,1594,10361,1594,10361,1459e" filled="t" fillcolor="#EBEBEB" stroked="f">
                <v:path arrowok="t"/>
                <v:fill/>
              </v:shape>
            </v:group>
            <v:group style="position:absolute;left:10500;top:1459;width:2;height:135" coordorigin="10500,1459" coordsize="2,135">
              <v:shape style="position:absolute;left:10500;top:1459;width:2;height:135" coordorigin="10500,1459" coordsize="0,135" path="m10500,1594l10500,1459e" filled="f" stroked="t" strokeweight="3.97345pt" strokecolor="#EBEBEB">
                <v:path arrowok="t"/>
              </v:shape>
            </v:group>
            <v:group style="position:absolute;left:10543;top:1459;width:78;height:135" coordorigin="10543,1459" coordsize="78,135">
              <v:shape style="position:absolute;left:10543;top:1459;width:78;height:135" coordorigin="10543,1459" coordsize="78,135" path="m10543,1459l10620,1459,10620,1594,10543,1594,10543,1459xe" filled="t" fillcolor="#EBEBEB" stroked="f">
                <v:path arrowok="t"/>
                <v:fill/>
              </v:shape>
            </v:group>
            <v:group style="position:absolute;left:10940;top:1458;width:2;height:138" coordorigin="10940,1458" coordsize="2,138">
              <v:shape style="position:absolute;left:10940;top:1458;width:2;height:138" coordorigin="10940,1458" coordsize="0,138" path="m10940,1596l10940,1458e" filled="f" stroked="t" strokeweight="3.975297pt" strokecolor="#EBEBEB">
                <v:path arrowok="t"/>
              </v:shape>
            </v:group>
            <v:group style="position:absolute;left:10064;top:657;width:98;height:648" coordorigin="10064,657" coordsize="98,648">
              <v:shape style="position:absolute;left:10064;top:657;width:98;height:648" coordorigin="10064,657" coordsize="98,648" path="m10064,657l10161,657,10161,1305,10064,1305,10064,657e" filled="t" fillcolor="#EBEBEB" stroked="f">
                <v:path arrowok="t"/>
                <v:fill/>
              </v:shape>
            </v:group>
            <v:group style="position:absolute;left:10113;top:1041;width:2;height:161" coordorigin="10113,1041" coordsize="2,161">
              <v:shape style="position:absolute;left:10113;top:1041;width:2;height:161" coordorigin="10113,1041" coordsize="0,161" path="m10113,1202l10113,1041e" filled="f" stroked="t" strokeweight="4.169969pt" strokecolor="#EBEBEB">
                <v:path arrowok="t"/>
              </v:shape>
            </v:group>
            <v:group style="position:absolute;left:10204;top:1123;width:30;height:55" coordorigin="10204,1123" coordsize="30,55">
              <v:shape style="position:absolute;left:10204;top:1123;width:30;height:55" coordorigin="10204,1123" coordsize="30,55" path="m10204,1151l10234,1151e" filled="f" stroked="t" strokeweight="2.828516pt" strokecolor="#EBEBEB">
                <v:path arrowok="t"/>
              </v:shape>
            </v:group>
            <v:group style="position:absolute;left:10024;top:1238;width:2;height:150" coordorigin="10024,1238" coordsize="2,150">
              <v:shape style="position:absolute;left:10024;top:1238;width:2;height:150" coordorigin="10024,1238" coordsize="0,150" path="m10024,1238l10024,1388,10024,1238xe" filled="t" fillcolor="#EBEBEB" stroked="f">
                <v:path arrowok="t"/>
                <v:fill/>
              </v:shape>
            </v:group>
            <v:group style="position:absolute;left:9836;top:915;width:2;height:471" coordorigin="9836,915" coordsize="2,471">
              <v:shape style="position:absolute;left:9836;top:915;width:2;height:471" coordorigin="9836,915" coordsize="0,471" path="m9836,1386l9836,915e" filled="f" stroked="t" strokeweight="4.1293pt" strokecolor="#EBEBEB">
                <v:path arrowok="t"/>
              </v:shape>
            </v:group>
            <v:group style="position:absolute;left:9729;top:1386;width:2;height:485" coordorigin="9729,1386" coordsize="2,485">
              <v:shape style="position:absolute;left:9729;top:1386;width:2;height:485" coordorigin="9729,1386" coordsize="0,485" path="m9729,1871l9729,1386e" filled="f" stroked="t" strokeweight="3.9961pt" strokecolor="#EBEBEB">
                <v:path arrowok="t"/>
              </v:shape>
            </v:group>
            <v:group style="position:absolute;left:9737;top:1386;width:527;height:485" coordorigin="9737,1386" coordsize="527,485">
              <v:shape style="position:absolute;left:9737;top:1386;width:527;height:485" coordorigin="9737,1386" coordsize="527,485" path="m9737,1386l10264,1386,10264,1871,9737,1871,9737,1386e" filled="t" fillcolor="#EBEBEB" stroked="f">
                <v:path arrowok="t"/>
                <v:fill/>
              </v:shape>
            </v:group>
            <v:group style="position:absolute;left:10620;top:1386;width:289;height:485" coordorigin="10620,1386" coordsize="289,485">
              <v:shape style="position:absolute;left:10620;top:1386;width:289;height:485" coordorigin="10620,1386" coordsize="289,485" path="m10620,1386l10910,1386,10910,1871,10620,1871,10620,1386e" filled="t" fillcolor="#EBEBEB" stroked="f">
                <v:path arrowok="t"/>
                <v:fill/>
              </v:shape>
            </v:group>
            <v:group style="position:absolute;left:9675;top:1751;width:2;height:164" coordorigin="9675,1751" coordsize="2,164">
              <v:shape style="position:absolute;left:9675;top:1751;width:2;height:164" coordorigin="9675,1751" coordsize="0,164" path="m9675,1914l9675,1751e" filled="f" stroked="t" strokeweight="3.292pt" strokecolor="#EBEBEB">
                <v:path arrowok="t"/>
              </v:shape>
            </v:group>
            <v:group style="position:absolute;left:9824;top:1751;width:109;height:164" coordorigin="9824,1751" coordsize="109,164">
              <v:shape style="position:absolute;left:9824;top:1751;width:109;height:164" coordorigin="9824,1751" coordsize="109,164" path="m9824,1751l9933,1751,9933,1914,9824,1914,9824,1751e" filled="t" fillcolor="#EBEBEB" stroked="f">
                <v:path arrowok="t"/>
                <v:fill/>
              </v:shape>
            </v:group>
            <v:group style="position:absolute;left:10206;top:1850;width:2;height:212" coordorigin="10206,1850" coordsize="2,212">
              <v:shape style="position:absolute;left:10206;top:1850;width:2;height:212" coordorigin="10206,1850" coordsize="0,212" path="m10206,2062l10206,1850e" filled="f" stroked="t" strokeweight="4.527825pt" strokecolor="#EBEBEB">
                <v:path arrowok="t"/>
              </v:shape>
            </v:group>
            <v:group style="position:absolute;left:10772;top:1843;width:167;height:218" coordorigin="10772,1843" coordsize="167,218">
              <v:shape style="position:absolute;left:10772;top:1843;width:167;height:218" coordorigin="10772,1843" coordsize="167,218" path="m10772,1843l10939,1843,10939,2062,10772,2062,10772,1843e" filled="t" fillcolor="#EBEBEB" stroked="f">
                <v:path arrowok="t"/>
                <v:fill/>
              </v:shape>
            </v:group>
            <v:group style="position:absolute;left:9911;top:2015;width:92;height:164" coordorigin="9911,2015" coordsize="92,164">
              <v:shape style="position:absolute;left:9911;top:2015;width:92;height:164" coordorigin="9911,2015" coordsize="92,164" path="m9911,2015l10003,2015,10003,2178,9911,2178,9911,2015e" filled="t" fillcolor="#EBEBEB" stroked="f">
                <v:path arrowok="t"/>
                <v:fill/>
              </v:shape>
            </v:group>
            <v:group style="position:absolute;left:10223;top:2015;width:2;height:126" coordorigin="10223,2015" coordsize="2,126">
              <v:shape style="position:absolute;left:10223;top:2015;width:2;height:126" coordorigin="10223,2015" coordsize="0,126" path="m10223,2140l10223,2015e" filled="f" stroked="t" strokeweight="3.2968pt" strokecolor="#EBEBEB">
                <v:path arrowok="t"/>
              </v:shape>
            </v:group>
            <v:group style="position:absolute;left:10819;top:2015;width:307;height:164" coordorigin="10819,2015" coordsize="307,164">
              <v:shape style="position:absolute;left:10819;top:2015;width:307;height:164" coordorigin="10819,2015" coordsize="307,164" path="m10819,2015l11125,2015,11125,2178,10819,2178,10819,2015e" filled="t" fillcolor="#EBEBEB" stroked="f">
                <v:path arrowok="t"/>
                <v:fill/>
              </v:shape>
            </v:group>
            <v:group style="position:absolute;left:10134;top:2140;width:462;height:124" coordorigin="10134,2140" coordsize="462,124">
              <v:shape style="position:absolute;left:10134;top:2140;width:462;height:124" coordorigin="10134,2140" coordsize="462,124" path="m10134,2140l10596,2140,10596,2265,10134,2265,10134,2140e" filled="t" fillcolor="#EBEBEB" stroked="f">
                <v:path arrowok="t"/>
                <v:fill/>
              </v:shape>
            </v:group>
            <v:group style="position:absolute;left:10698;top:2140;width:126;height:124" coordorigin="10698,2140" coordsize="126,124">
              <v:shape style="position:absolute;left:10698;top:2140;width:126;height:124" coordorigin="10698,2140" coordsize="126,124" path="m10698,2140l10824,2140,10824,2265,10698,2265,10698,2140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50.850037pt;margin-top:23.981657pt;width:10.8558pt;height:15.127015pt;mso-position-horizontal-relative:page;mso-position-vertical-relative:paragraph;z-index:-15250" coordorigin="11017,480" coordsize="217,303">
            <v:group style="position:absolute;left:11017;top:496;width:217;height:269" coordorigin="11017,496" coordsize="217,269">
              <v:shape style="position:absolute;left:11017;top:496;width:217;height:269" coordorigin="11017,496" coordsize="217,269" path="m11017,496l11234,496,11234,766,11017,766,11017,496e" filled="t" fillcolor="#EBEBEB" stroked="f">
                <v:path arrowok="t"/>
                <v:fill/>
              </v:shape>
            </v:group>
            <v:group style="position:absolute;left:11177;top:496;width:2;height:269" coordorigin="11177,496" coordsize="2,269">
              <v:shape style="position:absolute;left:11177;top:496;width:2;height:269" coordorigin="11177,496" coordsize="0,269" path="m11177,766l11177,496e" filled="f" stroked="t" strokeweight="1.6651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677995"/>
          <w:w w:val="318"/>
        </w:rPr>
        <w:t>'</w:t>
      </w:r>
      <w:r>
        <w:rPr>
          <w:rFonts w:ascii="Arial" w:hAnsi="Arial" w:cs="Arial" w:eastAsia="Arial"/>
          <w:sz w:val="9"/>
          <w:szCs w:val="9"/>
          <w:color w:val="677995"/>
          <w:w w:val="100"/>
        </w:rPr>
        <w:tab/>
      </w:r>
      <w:r>
        <w:rPr>
          <w:rFonts w:ascii="Arial" w:hAnsi="Arial" w:cs="Arial" w:eastAsia="Arial"/>
          <w:sz w:val="9"/>
          <w:szCs w:val="9"/>
          <w:color w:val="677995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0A1A1"/>
          <w:spacing w:val="-10"/>
          <w:w w:val="171"/>
          <w:i/>
          <w:position w:val="-7"/>
        </w:rPr>
        <w:t>y</w:t>
      </w:r>
      <w:r>
        <w:rPr>
          <w:rFonts w:ascii="Times New Roman" w:hAnsi="Times New Roman" w:cs="Times New Roman" w:eastAsia="Times New Roman"/>
          <w:sz w:val="14"/>
          <w:szCs w:val="14"/>
          <w:color w:val="59595B"/>
          <w:spacing w:val="-54"/>
          <w:w w:val="154"/>
          <w:i/>
          <w:position w:val="-7"/>
        </w:rPr>
        <w:t>•</w:t>
      </w:r>
      <w:r>
        <w:rPr>
          <w:rFonts w:ascii="Arial" w:hAnsi="Arial" w:cs="Arial" w:eastAsia="Arial"/>
          <w:sz w:val="50"/>
          <w:szCs w:val="50"/>
          <w:color w:val="677995"/>
          <w:spacing w:val="-99"/>
          <w:w w:val="29"/>
          <w:position w:val="0"/>
        </w:rPr>
        <w:t>·</w:t>
      </w:r>
      <w:r>
        <w:rPr>
          <w:rFonts w:ascii="Arial" w:hAnsi="Arial" w:cs="Arial" w:eastAsia="Arial"/>
          <w:sz w:val="50"/>
          <w:szCs w:val="50"/>
          <w:color w:val="59595B"/>
          <w:spacing w:val="-99"/>
          <w:w w:val="106"/>
          <w:position w:val="0"/>
        </w:rPr>
        <w:t>·</w:t>
      </w:r>
      <w:r>
        <w:rPr>
          <w:rFonts w:ascii="Arial" w:hAnsi="Arial" w:cs="Arial" w:eastAsia="Arial"/>
          <w:sz w:val="50"/>
          <w:szCs w:val="50"/>
          <w:color w:val="3F3F3F"/>
          <w:spacing w:val="0"/>
          <w:w w:val="102"/>
          <w:position w:val="0"/>
        </w:rPr>
        <w:t>-</w:t>
      </w:r>
      <w:r>
        <w:rPr>
          <w:rFonts w:ascii="Arial" w:hAnsi="Arial" w:cs="Arial" w:eastAsia="Arial"/>
          <w:sz w:val="50"/>
          <w:szCs w:val="50"/>
          <w:color w:val="3F3F3F"/>
          <w:spacing w:val="-80"/>
          <w:w w:val="100"/>
          <w:position w:val="0"/>
        </w:rPr>
        <w:t> </w:t>
      </w:r>
      <w:r>
        <w:rPr>
          <w:rFonts w:ascii="Arial" w:hAnsi="Arial" w:cs="Arial" w:eastAsia="Arial"/>
          <w:sz w:val="50"/>
          <w:szCs w:val="50"/>
          <w:color w:val="878787"/>
          <w:spacing w:val="0"/>
          <w:w w:val="60"/>
          <w:position w:val="0"/>
        </w:rPr>
        <w:t>..</w:t>
      </w:r>
      <w:r>
        <w:rPr>
          <w:rFonts w:ascii="Arial" w:hAnsi="Arial" w:cs="Arial" w:eastAsia="Arial"/>
          <w:sz w:val="50"/>
          <w:szCs w:val="50"/>
          <w:color w:val="87878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50"/>
          <w:szCs w:val="50"/>
          <w:color w:val="87878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878787"/>
          <w:spacing w:val="0"/>
          <w:w w:val="52"/>
          <w:position w:val="0"/>
        </w:rPr>
        <w:t>...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3" w:lineRule="atLeast"/>
        <w:ind w:left="2415" w:right="-20"/>
        <w:jc w:val="left"/>
        <w:tabs>
          <w:tab w:pos="9160" w:val="left"/>
          <w:tab w:pos="9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position w:val="12"/>
        </w:rPr>
        <w:t>Grup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  <w:position w:val="12"/>
        </w:rPr>
        <w:t>   </w:t>
      </w:r>
      <w:r>
        <w:rPr>
          <w:rFonts w:ascii="Arial" w:hAnsi="Arial" w:cs="Arial" w:eastAsia="Arial"/>
          <w:sz w:val="19"/>
          <w:szCs w:val="19"/>
          <w:color w:val="59595B"/>
          <w:spacing w:val="10"/>
          <w:w w:val="100"/>
          <w:position w:val="12"/>
        </w:rPr>
        <w:t> 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139"/>
          <w:position w:val="12"/>
        </w:rPr>
        <w:t>rAmiri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100"/>
          <w:position w:val="12"/>
        </w:rPr>
      </w:r>
      <w:r>
        <w:rPr>
          <w:rFonts w:ascii="Arial" w:hAnsi="Arial" w:cs="Arial" w:eastAsia="Arial"/>
          <w:sz w:val="18"/>
          <w:szCs w:val="18"/>
          <w:color w:val="5E697C"/>
          <w:spacing w:val="0"/>
          <w:w w:val="139"/>
          <w:position w:val="0"/>
        </w:rPr>
        <w:t>lit</w:t>
      </w:r>
      <w:r>
        <w:rPr>
          <w:rFonts w:ascii="Arial" w:hAnsi="Arial" w:cs="Arial" w:eastAsia="Arial"/>
          <w:sz w:val="18"/>
          <w:szCs w:val="18"/>
          <w:color w:val="5E697C"/>
          <w:spacing w:val="-59"/>
          <w:w w:val="139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E697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E697C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707272"/>
          <w:spacing w:val="0"/>
          <w:w w:val="61"/>
          <w:position w:val="0"/>
        </w:rPr>
        <w:t>.................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139" w:lineRule="exact"/>
        <w:ind w:right="2597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9595B"/>
          <w:spacing w:val="0"/>
          <w:w w:val="104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108" w:right="-20"/>
        <w:jc w:val="left"/>
        <w:tabs>
          <w:tab w:pos="8200" w:val="left"/>
          <w:tab w:pos="9520" w:val="left"/>
          <w:tab w:pos="10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180511pt;margin-top:5.624937pt;width:6.870242pt;height:32.395509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66" w:after="0" w:line="240" w:lineRule="auto"/>
                    <w:ind w:left="10"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59595B"/>
                      <w:spacing w:val="0"/>
                      <w:w w:val="80"/>
                    </w:rPr>
                    <w:t>C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Hü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9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5"/>
          <w:position w:val="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72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88"/>
          <w:position w:val="-1"/>
        </w:rPr>
        <w:t>aıy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89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9595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4"/>
          <w:position w:val="-1"/>
        </w:rPr>
        <w:t>Van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1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362"/>
          <w:position w:val="-1"/>
        </w:rPr>
        <w:t>lj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37"/>
          <w:w w:val="36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192"/>
          <w:position w:val="-1"/>
        </w:rPr>
        <w:t>,.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78"/>
          <w:w w:val="326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6"/>
          <w:w w:val="98"/>
          <w:position w:val="-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47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" w:lineRule="exact"/>
        <w:ind w:left="5113" w:right="-20"/>
        <w:jc w:val="left"/>
        <w:tabs>
          <w:tab w:pos="8740" w:val="left"/>
          <w:tab w:pos="104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w w:val="55"/>
          <w:position w:val="-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16"/>
          <w:position w:val="-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20"/>
          <w:position w:val="-1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  <w:position w:val="-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-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5"/>
          <w:w w:val="100"/>
          <w:position w:val="-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6"/>
        </w:rPr>
        <w:t>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  <w:position w:val="-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6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6"/>
        </w:rPr>
      </w:r>
      <w:r>
        <w:rPr>
          <w:rFonts w:ascii="Arial" w:hAnsi="Arial" w:cs="Arial" w:eastAsia="Arial"/>
          <w:sz w:val="22"/>
          <w:szCs w:val="22"/>
          <w:color w:val="878787"/>
          <w:spacing w:val="8"/>
          <w:w w:val="74"/>
          <w:position w:val="-18"/>
        </w:rPr>
        <w:t>a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74"/>
          <w:position w:val="-18"/>
        </w:rPr>
        <w:t>hale</w:t>
      </w:r>
      <w:r>
        <w:rPr>
          <w:rFonts w:ascii="Arial" w:hAnsi="Arial" w:cs="Arial" w:eastAsia="Arial"/>
          <w:sz w:val="22"/>
          <w:szCs w:val="22"/>
          <w:color w:val="59595B"/>
          <w:spacing w:val="14"/>
          <w:w w:val="74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9595B"/>
          <w:spacing w:val="-23"/>
          <w:w w:val="91"/>
          <w:position w:val="-18"/>
        </w:rPr>
        <w:t>ş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296"/>
          <w:position w:val="-18"/>
        </w:rPr>
        <w:t>j</w:t>
      </w:r>
      <w:r>
        <w:rPr>
          <w:rFonts w:ascii="Arial" w:hAnsi="Arial" w:cs="Arial" w:eastAsia="Arial"/>
          <w:sz w:val="22"/>
          <w:szCs w:val="22"/>
          <w:color w:val="878787"/>
          <w:spacing w:val="-21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56"/>
          <w:position w:val="-18"/>
        </w:rPr>
        <w:t>ı5'eıtv</w:t>
      </w:r>
      <w:r>
        <w:rPr>
          <w:rFonts w:ascii="Arial" w:hAnsi="Arial" w:cs="Arial" w:eastAsia="Arial"/>
          <w:sz w:val="22"/>
          <w:szCs w:val="22"/>
          <w:color w:val="59595B"/>
          <w:spacing w:val="10"/>
          <w:w w:val="56"/>
          <w:position w:val="-18"/>
        </w:rPr>
        <w:t>ı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43"/>
          <w:position w:val="-18"/>
        </w:rPr>
        <w:t>Q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5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73"/>
          <w:position w:val="-18"/>
        </w:rPr>
        <w:t>J</w:t>
      </w:r>
      <w:r>
        <w:rPr>
          <w:rFonts w:ascii="Arial" w:hAnsi="Arial" w:cs="Arial" w:eastAsia="Arial"/>
          <w:sz w:val="22"/>
          <w:szCs w:val="22"/>
          <w:color w:val="59595B"/>
          <w:spacing w:val="-37"/>
          <w:w w:val="73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position w:val="-18"/>
        </w:rPr>
      </w:r>
      <w:r>
        <w:rPr>
          <w:rFonts w:ascii="Arial" w:hAnsi="Arial" w:cs="Arial" w:eastAsia="Arial"/>
          <w:sz w:val="26"/>
          <w:szCs w:val="26"/>
          <w:color w:val="A0A1A1"/>
          <w:spacing w:val="0"/>
          <w:w w:val="73"/>
          <w:position w:val="-18"/>
        </w:rPr>
        <w:t>.</w:t>
      </w:r>
      <w:r>
        <w:rPr>
          <w:rFonts w:ascii="Arial" w:hAnsi="Arial" w:cs="Arial" w:eastAsia="Arial"/>
          <w:sz w:val="26"/>
          <w:szCs w:val="26"/>
          <w:color w:val="A0A1A1"/>
          <w:spacing w:val="38"/>
          <w:w w:val="73"/>
          <w:position w:val="-18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-18"/>
        </w:rPr>
        <w:t>,</w:t>
      </w:r>
      <w:r>
        <w:rPr>
          <w:rFonts w:ascii="Arial" w:hAnsi="Arial" w:cs="Arial" w:eastAsia="Arial"/>
          <w:sz w:val="26"/>
          <w:szCs w:val="26"/>
          <w:color w:val="282828"/>
          <w:spacing w:val="19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65"/>
          <w:position w:val="-18"/>
        </w:rPr>
        <w:t>e:.;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41" w:lineRule="exact"/>
        <w:ind w:left="5310" w:right="-20"/>
        <w:jc w:val="left"/>
        <w:tabs>
          <w:tab w:pos="962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6.804504pt;margin-top:24.905663pt;width:8.529783pt;height:15.396473pt;mso-position-horizontal-relative:page;mso-position-vertical-relative:paragraph;z-index:-15260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left="2"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282828"/>
                      <w:spacing w:val="0"/>
                      <w:w w:val="71"/>
                    </w:rPr>
                    <w:t>'/'1&lt;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5.440002pt;margin-top:8.092712pt;width:2.16pt;height:13.68pt;mso-position-horizontal-relative:page;mso-position-vertical-relative:paragraph;z-index:-15255" coordorigin="9509,162" coordsize="43,274">
            <v:group style="position:absolute;left:9538;top:176;width:2;height:168" coordorigin="9538,176" coordsize="2,168">
              <v:shape style="position:absolute;left:9538;top:176;width:2;height:168" coordorigin="9538,176" coordsize="0,168" path="m9538,344l9538,176e" filled="f" stroked="t" strokeweight="1.44pt" strokecolor="#9C9C9C">
                <v:path arrowok="t"/>
              </v:shape>
            </v:group>
            <v:group style="position:absolute;left:9523;top:306;width:2;height:115" coordorigin="9523,306" coordsize="2,115">
              <v:shape style="position:absolute;left:9523;top:306;width:2;height:115" coordorigin="9523,306" coordsize="0,115" path="m9523,421l9523,306e" filled="f" stroked="t" strokeweight="1.44pt" strokecolor="#A0A0A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0.347351pt;margin-top:24.455183pt;width:1.103696pt;height:15.6846pt;mso-position-horizontal-relative:page;mso-position-vertical-relative:paragraph;z-index:-15249" coordorigin="9407,489" coordsize="22,314">
            <v:group style="position:absolute;left:9429;top:489;width:2;height:150" coordorigin="9429,489" coordsize="2,150">
              <v:shape style="position:absolute;left:9429;top:489;width:2;height:150" coordorigin="9429,489" coordsize="0,150" path="m9429,489l9429,639,9429,489xe" filled="t" fillcolor="#EBEBEB" stroked="f">
                <v:path arrowok="t"/>
                <v:fill/>
              </v:shape>
            </v:group>
            <v:group style="position:absolute;left:9407;top:530;width:2;height:273" coordorigin="9407,530" coordsize="2,273">
              <v:shape style="position:absolute;left:9407;top:530;width:2;height:273" coordorigin="9407,530" coordsize="0,273" path="m9407,530l9407,803,9407,530x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56.804504pt;margin-top:25.977428pt;width:6.04968pt;height:18.809191pt;mso-position-horizontal-relative:page;mso-position-vertical-relative:paragraph;z-index:-15248" coordorigin="11136,520" coordsize="121,376">
            <v:group style="position:absolute;left:11136;top:520;width:121;height:286" coordorigin="11136,520" coordsize="121,286">
              <v:shape style="position:absolute;left:11136;top:520;width:121;height:286" coordorigin="11136,520" coordsize="121,286" path="m11136,520l11257,520,11257,806,11136,806,11136,520e" filled="t" fillcolor="#EBEBEB" stroked="f">
                <v:path arrowok="t"/>
                <v:fill/>
              </v:shape>
            </v:group>
            <v:group style="position:absolute;left:11157;top:610;width:2;height:266" coordorigin="11157,610" coordsize="2,266">
              <v:shape style="position:absolute;left:11157;top:610;width:2;height:266" coordorigin="11157,610" coordsize="0,266" path="m11157,876l11157,610e" filled="f" stroked="t" strokeweight="1.97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74"/>
          <w:szCs w:val="74"/>
          <w:color w:val="363D79"/>
          <w:spacing w:val="0"/>
          <w:w w:val="227"/>
          <w:i/>
          <w:position w:val="-35"/>
        </w:rPr>
        <w:t>t</w:t>
      </w:r>
      <w:r>
        <w:rPr>
          <w:rFonts w:ascii="Arial" w:hAnsi="Arial" w:cs="Arial" w:eastAsia="Arial"/>
          <w:sz w:val="74"/>
          <w:szCs w:val="74"/>
          <w:color w:val="363D79"/>
          <w:spacing w:val="0"/>
          <w:w w:val="100"/>
          <w:i/>
          <w:position w:val="-35"/>
        </w:rPr>
        <w:tab/>
      </w:r>
      <w:r>
        <w:rPr>
          <w:rFonts w:ascii="Arial" w:hAnsi="Arial" w:cs="Arial" w:eastAsia="Arial"/>
          <w:sz w:val="74"/>
          <w:szCs w:val="74"/>
          <w:color w:val="363D79"/>
          <w:spacing w:val="0"/>
          <w:w w:val="100"/>
          <w:i/>
          <w:position w:val="-35"/>
        </w:rPr>
      </w:r>
      <w:r>
        <w:rPr>
          <w:rFonts w:ascii="Arial" w:hAnsi="Arial" w:cs="Arial" w:eastAsia="Arial"/>
          <w:sz w:val="55"/>
          <w:szCs w:val="55"/>
          <w:color w:val="B6B8B8"/>
          <w:spacing w:val="0"/>
          <w:w w:val="44"/>
          <w:position w:val="-38"/>
        </w:rPr>
        <w:t>·</w:t>
      </w:r>
      <w:r>
        <w:rPr>
          <w:rFonts w:ascii="Arial" w:hAnsi="Arial" w:cs="Arial" w:eastAsia="Arial"/>
          <w:sz w:val="55"/>
          <w:szCs w:val="55"/>
          <w:color w:val="B6B8B8"/>
          <w:spacing w:val="64"/>
          <w:w w:val="44"/>
          <w:position w:val="-3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0A1A1"/>
          <w:spacing w:val="0"/>
          <w:w w:val="68"/>
          <w:b/>
          <w:bCs/>
          <w:i/>
          <w:position w:val="-6"/>
        </w:rPr>
        <w:t>.1</w:t>
      </w:r>
      <w:r>
        <w:rPr>
          <w:rFonts w:ascii="Times New Roman" w:hAnsi="Times New Roman" w:cs="Times New Roman" w:eastAsia="Times New Roman"/>
          <w:sz w:val="12"/>
          <w:szCs w:val="12"/>
          <w:color w:val="A0A1A1"/>
          <w:spacing w:val="-14"/>
          <w:w w:val="68"/>
          <w:b/>
          <w:bCs/>
          <w:i/>
          <w:position w:val="-6"/>
        </w:rPr>
        <w:t>,</w:t>
      </w:r>
      <w:r>
        <w:rPr>
          <w:rFonts w:ascii="Arial" w:hAnsi="Arial" w:cs="Arial" w:eastAsia="Arial"/>
          <w:sz w:val="49"/>
          <w:szCs w:val="49"/>
          <w:color w:val="A0A1A1"/>
          <w:spacing w:val="0"/>
          <w:w w:val="22"/>
          <w:i/>
          <w:position w:val="-4"/>
        </w:rPr>
        <w:t>·</w:t>
      </w:r>
      <w:r>
        <w:rPr>
          <w:rFonts w:ascii="Arial" w:hAnsi="Arial" w:cs="Arial" w:eastAsia="Arial"/>
          <w:sz w:val="49"/>
          <w:szCs w:val="49"/>
          <w:color w:val="A0A1A1"/>
          <w:spacing w:val="-5"/>
          <w:w w:val="22"/>
          <w:i/>
          <w:position w:val="-4"/>
        </w:rPr>
        <w:t>·</w:t>
      </w:r>
      <w:r>
        <w:rPr>
          <w:rFonts w:ascii="Arial" w:hAnsi="Arial" w:cs="Arial" w:eastAsia="Arial"/>
          <w:sz w:val="4"/>
          <w:szCs w:val="4"/>
          <w:color w:val="A0A1A1"/>
          <w:spacing w:val="0"/>
          <w:w w:val="135"/>
          <w:position w:val="-6"/>
        </w:rPr>
        <w:t>#</w:t>
      </w:r>
      <w:r>
        <w:rPr>
          <w:rFonts w:ascii="Arial" w:hAnsi="Arial" w:cs="Arial" w:eastAsia="Arial"/>
          <w:sz w:val="4"/>
          <w:szCs w:val="4"/>
          <w:color w:val="A0A1A1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49"/>
          <w:szCs w:val="49"/>
          <w:color w:val="A0A1A1"/>
          <w:spacing w:val="-10"/>
          <w:w w:val="81"/>
          <w:i/>
          <w:position w:val="-4"/>
        </w:rPr>
        <w:t>r</w:t>
      </w:r>
      <w:r>
        <w:rPr>
          <w:rFonts w:ascii="Arial" w:hAnsi="Arial" w:cs="Arial" w:eastAsia="Arial"/>
          <w:sz w:val="49"/>
          <w:szCs w:val="49"/>
          <w:color w:val="B6B8B8"/>
          <w:spacing w:val="0"/>
          <w:w w:val="34"/>
          <w:i/>
          <w:position w:val="-4"/>
        </w:rPr>
        <w:t>...</w:t>
      </w:r>
      <w:r>
        <w:rPr>
          <w:rFonts w:ascii="Arial" w:hAnsi="Arial" w:cs="Arial" w:eastAsia="Arial"/>
          <w:sz w:val="49"/>
          <w:szCs w:val="49"/>
          <w:color w:val="B6B8B8"/>
          <w:spacing w:val="-49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0A1A1"/>
          <w:spacing w:val="0"/>
          <w:w w:val="78"/>
          <w:position w:val="-6"/>
        </w:rPr>
        <w:t>ı;</w:t>
      </w:r>
      <w:r>
        <w:rPr>
          <w:rFonts w:ascii="Times New Roman" w:hAnsi="Times New Roman" w:cs="Times New Roman" w:eastAsia="Times New Roman"/>
          <w:sz w:val="21"/>
          <w:szCs w:val="21"/>
          <w:color w:val="A0A1A1"/>
          <w:spacing w:val="-15"/>
          <w:w w:val="79"/>
          <w:position w:val="-6"/>
        </w:rPr>
        <w:t>,</w:t>
      </w:r>
      <w:r>
        <w:rPr>
          <w:rFonts w:ascii="Arial" w:hAnsi="Arial" w:cs="Arial" w:eastAsia="Arial"/>
          <w:sz w:val="49"/>
          <w:szCs w:val="49"/>
          <w:color w:val="A0A1A1"/>
          <w:spacing w:val="-77"/>
          <w:w w:val="29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0A1A1"/>
          <w:spacing w:val="-39"/>
          <w:w w:val="79"/>
          <w:position w:val="-6"/>
        </w:rPr>
        <w:t>.</w:t>
      </w:r>
      <w:r>
        <w:rPr>
          <w:rFonts w:ascii="Arial" w:hAnsi="Arial" w:cs="Arial" w:eastAsia="Arial"/>
          <w:sz w:val="49"/>
          <w:szCs w:val="49"/>
          <w:color w:val="707272"/>
          <w:spacing w:val="-52"/>
          <w:w w:val="4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3"/>
          <w:i/>
          <w:position w:val="-6"/>
        </w:rPr>
        <w:t>-s: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53"/>
          <w:i/>
          <w:position w:val="-6"/>
        </w:rPr>
        <w:t>:</w:t>
      </w:r>
      <w:r>
        <w:rPr>
          <w:rFonts w:ascii="Arial" w:hAnsi="Arial" w:cs="Arial" w:eastAsia="Arial"/>
          <w:sz w:val="49"/>
          <w:szCs w:val="49"/>
          <w:color w:val="282828"/>
          <w:spacing w:val="0"/>
          <w:w w:val="27"/>
          <w:position w:val="-4"/>
        </w:rPr>
        <w:t>,.</w:t>
      </w:r>
      <w:r>
        <w:rPr>
          <w:rFonts w:ascii="Arial" w:hAnsi="Arial" w:cs="Arial" w:eastAsia="Arial"/>
          <w:sz w:val="49"/>
          <w:szCs w:val="49"/>
          <w:color w:val="282828"/>
          <w:spacing w:val="-19"/>
          <w:w w:val="28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46"/>
          <w:w w:val="50"/>
          <w:position w:val="-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8"/>
          <w:w w:val="164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50"/>
          <w:position w:val="-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8B8"/>
          <w:spacing w:val="0"/>
          <w:w w:val="20"/>
          <w:position w:val="-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6B8B8"/>
          <w:spacing w:val="0"/>
          <w:w w:val="20"/>
          <w:position w:val="-6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B6B8B8"/>
          <w:spacing w:val="2"/>
          <w:w w:val="20"/>
          <w:position w:val="-6"/>
        </w:rPr>
        <w:t> </w:t>
      </w:r>
      <w:r>
        <w:rPr>
          <w:rFonts w:ascii="Arial" w:hAnsi="Arial" w:cs="Arial" w:eastAsia="Arial"/>
          <w:sz w:val="49"/>
          <w:szCs w:val="49"/>
          <w:color w:val="707272"/>
          <w:spacing w:val="0"/>
          <w:w w:val="204"/>
          <w:position w:val="-4"/>
        </w:rPr>
        <w:t>'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9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right="-81"/>
        <w:jc w:val="left"/>
        <w:tabs>
          <w:tab w:pos="7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50pt;margin-top:-2.230712pt;width:5.589pt;height:31.144028pt;mso-position-horizontal-relative:page;mso-position-vertical-relative:paragraph;z-index:-15247" coordorigin="3000,-45" coordsize="112,623">
            <v:group style="position:absolute;left:3040;top:-5;width:2;height:269" coordorigin="3040,-5" coordsize="2,269">
              <v:shape style="position:absolute;left:3040;top:-5;width:2;height:269" coordorigin="3040,-5" coordsize="0,269" path="m3040,265l3040,-5e" filled="f" stroked="t" strokeweight="3.9961pt" strokecolor="#EBEBEB">
                <v:path arrowok="t"/>
              </v:shape>
            </v:group>
            <v:group style="position:absolute;left:3087;top:181;width:2;height:372" coordorigin="3087,181" coordsize="2,372">
              <v:shape style="position:absolute;left:3087;top:181;width:2;height:372" coordorigin="3087,181" coordsize="0,372" path="m3087,553l3087,181e" filled="f" stroked="t" strokeweight="2.51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8.559998pt;margin-top:-.393795pt;width:27.08048pt;height:29.813126pt;mso-position-horizontal-relative:page;mso-position-vertical-relative:paragraph;z-index:-15246" coordorigin="3171,-8" coordsize="542,596">
            <v:group style="position:absolute;left:3171;top:-8;width:385;height:277" coordorigin="3171,-8" coordsize="385,277">
              <v:shape style="position:absolute;left:3171;top:-8;width:385;height:277" coordorigin="3171,-8" coordsize="385,277" path="m3171,-8l3556,-8,3556,269,3171,269,3171,-8e" filled="t" fillcolor="#EBEBEB" stroked="f">
                <v:path arrowok="t"/>
                <v:fill/>
              </v:shape>
            </v:group>
            <v:group style="position:absolute;left:3285;top:251;width:428;height:338" coordorigin="3285,251" coordsize="428,338">
              <v:shape style="position:absolute;left:3285;top:251;width:428;height:338" coordorigin="3285,251" coordsize="428,338" path="m3285,251l3713,251,3713,588,3285,588,3285,251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89.574509pt;margin-top:-1.23109pt;width:21.21876pt;height:18.417481pt;mso-position-horizontal-relative:page;mso-position-vertical-relative:paragraph;z-index:-15245" coordorigin="3791,-25" coordsize="424,368">
            <v:shape style="position:absolute;left:3791;top:-25;width:424;height:368" coordorigin="3791,-25" coordsize="424,368" path="m3791,-25l4216,-25,4216,344,3791,344,3791,-25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35"/>
          <w:w w:val="117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48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b/>
          <w:bCs/>
          <w:position w:val="-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1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b/>
          <w:bCs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3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7"/>
          <w:szCs w:val="27"/>
          <w:color w:val="A0A1A1"/>
          <w:spacing w:val="0"/>
          <w:w w:val="117"/>
          <w:position w:val="-6"/>
        </w:rPr>
        <w:t>K</w:t>
      </w:r>
      <w:r>
        <w:rPr>
          <w:rFonts w:ascii="Arial" w:hAnsi="Arial" w:cs="Arial" w:eastAsia="Arial"/>
          <w:sz w:val="27"/>
          <w:szCs w:val="27"/>
          <w:color w:val="A0A1A1"/>
          <w:spacing w:val="-12"/>
          <w:w w:val="117"/>
          <w:position w:val="-6"/>
        </w:rPr>
        <w:t>A</w:t>
      </w:r>
      <w:r>
        <w:rPr>
          <w:rFonts w:ascii="Arial" w:hAnsi="Arial" w:cs="Arial" w:eastAsia="Arial"/>
          <w:sz w:val="27"/>
          <w:szCs w:val="27"/>
          <w:color w:val="878787"/>
          <w:spacing w:val="-12"/>
          <w:w w:val="113"/>
          <w:position w:val="-6"/>
        </w:rPr>
        <w:t>Y</w:t>
      </w:r>
      <w:r>
        <w:rPr>
          <w:rFonts w:ascii="Arial" w:hAnsi="Arial" w:cs="Arial" w:eastAsia="Arial"/>
          <w:sz w:val="27"/>
          <w:szCs w:val="27"/>
          <w:color w:val="A0A1A1"/>
          <w:spacing w:val="0"/>
          <w:w w:val="116"/>
          <w:position w:val="-6"/>
        </w:rPr>
        <w:t>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-1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00"/>
          <w:position w:val="-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78" w:right="273"/>
        <w:jc w:val="center"/>
        <w:tabs>
          <w:tab w:pos="720" w:val="left"/>
          <w:tab w:pos="1280" w:val="left"/>
          <w:tab w:pos="17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100"/>
          <w:position w:val="-3"/>
        </w:rPr>
        <w:t>lt;&lt;</w:t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282828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481"/>
          <w:position w:val="-3"/>
        </w:rPr>
        <w:t>-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B6B8B8"/>
          <w:spacing w:val="0"/>
          <w:w w:val="244"/>
          <w:position w:val="-3"/>
        </w:rPr>
        <w:t>,</w:t>
      </w:r>
      <w:r>
        <w:rPr>
          <w:rFonts w:ascii="Arial" w:hAnsi="Arial" w:cs="Arial" w:eastAsia="Arial"/>
          <w:sz w:val="11"/>
          <w:szCs w:val="11"/>
          <w:color w:val="B6B8B8"/>
          <w:spacing w:val="-36"/>
          <w:w w:val="244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707272"/>
          <w:spacing w:val="0"/>
          <w:w w:val="244"/>
          <w:i/>
          <w:position w:val="-3"/>
        </w:rPr>
        <w:t>::</w:t>
      </w:r>
      <w:r>
        <w:rPr>
          <w:rFonts w:ascii="Arial" w:hAnsi="Arial" w:cs="Arial" w:eastAsia="Arial"/>
          <w:sz w:val="11"/>
          <w:szCs w:val="11"/>
          <w:color w:val="707272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707272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149"/>
          <w:position w:val="-3"/>
        </w:rPr>
        <w:t>f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752" w:right="-20"/>
        <w:jc w:val="left"/>
        <w:tabs>
          <w:tab w:pos="16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863831pt;margin-top:1.52267pt;width:26.328188pt;height:24.231446pt;mso-position-horizontal-relative:page;mso-position-vertical-relative:paragraph;z-index:-15259" type="#_x0000_t202" filled="f" stroked="f">
            <v:textbox inset="0,0,0,0">
              <w:txbxContent>
                <w:p>
                  <w:pPr>
                    <w:spacing w:before="84" w:after="0" w:line="240" w:lineRule="auto"/>
                    <w:ind w:left="156" w:right="-2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1"/>
                      <w:spacing w:val="0"/>
                      <w:w w:val="214"/>
                    </w:rPr>
                    <w:t>"';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023804pt;margin-top:1.52267pt;width:16.986982pt;height:24.231446pt;mso-position-horizontal-relative:page;mso-position-vertical-relative:paragraph;z-index:-15258" type="#_x0000_t202" filled="f" stroked="f">
            <v:textbox inset="0,0,0,0">
              <w:txbxContent>
                <w:p>
                  <w:pPr>
                    <w:spacing w:before="84" w:after="0" w:line="240" w:lineRule="auto"/>
                    <w:ind w:left="44"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1"/>
                      <w:w w:val="459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1"/>
                      <w:spacing w:val="-40"/>
                      <w:w w:val="45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0A1A1"/>
                      <w:spacing w:val="0"/>
                      <w:w w:val="14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6.52002pt;margin-top:-2.085415pt;width:.1pt;height:14.88pt;mso-position-horizontal-relative:page;mso-position-vertical-relative:paragraph;z-index:-15254" coordorigin="9530,-42" coordsize="2,298">
            <v:shape style="position:absolute;left:9530;top:-42;width:2;height:298" coordorigin="9530,-42" coordsize="0,298" path="m9530,256l9530,-42e" filled="f" stroked="t" strokeweight=".72pt" strokecolor="#8C8C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6.799988pt;margin-top:2.347849pt;width:12.025001pt;height:10.0pt;mso-position-horizontal-relative:page;mso-position-vertical-relative:paragraph;z-index:-1523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0A1A1"/>
                      <w:w w:val="25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0A1A1"/>
                      <w:spacing w:val="10"/>
                      <w:w w:val="25"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78787"/>
                      <w:spacing w:val="0"/>
                      <w:w w:val="77"/>
                      <w:i/>
                    </w:rPr>
                    <w:t>,..1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A0A1A1"/>
          <w:spacing w:val="0"/>
          <w:w w:val="176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0A1A1"/>
          <w:spacing w:val="-16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53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-23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0A1A1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A0A1A1"/>
          <w:spacing w:val="0"/>
          <w:w w:val="53"/>
          <w:position w:val="-1"/>
        </w:rPr>
        <w:t>....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-47" w:right="693"/>
        <w:jc w:val="center"/>
        <w:tabs>
          <w:tab w:pos="13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163"/>
          <w:w w:val="117"/>
          <w:position w:val="-1"/>
        </w:rPr>
        <w:t>y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263"/>
          <w:position w:val="18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100"/>
          <w:position w:val="18"/>
        </w:rPr>
        <w:t>     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92"/>
          <w:w w:val="65"/>
          <w:position w:val="-1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38"/>
          <w:w w:val="56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78787"/>
          <w:spacing w:val="-41"/>
          <w:w w:val="54"/>
          <w:position w:val="-1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32"/>
          <w:w w:val="56"/>
          <w:position w:val="-1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878787"/>
          <w:spacing w:val="8"/>
          <w:w w:val="54"/>
          <w:position w:val="-1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B6B8B8"/>
          <w:spacing w:val="8"/>
          <w:w w:val="62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-98"/>
          <w:w w:val="48"/>
          <w:position w:val="-1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282828"/>
          <w:spacing w:val="-9"/>
          <w:w w:val="67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282828"/>
          <w:spacing w:val="-30"/>
          <w:w w:val="67"/>
          <w:position w:val="-1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0"/>
          <w:w w:val="48"/>
          <w:position w:val="-1"/>
        </w:rPr>
        <w:t>,·</w:t>
      </w:r>
      <w:r>
        <w:rPr>
          <w:rFonts w:ascii="Times New Roman" w:hAnsi="Times New Roman" w:cs="Times New Roman" w:eastAsia="Times New Roman"/>
          <w:sz w:val="36"/>
          <w:szCs w:val="36"/>
          <w:color w:val="A0A1A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0"/>
          <w:w w:val="76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36"/>
          <w:w w:val="76"/>
          <w:embos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36"/>
          <w:w w:val="76"/>
          <w:emboss/>
          <w:i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36"/>
          <w:w w:val="76"/>
          <w:i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36"/>
          <w:w w:val="76"/>
          <w:i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-9"/>
          <w:w w:val="162"/>
          <w:position w:val="18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74"/>
          <w:w w:val="7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-12"/>
          <w:w w:val="98"/>
          <w:position w:val="1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0"/>
          <w:w w:val="93"/>
          <w:position w:val="18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-9"/>
          <w:w w:val="93"/>
          <w:position w:val="18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07272"/>
          <w:spacing w:val="-102"/>
          <w:w w:val="76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-5"/>
          <w:w w:val="93"/>
          <w:position w:val="18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0"/>
          <w:w w:val="233"/>
          <w:position w:val="18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10"/>
          <w:szCs w:val="10"/>
          <w:color w:val="A0A1A1"/>
          <w:spacing w:val="0"/>
          <w:w w:val="117"/>
          <w:b/>
          <w:bCs/>
          <w:position w:val="18"/>
        </w:rPr>
        <w:t>(f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147" w:right="-20"/>
        <w:jc w:val="left"/>
        <w:tabs>
          <w:tab w:pos="8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0A1A1"/>
          <w:spacing w:val="0"/>
          <w:w w:val="278"/>
        </w:rPr>
        <w:t>'</w:t>
      </w:r>
      <w:r>
        <w:rPr>
          <w:rFonts w:ascii="Arial" w:hAnsi="Arial" w:cs="Arial" w:eastAsia="Arial"/>
          <w:sz w:val="12"/>
          <w:szCs w:val="12"/>
          <w:color w:val="A0A1A1"/>
          <w:spacing w:val="26"/>
          <w:w w:val="278"/>
        </w:rPr>
        <w:t> </w:t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138"/>
        </w:rPr>
        <w:t>•</w:t>
      </w:r>
      <w:r>
        <w:rPr>
          <w:rFonts w:ascii="Arial" w:hAnsi="Arial" w:cs="Arial" w:eastAsia="Arial"/>
          <w:sz w:val="12"/>
          <w:szCs w:val="12"/>
          <w:color w:val="B6B8B8"/>
          <w:spacing w:val="-28"/>
          <w:w w:val="138"/>
        </w:rPr>
        <w:t>•</w:t>
      </w:r>
      <w:r>
        <w:rPr>
          <w:rFonts w:ascii="Arial" w:hAnsi="Arial" w:cs="Arial" w:eastAsia="Arial"/>
          <w:sz w:val="12"/>
          <w:szCs w:val="12"/>
          <w:color w:val="878787"/>
          <w:spacing w:val="0"/>
          <w:w w:val="138"/>
        </w:rPr>
        <w:t>..,</w:t>
      </w:r>
      <w:r>
        <w:rPr>
          <w:rFonts w:ascii="Arial" w:hAnsi="Arial" w:cs="Arial" w:eastAsia="Arial"/>
          <w:sz w:val="12"/>
          <w:szCs w:val="12"/>
          <w:color w:val="878787"/>
          <w:spacing w:val="-46"/>
          <w:w w:val="138"/>
        </w:rPr>
        <w:t> </w:t>
      </w:r>
      <w:r>
        <w:rPr>
          <w:rFonts w:ascii="Arial" w:hAnsi="Arial" w:cs="Arial" w:eastAsia="Arial"/>
          <w:sz w:val="12"/>
          <w:szCs w:val="12"/>
          <w:color w:val="878787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878787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3F3F3F"/>
          <w:spacing w:val="0"/>
          <w:w w:val="74"/>
        </w:rPr>
        <w:t>&gt;'.</w:t>
      </w:r>
      <w:r>
        <w:rPr>
          <w:rFonts w:ascii="Arial" w:hAnsi="Arial" w:cs="Arial" w:eastAsia="Arial"/>
          <w:sz w:val="12"/>
          <w:szCs w:val="12"/>
          <w:color w:val="3F3F3F"/>
          <w:spacing w:val="13"/>
          <w:w w:val="74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  <w:t>\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2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  <w:t>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52" w:lineRule="exact"/>
        <w:ind w:left="176" w:right="-20"/>
        <w:jc w:val="left"/>
        <w:tabs>
          <w:tab w:pos="960" w:val="left"/>
          <w:tab w:pos="12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00"/>
        </w:rPr>
        <w:t>&gt;,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86"/>
        </w:rPr>
        <w:t>./;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8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86"/>
        </w:rPr>
        <w:t> </w:t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31"/>
          <w:i/>
        </w:rPr>
        <w:t>l'</w:t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23"/>
        </w:rPr>
        <w:t>..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color w:val="A0A1A1"/>
          <w:spacing w:val="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21"/>
        </w:rPr>
        <w:t>'</w:t>
      </w:r>
      <w:r>
        <w:rPr>
          <w:rFonts w:ascii="Arial" w:hAnsi="Arial" w:cs="Arial" w:eastAsia="Arial"/>
          <w:sz w:val="16"/>
          <w:szCs w:val="16"/>
          <w:color w:val="A0A1A1"/>
          <w:spacing w:val="0"/>
          <w:w w:val="121"/>
        </w:rPr>
        <w:t> </w:t>
      </w:r>
      <w:r>
        <w:rPr>
          <w:rFonts w:ascii="Arial" w:hAnsi="Arial" w:cs="Arial" w:eastAsia="Arial"/>
          <w:sz w:val="16"/>
          <w:szCs w:val="16"/>
          <w:color w:val="A0A1A1"/>
          <w:spacing w:val="12"/>
          <w:w w:val="12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78787"/>
          <w:spacing w:val="0"/>
          <w:w w:val="121"/>
          <w:i/>
        </w:rPr>
        <w:t>,r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1" w:lineRule="exact"/>
        <w:ind w:left="387" w:right="450"/>
        <w:jc w:val="center"/>
        <w:tabs>
          <w:tab w:pos="15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0A1A1"/>
          <w:spacing w:val="0"/>
          <w:w w:val="140"/>
        </w:rPr>
        <w:t>"'</w:t>
      </w:r>
      <w:r>
        <w:rPr>
          <w:rFonts w:ascii="Arial" w:hAnsi="Arial" w:cs="Arial" w:eastAsia="Arial"/>
          <w:sz w:val="12"/>
          <w:szCs w:val="12"/>
          <w:color w:val="A0A1A1"/>
          <w:spacing w:val="0"/>
          <w:w w:val="140"/>
        </w:rPr>
        <w:t>  </w:t>
      </w:r>
      <w:r>
        <w:rPr>
          <w:rFonts w:ascii="Arial" w:hAnsi="Arial" w:cs="Arial" w:eastAsia="Arial"/>
          <w:sz w:val="12"/>
          <w:szCs w:val="12"/>
          <w:color w:val="A0A1A1"/>
          <w:spacing w:val="46"/>
          <w:w w:val="140"/>
        </w:rPr>
        <w:t> </w:t>
      </w:r>
      <w:r>
        <w:rPr>
          <w:rFonts w:ascii="Arial" w:hAnsi="Arial" w:cs="Arial" w:eastAsia="Arial"/>
          <w:sz w:val="12"/>
          <w:szCs w:val="12"/>
          <w:color w:val="B6B8B8"/>
          <w:spacing w:val="-28"/>
          <w:w w:val="160"/>
        </w:rPr>
        <w:t>·</w:t>
      </w:r>
      <w:r>
        <w:rPr>
          <w:rFonts w:ascii="Arial" w:hAnsi="Arial" w:cs="Arial" w:eastAsia="Arial"/>
          <w:sz w:val="12"/>
          <w:szCs w:val="12"/>
          <w:color w:val="878787"/>
          <w:spacing w:val="0"/>
          <w:w w:val="198"/>
        </w:rPr>
        <w:t>'</w:t>
      </w:r>
      <w:r>
        <w:rPr>
          <w:rFonts w:ascii="Arial" w:hAnsi="Arial" w:cs="Arial" w:eastAsia="Arial"/>
          <w:sz w:val="12"/>
          <w:szCs w:val="12"/>
          <w:color w:val="878787"/>
          <w:spacing w:val="0"/>
          <w:w w:val="100"/>
        </w:rPr>
        <w:t>    </w:t>
      </w:r>
      <w:r>
        <w:rPr>
          <w:rFonts w:ascii="Arial" w:hAnsi="Arial" w:cs="Arial" w:eastAsia="Arial"/>
          <w:sz w:val="12"/>
          <w:szCs w:val="12"/>
          <w:color w:val="878787"/>
          <w:spacing w:val="1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50"/>
        </w:rPr>
        <w:t>0.·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50"/>
        </w:rPr>
        <w:t>·</w:t>
      </w:r>
      <w:r>
        <w:rPr>
          <w:rFonts w:ascii="Arial" w:hAnsi="Arial" w:cs="Arial" w:eastAsia="Arial"/>
          <w:sz w:val="12"/>
          <w:szCs w:val="12"/>
          <w:color w:val="282828"/>
          <w:spacing w:val="-16"/>
          <w:w w:val="50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0A1A1"/>
          <w:spacing w:val="0"/>
          <w:w w:val="373"/>
        </w:rPr>
        <w:t>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3" w:lineRule="exact"/>
        <w:ind w:left="576" w:right="871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07272"/>
          <w:spacing w:val="-18"/>
          <w:w w:val="229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0"/>
          <w:w w:val="145"/>
          <w:b/>
          <w:bCs/>
          <w:position w:val="-4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-3"/>
          <w:w w:val="145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0"/>
          <w:w w:val="123"/>
          <w:b/>
          <w:bCs/>
          <w:position w:val="-4"/>
        </w:rPr>
        <w:t>?'l'noı.-'</w:t>
      </w:r>
      <w:r>
        <w:rPr>
          <w:rFonts w:ascii="Times New Roman" w:hAnsi="Times New Roman" w:cs="Times New Roman" w:eastAsia="Times New Roman"/>
          <w:sz w:val="9"/>
          <w:szCs w:val="9"/>
          <w:color w:val="707272"/>
          <w:spacing w:val="-10"/>
          <w:w w:val="210"/>
          <w:b/>
          <w:bCs/>
          <w:position w:val="-4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0"/>
          <w:w w:val="79"/>
          <w:b/>
          <w:bCs/>
          <w:position w:val="-4"/>
        </w:rPr>
        <w:t>'l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-9"/>
          <w:w w:val="79"/>
          <w:b/>
          <w:bCs/>
          <w:position w:val="-4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-19"/>
          <w:w w:val="85"/>
          <w:b/>
          <w:bCs/>
          <w:position w:val="-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0A1A1"/>
          <w:spacing w:val="-9"/>
          <w:w w:val="80"/>
          <w:b/>
          <w:bCs/>
          <w:position w:val="-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85"/>
          <w:b/>
          <w:bCs/>
          <w:position w:val="-4"/>
        </w:rPr>
        <w:t>t!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160"/>
          <w:cols w:num="4" w:equalWidth="0">
            <w:col w:w="504" w:space="2300"/>
            <w:col w:w="1604" w:space="441"/>
            <w:col w:w="1326" w:space="3106"/>
            <w:col w:w="2259"/>
          </w:cols>
        </w:sectPr>
      </w:pPr>
      <w:rPr/>
    </w:p>
    <w:p>
      <w:pPr>
        <w:spacing w:before="0" w:after="0" w:line="358" w:lineRule="exact"/>
        <w:ind w:left="2670" w:right="-20"/>
        <w:jc w:val="left"/>
        <w:tabs>
          <w:tab w:pos="5000" w:val="left"/>
          <w:tab w:pos="70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4.4pt;margin-top:33.840pt;width:564.000012pt;height:793.920002pt;mso-position-horizontal-relative:page;mso-position-vertical-relative:page;z-index:-15257" coordorigin="288,677" coordsize="11280,15878">
            <v:group style="position:absolute;left:336;top:701;width:528;height:2" coordorigin="336,701" coordsize="528,2">
              <v:shape style="position:absolute;left:336;top:701;width:528;height:2" coordorigin="336,701" coordsize="528,0" path="m336,701l864,701e" filled="f" stroked="t" strokeweight=".96pt" strokecolor="#777777">
                <v:path arrowok="t"/>
              </v:shape>
            </v:group>
            <v:group style="position:absolute;left:302;top:682;width:2;height:4507" coordorigin="302,682" coordsize="2,4507">
              <v:shape style="position:absolute;left:302;top:682;width:2;height:4507" coordorigin="302,682" coordsize="0,4507" path="m302,5189l302,682e" filled="f" stroked="t" strokeweight=".48pt" strokecolor="#000000">
                <v:path arrowok="t"/>
              </v:shape>
            </v:group>
            <v:group style="position:absolute;left:566;top:701;width:10982;height:2" coordorigin="566,701" coordsize="10982,2">
              <v:shape style="position:absolute;left:566;top:701;width:10982;height:2" coordorigin="566,701" coordsize="10982,0" path="m566,701l11549,701e" filled="f" stroked="t" strokeweight=".96pt" strokecolor="#4B4B4B">
                <v:path arrowok="t"/>
              </v:shape>
            </v:group>
            <v:group style="position:absolute;left:888;top:706;width:806;height:2" coordorigin="888,706" coordsize="806,2">
              <v:shape style="position:absolute;left:888;top:706;width:806;height:2" coordorigin="888,706" coordsize="806,0" path="m888,706l1694,706e" filled="f" stroked="t" strokeweight=".48pt" strokecolor="#4F4F4F">
                <v:path arrowok="t"/>
              </v:shape>
            </v:group>
            <v:group style="position:absolute;left:1637;top:706;width:658;height:2" coordorigin="1637,706" coordsize="658,2">
              <v:shape style="position:absolute;left:1637;top:706;width:658;height:2" coordorigin="1637,706" coordsize="658,0" path="m1637,706l2294,706e" filled="f" stroked="t" strokeweight=".48pt" strokecolor="#383838">
                <v:path arrowok="t"/>
              </v:shape>
            </v:group>
            <v:group style="position:absolute;left:2261;top:686;width:2;height:518" coordorigin="2261,686" coordsize="2,518">
              <v:shape style="position:absolute;left:2261;top:686;width:2;height:518" coordorigin="2261,686" coordsize="0,518" path="m2261,1205l2261,686e" filled="f" stroked="t" strokeweight=".48pt" strokecolor="#545454">
                <v:path arrowok="t"/>
              </v:shape>
            </v:group>
            <v:group style="position:absolute;left:2256;top:691;width:720;height:2" coordorigin="2256,691" coordsize="720,2">
              <v:shape style="position:absolute;left:2256;top:691;width:720;height:2" coordorigin="2256,691" coordsize="720,0" path="m2256,691l2976,691e" filled="f" stroked="t" strokeweight=".48pt" strokecolor="#ACACAC">
                <v:path arrowok="t"/>
              </v:shape>
            </v:group>
            <v:group style="position:absolute;left:2976;top:691;width:571;height:2" coordorigin="2976,691" coordsize="571,2">
              <v:shape style="position:absolute;left:2976;top:691;width:571;height:2" coordorigin="2976,691" coordsize="571,0" path="m2976,691l3547,691e" filled="f" stroked="t" strokeweight=".48pt" strokecolor="#000000">
                <v:path arrowok="t"/>
              </v:shape>
            </v:group>
            <v:group style="position:absolute;left:3005;top:710;width:8544;height:2" coordorigin="3005,710" coordsize="8544,2">
              <v:shape style="position:absolute;left:3005;top:710;width:8544;height:2" coordorigin="3005,710" coordsize="8544,0" path="m3005,710l11549,710e" filled="f" stroked="t" strokeweight=".96pt" strokecolor="#575757">
                <v:path arrowok="t"/>
              </v:shape>
            </v:group>
            <v:group style="position:absolute;left:8986;top:701;width:2;height:1526" coordorigin="8986,701" coordsize="2,1526">
              <v:shape style="position:absolute;left:8986;top:701;width:2;height:1526" coordorigin="8986,701" coordsize="0,1526" path="m8986,2227l8986,701e" filled="f" stroked="t" strokeweight=".96pt" strokecolor="#606060">
                <v:path arrowok="t"/>
              </v:shape>
            </v:group>
            <v:group style="position:absolute;left:11539;top:701;width:2;height:605" coordorigin="11539,701" coordsize="2,605">
              <v:shape style="position:absolute;left:11539;top:701;width:2;height:605" coordorigin="11539,701" coordsize="0,605" path="m11539,1306l11539,701e" filled="f" stroked="t" strokeweight=".96pt" strokecolor="#707070">
                <v:path arrowok="t"/>
              </v:shape>
            </v:group>
            <v:group style="position:absolute;left:2261;top:1205;width:2;height:648" coordorigin="2261,1205" coordsize="2,648">
              <v:shape style="position:absolute;left:2261;top:1205;width:2;height:648" coordorigin="2261,1205" coordsize="0,648" path="m2261,1853l2261,1205e" filled="f" stroked="t" strokeweight=".48pt" strokecolor="#000000">
                <v:path arrowok="t"/>
              </v:shape>
            </v:group>
            <v:group style="position:absolute;left:11539;top:1176;width:2;height:365" coordorigin="11539,1176" coordsize="2,365">
              <v:shape style="position:absolute;left:11539;top:1176;width:2;height:365" coordorigin="11539,1176" coordsize="0,365" path="m11539,1541l11539,1176e" filled="f" stroked="t" strokeweight=".72pt" strokecolor="#5B5B5B">
                <v:path arrowok="t"/>
              </v:shape>
            </v:group>
            <v:group style="position:absolute;left:336;top:2218;width:3677;height:2" coordorigin="336,2218" coordsize="3677,2">
              <v:shape style="position:absolute;left:336;top:2218;width:3677;height:2" coordorigin="336,2218" coordsize="3677,0" path="m336,2218l4013,2218e" filled="f" stroked="t" strokeweight=".96pt" strokecolor="#575757">
                <v:path arrowok="t"/>
              </v:shape>
            </v:group>
            <v:group style="position:absolute;left:2261;top:1853;width:2;height:355" coordorigin="2261,1853" coordsize="2,355">
              <v:shape style="position:absolute;left:2261;top:1853;width:2;height:355" coordorigin="2261,1853" coordsize="0,355" path="m2261,2208l2261,1853e" filled="f" stroked="t" strokeweight=".48pt" strokecolor="#747474">
                <v:path arrowok="t"/>
              </v:shape>
            </v:group>
            <v:group style="position:absolute;left:3888;top:2222;width:7661;height:2" coordorigin="3888,2222" coordsize="7661,2">
              <v:shape style="position:absolute;left:3888;top:2222;width:7661;height:2" coordorigin="3888,2222" coordsize="7661,0" path="m3888,2222l11549,2222e" filled="f" stroked="t" strokeweight=".48pt" strokecolor="#2B2B2B">
                <v:path arrowok="t"/>
              </v:shape>
            </v:group>
            <v:group style="position:absolute;left:336;top:2458;width:11213;height:2" coordorigin="336,2458" coordsize="11213,2">
              <v:shape style="position:absolute;left:336;top:2458;width:11213;height:2" coordorigin="336,2458" coordsize="11213,0" path="m336,2458l11549,2458e" filled="f" stroked="t" strokeweight=".96pt" strokecolor="#575757">
                <v:path arrowok="t"/>
              </v:shape>
            </v:group>
            <v:group style="position:absolute;left:11544;top:2165;width:2;height:307" coordorigin="11544,2165" coordsize="2,307">
              <v:shape style="position:absolute;left:11544;top:2165;width:2;height:307" coordorigin="11544,2165" coordsize="0,307" path="m11544,2472l11544,2165e" filled="f" stroked="t" strokeweight=".48pt" strokecolor="#383838">
                <v:path arrowok="t"/>
              </v:shape>
            </v:group>
            <v:group style="position:absolute;left:336;top:2698;width:11222;height:2" coordorigin="336,2698" coordsize="11222,2">
              <v:shape style="position:absolute;left:336;top:2698;width:11222;height:2" coordorigin="336,2698" coordsize="11222,0" path="m336,2698l11558,2698e" filled="f" stroked="t" strokeweight=".96pt" strokecolor="#575757">
                <v:path arrowok="t"/>
              </v:shape>
            </v:group>
            <v:group style="position:absolute;left:11546;top:701;width:2;height:2030" coordorigin="11546,701" coordsize="2,2030">
              <v:shape style="position:absolute;left:11546;top:701;width:2;height:2030" coordorigin="11546,701" coordsize="0,2030" path="m11546,2731l11546,701e" filled="f" stroked="t" strokeweight=".48pt" strokecolor="#4B4B4B">
                <v:path arrowok="t"/>
              </v:shape>
            </v:group>
            <v:group style="position:absolute;left:336;top:2938;width:5453;height:2" coordorigin="336,2938" coordsize="5453,2">
              <v:shape style="position:absolute;left:336;top:2938;width:5453;height:2" coordorigin="336,2938" coordsize="5453,0" path="m336,2938l5789,2938e" filled="f" stroked="t" strokeweight=".72pt" strokecolor="#3F3F3F">
                <v:path arrowok="t"/>
              </v:shape>
            </v:group>
            <v:group style="position:absolute;left:5731;top:2942;width:3826;height:2" coordorigin="5731,2942" coordsize="3826,2">
              <v:shape style="position:absolute;left:5731;top:2942;width:3826;height:2" coordorigin="5731,2942" coordsize="3826,0" path="m5731,2942l9557,2942e" filled="f" stroked="t" strokeweight=".48pt" strokecolor="#1F1F1F">
                <v:path arrowok="t"/>
              </v:shape>
            </v:group>
            <v:group style="position:absolute;left:9446;top:2947;width:2112;height:2" coordorigin="9446,2947" coordsize="2112,2">
              <v:shape style="position:absolute;left:9446;top:2947;width:2112;height:2" coordorigin="9446,2947" coordsize="2112,0" path="m9446,2947l11558,2947e" filled="f" stroked="t" strokeweight=".96pt" strokecolor="#4F4F4F">
                <v:path arrowok="t"/>
              </v:shape>
            </v:group>
            <v:group style="position:absolute;left:11549;top:2611;width:2;height:12826" coordorigin="11549,2611" coordsize="2,12826">
              <v:shape style="position:absolute;left:11549;top:2611;width:2;height:12826" coordorigin="11549,2611" coordsize="0,12826" path="m11549,15437l11549,2611e" filled="f" stroked="t" strokeweight=".96pt" strokecolor="#707070">
                <v:path arrowok="t"/>
              </v:shape>
            </v:group>
            <v:group style="position:absolute;left:336;top:3182;width:1358;height:2" coordorigin="336,3182" coordsize="1358,2">
              <v:shape style="position:absolute;left:336;top:3182;width:1358;height:2" coordorigin="336,3182" coordsize="1358,0" path="m336,3182l1694,3182e" filled="f" stroked="t" strokeweight=".48pt" strokecolor="#343434">
                <v:path arrowok="t"/>
              </v:shape>
            </v:group>
            <v:group style="position:absolute;left:1637;top:3182;width:6480;height:2" coordorigin="1637,3182" coordsize="6480,2">
              <v:shape style="position:absolute;left:1637;top:3182;width:6480;height:2" coordorigin="1637,3182" coordsize="6480,0" path="m1637,3182l8117,3182e" filled="f" stroked="t" strokeweight=".48pt" strokecolor="#1F1F1F">
                <v:path arrowok="t"/>
              </v:shape>
            </v:group>
            <v:group style="position:absolute;left:8088;top:3187;width:3461;height:2" coordorigin="8088,3187" coordsize="3461,2">
              <v:shape style="position:absolute;left:8088;top:3187;width:3461;height:2" coordorigin="8088,3187" coordsize="3461,0" path="m8088,3187l11549,3187e" filled="f" stroked="t" strokeweight=".48pt" strokecolor="#4B4B4B">
                <v:path arrowok="t"/>
              </v:shape>
            </v:group>
            <v:group style="position:absolute;left:298;top:3427;width:5462;height:2" coordorigin="298,3427" coordsize="5462,2">
              <v:shape style="position:absolute;left:298;top:3427;width:5462;height:2" coordorigin="298,3427" coordsize="5462,0" path="m298,3427l5760,3427e" filled="f" stroked="t" strokeweight=".48pt" strokecolor="#484848">
                <v:path arrowok="t"/>
              </v:shape>
            </v:group>
            <v:group style="position:absolute;left:5357;top:3427;width:6202;height:2" coordorigin="5357,3427" coordsize="6202,2">
              <v:shape style="position:absolute;left:5357;top:3427;width:6202;height:2" coordorigin="5357,3427" coordsize="6202,0" path="m5357,3427l11558,3427e" filled="f" stroked="t" strokeweight=".96pt" strokecolor="#5B5B5B">
                <v:path arrowok="t"/>
              </v:shape>
            </v:group>
            <v:group style="position:absolute;left:3578;top:3418;width:2;height:1008" coordorigin="3578,3418" coordsize="2,1008">
              <v:shape style="position:absolute;left:3578;top:3418;width:2;height:1008" coordorigin="3578,3418" coordsize="0,1008" path="m3578,4426l3578,3418e" filled="f" stroked="t" strokeweight=".72pt" strokecolor="#484848">
                <v:path arrowok="t"/>
              </v:shape>
            </v:group>
            <v:group style="position:absolute;left:6758;top:3418;width:2;height:1018" coordorigin="6758,3418" coordsize="2,1018">
              <v:shape style="position:absolute;left:6758;top:3418;width:2;height:1018" coordorigin="6758,3418" coordsize="0,1018" path="m6758,4435l6758,3418e" filled="f" stroked="t" strokeweight=".96pt" strokecolor="#4F4F4F">
                <v:path arrowok="t"/>
              </v:shape>
            </v:group>
            <v:group style="position:absolute;left:6725;top:3874;width:1363;height:2" coordorigin="6725,3874" coordsize="1363,2">
              <v:shape style="position:absolute;left:6725;top:3874;width:1363;height:2" coordorigin="6725,3874" coordsize="1363,0" path="m6725,3874l8088,3874e" filled="f" stroked="t" strokeweight=".48pt" strokecolor="#4F4F4F">
                <v:path arrowok="t"/>
              </v:shape>
            </v:group>
            <v:group style="position:absolute;left:8088;top:3874;width:1440;height:2" coordorigin="8088,3874" coordsize="1440,2">
              <v:shape style="position:absolute;left:8088;top:3874;width:1440;height:2" coordorigin="8088,3874" coordsize="1440,0" path="m8088,3874l9528,3874e" filled="f" stroked="t" strokeweight=".48pt" strokecolor="#000000">
                <v:path arrowok="t"/>
              </v:shape>
            </v:group>
            <v:group style="position:absolute;left:9528;top:3874;width:2021;height:2" coordorigin="9528,3874" coordsize="2021,2">
              <v:shape style="position:absolute;left:9528;top:3874;width:2021;height:2" coordorigin="9528,3874" coordsize="2021,0" path="m9528,3874l11549,3874e" filled="f" stroked="t" strokeweight=".48pt" strokecolor="#747474">
                <v:path arrowok="t"/>
              </v:shape>
            </v:group>
            <v:group style="position:absolute;left:3571;top:4109;width:1978;height:2" coordorigin="3571,4109" coordsize="1978,2">
              <v:shape style="position:absolute;left:3571;top:4109;width:1978;height:2" coordorigin="3571,4109" coordsize="1978,0" path="m3571,4109l5549,4109e" filled="f" stroked="t" strokeweight=".96pt" strokecolor="#5B5B5B">
                <v:path arrowok="t"/>
              </v:shape>
            </v:group>
            <v:group style="position:absolute;left:326;top:4416;width:298;height:2" coordorigin="326,4416" coordsize="298,2">
              <v:shape style="position:absolute;left:326;top:4416;width:298;height:2" coordorigin="326,4416" coordsize="298,0" path="m326,4416l624,4416e" filled="f" stroked="t" strokeweight=".72pt" strokecolor="#575757">
                <v:path arrowok="t"/>
              </v:shape>
            </v:group>
            <v:group style="position:absolute;left:566;top:4421;width:3019;height:2" coordorigin="566,4421" coordsize="3019,2">
              <v:shape style="position:absolute;left:566;top:4421;width:3019;height:2" coordorigin="566,4421" coordsize="3019,0" path="m566,4421l3586,4421e" filled="f" stroked="t" strokeweight=".48pt" strokecolor="#1F1F1F">
                <v:path arrowok="t"/>
              </v:shape>
            </v:group>
            <v:group style="position:absolute;left:3509;top:4416;width:1042;height:2" coordorigin="3509,4416" coordsize="1042,2">
              <v:shape style="position:absolute;left:3509;top:4416;width:1042;height:2" coordorigin="3509,4416" coordsize="1042,0" path="m3509,4416l4550,4416e" filled="f" stroked="t" strokeweight=".96pt" strokecolor="#1F1F1F">
                <v:path arrowok="t"/>
              </v:shape>
            </v:group>
            <v:group style="position:absolute;left:4522;top:4402;width:662;height:2" coordorigin="4522,4402" coordsize="662,2">
              <v:shape style="position:absolute;left:4522;top:4402;width:662;height:2" coordorigin="4522,4402" coordsize="662,0" path="m4522,4402l5184,4402e" filled="f" stroked="t" strokeweight=".96pt" strokecolor="#1F1F1F">
                <v:path arrowok="t"/>
              </v:shape>
            </v:group>
            <v:group style="position:absolute;left:5184;top:4402;width:576;height:2" coordorigin="5184,4402" coordsize="576,2">
              <v:shape style="position:absolute;left:5184;top:4402;width:576;height:2" coordorigin="5184,4402" coordsize="576,0" path="m5184,4402l5760,4402e" filled="f" stroked="t" strokeweight=".48pt" strokecolor="#4F4F4F">
                <v:path arrowok="t"/>
              </v:shape>
            </v:group>
            <v:group style="position:absolute;left:5760;top:4402;width:778;height:2" coordorigin="5760,4402" coordsize="778,2">
              <v:shape style="position:absolute;left:5760;top:4402;width:778;height:2" coordorigin="5760,4402" coordsize="778,0" path="m5760,4402l6538,4402e" filled="f" stroked="t" strokeweight=".96pt" strokecolor="#CCCCCC">
                <v:path arrowok="t"/>
              </v:shape>
            </v:group>
            <v:group style="position:absolute;left:6509;top:4426;width:5050;height:2" coordorigin="6509,4426" coordsize="5050,2">
              <v:shape style="position:absolute;left:6509;top:4426;width:5050;height:2" coordorigin="6509,4426" coordsize="5050,0" path="m6509,4426l11558,4426e" filled="f" stroked="t" strokeweight=".96pt" strokecolor="#575757">
                <v:path arrowok="t"/>
              </v:shape>
            </v:group>
            <v:group style="position:absolute;left:326;top:4694;width:1968;height:2" coordorigin="326,4694" coordsize="1968,2">
              <v:shape style="position:absolute;left:326;top:4694;width:1968;height:2" coordorigin="326,4694" coordsize="1968,0" path="m326,4694l2294,4694e" filled="f" stroked="t" strokeweight=".96pt" strokecolor="#575757">
                <v:path arrowok="t"/>
              </v:shape>
            </v:group>
            <v:group style="position:absolute;left:2261;top:4397;width:2;height:552" coordorigin="2261,4397" coordsize="2,552">
              <v:shape style="position:absolute;left:2261;top:4397;width:2;height:552" coordorigin="2261,4397" coordsize="0,552" path="m2261,4949l2261,4397e" filled="f" stroked="t" strokeweight=".48pt" strokecolor="#484848">
                <v:path arrowok="t"/>
              </v:shape>
            </v:group>
            <v:group style="position:absolute;left:2227;top:4699;width:2986;height:2" coordorigin="2227,4699" coordsize="2986,2">
              <v:shape style="position:absolute;left:2227;top:4699;width:2986;height:2" coordorigin="2227,4699" coordsize="2986,0" path="m2227,4699l5213,4699e" filled="f" stroked="t" strokeweight=".48pt" strokecolor="#1C1C1C">
                <v:path arrowok="t"/>
              </v:shape>
            </v:group>
            <v:group style="position:absolute;left:5155;top:4704;width:6403;height:2" coordorigin="5155,4704" coordsize="6403,2">
              <v:shape style="position:absolute;left:5155;top:4704;width:6403;height:2" coordorigin="5155,4704" coordsize="6403,0" path="m5155,4704l11558,4704e" filled="f" stroked="t" strokeweight=".96pt" strokecolor="#575757">
                <v:path arrowok="t"/>
              </v:shape>
            </v:group>
            <v:group style="position:absolute;left:2294;top:4939;width:4915;height:2" coordorigin="2294,4939" coordsize="4915,2">
              <v:shape style="position:absolute;left:2294;top:4939;width:4915;height:2" coordorigin="2294,4939" coordsize="4915,0" path="m2294,4939l7210,4939e" filled="f" stroked="t" strokeweight=".48pt" strokecolor="#232323">
                <v:path arrowok="t"/>
              </v:shape>
            </v:group>
            <v:group style="position:absolute;left:7152;top:4944;width:4406;height:2" coordorigin="7152,4944" coordsize="4406,2">
              <v:shape style="position:absolute;left:7152;top:4944;width:4406;height:2" coordorigin="7152,4944" coordsize="4406,0" path="m7152,4944l11558,4944e" filled="f" stroked="t" strokeweight=".96pt" strokecolor="#575757">
                <v:path arrowok="t"/>
              </v:shape>
            </v:group>
            <v:group style="position:absolute;left:2261;top:4949;width:2;height:1219" coordorigin="2261,4949" coordsize="2,1219">
              <v:shape style="position:absolute;left:2261;top:4949;width:2;height:1219" coordorigin="2261,4949" coordsize="0,1219" path="m2261,6168l2261,4949e" filled="f" stroked="t" strokeweight=".48pt" strokecolor="#000000">
                <v:path arrowok="t"/>
              </v:shape>
            </v:group>
            <v:group style="position:absolute;left:4522;top:4944;width:2;height:245" coordorigin="4522,4944" coordsize="2,245">
              <v:shape style="position:absolute;left:4522;top:4944;width:2;height:245" coordorigin="4522,4944" coordsize="0,245" path="m4522,5189l4522,4944e" filled="f" stroked="t" strokeweight=".48pt" strokecolor="#282828">
                <v:path arrowok="t"/>
              </v:shape>
            </v:group>
            <v:group style="position:absolute;left:7627;top:4934;width:2;height:499" coordorigin="7627,4934" coordsize="2,499">
              <v:shape style="position:absolute;left:7627;top:4934;width:2;height:499" coordorigin="7627,4934" coordsize="0,499" path="m7627,5434l7627,4934e" filled="f" stroked="t" strokeweight=".48pt" strokecolor="#232323">
                <v:path arrowok="t"/>
              </v:shape>
            </v:group>
            <v:group style="position:absolute;left:334;top:691;width:2;height:10061" coordorigin="334,691" coordsize="2,10061">
              <v:shape style="position:absolute;left:334;top:691;width:2;height:10061" coordorigin="334,691" coordsize="0,10061" path="m334,10752l334,691e" filled="f" stroked="t" strokeweight=".72pt" strokecolor="#3F3F3F">
                <v:path arrowok="t"/>
              </v:shape>
            </v:group>
            <v:group style="position:absolute;left:4522;top:5189;width:2;height:734" coordorigin="4522,5189" coordsize="2,734">
              <v:shape style="position:absolute;left:4522;top:5189;width:2;height:734" coordorigin="4522,5189" coordsize="0,734" path="m4522,5923l4522,5189e" filled="f" stroked="t" strokeweight=".48pt" strokecolor="#000000">
                <v:path arrowok="t"/>
              </v:shape>
            </v:group>
            <v:group style="position:absolute;left:4646;top:5424;width:2117;height:2" coordorigin="4646,5424" coordsize="2117,2">
              <v:shape style="position:absolute;left:4646;top:5424;width:2117;height:2" coordorigin="4646,5424" coordsize="2117,0" path="m4646,5424l6763,5424e" filled="f" stroked="t" strokeweight=".96pt" strokecolor="#575757">
                <v:path arrowok="t"/>
              </v:shape>
            </v:group>
            <v:group style="position:absolute;left:6706;top:5429;width:4843;height:2" coordorigin="6706,5429" coordsize="4843,2">
              <v:shape style="position:absolute;left:6706;top:5429;width:4843;height:2" coordorigin="6706,5429" coordsize="4843,0" path="m6706,5429l11549,5429e" filled="f" stroked="t" strokeweight=".48pt" strokecolor="#282828">
                <v:path arrowok="t"/>
              </v:shape>
            </v:group>
            <v:group style="position:absolute;left:4646;top:5664;width:2563;height:2" coordorigin="4646,5664" coordsize="2563,2">
              <v:shape style="position:absolute;left:4646;top:5664;width:2563;height:2" coordorigin="4646,5664" coordsize="2563,0" path="m4646,5664l7210,5664e" filled="f" stroked="t" strokeweight=".96pt" strokecolor="#575757">
                <v:path arrowok="t"/>
              </v:shape>
            </v:group>
            <v:group style="position:absolute;left:7152;top:5669;width:2405;height:2" coordorigin="7152,5669" coordsize="2405,2">
              <v:shape style="position:absolute;left:7152;top:5669;width:2405;height:2" coordorigin="7152,5669" coordsize="2405,0" path="m7152,5669l9557,5669e" filled="f" stroked="t" strokeweight=".48pt" strokecolor="#2F2F2F">
                <v:path arrowok="t"/>
              </v:shape>
            </v:group>
            <v:group style="position:absolute;left:9528;top:5650;width:2021;height:2" coordorigin="9528,5650" coordsize="2021,2">
              <v:shape style="position:absolute;left:9528;top:5650;width:2021;height:2" coordorigin="9528,5650" coordsize="2021,0" path="m9528,5650l11549,5650e" filled="f" stroked="t" strokeweight=".48pt" strokecolor="#747474">
                <v:path arrowok="t"/>
              </v:shape>
            </v:group>
            <v:group style="position:absolute;left:8966;top:5923;width:562;height:2" coordorigin="8966,5923" coordsize="562,2">
              <v:shape style="position:absolute;left:8966;top:5923;width:562;height:2" coordorigin="8966,5923" coordsize="562,0" path="m8966,5923l9528,5923e" filled="f" stroked="t" strokeweight=".48pt" strokecolor="#A3A3A3">
                <v:path arrowok="t"/>
              </v:shape>
            </v:group>
            <v:group style="position:absolute;left:9149;top:5914;width:2410;height:2" coordorigin="9149,5914" coordsize="2410,2">
              <v:shape style="position:absolute;left:9149;top:5914;width:2410;height:2" coordorigin="9149,5914" coordsize="2410,0" path="m9149,5914l11558,5914e" filled="f" stroked="t" strokeweight=".96pt" strokecolor="#5B5B5B">
                <v:path arrowok="t"/>
              </v:shape>
            </v:group>
            <v:group style="position:absolute;left:2294;top:6149;width:4915;height:2" coordorigin="2294,6149" coordsize="4915,2">
              <v:shape style="position:absolute;left:2294;top:6149;width:4915;height:2" coordorigin="2294,6149" coordsize="4915,0" path="m2294,6149l7210,6149e" filled="f" stroked="t" strokeweight=".48pt" strokecolor="#3B3B3B">
                <v:path arrowok="t"/>
              </v:shape>
            </v:group>
            <v:group style="position:absolute;left:4522;top:5923;width:2;height:250" coordorigin="4522,5923" coordsize="2,250">
              <v:shape style="position:absolute;left:4522;top:5923;width:2;height:250" coordorigin="4522,5923" coordsize="0,250" path="m4522,6173l4522,5923e" filled="f" stroked="t" strokeweight=".48pt" strokecolor="#3B3B3B">
                <v:path arrowok="t"/>
              </v:shape>
            </v:group>
            <v:group style="position:absolute;left:6763;top:6154;width:4795;height:2" coordorigin="6763,6154" coordsize="4795,2">
              <v:shape style="position:absolute;left:6763;top:6154;width:4795;height:2" coordorigin="6763,6154" coordsize="4795,0" path="m6763,6154l11558,6154e" filled="f" stroked="t" strokeweight=".96pt" strokecolor="#707070">
                <v:path arrowok="t"/>
              </v:shape>
            </v:group>
            <v:group style="position:absolute;left:7608;top:6168;width:480;height:2" coordorigin="7608,6168" coordsize="480,2">
              <v:shape style="position:absolute;left:7608;top:6168;width:480;height:2" coordorigin="7608,6168" coordsize="480,0" path="m7608,6168l8088,6168e" filled="f" stroked="t" strokeweight=".48pt" strokecolor="#A0A0A0">
                <v:path arrowok="t"/>
              </v:shape>
            </v:group>
            <v:group style="position:absolute;left:672;top:6389;width:1622;height:2" coordorigin="672,6389" coordsize="1622,2">
              <v:shape style="position:absolute;left:672;top:6389;width:1622;height:2" coordorigin="672,6389" coordsize="1622,0" path="m672,6389l2294,6389e" filled="f" stroked="t" strokeweight=".48pt" strokecolor="#3F3F3F">
                <v:path arrowok="t"/>
              </v:shape>
            </v:group>
            <v:group style="position:absolute;left:2292;top:6139;width:2;height:4915" coordorigin="2292,6139" coordsize="2,4915">
              <v:shape style="position:absolute;left:2292;top:6139;width:2;height:4915" coordorigin="2292,6139" coordsize="0,4915" path="m2292,11054l2292,6139e" filled="f" stroked="t" strokeweight=".96pt" strokecolor="#484848">
                <v:path arrowok="t"/>
              </v:shape>
            </v:group>
            <v:group style="position:absolute;left:2256;top:6379;width:2270;height:2" coordorigin="2256,6379" coordsize="2270,2">
              <v:shape style="position:absolute;left:2256;top:6379;width:2270;height:2" coordorigin="2256,6379" coordsize="2270,0" path="m2256,6379l4526,6379e" filled="f" stroked="t" strokeweight=".48pt" strokecolor="#3F3F3F">
                <v:path arrowok="t"/>
              </v:shape>
            </v:group>
            <v:group style="position:absolute;left:4522;top:6163;width:2;height:221" coordorigin="4522,6163" coordsize="2,221">
              <v:shape style="position:absolute;left:4522;top:6163;width:2;height:221" coordorigin="4522,6163" coordsize="0,221" path="m4522,6384l4522,6163e" filled="f" stroked="t" strokeweight=".48pt" strokecolor="#4F4F4F">
                <v:path arrowok="t"/>
              </v:shape>
            </v:group>
            <v:group style="position:absolute;left:4070;top:6394;width:4925;height:2" coordorigin="4070,6394" coordsize="4925,2">
              <v:shape style="position:absolute;left:4070;top:6394;width:4925;height:2" coordorigin="4070,6394" coordsize="4925,0" path="m4070,6394l8995,6394e" filled="f" stroked="t" strokeweight=".96pt" strokecolor="#6B6B6B">
                <v:path arrowok="t"/>
              </v:shape>
            </v:group>
            <v:group style="position:absolute;left:8938;top:6398;width:2621;height:2" coordorigin="8938,6398" coordsize="2621,2">
              <v:shape style="position:absolute;left:8938;top:6398;width:2621;height:2" coordorigin="8938,6398" coordsize="2621,0" path="m8938,6398l11558,6398e" filled="f" stroked="t" strokeweight=".48pt" strokecolor="#3F3F3F">
                <v:path arrowok="t"/>
              </v:shape>
            </v:group>
            <v:group style="position:absolute;left:4522;top:6374;width:2;height:293" coordorigin="4522,6374" coordsize="2,293">
              <v:shape style="position:absolute;left:4522;top:6374;width:2;height:293" coordorigin="4522,6374" coordsize="0,293" path="m4522,6667l4522,6374e" filled="f" stroked="t" strokeweight=".48pt" strokecolor="#777777">
                <v:path arrowok="t"/>
              </v:shape>
            </v:group>
            <v:group style="position:absolute;left:7627;top:6384;width:2;height:739" coordorigin="7627,6384" coordsize="2,739">
              <v:shape style="position:absolute;left:7627;top:6384;width:2;height:739" coordorigin="7627,6384" coordsize="0,739" path="m7627,7123l7627,6384e" filled="f" stroked="t" strokeweight=".48pt" strokecolor="#232323">
                <v:path arrowok="t"/>
              </v:shape>
            </v:group>
            <v:group style="position:absolute;left:2285;top:6864;width:1291;height:2" coordorigin="2285,6864" coordsize="1291,2">
              <v:shape style="position:absolute;left:2285;top:6864;width:1291;height:2" coordorigin="2285,6864" coordsize="1291,0" path="m2285,6864l3576,6864e" filled="f" stroked="t" strokeweight=".96pt" strokecolor="#4B4B4B">
                <v:path arrowok="t"/>
              </v:shape>
            </v:group>
            <v:group style="position:absolute;left:3518;top:6869;width:3245;height:2" coordorigin="3518,6869" coordsize="3245,2">
              <v:shape style="position:absolute;left:3518;top:6869;width:3245;height:2" coordorigin="3518,6869" coordsize="3245,0" path="m3518,6869l6763,6869e" filled="f" stroked="t" strokeweight=".48pt" strokecolor="#1F1F1F">
                <v:path arrowok="t"/>
              </v:shape>
            </v:group>
            <v:group style="position:absolute;left:4522;top:6667;width:2;height:192" coordorigin="4522,6667" coordsize="2,192">
              <v:shape style="position:absolute;left:4522;top:6667;width:2;height:192" coordorigin="4522,6667" coordsize="0,192" path="m4522,6859l4522,6667e" filled="f" stroked="t" strokeweight=".48pt" strokecolor="#000000">
                <v:path arrowok="t"/>
              </v:shape>
            </v:group>
            <v:group style="position:absolute;left:6734;top:6854;width:878;height:2" coordorigin="6734,6854" coordsize="878,2">
              <v:shape style="position:absolute;left:6734;top:6854;width:878;height:2" coordorigin="6734,6854" coordsize="878,0" path="m6734,6854l7613,6854e" filled="f" stroked="t" strokeweight=".48pt" strokecolor="#000000">
                <v:path arrowok="t"/>
              </v:shape>
            </v:group>
            <v:group style="position:absolute;left:7603;top:6854;width:485;height:2" coordorigin="7603,6854" coordsize="485,2">
              <v:shape style="position:absolute;left:7603;top:6854;width:485;height:2" coordorigin="7603,6854" coordsize="485,0" path="m7603,6854l8088,6854e" filled="f" stroked="t" strokeweight=".48pt" strokecolor="#444444">
                <v:path arrowok="t"/>
              </v:shape>
            </v:group>
            <v:group style="position:absolute;left:8059;top:6874;width:3499;height:2" coordorigin="8059,6874" coordsize="3499,2">
              <v:shape style="position:absolute;left:8059;top:6874;width:3499;height:2" coordorigin="8059,6874" coordsize="3499,0" path="m8059,6874l11558,6874e" filled="f" stroked="t" strokeweight=".96pt" strokecolor="#5B5B5B">
                <v:path arrowok="t"/>
              </v:shape>
            </v:group>
            <v:group style="position:absolute;left:2285;top:7109;width:3504;height:2" coordorigin="2285,7109" coordsize="3504,2">
              <v:shape style="position:absolute;left:2285;top:7109;width:3504;height:2" coordorigin="2285,7109" coordsize="3504,0" path="m2285,7109l5789,7109e" filled="f" stroked="t" strokeweight=".48pt" strokecolor="#1F1F1F">
                <v:path arrowok="t"/>
              </v:shape>
            </v:group>
            <v:group style="position:absolute;left:4522;top:6850;width:2;height:250" coordorigin="4522,6850" coordsize="2,250">
              <v:shape style="position:absolute;left:4522;top:6850;width:2;height:250" coordorigin="4522,6850" coordsize="0,250" path="m4522,7099l4522,6850e" filled="f" stroked="t" strokeweight=".48pt" strokecolor="#181818">
                <v:path arrowok="t"/>
              </v:shape>
            </v:group>
            <v:group style="position:absolute;left:5760;top:7094;width:1853;height:2" coordorigin="5760,7094" coordsize="1853,2">
              <v:shape style="position:absolute;left:5760;top:7094;width:1853;height:2" coordorigin="5760,7094" coordsize="1853,0" path="m5760,7094l7613,7094e" filled="f" stroked="t" strokeweight=".48pt" strokecolor="#000000">
                <v:path arrowok="t"/>
              </v:shape>
            </v:group>
            <v:group style="position:absolute;left:7526;top:7114;width:4032;height:2" coordorigin="7526,7114" coordsize="4032,2">
              <v:shape style="position:absolute;left:7526;top:7114;width:4032;height:2" coordorigin="7526,7114" coordsize="4032,0" path="m7526,7114l11558,7114e" filled="f" stroked="t" strokeweight=".96pt" strokecolor="#575757">
                <v:path arrowok="t"/>
              </v:shape>
            </v:group>
            <v:group style="position:absolute;left:326;top:7344;width:442;height:2" coordorigin="326,7344" coordsize="442,2">
              <v:shape style="position:absolute;left:326;top:7344;width:442;height:2" coordorigin="326,7344" coordsize="442,0" path="m326,7344l768,7344e" filled="f" stroked="t" strokeweight=".96pt" strokecolor="#606060">
                <v:path arrowok="t"/>
              </v:shape>
            </v:group>
            <v:group style="position:absolute;left:566;top:7344;width:379;height:2" coordorigin="566,7344" coordsize="379,2">
              <v:shape style="position:absolute;left:566;top:7344;width:379;height:2" coordorigin="566,7344" coordsize="379,0" path="m566,7344l946,7344e" filled="f" stroked="t" strokeweight=".72pt" strokecolor="#4B4B4B">
                <v:path arrowok="t"/>
              </v:shape>
            </v:group>
            <v:group style="position:absolute;left:888;top:7349;width:1411;height:2" coordorigin="888,7349" coordsize="1411,2">
              <v:shape style="position:absolute;left:888;top:7349;width:1411;height:2" coordorigin="888,7349" coordsize="1411,0" path="m888,7349l2299,7349e" filled="f" stroked="t" strokeweight=".48pt" strokecolor="#1F1F1F">
                <v:path arrowok="t"/>
              </v:shape>
            </v:group>
            <v:group style="position:absolute;left:2222;top:7354;width:6773;height:2" coordorigin="2222,7354" coordsize="6773,2">
              <v:shape style="position:absolute;left:2222;top:7354;width:6773;height:2" coordorigin="2222,7354" coordsize="6773,0" path="m2222,7354l8995,7354e" filled="f" stroked="t" strokeweight=".96pt" strokecolor="#575757">
                <v:path arrowok="t"/>
              </v:shape>
            </v:group>
            <v:group style="position:absolute;left:8938;top:7358;width:2621;height:2" coordorigin="8938,7358" coordsize="2621,2">
              <v:shape style="position:absolute;left:8938;top:7358;width:2621;height:2" coordorigin="8938,7358" coordsize="2621,0" path="m8938,7358l11558,7358e" filled="f" stroked="t" strokeweight=".48pt" strokecolor="#2B2B2B">
                <v:path arrowok="t"/>
              </v:shape>
            </v:group>
            <v:group style="position:absolute;left:326;top:7814;width:979;height:2" coordorigin="326,7814" coordsize="979,2">
              <v:shape style="position:absolute;left:326;top:7814;width:979;height:2" coordorigin="326,7814" coordsize="979,0" path="m326,7814l1306,7814e" filled="f" stroked="t" strokeweight=".96pt" strokecolor="#646464">
                <v:path arrowok="t"/>
              </v:shape>
            </v:group>
            <v:group style="position:absolute;left:1142;top:7819;width:4070;height:2" coordorigin="1142,7819" coordsize="4070,2">
              <v:shape style="position:absolute;left:1142;top:7819;width:4070;height:2" coordorigin="1142,7819" coordsize="4070,0" path="m1142,7819l5213,7819e" filled="f" stroked="t" strokeweight=".48pt" strokecolor="#2F2F2F">
                <v:path arrowok="t"/>
              </v:shape>
            </v:group>
            <v:group style="position:absolute;left:5155;top:7824;width:3907;height:2" coordorigin="5155,7824" coordsize="3907,2">
              <v:shape style="position:absolute;left:5155;top:7824;width:3907;height:2" coordorigin="5155,7824" coordsize="3907,0" path="m5155,7824l9062,7824e" filled="f" stroked="t" strokeweight=".96pt" strokecolor="#606060">
                <v:path arrowok="t"/>
              </v:shape>
            </v:group>
            <v:group style="position:absolute;left:8938;top:7829;width:2621;height:2" coordorigin="8938,7829" coordsize="2621,2">
              <v:shape style="position:absolute;left:8938;top:7829;width:2621;height:2" coordorigin="8938,7829" coordsize="2621,0" path="m8938,7829l11558,7829e" filled="f" stroked="t" strokeweight=".48pt" strokecolor="#343434">
                <v:path arrowok="t"/>
              </v:shape>
            </v:group>
            <v:group style="position:absolute;left:4646;top:8064;width:4349;height:2" coordorigin="4646,8064" coordsize="4349,2">
              <v:shape style="position:absolute;left:4646;top:8064;width:4349;height:2" coordorigin="4646,8064" coordsize="4349,0" path="m4646,8064l8995,8064e" filled="f" stroked="t" strokeweight=".96pt" strokecolor="#575757">
                <v:path arrowok="t"/>
              </v:shape>
            </v:group>
            <v:group style="position:absolute;left:8938;top:8069;width:619;height:2" coordorigin="8938,8069" coordsize="619,2">
              <v:shape style="position:absolute;left:8938;top:8069;width:619;height:2" coordorigin="8938,8069" coordsize="619,0" path="m8938,8069l9557,8069e" filled="f" stroked="t" strokeweight=".48pt" strokecolor="#282828">
                <v:path arrowok="t"/>
              </v:shape>
            </v:group>
            <v:group style="position:absolute;left:9528;top:8050;width:2021;height:2" coordorigin="9528,8050" coordsize="2021,2">
              <v:shape style="position:absolute;left:9528;top:8050;width:2021;height:2" coordorigin="9528,8050" coordsize="2021,0" path="m9528,8050l11549,8050e" filled="f" stroked="t" strokeweight=".48pt" strokecolor="#747474">
                <v:path arrowok="t"/>
              </v:shape>
            </v:group>
            <v:group style="position:absolute;left:4646;top:8304;width:3514;height:2" coordorigin="4646,8304" coordsize="3514,2">
              <v:shape style="position:absolute;left:4646;top:8304;width:3514;height:2" coordorigin="4646,8304" coordsize="3514,0" path="m4646,8304l8160,8304e" filled="f" stroked="t" strokeweight=".96pt" strokecolor="#575757">
                <v:path arrowok="t"/>
              </v:shape>
            </v:group>
            <v:group style="position:absolute;left:7579;top:8304;width:1978;height:2" coordorigin="7579,8304" coordsize="1978,2">
              <v:shape style="position:absolute;left:7579;top:8304;width:1978;height:2" coordorigin="7579,8304" coordsize="1978,0" path="m7579,8304l9557,8304e" filled="f" stroked="t" strokeweight=".72pt" strokecolor="#3F3F3F">
                <v:path arrowok="t"/>
              </v:shape>
            </v:group>
            <v:group style="position:absolute;left:9230;top:8314;width:2328;height:2" coordorigin="9230,8314" coordsize="2328,2">
              <v:shape style="position:absolute;left:9230;top:8314;width:2328;height:2" coordorigin="9230,8314" coordsize="2328,0" path="m9230,8314l11558,8314e" filled="f" stroked="t" strokeweight=".72pt" strokecolor="#575757">
                <v:path arrowok="t"/>
              </v:shape>
            </v:group>
            <v:group style="position:absolute;left:293;top:8558;width:302;height:2" coordorigin="293,8558" coordsize="302,2">
              <v:shape style="position:absolute;left:293;top:8558;width:302;height:2" coordorigin="293,8558" coordsize="302,0" path="m293,8558l595,8558e" filled="f" stroked="t" strokeweight=".48pt" strokecolor="#878787">
                <v:path arrowok="t"/>
              </v:shape>
            </v:group>
            <v:group style="position:absolute;left:389;top:8544;width:5400;height:2" coordorigin="389,8544" coordsize="5400,2">
              <v:shape style="position:absolute;left:389;top:8544;width:5400;height:2" coordorigin="389,8544" coordsize="5400,0" path="m389,8544l5789,8544e" filled="f" stroked="t" strokeweight=".96pt" strokecolor="#575757">
                <v:path arrowok="t"/>
              </v:shape>
            </v:group>
            <v:group style="position:absolute;left:5731;top:8549;width:1906;height:2" coordorigin="5731,8549" coordsize="1906,2">
              <v:shape style="position:absolute;left:5731;top:8549;width:1906;height:2" coordorigin="5731,8549" coordsize="1906,0" path="m5731,8549l7637,8549e" filled="f" stroked="t" strokeweight=".48pt" strokecolor="#232323">
                <v:path arrowok="t"/>
              </v:shape>
            </v:group>
            <v:group style="position:absolute;left:7579;top:8554;width:1416;height:2" coordorigin="7579,8554" coordsize="1416,2">
              <v:shape style="position:absolute;left:7579;top:8554;width:1416;height:2" coordorigin="7579,8554" coordsize="1416,0" path="m7579,8554l8995,8554e" filled="f" stroked="t" strokeweight=".72pt" strokecolor="#444444">
                <v:path arrowok="t"/>
              </v:shape>
            </v:group>
            <v:group style="position:absolute;left:8371;top:8554;width:3187;height:2" coordorigin="8371,8554" coordsize="3187,2">
              <v:shape style="position:absolute;left:8371;top:8554;width:3187;height:2" coordorigin="8371,8554" coordsize="3187,0" path="m8371,8554l11558,8554e" filled="f" stroked="t" strokeweight=".96pt" strokecolor="#575757">
                <v:path arrowok="t"/>
              </v:shape>
            </v:group>
            <v:group style="position:absolute;left:326;top:9350;width:1973;height:2" coordorigin="326,9350" coordsize="1973,2">
              <v:shape style="position:absolute;left:326;top:9350;width:1973;height:2" coordorigin="326,9350" coordsize="1973,0" path="m326,9350l2299,9350e" filled="f" stroked="t" strokeweight=".96pt" strokecolor="#5B5B5B">
                <v:path arrowok="t"/>
              </v:shape>
            </v:group>
            <v:group style="position:absolute;left:2222;top:9355;width:2328;height:2" coordorigin="2222,9355" coordsize="2328,2">
              <v:shape style="position:absolute;left:2222;top:9355;width:2328;height:2" coordorigin="2222,9355" coordsize="2328,0" path="m2222,9355l4550,9355e" filled="f" stroked="t" strokeweight=".48pt" strokecolor="#2F2F2F">
                <v:path arrowok="t"/>
              </v:shape>
            </v:group>
            <v:group style="position:absolute;left:4522;top:9346;width:1238;height:2" coordorigin="4522,9346" coordsize="1238,2">
              <v:shape style="position:absolute;left:4522;top:9346;width:1238;height:2" coordorigin="4522,9346" coordsize="1238,0" path="m4522,9346l5760,9346e" filled="f" stroked="t" strokeweight=".48pt" strokecolor="#282828">
                <v:path arrowok="t"/>
              </v:shape>
            </v:group>
            <v:group style="position:absolute;left:5688;top:9360;width:3307;height:2" coordorigin="5688,9360" coordsize="3307,2">
              <v:shape style="position:absolute;left:5688;top:9360;width:3307;height:2" coordorigin="5688,9360" coordsize="3307,0" path="m5688,9360l8995,9360e" filled="f" stroked="t" strokeweight=".96pt" strokecolor="#5B5B5B">
                <v:path arrowok="t"/>
              </v:shape>
            </v:group>
            <v:group style="position:absolute;left:8938;top:9365;width:2621;height:2" coordorigin="8938,9365" coordsize="2621,2">
              <v:shape style="position:absolute;left:8938;top:9365;width:2621;height:2" coordorigin="8938,9365" coordsize="2621,0" path="m8938,9365l11558,9365e" filled="f" stroked="t" strokeweight=".48pt" strokecolor="#2F2F2F">
                <v:path arrowok="t"/>
              </v:shape>
            </v:group>
            <v:group style="position:absolute;left:331;top:9821;width:2;height:302" coordorigin="331,9821" coordsize="2,302">
              <v:shape style="position:absolute;left:331;top:9821;width:2;height:302" coordorigin="331,9821" coordsize="0,302" path="m331,10123l331,9821e" filled="f" stroked="t" strokeweight=".48pt" strokecolor="#0C0C0C">
                <v:path arrowok="t"/>
              </v:shape>
            </v:group>
            <v:group style="position:absolute;left:326;top:10291;width:4224;height:2" coordorigin="326,10291" coordsize="4224,2">
              <v:shape style="position:absolute;left:326;top:10291;width:4224;height:2" coordorigin="326,10291" coordsize="4224,0" path="m326,10291l4550,10291e" filled="f" stroked="t" strokeweight=".96pt" strokecolor="#575757">
                <v:path arrowok="t"/>
              </v:shape>
            </v:group>
            <v:group style="position:absolute;left:4493;top:10296;width:2074;height:2" coordorigin="4493,10296" coordsize="2074,2">
              <v:shape style="position:absolute;left:4493;top:10296;width:2074;height:2" coordorigin="4493,10296" coordsize="2074,0" path="m4493,10296l6566,10296e" filled="f" stroked="t" strokeweight=".48pt" strokecolor="#282828">
                <v:path arrowok="t"/>
              </v:shape>
            </v:group>
            <v:group style="position:absolute;left:6538;top:10286;width:197;height:2" coordorigin="6538,10286" coordsize="197,2">
              <v:shape style="position:absolute;left:6538;top:10286;width:197;height:2" coordorigin="6538,10286" coordsize="197,0" path="m6538,10286l6734,10286e" filled="f" stroked="t" strokeweight=".48pt" strokecolor="#2B2B2B">
                <v:path arrowok="t"/>
              </v:shape>
            </v:group>
            <v:group style="position:absolute;left:6379;top:10301;width:5179;height:2" coordorigin="6379,10301" coordsize="5179,2">
              <v:shape style="position:absolute;left:6379;top:10301;width:5179;height:2" coordorigin="6379,10301" coordsize="5179,0" path="m6379,10301l11558,10301e" filled="f" stroked="t" strokeweight=".72pt" strokecolor="#545454">
                <v:path arrowok="t"/>
              </v:shape>
            </v:group>
            <v:group style="position:absolute;left:326;top:10531;width:1968;height:2" coordorigin="326,10531" coordsize="1968,2">
              <v:shape style="position:absolute;left:326;top:10531;width:1968;height:2" coordorigin="326,10531" coordsize="1968,0" path="m326,10531l2294,10531e" filled="f" stroked="t" strokeweight=".96pt" strokecolor="#5B5B5B">
                <v:path arrowok="t"/>
              </v:shape>
            </v:group>
            <v:group style="position:absolute;left:2227;top:10536;width:2323;height:2" coordorigin="2227,10536" coordsize="2323,2">
              <v:shape style="position:absolute;left:2227;top:10536;width:2323;height:2" coordorigin="2227,10536" coordsize="2323,0" path="m2227,10536l4550,10536e" filled="f" stroked="t" strokeweight=".48pt" strokecolor="#282828">
                <v:path arrowok="t"/>
              </v:shape>
            </v:group>
            <v:group style="position:absolute;left:4522;top:10526;width:1238;height:2" coordorigin="4522,10526" coordsize="1238,2">
              <v:shape style="position:absolute;left:4522;top:10526;width:1238;height:2" coordorigin="4522,10526" coordsize="1238,0" path="m4522,10526l5760,10526e" filled="f" stroked="t" strokeweight=".48pt" strokecolor="#2F2F2F">
                <v:path arrowok="t"/>
              </v:shape>
            </v:group>
            <v:group style="position:absolute;left:5611;top:10541;width:5947;height:2" coordorigin="5611,10541" coordsize="5947,2">
              <v:shape style="position:absolute;left:5611;top:10541;width:5947;height:2" coordorigin="5611,10541" coordsize="5947,0" path="m5611,10541l11558,10541e" filled="f" stroked="t" strokeweight=".96pt" strokecolor="#575757">
                <v:path arrowok="t"/>
              </v:shape>
            </v:group>
            <v:group style="position:absolute;left:691;top:10771;width:2885;height:2" coordorigin="691,10771" coordsize="2885,2">
              <v:shape style="position:absolute;left:691;top:10771;width:2885;height:2" coordorigin="691,10771" coordsize="2885,0" path="m691,10771l3576,10771e" filled="f" stroked="t" strokeweight=".96pt" strokecolor="#545454">
                <v:path arrowok="t"/>
              </v:shape>
            </v:group>
            <v:group style="position:absolute;left:3518;top:10776;width:3048;height:2" coordorigin="3518,10776" coordsize="3048,2">
              <v:shape style="position:absolute;left:3518;top:10776;width:3048;height:2" coordorigin="3518,10776" coordsize="3048,0" path="m3518,10776l6566,10776e" filled="f" stroked="t" strokeweight=".48pt" strokecolor="#282828">
                <v:path arrowok="t"/>
              </v:shape>
            </v:group>
            <v:group style="position:absolute;left:6355;top:10781;width:3360;height:2" coordorigin="6355,10781" coordsize="3360,2">
              <v:shape style="position:absolute;left:6355;top:10781;width:3360;height:2" coordorigin="6355,10781" coordsize="3360,0" path="m6355,10781l9715,10781e" filled="f" stroked="t" strokeweight=".96pt" strokecolor="#5B5B5B">
                <v:path arrowok="t"/>
              </v:shape>
            </v:group>
            <v:group style="position:absolute;left:9499;top:10786;width:2059;height:2" coordorigin="9499,10786" coordsize="2059,2">
              <v:shape style="position:absolute;left:9499;top:10786;width:2059;height:2" coordorigin="9499,10786" coordsize="2059,0" path="m9499,10786l11558,10786e" filled="f" stroked="t" strokeweight=".48pt" strokecolor="#2F2F2F">
                <v:path arrowok="t"/>
              </v:shape>
            </v:group>
            <v:group style="position:absolute;left:331;top:10843;width:2;height:3797" coordorigin="331,10843" coordsize="2,3797">
              <v:shape style="position:absolute;left:331;top:10843;width:2;height:3797" coordorigin="331,10843" coordsize="0,3797" path="m331,14640l331,10843e" filled="f" stroked="t" strokeweight=".48pt" strokecolor="#1F1F1F">
                <v:path arrowok="t"/>
              </v:shape>
            </v:group>
            <v:group style="position:absolute;left:326;top:11251;width:1368;height:2" coordorigin="326,11251" coordsize="1368,2">
              <v:shape style="position:absolute;left:326;top:11251;width:1368;height:2" coordorigin="326,11251" coordsize="1368,0" path="m326,11251l1694,11251e" filled="f" stroked="t" strokeweight=".72pt" strokecolor="#545454">
                <v:path arrowok="t"/>
              </v:shape>
            </v:group>
            <v:group style="position:absolute;left:1637;top:11256;width:2914;height:2" coordorigin="1637,11256" coordsize="2914,2">
              <v:shape style="position:absolute;left:1637;top:11256;width:2914;height:2" coordorigin="1637,11256" coordsize="2914,0" path="m1637,11256l4550,11256e" filled="f" stroked="t" strokeweight=".48pt" strokecolor="#1F1F1F">
                <v:path arrowok="t"/>
              </v:shape>
            </v:group>
            <v:group style="position:absolute;left:2290;top:10997;width:2;height:3989" coordorigin="2290,10997" coordsize="2,3989">
              <v:shape style="position:absolute;left:2290;top:10997;width:2;height:3989" coordorigin="2290,10997" coordsize="0,3989" path="m2290,14986l2290,10997e" filled="f" stroked="t" strokeweight=".96pt" strokecolor="#343434">
                <v:path arrowok="t"/>
              </v:shape>
            </v:group>
            <v:group style="position:absolute;left:4522;top:11270;width:1238;height:2" coordorigin="4522,11270" coordsize="1238,2">
              <v:shape style="position:absolute;left:4522;top:11270;width:1238;height:2" coordorigin="4522,11270" coordsize="1238,0" path="m4522,11270l5760,11270e" filled="f" stroked="t" strokeweight=".48pt" strokecolor="#A3A3A3">
                <v:path arrowok="t"/>
              </v:shape>
            </v:group>
            <v:group style="position:absolute;left:5760;top:11270;width:778;height:2" coordorigin="5760,11270" coordsize="778,2">
              <v:shape style="position:absolute;left:5760;top:11270;width:778;height:2" coordorigin="5760,11270" coordsize="778,0" path="m5760,11270l6538,11270e" filled="f" stroked="t" strokeweight=".48pt" strokecolor="#8C8C8C">
                <v:path arrowok="t"/>
              </v:shape>
            </v:group>
            <v:group style="position:absolute;left:6509;top:11261;width:3552;height:2" coordorigin="6509,11261" coordsize="3552,2">
              <v:shape style="position:absolute;left:6509;top:11261;width:3552;height:2" coordorigin="6509,11261" coordsize="3552,0" path="m6509,11261l10061,11261e" filled="f" stroked="t" strokeweight=".96pt" strokecolor="#5B5B5B">
                <v:path arrowok="t"/>
              </v:shape>
            </v:group>
            <v:group style="position:absolute;left:9499;top:11266;width:2059;height:2" coordorigin="9499,11266" coordsize="2059,2">
              <v:shape style="position:absolute;left:9499;top:11266;width:2059;height:2" coordorigin="9499,11266" coordsize="2059,0" path="m9499,11266l11558,11266e" filled="f" stroked="t" strokeweight=".48pt" strokecolor="#343434">
                <v:path arrowok="t"/>
              </v:shape>
            </v:group>
            <v:group style="position:absolute;left:326;top:11491;width:1368;height:2" coordorigin="326,11491" coordsize="1368,2">
              <v:shape style="position:absolute;left:326;top:11491;width:1368;height:2" coordorigin="326,11491" coordsize="1368,0" path="m326,11491l1694,11491e" filled="f" stroked="t" strokeweight=".72pt" strokecolor="#606060">
                <v:path arrowok="t"/>
              </v:shape>
            </v:group>
            <v:group style="position:absolute;left:1637;top:11494;width:3547;height:2" coordorigin="1637,11494" coordsize="3547,2">
              <v:shape style="position:absolute;left:1637;top:11494;width:3547;height:2" coordorigin="1637,11494" coordsize="3547,0" path="m1637,11494l5184,11494e" filled="f" stroked="t" strokeweight=".48pt" strokecolor="#2B2B2B">
                <v:path arrowok="t"/>
              </v:shape>
            </v:group>
            <v:group style="position:absolute;left:4766;top:11501;width:4834;height:2" coordorigin="4766,11501" coordsize="4834,2">
              <v:shape style="position:absolute;left:4766;top:11501;width:4834;height:2" coordorigin="4766,11501" coordsize="4834,0" path="m4766,11501l9600,11501e" filled="f" stroked="t" strokeweight=".96pt" strokecolor="#606060">
                <v:path arrowok="t"/>
              </v:shape>
            </v:group>
            <v:group style="position:absolute;left:9499;top:11506;width:2059;height:2" coordorigin="9499,11506" coordsize="2059,2">
              <v:shape style="position:absolute;left:9499;top:11506;width:2059;height:2" coordorigin="9499,11506" coordsize="2059,0" path="m9499,11506l11558,11506e" filled="f" stroked="t" strokeweight=".48pt" strokecolor="#383838">
                <v:path arrowok="t"/>
              </v:shape>
            </v:group>
            <v:group style="position:absolute;left:326;top:11736;width:878;height:2" coordorigin="326,11736" coordsize="878,2">
              <v:shape style="position:absolute;left:326;top:11736;width:878;height:2" coordorigin="326,11736" coordsize="878,0" path="m326,11736l1205,11736e" filled="f" stroked="t" strokeweight=".48pt" strokecolor="#484848">
                <v:path arrowok="t"/>
              </v:shape>
            </v:group>
            <v:group style="position:absolute;left:1195;top:11482;width:2;height:3739" coordorigin="1195,11482" coordsize="2,3739">
              <v:shape style="position:absolute;left:1195;top:11482;width:2;height:3739" coordorigin="1195,11482" coordsize="0,3739" path="m1195,15221l1195,11482e" filled="f" stroked="t" strokeweight=".48pt" strokecolor="#181818">
                <v:path arrowok="t"/>
              </v:shape>
            </v:group>
            <v:group style="position:absolute;left:1166;top:11731;width:1099;height:2" coordorigin="1166,11731" coordsize="1099,2">
              <v:shape style="position:absolute;left:1166;top:11731;width:1099;height:2" coordorigin="1166,11731" coordsize="1099,0" path="m1166,11731l2266,11731e" filled="f" stroked="t" strokeweight=".48pt" strokecolor="#2B2B2B">
                <v:path arrowok="t"/>
              </v:shape>
            </v:group>
            <v:group style="position:absolute;left:1685;top:11491;width:2;height:5045" coordorigin="1685,11491" coordsize="2,5045">
              <v:shape style="position:absolute;left:1685;top:11491;width:2;height:5045" coordorigin="1685,11491" coordsize="0,5045" path="m1685,16536l1685,11491e" filled="f" stroked="t" strokeweight=".48pt" strokecolor="#1C1C1C">
                <v:path arrowok="t"/>
              </v:shape>
            </v:group>
            <v:group style="position:absolute;left:2189;top:11741;width:5026;height:2" coordorigin="2189,11741" coordsize="5026,2">
              <v:shape style="position:absolute;left:2189;top:11741;width:5026;height:2" coordorigin="2189,11741" coordsize="5026,0" path="m2189,11741l7214,11741e" filled="f" stroked="t" strokeweight=".96pt" strokecolor="#5B5B5B">
                <v:path arrowok="t"/>
              </v:shape>
            </v:group>
            <v:group style="position:absolute;left:7181;top:11491;width:2;height:274" coordorigin="7181,11491" coordsize="2,274">
              <v:shape style="position:absolute;left:7181;top:11491;width:2;height:274" coordorigin="7181,11491" coordsize="0,274" path="m7181,11765l7181,11491e" filled="f" stroked="t" strokeweight=".72pt" strokecolor="#484848">
                <v:path arrowok="t"/>
              </v:shape>
            </v:group>
            <v:group style="position:absolute;left:7147;top:11746;width:4411;height:2" coordorigin="7147,11746" coordsize="4411,2">
              <v:shape style="position:absolute;left:7147;top:11746;width:4411;height:2" coordorigin="7147,11746" coordsize="4411,0" path="m7147,11746l11558,11746e" filled="f" stroked="t" strokeweight=".48pt" strokecolor="#3B3B3B">
                <v:path arrowok="t"/>
              </v:shape>
            </v:group>
            <v:group style="position:absolute;left:7186;top:11698;width:2;height:4838" coordorigin="7186,11698" coordsize="2,4838">
              <v:shape style="position:absolute;left:7186;top:11698;width:2;height:4838" coordorigin="7186,11698" coordsize="0,4838" path="m7186,16536l7186,11698e" filled="f" stroked="t" strokeweight=".48pt" strokecolor="#1C1C1C">
                <v:path arrowok="t"/>
              </v:shape>
            </v:group>
            <v:group style="position:absolute;left:298;top:13886;width:298;height:2" coordorigin="298,13886" coordsize="298,2">
              <v:shape style="position:absolute;left:298;top:13886;width:298;height:2" coordorigin="298,13886" coordsize="298,0" path="m298,13886l595,13886e" filled="f" stroked="t" strokeweight=".48pt" strokecolor="#1F1F1F">
                <v:path arrowok="t"/>
              </v:shape>
            </v:group>
            <v:group style="position:absolute;left:595;top:13886;width:1075;height:2" coordorigin="595,13886" coordsize="1075,2">
              <v:shape style="position:absolute;left:595;top:13886;width:1075;height:2" coordorigin="595,13886" coordsize="1075,0" path="m595,13886l1670,13886e" filled="f" stroked="t" strokeweight=".48pt" strokecolor="#0C0C0C">
                <v:path arrowok="t"/>
              </v:shape>
            </v:group>
            <v:group style="position:absolute;left:1661;top:13886;width:605;height:2" coordorigin="1661,13886" coordsize="605,2">
              <v:shape style="position:absolute;left:1661;top:13886;width:605;height:2" coordorigin="1661,13886" coordsize="605,0" path="m1661,13886l2266,13886e" filled="f" stroked="t" strokeweight=".48pt" strokecolor="#282828">
                <v:path arrowok="t"/>
              </v:shape>
            </v:group>
            <v:group style="position:absolute;left:326;top:10843;width:2;height:3922" coordorigin="326,10843" coordsize="2,3922">
              <v:shape style="position:absolute;left:326;top:10843;width:2;height:3922" coordorigin="326,10843" coordsize="0,3922" path="m326,14765l326,10843e" filled="f" stroked="t" strokeweight=".72pt" strokecolor="#232323">
                <v:path arrowok="t"/>
              </v:shape>
            </v:group>
            <v:group style="position:absolute;left:326;top:14669;width:2;height:1867" coordorigin="326,14669" coordsize="2,1867">
              <v:shape style="position:absolute;left:326;top:14669;width:2;height:1867" coordorigin="326,14669" coordsize="0,1867" path="m326,16536l326,14669e" filled="f" stroked="t" strokeweight=".96pt" strokecolor="#575757">
                <v:path arrowok="t"/>
              </v:shape>
            </v:group>
            <v:group style="position:absolute;left:2290;top:14928;width:2;height:787" coordorigin="2290,14928" coordsize="2,787">
              <v:shape style="position:absolute;left:2290;top:14928;width:2;height:787" coordorigin="2290,14928" coordsize="0,787" path="m2290,15715l2290,14928e" filled="f" stroked="t" strokeweight=".48pt" strokecolor="#080808">
                <v:path arrowok="t"/>
              </v:shape>
            </v:group>
            <v:group style="position:absolute;left:1195;top:15163;width:2;height:298" coordorigin="1195,15163" coordsize="2,298">
              <v:shape style="position:absolute;left:1195;top:15163;width:2;height:298" coordorigin="1195,15163" coordsize="0,298" path="m1195,15461l1195,15163e" filled="f" stroked="t" strokeweight=".48pt" strokecolor="#2F2F2F">
                <v:path arrowok="t"/>
              </v:shape>
            </v:group>
            <v:group style="position:absolute;left:11549;top:15278;width:2;height:1267" coordorigin="11549,15278" coordsize="2,1267">
              <v:shape style="position:absolute;left:11549;top:15278;width:2;height:1267" coordorigin="11549,15278" coordsize="0,1267" path="m11549,16546l11549,15278e" filled="f" stroked="t" strokeweight=".96pt" strokecolor="#4F4F4F">
                <v:path arrowok="t"/>
              </v:shape>
            </v:group>
            <v:group style="position:absolute;left:11544;top:15403;width:2;height:1142" coordorigin="11544,15403" coordsize="2,1142">
              <v:shape style="position:absolute;left:11544;top:15403;width:2;height:1142" coordorigin="11544,15403" coordsize="0,1142" path="m11544,16546l11544,15403e" filled="f" stroked="t" strokeweight=".48pt" strokecolor="#484848">
                <v:path arrowok="t"/>
              </v:shape>
            </v:group>
            <v:group style="position:absolute;left:317;top:16526;width:7800;height:2" coordorigin="317,16526" coordsize="7800,2">
              <v:shape style="position:absolute;left:317;top:16526;width:7800;height:2" coordorigin="317,16526" coordsize="7800,0" path="m317,16526l8117,16526e" filled="f" stroked="t" strokeweight=".96pt" strokecolor="#606060">
                <v:path arrowok="t"/>
              </v:shape>
            </v:group>
            <v:group style="position:absolute;left:1190;top:15398;width:2;height:1138" coordorigin="1190,15398" coordsize="2,1138">
              <v:shape style="position:absolute;left:1190;top:15398;width:2;height:1138" coordorigin="1190,15398" coordsize="0,1138" path="m1190,16536l1190,15398e" filled="f" stroked="t" strokeweight=".96pt" strokecolor="#545454">
                <v:path arrowok="t"/>
              </v:shape>
            </v:group>
            <v:group style="position:absolute;left:2290;top:15658;width:2;height:878" coordorigin="2290,15658" coordsize="2,878">
              <v:shape style="position:absolute;left:2290;top:15658;width:2;height:878" coordorigin="2290,15658" coordsize="0,878" path="m2290,16536l2290,15658e" filled="f" stroked="t" strokeweight=".48pt" strokecolor="#1F1F1F">
                <v:path arrowok="t"/>
              </v:shape>
            </v:group>
            <v:group style="position:absolute;left:8059;top:16531;width:1469;height:2" coordorigin="8059,16531" coordsize="1469,2">
              <v:shape style="position:absolute;left:8059;top:16531;width:1469;height:2" coordorigin="8059,16531" coordsize="1469,0" path="m8059,16531l9528,16531e" filled="f" stroked="t" strokeweight=".48pt" strokecolor="#3B3B3B">
                <v:path arrowok="t"/>
              </v:shape>
            </v:group>
            <v:group style="position:absolute;left:317;top:16536;width:11237;height:2" coordorigin="317,16536" coordsize="11237,2">
              <v:shape style="position:absolute;left:317;top:16536;width:11237;height:2" coordorigin="317,16536" coordsize="11237,0" path="m317,16536l11554,16536e" filled="f" stroked="t" strokeweight=".96pt" strokecolor="#606060">
                <v:path arrowok="t"/>
              </v:shape>
            </v:group>
            <v:group style="position:absolute;left:1266;top:11001;width:2;height:256" coordorigin="1266,11001" coordsize="2,256">
              <v:shape style="position:absolute;left:1266;top:11001;width:2;height:256" coordorigin="1266,11001" coordsize="0,256" path="m1266,11257l1266,11001e" filled="f" stroked="t" strokeweight="1.762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4.169495pt;margin-top:4.748351pt;width:4.53726pt;height:8.867676pt;mso-position-horizontal-relative:page;mso-position-vertical-relative:paragraph;z-index:-15244" coordorigin="7283,95" coordsize="91,177">
            <v:shape style="position:absolute;left:7283;top:95;width:91;height:177" coordorigin="7283,95" coordsize="91,177" path="m7283,95l7374,95,7374,272,7283,272,7283,95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839996pt;margin-top:6.339787pt;width:69.321563pt;height:44.0pt;mso-position-horizontal-relative:page;mso-position-vertical-relative:paragraph;z-index:-1523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464F9A"/>
                      <w:spacing w:val="0"/>
                      <w:w w:val="70"/>
                      <w:i/>
                    </w:rPr>
                    <w:t>%.J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464F9A"/>
                      <w:spacing w:val="2"/>
                      <w:w w:val="7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464F9A"/>
                      <w:spacing w:val="0"/>
                      <w:w w:val="70"/>
                      <w:i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B6B8B8"/>
          <w:w w:val="76"/>
          <w:i/>
          <w:position w:val="6"/>
        </w:rPr>
        <w:t>a,</w:t>
      </w:r>
      <w:r>
        <w:rPr>
          <w:rFonts w:ascii="Times New Roman" w:hAnsi="Times New Roman" w:cs="Times New Roman" w:eastAsia="Times New Roman"/>
          <w:sz w:val="28"/>
          <w:szCs w:val="28"/>
          <w:color w:val="B6B8B8"/>
          <w:spacing w:val="-44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6B8B8"/>
          <w:spacing w:val="0"/>
          <w:w w:val="69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6B8B8"/>
          <w:spacing w:val="0"/>
          <w:w w:val="69"/>
          <w:i/>
          <w:position w:val="6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B6B8B8"/>
          <w:spacing w:val="34"/>
          <w:w w:val="69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0"/>
          <w:w w:val="43"/>
          <w:position w:val="2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0"/>
          <w:w w:val="51"/>
          <w:position w:val="2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B6B8B8"/>
          <w:spacing w:val="15"/>
          <w:w w:val="51"/>
          <w:position w:val="2"/>
        </w:rPr>
        <w:t>ı</w:t>
      </w:r>
      <w:r>
        <w:rPr>
          <w:rFonts w:ascii="Arial" w:hAnsi="Arial" w:cs="Arial" w:eastAsia="Arial"/>
          <w:sz w:val="24"/>
          <w:szCs w:val="24"/>
          <w:color w:val="A0A1A1"/>
          <w:spacing w:val="0"/>
          <w:w w:val="78"/>
          <w:position w:val="2"/>
        </w:rPr>
        <w:t>n</w:t>
      </w:r>
      <w:r>
        <w:rPr>
          <w:rFonts w:ascii="Arial" w:hAnsi="Arial" w:cs="Arial" w:eastAsia="Arial"/>
          <w:sz w:val="24"/>
          <w:szCs w:val="24"/>
          <w:color w:val="A0A1A1"/>
          <w:spacing w:val="-1"/>
          <w:w w:val="78"/>
          <w:position w:val="2"/>
        </w:rPr>
        <w:t>e</w:t>
      </w:r>
      <w:r>
        <w:rPr>
          <w:rFonts w:ascii="Arial" w:hAnsi="Arial" w:cs="Arial" w:eastAsia="Arial"/>
          <w:sz w:val="24"/>
          <w:szCs w:val="24"/>
          <w:color w:val="878787"/>
          <w:spacing w:val="0"/>
          <w:w w:val="72"/>
          <w:position w:val="2"/>
        </w:rPr>
        <w:t>y</w:t>
      </w:r>
      <w:r>
        <w:rPr>
          <w:rFonts w:ascii="Arial" w:hAnsi="Arial" w:cs="Arial" w:eastAsia="Arial"/>
          <w:sz w:val="24"/>
          <w:szCs w:val="24"/>
          <w:color w:val="878787"/>
          <w:spacing w:val="-23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878787"/>
          <w:spacing w:val="0"/>
          <w:w w:val="75"/>
          <w:position w:val="2"/>
        </w:rPr>
        <w:t>Bölg</w:t>
      </w:r>
      <w:r>
        <w:rPr>
          <w:rFonts w:ascii="Arial" w:hAnsi="Arial" w:cs="Arial" w:eastAsia="Arial"/>
          <w:sz w:val="24"/>
          <w:szCs w:val="24"/>
          <w:color w:val="878787"/>
          <w:spacing w:val="0"/>
          <w:w w:val="75"/>
          <w:position w:val="2"/>
        </w:rPr>
        <w:t>e</w:t>
      </w:r>
      <w:r>
        <w:rPr>
          <w:rFonts w:ascii="Arial" w:hAnsi="Arial" w:cs="Arial" w:eastAsia="Arial"/>
          <w:sz w:val="24"/>
          <w:szCs w:val="24"/>
          <w:color w:val="878787"/>
          <w:spacing w:val="-9"/>
          <w:w w:val="75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75"/>
          <w:position w:val="2"/>
        </w:rPr>
        <w:t>Amin</w:t>
      </w:r>
      <w:r>
        <w:rPr>
          <w:rFonts w:ascii="Arial" w:hAnsi="Arial" w:cs="Arial" w:eastAsia="Arial"/>
          <w:sz w:val="24"/>
          <w:szCs w:val="24"/>
          <w:color w:val="707272"/>
          <w:spacing w:val="-28"/>
          <w:w w:val="75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3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8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"/>
          <w:w w:val="107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84"/>
          <w:position w:val="-3"/>
        </w:rPr>
        <w:t>itf: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12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9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9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47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B6B8B8"/>
          <w:spacing w:val="0"/>
          <w:w w:val="251"/>
          <w:position w:val="6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60"/>
        </w:sectPr>
      </w:pPr>
      <w:rPr/>
    </w:p>
    <w:p>
      <w:pPr>
        <w:spacing w:before="64" w:after="0" w:line="220" w:lineRule="auto"/>
        <w:ind w:left="625" w:right="-143" w:firstLine="-17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D3D3D"/>
          <w:spacing w:val="-734"/>
          <w:w w:val="167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7"/>
          <w:w w:val="119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1" w:lineRule="auto"/>
        <w:ind w:left="-18" w:right="5220"/>
        <w:jc w:val="center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K$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9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66"/>
        </w:rPr>
        <w:t>ı-ı</w:t>
      </w:r>
      <w:r>
        <w:rPr>
          <w:rFonts w:ascii="Arial" w:hAnsi="Arial" w:cs="Arial" w:eastAsia="Arial"/>
          <w:sz w:val="24"/>
          <w:szCs w:val="24"/>
          <w:color w:val="3D3D3D"/>
          <w:spacing w:val="19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DIY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>i</w:t>
      </w:r>
      <w:r>
        <w:rPr>
          <w:rFonts w:ascii="Arial" w:hAnsi="Arial" w:cs="Arial" w:eastAsia="Arial"/>
          <w:sz w:val="21"/>
          <w:szCs w:val="21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BAŞK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LIG!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3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579" w:right="58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60" w:bottom="280" w:left="340" w:right="180"/>
          <w:cols w:num="2" w:equalWidth="0">
            <w:col w:w="1626" w:space="1771"/>
            <w:col w:w="8003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390257" w:type="dxa"/>
      </w:tblPr>
      <w:tblGrid/>
      <w:tr>
        <w:trPr>
          <w:trHeight w:val="216" w:hRule="exact"/>
        </w:trPr>
        <w:tc>
          <w:tcPr>
            <w:tcW w:w="1067" w:type="dxa"/>
            <w:tcBorders>
              <w:top w:val="nil" w:sz="6" w:space="0" w:color="auto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w w:val="73"/>
                <w:position w:val="-1"/>
              </w:rPr>
              <w:t>Qlay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w w:val="74"/>
                <w:position w:val="-1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77" w:type="dxa"/>
            <w:tcBorders>
              <w:top w:val="single" w:sz="5.619512" w:space="0" w:color="606060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05.05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4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9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703" w:type="dxa"/>
            <w:tcBorders>
              <w:top w:val="single" w:sz="5.619512" w:space="0" w:color="606060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7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8"/>
                <w:position w:val="-1"/>
              </w:rPr>
              <w:t>tBildirim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8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9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8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6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46" w:type="dxa"/>
            <w:tcBorders>
              <w:top w:val="single" w:sz="5.619512" w:space="0" w:color="606060"/>
              <w:bottom w:val="single" w:sz="5.61951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3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10"/>
                <w:w w:val="89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9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4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9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4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15:49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73" w:type="dxa"/>
            <w:tcBorders>
              <w:top w:val="single" w:sz="5.619512" w:space="0" w:color="606060"/>
              <w:bottom w:val="single" w:sz="5.619512" w:space="0" w:color="606060"/>
              <w:left w:val="nil" w:sz="6" w:space="0" w:color="auto"/>
              <w:right w:val="single" w:sz="5.619512" w:space="0" w:color="646464"/>
            </w:tcBorders>
          </w:tcPr>
          <w:p>
            <w:pPr>
              <w:spacing w:before="0" w:after="0" w:line="207" w:lineRule="exact"/>
              <w:ind w:left="15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89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6"/>
                <w:w w:val="89"/>
                <w:position w:val="-1"/>
              </w:rPr>
              <w:t>'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"/>
                <w:w w:val="103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5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3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  <w:position w:val="-1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64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1067" w:type="dxa"/>
            <w:tcBorders>
              <w:top w:val="single" w:sz="5.619512" w:space="0" w:color="606060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4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1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7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77" w:type="dxa"/>
            <w:tcBorders>
              <w:top w:val="single" w:sz="5.619512" w:space="0" w:color="606060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05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4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703" w:type="dxa"/>
            <w:tcBorders>
              <w:top w:val="single" w:sz="5.619512" w:space="0" w:color="606060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539" w:right="-20"/>
              <w:jc w:val="left"/>
              <w:tabs>
                <w:tab w:pos="19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BABABA"/>
                <w:spacing w:val="0"/>
                <w:w w:val="144"/>
              </w:rPr>
              <w:t>·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BABABA"/>
                <w:spacing w:val="-1"/>
                <w:w w:val="14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69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9"/>
                <w:w w:val="69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8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84"/>
              </w:rPr>
              <w:t>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8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2739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46" w:type="dxa"/>
            <w:tcBorders>
              <w:top w:val="single" w:sz="5.619512" w:space="0" w:color="606060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85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9"/>
                <w:w w:val="86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5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86"/>
                <w:i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85"/>
                <w:i/>
              </w:rPr>
              <w:t>\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1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A1A1A"/>
                <w:spacing w:val="8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4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73" w:type="dxa"/>
            <w:tcBorders>
              <w:top w:val="single" w:sz="5.619512" w:space="0" w:color="606060"/>
              <w:bottom w:val="single" w:sz="5.619512" w:space="0" w:color="5B5B5B"/>
              <w:left w:val="nil" w:sz="6" w:space="0" w:color="auto"/>
              <w:right w:val="single" w:sz="5.619512" w:space="0" w:color="646464"/>
            </w:tcBorders>
          </w:tcPr>
          <w:p>
            <w:pPr/>
            <w:rPr/>
          </w:p>
        </w:tc>
      </w:tr>
    </w:tbl>
    <w:p>
      <w:pPr>
        <w:spacing w:before="0" w:after="0" w:line="194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9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umhur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668112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61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7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rşı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8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umhuriyet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668112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56" w:right="-20"/>
        <w:jc w:val="left"/>
        <w:tabs>
          <w:tab w:pos="2000" w:val="left"/>
          <w:tab w:pos="4680" w:val="left"/>
          <w:tab w:pos="59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7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56" w:right="-20"/>
        <w:jc w:val="left"/>
        <w:tabs>
          <w:tab w:pos="36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Kullanı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0" w:after="0" w:line="481" w:lineRule="exact"/>
        <w:ind w:left="3645" w:right="-112"/>
        <w:jc w:val="left"/>
        <w:rPr>
          <w:rFonts w:ascii="Arial" w:hAnsi="Arial" w:cs="Arial" w:eastAsia="Arial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619507pt;margin-top:6.106483pt;width:2.376660pt;height:16.5pt;mso-position-horizontal-relative:page;mso-position-vertical-relative:paragraph;z-index:-15235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BABABA"/>
                      <w:spacing w:val="0"/>
                      <w:w w:val="51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85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7"/>
          <w:u w:val="single" w:color="000000"/>
          <w:position w:val="2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7"/>
          <w:u w:val="single" w:color="000000"/>
          <w:position w:val="2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  <w:t>nıır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7"/>
          <w:u w:val="single" w:color="000000"/>
          <w:position w:val="2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  <w:u w:val="single" w:color="000000"/>
          <w:position w:val="2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87"/>
          <w:u w:val="single" w:color="0000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87"/>
          <w:position w:val="21"/>
        </w:rPr>
      </w:r>
      <w:r>
        <w:rPr>
          <w:rFonts w:ascii="Arial" w:hAnsi="Arial" w:cs="Arial" w:eastAsia="Arial"/>
          <w:sz w:val="48"/>
          <w:szCs w:val="48"/>
          <w:color w:val="3D3D3D"/>
          <w:spacing w:val="9"/>
          <w:w w:val="87"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3"/>
          <w:w w:val="87"/>
          <w:strike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D3D3D"/>
          <w:spacing w:val="3"/>
          <w:w w:val="87"/>
          <w:strike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3"/>
          <w:w w:val="87"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3"/>
          <w:w w:val="87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6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u w:val="single" w:color="000000"/>
          <w:position w:val="21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u w:val="single" w:color="0000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1"/>
          <w:w w:val="91"/>
          <w:u w:val="single" w:color="000000"/>
          <w:position w:val="2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1"/>
          <w:w w:val="91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1"/>
          <w:w w:val="91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1"/>
          <w:w w:val="91"/>
          <w:position w:val="21"/>
        </w:rPr>
      </w:r>
      <w:r>
        <w:rPr>
          <w:rFonts w:ascii="Arial" w:hAnsi="Arial" w:cs="Arial" w:eastAsia="Arial"/>
          <w:sz w:val="48"/>
          <w:szCs w:val="48"/>
          <w:color w:val="3D3D3D"/>
          <w:spacing w:val="-81"/>
          <w:w w:val="43"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16"/>
          <w:w w:val="43"/>
          <w:strike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D3D3D"/>
          <w:spacing w:val="16"/>
          <w:w w:val="43"/>
          <w:strike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16"/>
          <w:w w:val="43"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16"/>
          <w:w w:val="43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u w:val="single" w:color="000000"/>
          <w:position w:val="21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u w:val="single" w:color="000000"/>
          <w:position w:val="2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2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u w:val="single" w:color="0000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2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u w:val="single" w:color="000000"/>
          <w:position w:val="2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u w:val="single" w:color="0000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2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21"/>
        </w:rPr>
        <w:t> </w:t>
      </w:r>
      <w:r>
        <w:rPr>
          <w:rFonts w:ascii="Arial" w:hAnsi="Arial" w:cs="Arial" w:eastAsia="Arial"/>
          <w:sz w:val="39"/>
          <w:szCs w:val="39"/>
          <w:color w:val="BABABA"/>
          <w:spacing w:val="0"/>
          <w:w w:val="232"/>
          <w:position w:val="-1"/>
        </w:rPr>
        <w:t>l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2" w:equalWidth="0">
            <w:col w:w="6286" w:space="407"/>
            <w:col w:w="4707"/>
          </w:cols>
        </w:sectPr>
      </w:pPr>
      <w:rPr/>
    </w:p>
    <w:p>
      <w:pPr>
        <w:spacing w:before="30" w:after="0" w:line="240" w:lineRule="auto"/>
        <w:ind w:left="166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7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12"/>
          <w:w w:val="3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06" w:lineRule="exact"/>
        <w:ind w:left="2161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7"/>
          <w:position w:val="-1"/>
        </w:rPr>
        <w:t>Anıi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7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6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6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8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2"/>
          <w:position w:val="-1"/>
        </w:rPr>
        <w:t>.,Ç_E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7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0"/>
        </w:rPr>
        <w:t>fJi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f.rn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2"/>
        </w:rPr>
        <w:t>lı\raç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-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81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-11"/>
          <w:w w:val="16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2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2"/>
        </w:rPr>
        <w:t>:</w:t>
      </w:r>
      <w:r>
        <w:rPr>
          <w:rFonts w:ascii="Arial" w:hAnsi="Arial" w:cs="Arial" w:eastAsia="Arial"/>
          <w:sz w:val="24"/>
          <w:szCs w:val="24"/>
          <w:color w:val="3D3D3D"/>
          <w:spacing w:val="-13"/>
          <w:w w:val="1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5:50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3" w:equalWidth="0">
            <w:col w:w="582" w:space="1579"/>
            <w:col w:w="1782" w:space="800"/>
            <w:col w:w="6657"/>
          </w:cols>
        </w:sectPr>
      </w:pPr>
      <w:rPr/>
    </w:p>
    <w:p>
      <w:pPr>
        <w:spacing w:before="0" w:after="0" w:line="289" w:lineRule="exact"/>
        <w:ind w:left="170" w:right="-20"/>
        <w:jc w:val="left"/>
        <w:tabs>
          <w:tab w:pos="46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81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3"/>
          <w:position w:val="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8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8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  <w:position w:val="-2"/>
        </w:rPr>
        <w:t>[gl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5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8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4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72" w:right="3792"/>
        <w:jc w:val="center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53" w:right="37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nıııi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7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8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8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4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175" w:right="-20"/>
        <w:jc w:val="left"/>
        <w:tabs>
          <w:tab w:pos="468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5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32" w:after="0" w:line="204" w:lineRule="exact"/>
        <w:ind w:left="2161" w:right="974" w:firstLine="-200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7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1"/>
        </w:rPr>
        <w:t>rdı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7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1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8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7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1"/>
          <w:position w:val="0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61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19"/>
        </w:rPr>
        <w:t>ardını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7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position w:val="-1"/>
        </w:rPr>
        <w:t>ki_ı:ı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9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9"/>
          <w:w w:val="97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9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2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7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</w:rPr>
        <w:t>!Anıç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</w:rPr>
        <w:t>rs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2" w:equalWidth="0">
            <w:col w:w="4099" w:space="571"/>
            <w:col w:w="6730"/>
          </w:cols>
        </w:sectPr>
      </w:pPr>
      <w:rPr/>
    </w:p>
    <w:p>
      <w:pPr>
        <w:spacing w:before="2" w:after="0" w:line="240" w:lineRule="auto"/>
        <w:ind w:left="15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14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13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2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6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söndürüldü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25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ndilrn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56" w:right="-20"/>
        <w:jc w:val="left"/>
        <w:tabs>
          <w:tab w:pos="4680" w:val="left"/>
          <w:tab w:pos="6560" w:val="left"/>
          <w:tab w:pos="8100" w:val="left"/>
          <w:tab w:pos="9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266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ndU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8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1"/>
        </w:rPr>
        <w:t>!Kopuk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-1"/>
        </w:rPr>
        <w:t>IJ&lt;_K.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3"/>
          <w:position w:val="-1"/>
        </w:rPr>
        <w:t>K:;0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3"/>
          <w:position w:val="-1"/>
        </w:rPr>
        <w:t>2</w:t>
      </w:r>
      <w:r>
        <w:rPr>
          <w:rFonts w:ascii="Arial" w:hAnsi="Arial" w:cs="Arial" w:eastAsia="Arial"/>
          <w:sz w:val="20"/>
          <w:szCs w:val="20"/>
          <w:color w:val="595959"/>
          <w:spacing w:val="16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689" w:right="-20"/>
        <w:jc w:val="left"/>
        <w:tabs>
          <w:tab w:pos="6560" w:val="left"/>
          <w:tab w:pos="81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  <w:t>5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595959"/>
          <w:spacing w:val="-36"/>
          <w:w w:val="51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51"/>
          <w:b/>
          <w:bCs/>
          <w:position w:val="-1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27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ndUrıı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ınıımı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!Ya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9" w:lineRule="auto"/>
        <w:ind w:right="59" w:firstLine="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36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pt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2" w:equalWidth="0">
            <w:col w:w="1644" w:space="517"/>
            <w:col w:w="9239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56" w:right="-20"/>
        <w:jc w:val="left"/>
        <w:tabs>
          <w:tab w:pos="21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0"/>
        </w:rPr>
        <w:t>jBc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4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39" w:lineRule="auto"/>
        <w:ind w:left="175" w:right="9669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0" w:after="0" w:line="293" w:lineRule="exact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595959"/>
          <w:spacing w:val="-26"/>
          <w:w w:val="79"/>
          <w:i/>
        </w:rPr>
        <w:t>p</w:t>
      </w:r>
      <w:r>
        <w:rPr>
          <w:rFonts w:ascii="Arial" w:hAnsi="Arial" w:cs="Arial" w:eastAsia="Arial"/>
          <w:sz w:val="29"/>
          <w:szCs w:val="29"/>
          <w:color w:val="A0A19E"/>
          <w:spacing w:val="-13"/>
          <w:w w:val="79"/>
          <w:i/>
        </w:rPr>
        <w:t>·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79"/>
          <w:i/>
        </w:rPr>
        <w:t>"</w:t>
      </w:r>
      <w:r>
        <w:rPr>
          <w:rFonts w:ascii="Arial" w:hAnsi="Arial" w:cs="Arial" w:eastAsia="Arial"/>
          <w:sz w:val="29"/>
          <w:szCs w:val="29"/>
          <w:color w:val="595959"/>
          <w:spacing w:val="47"/>
          <w:w w:val="7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14"/>
          <w:w w:val="7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ııl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</w:rPr>
        <w:t>şil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1" w:lineRule="exact"/>
        <w:ind w:left="531" w:right="-68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38383"/>
          <w:spacing w:val="-4"/>
          <w:w w:val="13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31"/>
        </w:rPr>
        <w:t>d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-39"/>
          <w:w w:val="13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40" w:lineRule="auto"/>
        <w:ind w:left="628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8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69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88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Kar§_ıyaka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6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5" w:equalWidth="0">
            <w:col w:w="1315" w:space="236"/>
            <w:col w:w="3107" w:space="278"/>
            <w:col w:w="655" w:space="436"/>
            <w:col w:w="897" w:space="1711"/>
            <w:col w:w="2765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240" w:lineRule="auto"/>
        <w:ind w:left="2306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4721" w:right="57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60.799988pt;margin-top:10.571504pt;width:57.599998pt;height:15.36pt;mso-position-horizontal-relative:page;mso-position-vertical-relative:paragraph;z-index:-15237" type="#_x0000_t75">
            <v:imagedata r:id="rId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21463pt;margin-top:5.178861pt;width:28.875001pt;height:52.5pt;mso-position-horizontal-relative:page;mso-position-vertical-relative:paragraph;z-index:-15234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4B549A"/>
                      <w:spacing w:val="0"/>
                      <w:w w:val="110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pt;height:30.72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56" w:lineRule="exact"/>
        <w:ind w:left="4557" w:right="56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5"/>
        </w:rPr>
        <w:t>Behçet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5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0" w:after="0" w:line="286" w:lineRule="exact"/>
        <w:ind w:left="2338" w:right="1396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338C"/>
          <w:spacing w:val="-86"/>
          <w:w w:val="94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164"/>
          <w:w w:val="9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97"/>
        </w:rPr>
        <w:t>LU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1" w:after="0" w:line="240" w:lineRule="auto"/>
        <w:ind w:left="232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ltfaıy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10"/>
          <w:w w:val="86"/>
        </w:rPr>
        <w:t>B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7"/>
        </w:rPr>
        <w:t>ö</w:t>
      </w:r>
      <w:r>
        <w:rPr>
          <w:rFonts w:ascii="Arial" w:hAnsi="Arial" w:cs="Arial" w:eastAsia="Arial"/>
          <w:sz w:val="19"/>
          <w:szCs w:val="19"/>
          <w:color w:val="3D3D3D"/>
          <w:spacing w:val="-6"/>
          <w:w w:val="117"/>
        </w:rPr>
        <w:t>l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4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8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1.Post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8"/>
          <w:position w:val="-1"/>
        </w:rPr>
        <w:t>Ar</w:t>
      </w:r>
      <w:r>
        <w:rPr>
          <w:rFonts w:ascii="Arial" w:hAnsi="Arial" w:cs="Arial" w:eastAsia="Arial"/>
          <w:sz w:val="19"/>
          <w:szCs w:val="19"/>
          <w:color w:val="3D3D3D"/>
          <w:spacing w:val="5"/>
          <w:w w:val="109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7"/>
          <w:w w:val="14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7"/>
          <w:position w:val="-1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80"/>
          <w:cols w:num="2" w:equalWidth="0">
            <w:col w:w="4241" w:space="659"/>
            <w:col w:w="6500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3.297562pt;margin-top:30.936129pt;width:561.342423pt;height:738.325336pt;mso-position-horizontal-relative:page;mso-position-vertical-relative:page;z-index:-15236" coordorigin="466,619" coordsize="11227,14767">
            <v:shape style="position:absolute;left:8179;top:12115;width:3514;height:2438" type="#_x0000_t75">
              <v:imagedata r:id="rId8" o:title=""/>
            </v:shape>
            <v:group style="position:absolute;left:670;top:659;width:10860;height:2" coordorigin="670,659" coordsize="10860,2">
              <v:shape style="position:absolute;left:670;top:659;width:10860;height:2" coordorigin="670,659" coordsize="10860,0" path="m670,659l11529,659e" filled="f" stroked="t" strokeweight=".702439pt" strokecolor="#606060">
                <v:path arrowok="t"/>
              </v:shape>
            </v:group>
            <v:group style="position:absolute;left:2487;top:640;width:2;height:1498" coordorigin="2487,640" coordsize="2,1498">
              <v:shape style="position:absolute;left:2487;top:640;width:2;height:1498" coordorigin="2487,640" coordsize="0,1498" path="m2487,2138l2487,640e" filled="f" stroked="t" strokeweight=".702439pt" strokecolor="#545454">
                <v:path arrowok="t"/>
              </v:shape>
            </v:group>
            <v:group style="position:absolute;left:9164;top:654;width:2;height:1489" coordorigin="9164,654" coordsize="2,1489">
              <v:shape style="position:absolute;left:9164;top:654;width:2;height:1489" coordorigin="9164,654" coordsize="0,1489" path="m9164,2143l9164,654e" filled="f" stroked="t" strokeweight=".702439pt" strokecolor="#575757">
                <v:path arrowok="t"/>
              </v:shape>
            </v:group>
            <v:group style="position:absolute;left:11522;top:659;width:2;height:3290" coordorigin="11522,659" coordsize="2,3290">
              <v:shape style="position:absolute;left:11522;top:659;width:2;height:3290" coordorigin="11522,659" coordsize="0,3290" path="m11522,3949l11522,659e" filled="f" stroked="t" strokeweight=".702439pt" strokecolor="#646464">
                <v:path arrowok="t"/>
              </v:shape>
            </v:group>
            <v:group style="position:absolute;left:2800;top:2785;width:8734;height:2" coordorigin="2800,2785" coordsize="8734,2">
              <v:shape style="position:absolute;left:2800;top:2785;width:8734;height:2" coordorigin="2800,2785" coordsize="8734,0" path="m2800,2785l11534,2785e" filled="f" stroked="t" strokeweight=".702439pt" strokecolor="#606060">
                <v:path arrowok="t"/>
              </v:shape>
            </v:group>
            <v:group style="position:absolute;left:670;top:2998;width:10864;height:2" coordorigin="670,2998" coordsize="10864,2">
              <v:shape style="position:absolute;left:670;top:2998;width:10864;height:2" coordorigin="670,2998" coordsize="10864,0" path="m670,2998l11534,2998e" filled="f" stroked="t" strokeweight=".702439pt" strokecolor="#5B5B5B">
                <v:path arrowok="t"/>
              </v:shape>
            </v:group>
            <v:group style="position:absolute;left:501;top:626;width:2;height:14752" coordorigin="501,626" coordsize="2,14752">
              <v:shape style="position:absolute;left:501;top:626;width:2;height:14752" coordorigin="501,626" coordsize="0,14752" path="m501,15378l501,626e" filled="f" stroked="t" strokeweight=".702439pt" strokecolor="#575757">
                <v:path arrowok="t"/>
              </v:shape>
            </v:group>
            <v:group style="position:absolute;left:3964;top:3205;width:2;height:735" coordorigin="3964,3205" coordsize="2,735">
              <v:shape style="position:absolute;left:3964;top:3205;width:2;height:735" coordorigin="3964,3205" coordsize="0,735" path="m3964,3939l3964,3205e" filled="f" stroked="t" strokeweight=".702439pt" strokecolor="#484848">
                <v:path arrowok="t"/>
              </v:shape>
            </v:group>
            <v:group style="position:absolute;left:473;top:3932;width:11066;height:2" coordorigin="473,3932" coordsize="11066,2">
              <v:shape style="position:absolute;left:473;top:3932;width:11066;height:2" coordorigin="473,3932" coordsize="11066,0" path="m473,3932l11539,3932e" filled="f" stroked="t" strokeweight=".702439pt" strokecolor="#545454">
                <v:path arrowok="t"/>
              </v:shape>
            </v:group>
            <v:group style="position:absolute;left:2505;top:3920;width:2;height:11453" coordorigin="2505,3920" coordsize="2,11453">
              <v:shape style="position:absolute;left:2505;top:3920;width:2;height:11453" coordorigin="2505,3920" coordsize="0,11453" path="m2505,15373l2505,3920e" filled="f" stroked="t" strokeweight=".702439pt" strokecolor="#545454">
                <v:path arrowok="t"/>
              </v:shape>
            </v:group>
            <v:group style="position:absolute;left:651;top:4210;width:10892;height:2" coordorigin="651,4210" coordsize="10892,2">
              <v:shape style="position:absolute;left:651;top:4210;width:10892;height:2" coordorigin="651,4210" coordsize="10892,0" path="m651,4210l11543,4210e" filled="f" stroked="t" strokeweight=".702439pt" strokecolor="#5B5B5B">
                <v:path arrowok="t"/>
              </v:shape>
            </v:group>
            <v:group style="position:absolute;left:11550;top:7111;width:2;height:8263" coordorigin="11550,7111" coordsize="2,8263">
              <v:shape style="position:absolute;left:11550;top:7111;width:2;height:8263" coordorigin="11550,7111" coordsize="0,8263" path="m11550,15373l11550,7111e" filled="f" stroked="t" strokeweight=".702439pt" strokecolor="#676767">
                <v:path arrowok="t"/>
              </v:shape>
            </v:group>
            <v:group style="position:absolute;left:2491;top:4428;width:9052;height:2" coordorigin="2491,4428" coordsize="9052,2">
              <v:shape style="position:absolute;left:2491;top:4428;width:9052;height:2" coordorigin="2491,4428" coordsize="9052,0" path="m2491,4428l11543,4428e" filled="f" stroked="t" strokeweight=".702439pt" strokecolor="#575757">
                <v:path arrowok="t"/>
              </v:shape>
            </v:group>
            <v:group style="position:absolute;left:5015;top:4413;width:2;height:2057" coordorigin="5015,4413" coordsize="2,2057">
              <v:shape style="position:absolute;left:5015;top:4413;width:2;height:2057" coordorigin="5015,4413" coordsize="0,2057" path="m5015,6471l5015,4413e" filled="f" stroked="t" strokeweight=".702439pt" strokecolor="#5B5B5B">
                <v:path arrowok="t"/>
              </v:shape>
            </v:group>
            <v:group style="position:absolute;left:5001;top:4906;width:6542;height:2" coordorigin="5001,4906" coordsize="6542,2">
              <v:shape style="position:absolute;left:5001;top:4906;width:6542;height:2" coordorigin="5001,4906" coordsize="6542,0" path="m5001,4906l11543,4906e" filled="f" stroked="t" strokeweight=".702439pt" strokecolor="#747474">
                <v:path arrowok="t"/>
              </v:shape>
            </v:group>
            <v:group style="position:absolute;left:5006;top:5143;width:6542;height:2" coordorigin="5006,5143" coordsize="6542,2">
              <v:shape style="position:absolute;left:5006;top:5143;width:6542;height:2" coordorigin="5006,5143" coordsize="6542,0" path="m5006,5143l11548,5143e" filled="f" stroked="t" strokeweight=".702439pt" strokecolor="#676767">
                <v:path arrowok="t"/>
              </v:shape>
            </v:group>
            <v:group style="position:absolute;left:5001;top:5383;width:6542;height:2" coordorigin="5001,5383" coordsize="6542,2">
              <v:shape style="position:absolute;left:5001;top:5383;width:6542;height:2" coordorigin="5001,5383" coordsize="6542,0" path="m5001,5383l11543,5383e" filled="f" stroked="t" strokeweight=".702439pt" strokecolor="#606060">
                <v:path arrowok="t"/>
              </v:shape>
            </v:group>
            <v:group style="position:absolute;left:2487;top:5599;width:9061;height:2" coordorigin="2487,5599" coordsize="9061,2">
              <v:shape style="position:absolute;left:2487;top:5599;width:9061;height:2" coordorigin="2487,5599" coordsize="9061,0" path="m2487,5599l11548,5599e" filled="f" stroked="t" strokeweight=".702439pt" strokecolor="#606060">
                <v:path arrowok="t"/>
              </v:shape>
            </v:group>
            <v:group style="position:absolute;left:478;top:5826;width:11066;height:2" coordorigin="478,5826" coordsize="11066,2">
              <v:shape style="position:absolute;left:478;top:5826;width:11066;height:2" coordorigin="478,5826" coordsize="11066,0" path="m478,5826l11543,5826e" filled="f" stroked="t" strokeweight=".702439pt" strokecolor="#606060">
                <v:path arrowok="t"/>
              </v:shape>
            </v:group>
            <v:group style="position:absolute;left:7872;top:5821;width:2;height:654" coordorigin="7872,5821" coordsize="2,654">
              <v:shape style="position:absolute;left:7872;top:5821;width:2;height:654" coordorigin="7872,5821" coordsize="0,654" path="m7872,6476l7872,5821e" filled="f" stroked="t" strokeweight=".702439pt" strokecolor="#676767">
                <v:path arrowok="t"/>
              </v:shape>
            </v:group>
            <v:group style="position:absolute;left:2487;top:6248;width:9061;height:2" coordorigin="2487,6248" coordsize="9061,2">
              <v:shape style="position:absolute;left:2487;top:6248;width:9061;height:2" coordorigin="2487,6248" coordsize="9061,0" path="m2487,6248l11548,6248e" filled="f" stroked="t" strokeweight=".702439pt" strokecolor="#606060">
                <v:path arrowok="t"/>
              </v:shape>
            </v:group>
            <v:group style="position:absolute;left:2491;top:6466;width:9052;height:2" coordorigin="2491,6466" coordsize="9052,2">
              <v:shape style="position:absolute;left:2491;top:6466;width:9052;height:2" coordorigin="2491,6466" coordsize="9052,0" path="m2491,6466l11543,6466e" filled="f" stroked="t" strokeweight=".702439pt" strokecolor="#606060">
                <v:path arrowok="t"/>
              </v:shape>
            </v:group>
            <v:group style="position:absolute;left:482;top:6679;width:11066;height:2" coordorigin="482,6679" coordsize="11066,2">
              <v:shape style="position:absolute;left:482;top:6679;width:11066;height:2" coordorigin="482,6679" coordsize="11066,0" path="m482,6679l11548,6679e" filled="f" stroked="t" strokeweight=".702439pt" strokecolor="#5B5B5B">
                <v:path arrowok="t"/>
              </v:shape>
            </v:group>
            <v:group style="position:absolute;left:487;top:7130;width:11066;height:2" coordorigin="487,7130" coordsize="11066,2">
              <v:shape style="position:absolute;left:487;top:7130;width:11066;height:2" coordorigin="487,7130" coordsize="11066,0" path="m487,7130l11553,7130e" filled="f" stroked="t" strokeweight=".702439pt" strokecolor="#5B5B5B">
                <v:path arrowok="t"/>
              </v:shape>
            </v:group>
            <v:group style="position:absolute;left:5018;top:7125;width:2;height:654" coordorigin="5018,7125" coordsize="2,654">
              <v:shape style="position:absolute;left:5018;top:7125;width:2;height:654" coordorigin="5018,7125" coordsize="0,654" path="m5018,7779l5018,7125e" filled="f" stroked="t" strokeweight=".702439pt" strokecolor="#5B5B5B">
                <v:path arrowok="t"/>
              </v:shape>
            </v:group>
            <v:group style="position:absolute;left:5006;top:7348;width:6542;height:2" coordorigin="5006,7348" coordsize="6542,2">
              <v:shape style="position:absolute;left:5006;top:7348;width:6542;height:2" coordorigin="5006,7348" coordsize="6542,0" path="m5006,7348l11548,7348e" filled="f" stroked="t" strokeweight=".702439pt" strokecolor="#5B5B5B">
                <v:path arrowok="t"/>
              </v:shape>
            </v:group>
            <v:group style="position:absolute;left:5011;top:7561;width:6542;height:2" coordorigin="5011,7561" coordsize="6542,2">
              <v:shape style="position:absolute;left:5011;top:7561;width:6542;height:2" coordorigin="5011,7561" coordsize="6542,0" path="m5011,7561l11553,7561e" filled="f" stroked="t" strokeweight=".702439pt" strokecolor="#606060">
                <v:path arrowok="t"/>
              </v:shape>
            </v:group>
            <v:group style="position:absolute;left:482;top:7770;width:11066;height:2" coordorigin="482,7770" coordsize="11066,2">
              <v:shape style="position:absolute;left:482;top:7770;width:11066;height:2" coordorigin="482,7770" coordsize="11066,0" path="m482,7770l11548,7770e" filled="f" stroked="t" strokeweight=".702439pt" strokecolor="#606060">
                <v:path arrowok="t"/>
              </v:shape>
            </v:group>
            <v:group style="position:absolute;left:487;top:8571;width:11066;height:2" coordorigin="487,8571" coordsize="11066,2">
              <v:shape style="position:absolute;left:487;top:8571;width:11066;height:2" coordorigin="487,8571" coordsize="11066,0" path="m487,8571l11553,8571e" filled="f" stroked="t" strokeweight=".702439pt" strokecolor="#5B5B5B">
                <v:path arrowok="t"/>
              </v:shape>
            </v:group>
            <v:group style="position:absolute;left:492;top:9448;width:11066;height:2" coordorigin="492,9448" coordsize="11066,2">
              <v:shape style="position:absolute;left:492;top:9448;width:11066;height:2" coordorigin="492,9448" coordsize="11066,0" path="m492,9448l11557,9448e" filled="f" stroked="t" strokeweight=".702439pt" strokecolor="#606060">
                <v:path arrowok="t"/>
              </v:shape>
            </v:group>
            <v:group style="position:absolute;left:496;top:9784;width:11061;height:2" coordorigin="496,9784" coordsize="11061,2">
              <v:shape style="position:absolute;left:496;top:9784;width:11061;height:2" coordorigin="496,9784" coordsize="11061,0" path="m496,9784l11557,9784e" filled="f" stroked="t" strokeweight=".702439pt" strokecolor="#606060">
                <v:path arrowok="t"/>
              </v:shape>
            </v:group>
            <v:group style="position:absolute;left:492;top:10017;width:11066;height:2" coordorigin="492,10017" coordsize="11066,2">
              <v:shape style="position:absolute;left:492;top:10017;width:11066;height:2" coordorigin="492,10017" coordsize="11066,0" path="m492,10017l11557,10017e" filled="f" stroked="t" strokeweight=".702439pt" strokecolor="#646464">
                <v:path arrowok="t"/>
              </v:shape>
            </v:group>
            <v:group style="position:absolute;left:492;top:10491;width:11066;height:2" coordorigin="492,10491" coordsize="11066,2">
              <v:shape style="position:absolute;left:492;top:10491;width:11066;height:2" coordorigin="492,10491" coordsize="11066,0" path="m492,10491l11557,10491e" filled="f" stroked="t" strokeweight=".702439pt" strokecolor="#646464">
                <v:path arrowok="t"/>
              </v:shape>
            </v:group>
            <v:group style="position:absolute;left:1859;top:10699;width:2;height:4674" coordorigin="1859,10699" coordsize="2,4674">
              <v:shape style="position:absolute;left:1859;top:10699;width:2;height:4674" coordorigin="1859,10699" coordsize="0,4674" path="m1859,15373l1859,10699e" filled="f" stroked="t" strokeweight=".702439pt" strokecolor="#575757">
                <v:path arrowok="t"/>
              </v:shape>
            </v:group>
            <v:group style="position:absolute;left:7448;top:10704;width:2;height:4674" coordorigin="7448,10704" coordsize="2,4674">
              <v:shape style="position:absolute;left:7448;top:10704;width:2;height:4674" coordorigin="7448,10704" coordsize="0,4674" path="m7448,15378l7448,10704e" filled="f" stroked="t" strokeweight=".702439pt" strokecolor="#606060">
                <v:path arrowok="t"/>
              </v:shape>
            </v:group>
            <v:group style="position:absolute;left:492;top:10946;width:11070;height:2" coordorigin="492,10946" coordsize="11070,2">
              <v:shape style="position:absolute;left:492;top:10946;width:11070;height:2" coordorigin="492,10946" coordsize="11070,0" path="m492,10946l11562,10946e" filled="f" stroked="t" strokeweight=".702439pt" strokecolor="#606060">
                <v:path arrowok="t"/>
              </v:shape>
            </v:group>
            <v:group style="position:absolute;left:1297;top:10936;width:2;height:4437" coordorigin="1297,10936" coordsize="2,4437">
              <v:shape style="position:absolute;left:1297;top:10936;width:2;height:4437" coordorigin="1297,10936" coordsize="0,4437" path="m1297,15373l1297,10936e" filled="f" stroked="t" strokeweight=".702439pt" strokecolor="#575757">
                <v:path arrowok="t"/>
              </v:shape>
            </v:group>
            <v:group style="position:absolute;left:506;top:13008;width:2023;height:2" coordorigin="506,13008" coordsize="2023,2">
              <v:shape style="position:absolute;left:506;top:13008;width:2023;height:2" coordorigin="506,13008" coordsize="2023,0" path="m506,13008l2529,13008e" filled="f" stroked="t" strokeweight=".702439pt" strokecolor="#646464">
                <v:path arrowok="t"/>
              </v:shape>
            </v:group>
            <v:group style="position:absolute;left:4165;top:14383;width:2;height:450" coordorigin="4165,14383" coordsize="2,450">
              <v:shape style="position:absolute;left:4165;top:14383;width:2;height:450" coordorigin="4165,14383" coordsize="0,450" path="m4165,14833l4165,14383e" filled="f" stroked="t" strokeweight="1.170732pt" strokecolor="#343890">
                <v:path arrowok="t"/>
              </v:shape>
            </v:group>
            <v:group style="position:absolute;left:510;top:15369;width:11066;height:2" coordorigin="510,15369" coordsize="11066,2">
              <v:shape style="position:absolute;left:510;top:15369;width:11066;height:2" coordorigin="510,15369" coordsize="11066,0" path="m510,15369l11576,15369e" filled="f" stroked="t" strokeweight=".702439pt" strokecolor="#70707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79" w:lineRule="exact"/>
        <w:ind w:left="229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33"/>
          <w:szCs w:val="33"/>
          <w:color w:val="595959"/>
          <w:spacing w:val="-19"/>
          <w:w w:val="56"/>
          <w:b/>
          <w:bCs/>
          <w:position w:val="-1"/>
        </w:rPr>
        <w:t>A</w:t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56"/>
          <w:b/>
          <w:bCs/>
          <w:position w:val="-1"/>
        </w:rPr>
        <w:t>i</w:t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56"/>
          <w:b/>
          <w:bCs/>
          <w:position w:val="-1"/>
        </w:rPr>
        <w:t>f</w:t>
      </w:r>
      <w:r>
        <w:rPr>
          <w:rFonts w:ascii="Arial" w:hAnsi="Arial" w:cs="Arial" w:eastAsia="Arial"/>
          <w:sz w:val="33"/>
          <w:szCs w:val="33"/>
          <w:color w:val="3D3D3D"/>
          <w:spacing w:val="0"/>
          <w:w w:val="56"/>
          <w:b/>
          <w:bCs/>
          <w:position w:val="-1"/>
        </w:rPr>
        <w:t>  </w:t>
      </w:r>
      <w:r>
        <w:rPr>
          <w:rFonts w:ascii="Arial" w:hAnsi="Arial" w:cs="Arial" w:eastAsia="Arial"/>
          <w:sz w:val="33"/>
          <w:szCs w:val="33"/>
          <w:color w:val="3D3D3D"/>
          <w:spacing w:val="20"/>
          <w:w w:val="56"/>
          <w:b/>
          <w:bCs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-2"/>
          <w:w w:val="171"/>
          <w:position w:val="-1"/>
        </w:rPr>
        <w:t>f</w:t>
      </w:r>
      <w:r>
        <w:rPr>
          <w:rFonts w:ascii="Arial" w:hAnsi="Arial" w:cs="Arial" w:eastAsia="Arial"/>
          <w:sz w:val="18"/>
          <w:szCs w:val="18"/>
          <w:color w:val="1A2185"/>
          <w:spacing w:val="0"/>
          <w:w w:val="89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1A2185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-16"/>
          <w:w w:val="12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A0A19E"/>
          <w:spacing w:val="0"/>
          <w:w w:val="7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A0A19E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547C"/>
          <w:spacing w:val="0"/>
          <w:w w:val="117"/>
          <w:position w:val="-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4B547C"/>
          <w:spacing w:val="3"/>
          <w:w w:val="118"/>
          <w:position w:val="-1"/>
        </w:rPr>
        <w:t>M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0"/>
          <w:w w:val="189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b/>
          <w:bCs/>
          <w:position w:val="-1"/>
        </w:rPr>
        <w:t>I'Ç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296" w:right="-20"/>
        <w:jc w:val="left"/>
        <w:tabs>
          <w:tab w:pos="384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83"/>
          <w:b/>
          <w:bCs/>
        </w:rPr>
        <w:t>Itfa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83"/>
          <w:b/>
          <w:bCs/>
        </w:rPr>
        <w:t>Bölg</w:t>
      </w:r>
      <w:r>
        <w:rPr>
          <w:rFonts w:ascii="Arial" w:hAnsi="Arial" w:cs="Arial" w:eastAsia="Arial"/>
          <w:sz w:val="22"/>
          <w:szCs w:val="22"/>
          <w:color w:val="3D3D3D"/>
          <w:spacing w:val="-46"/>
          <w:w w:val="83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</w:rPr>
      </w:r>
      <w:r>
        <w:rPr>
          <w:rFonts w:ascii="Arial" w:hAnsi="Arial" w:cs="Arial" w:eastAsia="Arial"/>
          <w:sz w:val="19"/>
          <w:szCs w:val="19"/>
          <w:color w:val="232860"/>
          <w:spacing w:val="0"/>
          <w:w w:val="60"/>
          <w:b/>
          <w:bCs/>
          <w:i/>
        </w:rPr>
        <w:t>J</w:t>
      </w:r>
      <w:r>
        <w:rPr>
          <w:rFonts w:ascii="Arial" w:hAnsi="Arial" w:cs="Arial" w:eastAsia="Arial"/>
          <w:sz w:val="19"/>
          <w:szCs w:val="19"/>
          <w:color w:val="232860"/>
          <w:spacing w:val="4"/>
          <w:w w:val="60"/>
          <w:b/>
          <w:bCs/>
          <w:i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0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3D3D3D"/>
          <w:spacing w:val="9"/>
          <w:w w:val="6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4875" w:right="59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40" w:right="180"/>
        </w:sectPr>
      </w:pPr>
      <w:rPr/>
    </w:p>
    <w:p>
      <w:pPr>
        <w:spacing w:before="52" w:after="0" w:line="224" w:lineRule="auto"/>
        <w:ind w:left="616" w:right="-152" w:firstLine="-6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232323"/>
          <w:spacing w:val="-374"/>
          <w:w w:val="206"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33333"/>
          <w:spacing w:val="9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359" w:right="39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472" w:right="408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132" w:right="478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60" w:bottom="280" w:left="480" w:right="500"/>
          <w:cols w:num="2" w:equalWidth="0">
            <w:col w:w="1649" w:space="1461"/>
            <w:col w:w="7830"/>
          </w:cols>
        </w:sectPr>
      </w:pPr>
      <w:rPr/>
    </w:p>
    <w:p>
      <w:pPr>
        <w:spacing w:before="35" w:after="0" w:line="240" w:lineRule="auto"/>
        <w:ind w:left="109" w:right="-20"/>
        <w:jc w:val="left"/>
        <w:tabs>
          <w:tab w:pos="1500" w:val="left"/>
          <w:tab w:pos="2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1"/>
        </w:rPr>
        <w:t>PlayTarihi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2" w:right="-20"/>
        <w:jc w:val="left"/>
        <w:tabs>
          <w:tab w:pos="1520" w:val="left"/>
          <w:tab w:pos="2960" w:val="left"/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:05.05.2017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IKayıtNo</w:t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2738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Örnekkö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7402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No:15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114" w:right="-7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IDo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1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1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Örnekkö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7402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No:15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15:37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trei: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2" w:equalWidth="0">
            <w:col w:w="5108" w:space="261"/>
            <w:col w:w="5571"/>
          </w:cols>
        </w:sectPr>
      </w:pPr>
      <w:rPr/>
    </w:p>
    <w:p>
      <w:pPr>
        <w:spacing w:before="9" w:after="0" w:line="240" w:lineRule="auto"/>
        <w:ind w:left="137" w:right="-7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metruk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1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3496" w:space="1657"/>
            <w:col w:w="1324" w:space="1146"/>
            <w:col w:w="3317"/>
          </w:cols>
        </w:sectPr>
      </w:pPr>
      <w:rPr/>
    </w:p>
    <w:p>
      <w:pPr>
        <w:spacing w:before="9" w:after="0" w:line="240" w:lineRule="auto"/>
        <w:ind w:left="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3"/>
        </w:rPr>
        <w:t>Betomırı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92"/>
          <w:position w:val="-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  <w:position w:val="-1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2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3"/>
          <w:position w:val="-13"/>
        </w:rPr>
        <w:t>Ka.ıı.i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3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3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73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D[ğer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1729" w:space="1754"/>
            <w:col w:w="2941" w:space="180"/>
            <w:col w:w="4336"/>
          </w:cols>
        </w:sectPr>
      </w:pPr>
      <w:rPr/>
    </w:p>
    <w:p>
      <w:pPr>
        <w:spacing w:before="0" w:after="0" w:line="500" w:lineRule="exact"/>
        <w:ind w:left="3842" w:right="-20"/>
        <w:jc w:val="left"/>
        <w:tabs>
          <w:tab w:pos="4280" w:val="left"/>
          <w:tab w:pos="4900" w:val="left"/>
          <w:tab w:pos="5400" w:val="left"/>
          <w:tab w:pos="588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-2"/>
        </w:rPr>
        <w:t>X</w:t>
      </w:r>
      <w:r>
        <w:rPr>
          <w:rFonts w:ascii="Arial" w:hAnsi="Arial" w:cs="Arial" w:eastAsia="Arial"/>
          <w:sz w:val="12"/>
          <w:szCs w:val="12"/>
          <w:color w:val="333333"/>
          <w:spacing w:val="-21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111111"/>
          <w:spacing w:val="0"/>
          <w:w w:val="49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11111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111111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49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232323"/>
          <w:spacing w:val="-68"/>
          <w:w w:val="49"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5D5D5D"/>
          <w:spacing w:val="0"/>
          <w:w w:val="49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5D5D5D"/>
          <w:spacing w:val="-56"/>
          <w:w w:val="49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5D5D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5D5D5D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49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232323"/>
          <w:spacing w:val="-68"/>
          <w:w w:val="49"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15.50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</w:sectPr>
      </w:pPr>
      <w:rPr/>
    </w:p>
    <w:p>
      <w:pPr>
        <w:spacing w:before="0" w:after="0" w:line="204" w:lineRule="exact"/>
        <w:ind w:left="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6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5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Yeniörnekkö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Spor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klubü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Yeniörnekkö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Spor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klübü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1220" w:space="731"/>
            <w:col w:w="2903" w:space="740"/>
            <w:col w:w="5346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I&lt;Jiden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47" w:right="-54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85" w:right="552" w:firstLine="-57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2"/>
          <w:w w:val="1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58" w:right="192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8"/>
          <w:w w:val="1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15:38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307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52" w:lineRule="auto"/>
        <w:ind w:right="2999" w:firstLine="1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212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1324" w:space="627"/>
            <w:col w:w="2215" w:space="375"/>
            <w:col w:w="6399"/>
          </w:cols>
        </w:sectPr>
      </w:pPr>
      <w:rPr/>
    </w:p>
    <w:p>
      <w:pPr>
        <w:spacing w:before="14" w:after="0" w:line="240" w:lineRule="auto"/>
        <w:ind w:left="13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4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2" w:equalWidth="0">
            <w:col w:w="1598" w:space="468"/>
            <w:col w:w="8874"/>
          </w:cols>
        </w:sectPr>
      </w:pPr>
      <w:rPr/>
    </w:p>
    <w:p>
      <w:pPr>
        <w:spacing w:before="4" w:after="0" w:line="240" w:lineRule="auto"/>
        <w:ind w:left="15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Sul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u</w:t>
      </w:r>
      <w:r>
        <w:rPr>
          <w:rFonts w:ascii="Arial" w:hAnsi="Arial" w:cs="Arial" w:eastAsia="Arial"/>
          <w:sz w:val="15"/>
          <w:szCs w:val="15"/>
          <w:color w:val="333333"/>
          <w:spacing w:val="-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92"/>
        </w:rPr>
        <w:t>söndUrme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9" w:after="0" w:line="203" w:lineRule="exact"/>
        <w:ind w:left="5" w:right="-7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2"/>
        </w:rPr>
        <w:t>IKöoük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tabs>
          <w:tab w:pos="19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62"/>
          <w:position w:val="1"/>
        </w:rPr>
        <w:t>?.</w:t>
      </w:r>
      <w:r>
        <w:rPr>
          <w:rFonts w:ascii="Arial" w:hAnsi="Arial" w:cs="Arial" w:eastAsia="Arial"/>
          <w:sz w:val="15"/>
          <w:szCs w:val="15"/>
          <w:color w:val="494949"/>
          <w:spacing w:val="-8"/>
          <w:w w:val="62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32323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32323"/>
          <w:spacing w:val="32"/>
          <w:w w:val="62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62"/>
          <w:position w:val="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" w:after="0" w:line="18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4"/>
          <w:position w:val="-4"/>
        </w:rPr>
        <w:t>TK.K.T.</w:t>
      </w:r>
      <w:r>
        <w:rPr>
          <w:rFonts w:ascii="Arial" w:hAnsi="Arial" w:cs="Arial" w:eastAsia="Arial"/>
          <w:sz w:val="20"/>
          <w:szCs w:val="20"/>
          <w:color w:val="333333"/>
          <w:spacing w:val="-5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57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33333"/>
          <w:spacing w:val="0"/>
          <w:w w:val="51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41"/>
          <w:w w:val="51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1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4" w:equalWidth="0">
            <w:col w:w="1403" w:space="1051"/>
            <w:col w:w="973" w:space="1119"/>
            <w:col w:w="2820" w:space="626"/>
            <w:col w:w="2948"/>
          </w:cols>
        </w:sectPr>
      </w:pPr>
      <w:rPr/>
    </w:p>
    <w:p>
      <w:pPr>
        <w:spacing w:before="0" w:after="0" w:line="204" w:lineRule="exact"/>
        <w:ind w:left="2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l.kat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aksamları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nalzernele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61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400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8"/>
        </w:rPr>
        <w:t>lOOTL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500TL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ınetru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2" w:lineRule="auto"/>
        <w:ind w:left="1980" w:right="102" w:firstLine="-18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l&lt;işilerce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kağıt,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0"/>
        </w:rPr>
        <w:t>azete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tutuşturaı·a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ınalzernelere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</w:sectPr>
      </w:pPr>
      <w:rPr/>
    </w:p>
    <w:p>
      <w:pPr>
        <w:spacing w:before="39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7" w:right="-4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1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24"/>
          <w:w w:val="13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lsirketiıı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!yok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32323"/>
          <w:w w:val="7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8"/>
          <w:w w:val="6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edel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1641" w:space="325"/>
            <w:col w:w="1194" w:space="3483"/>
            <w:col w:w="4297"/>
          </w:cols>
        </w:sectPr>
      </w:pPr>
      <w:rPr/>
    </w:p>
    <w:p>
      <w:pPr>
        <w:spacing w:before="33" w:after="0" w:line="240" w:lineRule="auto"/>
        <w:ind w:left="161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tfarih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05.0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67" w:right="-74"/>
        <w:jc w:val="left"/>
        <w:tabs>
          <w:tab w:pos="1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8.400002pt;margin-top:13.128487pt;width:11.52pt;height:33.599998pt;mso-position-horizontal-relative:page;mso-position-vertical-relative:paragraph;z-index:-15232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0" w:lineRule="auto"/>
        <w:ind w:left="13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3"/>
        </w:rPr>
        <w:t>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16.47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7" w:right="8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00" w:right="12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5" w:right="12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3" w:lineRule="exact"/>
        <w:ind w:left="77" w:right="125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w w:val="98"/>
          <w:position w:val="-2"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59"/>
          <w:position w:val="-2"/>
        </w:rPr>
        <w:t>MaYIS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59"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76" w:right="141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80" w:right="500"/>
          <w:cols w:num="3" w:equalWidth="0">
            <w:col w:w="4572" w:space="107"/>
            <w:col w:w="2398" w:space="1288"/>
            <w:col w:w="257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50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tabs>
          <w:tab w:pos="1180" w:val="left"/>
        </w:tabs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67"/>
          <w:szCs w:val="67"/>
          <w:color w:val="3F4472"/>
          <w:w w:val="89"/>
          <w:i/>
        </w:rPr>
        <w:t>-A</w:t>
      </w:r>
      <w:r>
        <w:rPr>
          <w:rFonts w:ascii="Times New Roman" w:hAnsi="Times New Roman" w:cs="Times New Roman" w:eastAsia="Times New Roman"/>
          <w:sz w:val="67"/>
          <w:szCs w:val="67"/>
          <w:color w:val="3F4472"/>
          <w:w w:val="100"/>
          <w:i/>
        </w:rPr>
        <w:tab/>
      </w:r>
      <w:r>
        <w:rPr>
          <w:rFonts w:ascii="Times New Roman" w:hAnsi="Times New Roman" w:cs="Times New Roman" w:eastAsia="Times New Roman"/>
          <w:sz w:val="67"/>
          <w:szCs w:val="67"/>
          <w:color w:val="3F4472"/>
          <w:w w:val="100"/>
          <w:i/>
        </w:rPr>
      </w:r>
      <w:r>
        <w:rPr>
          <w:rFonts w:ascii="Times New Roman" w:hAnsi="Times New Roman" w:cs="Times New Roman" w:eastAsia="Times New Roman"/>
          <w:sz w:val="67"/>
          <w:szCs w:val="67"/>
          <w:color w:val="3F3F99"/>
          <w:spacing w:val="0"/>
          <w:w w:val="77"/>
          <w:i/>
        </w:rPr>
        <w:t>ı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1" w:lineRule="exact"/>
        <w:ind w:left="2255" w:right="1351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33333"/>
          <w:spacing w:val="0"/>
          <w:w w:val="93"/>
          <w:i/>
          <w:position w:val="-1"/>
        </w:rPr>
        <w:t>SE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-39" w:right="4900"/>
        <w:jc w:val="center"/>
        <w:tabs>
          <w:tab w:pos="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F4472"/>
          <w:spacing w:val="0"/>
          <w:w w:val="6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F44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F4472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9"/>
        </w:rPr>
        <w:t>usASLAN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240" w:lineRule="auto"/>
        <w:ind w:left="414" w:right="5594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position:absolute;margin-left:400.320007pt;margin-top:-50.481556pt;width:164.160004pt;height:129.600006pt;mso-position-horizontal-relative:page;mso-position-vertical-relative:paragraph;z-index:-15231" type="#_x0000_t75">
            <v:imagedata r:id="rId10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582642pt;margin-top:-10.510656pt;width:31.738439pt;height:27.5pt;mso-position-horizontal-relative:page;mso-position-vertical-relative:paragraph;z-index:-15230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33333"/>
                      <w:w w:val="35"/>
                    </w:rPr>
                    <w:t>Çv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33333"/>
                      <w:w w:val="36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33333"/>
                      <w:spacing w:val="-8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33657"/>
                      <w:spacing w:val="0"/>
                      <w:w w:val="100"/>
                    </w:rPr>
                    <w:t>/ı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33333"/>
          <w:w w:val="130"/>
        </w:rPr>
        <w:t>lt</w:t>
      </w:r>
      <w:r>
        <w:rPr>
          <w:rFonts w:ascii="Arial" w:hAnsi="Arial" w:cs="Arial" w:eastAsia="Arial"/>
          <w:sz w:val="22"/>
          <w:szCs w:val="22"/>
          <w:color w:val="333333"/>
          <w:w w:val="131"/>
        </w:rPr>
        <w:t>(</w:t>
      </w:r>
      <w:r>
        <w:rPr>
          <w:rFonts w:ascii="Arial" w:hAnsi="Arial" w:cs="Arial" w:eastAsia="Arial"/>
          <w:sz w:val="22"/>
          <w:szCs w:val="22"/>
          <w:color w:val="00000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995" w:lineRule="exact"/>
        <w:ind w:left="74" w:right="5151"/>
        <w:jc w:val="center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w w:val="91"/>
          <w:position w:val="-55"/>
        </w:rPr>
        <w:t>Al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2"/>
          <w:w w:val="91"/>
          <w:position w:val="-55"/>
        </w:rPr>
        <w:t>i</w:t>
      </w:r>
      <w:r>
        <w:rPr>
          <w:rFonts w:ascii="Times New Roman" w:hAnsi="Times New Roman" w:cs="Times New Roman" w:eastAsia="Times New Roman"/>
          <w:sz w:val="144"/>
          <w:szCs w:val="144"/>
          <w:color w:val="3F4472"/>
          <w:spacing w:val="0"/>
          <w:w w:val="52"/>
          <w:position w:val="-55"/>
        </w:rPr>
        <w:t>d</w:t>
      </w:r>
      <w:r>
        <w:rPr>
          <w:rFonts w:ascii="Times New Roman" w:hAnsi="Times New Roman" w:cs="Times New Roman" w:eastAsia="Times New Roman"/>
          <w:sz w:val="144"/>
          <w:szCs w:val="144"/>
          <w:color w:val="3F4472"/>
          <w:spacing w:val="0"/>
          <w:w w:val="51"/>
          <w:position w:val="-55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80" w:right="500"/>
          <w:cols w:num="2" w:equalWidth="0">
            <w:col w:w="4059" w:space="524"/>
            <w:col w:w="6357"/>
          </w:cols>
        </w:sectPr>
      </w:pPr>
      <w:rPr/>
    </w:p>
    <w:p>
      <w:pPr>
        <w:spacing w:before="0" w:after="0" w:line="204" w:lineRule="exact"/>
        <w:ind w:left="225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8.838602pt;margin-top:33.682175pt;width:543.984570pt;height:775.034557pt;mso-position-horizontal-relative:page;mso-position-vertical-relative:page;z-index:-15233" coordorigin="577,674" coordsize="10880,15501">
            <v:shape style="position:absolute;left:9792;top:730;width:1133;height:1114" type="#_x0000_t75">
              <v:imagedata r:id="rId11" o:title=""/>
            </v:shape>
            <v:group style="position:absolute;left:862;top:700;width:10521;height:2" coordorigin="862,700" coordsize="10521,2">
              <v:shape style="position:absolute;left:862;top:700;width:10521;height:2" coordorigin="862,700" coordsize="10521,0" path="m862,700l11382,700e" filled="f" stroked="t" strokeweight=".717973pt" strokecolor="#646464">
                <v:path arrowok="t"/>
              </v:shape>
            </v:group>
            <v:group style="position:absolute;left:2434;top:686;width:2;height:1199" coordorigin="2434,686" coordsize="2,1199">
              <v:shape style="position:absolute;left:2434;top:686;width:2;height:1199" coordorigin="2434,686" coordsize="0,1199" path="m2434,1884l2434,686e" filled="f" stroked="t" strokeweight=".957298pt" strokecolor="#7C7C7C">
                <v:path arrowok="t"/>
              </v:shape>
            </v:group>
            <v:group style="position:absolute;left:9247;top:690;width:2;height:1189" coordorigin="9247,690" coordsize="2,1189">
              <v:shape style="position:absolute;left:9247;top:690;width:2;height:1189" coordorigin="9247,690" coordsize="0,1189" path="m9247,1879l9247,690e" filled="f" stroked="t" strokeweight=".957298pt" strokecolor="#4F4F4F">
                <v:path arrowok="t"/>
              </v:shape>
            </v:group>
            <v:group style="position:absolute;left:11401;top:690;width:2;height:15458" coordorigin="11401,690" coordsize="2,15458">
              <v:shape style="position:absolute;left:11401;top:690;width:2;height:15458" coordorigin="11401,690" coordsize="0,15458" path="m11401,16148l11401,690e" filled="f" stroked="t" strokeweight=".717973pt" strokecolor="#606060">
                <v:path arrowok="t"/>
              </v:shape>
            </v:group>
            <v:group style="position:absolute;left:603;top:681;width:2;height:5447" coordorigin="603,681" coordsize="2,5447">
              <v:shape style="position:absolute;left:603;top:681;width:2;height:5447" coordorigin="603,681" coordsize="0,5447" path="m603,6127l603,681e" filled="f" stroked="t" strokeweight=".717973pt" strokecolor="#4B4B4B">
                <v:path arrowok="t"/>
              </v:shape>
            </v:group>
            <v:group style="position:absolute;left:594;top:1875;width:10794;height:2" coordorigin="594,1875" coordsize="10794,2">
              <v:shape style="position:absolute;left:594;top:1875;width:10794;height:2" coordorigin="594,1875" coordsize="10794,0" path="m594,1875l11387,1875e" filled="f" stroked="t" strokeweight=".717973pt" strokecolor="#4F4F4F">
                <v:path arrowok="t"/>
              </v:shape>
            </v:group>
            <v:group style="position:absolute;left:594;top:2114;width:10794;height:2" coordorigin="594,2114" coordsize="10794,2">
              <v:shape style="position:absolute;left:594;top:2114;width:10794;height:2" coordorigin="594,2114" coordsize="10794,0" path="m594,2114l11387,2114e" filled="f" stroked="t" strokeweight=".717973pt" strokecolor="#4B4B4B">
                <v:path arrowok="t"/>
              </v:shape>
            </v:group>
            <v:group style="position:absolute;left:584;top:2354;width:10808;height:2" coordorigin="584,2354" coordsize="10808,2">
              <v:shape style="position:absolute;left:584;top:2354;width:10808;height:2" coordorigin="584,2354" coordsize="10808,0" path="m584,2354l11392,2354e" filled="f" stroked="t" strokeweight=".717973pt" strokecolor="#484848">
                <v:path arrowok="t"/>
              </v:shape>
            </v:group>
            <v:group style="position:absolute;left:594;top:2594;width:10798;height:2" coordorigin="594,2594" coordsize="10798,2">
              <v:shape style="position:absolute;left:594;top:2594;width:10798;height:2" coordorigin="594,2594" coordsize="10798,0" path="m594,2594l11392,2594e" filled="f" stroked="t" strokeweight=".717973pt" strokecolor="#4B4B4B">
                <v:path arrowok="t"/>
              </v:shape>
            </v:group>
            <v:group style="position:absolute;left:594;top:2836;width:10798;height:2" coordorigin="594,2836" coordsize="10798,2">
              <v:shape style="position:absolute;left:594;top:2836;width:10798;height:2" coordorigin="594,2836" coordsize="10798,0" path="m594,2836l11392,2836e" filled="f" stroked="t" strokeweight=".957298pt" strokecolor="#545454">
                <v:path arrowok="t"/>
              </v:shape>
            </v:group>
            <v:group style="position:absolute;left:594;top:3073;width:10798;height:2" coordorigin="594,3073" coordsize="10798,2">
              <v:shape style="position:absolute;left:594;top:3073;width:10798;height:2" coordorigin="594,3073" coordsize="10798,0" path="m594,3073l11392,3073e" filled="f" stroked="t" strokeweight=".717973pt" strokecolor="#4F4F4F">
                <v:path arrowok="t"/>
              </v:shape>
            </v:group>
            <v:group style="position:absolute;left:3944;top:3068;width:2;height:758" coordorigin="3944,3068" coordsize="2,758">
              <v:shape style="position:absolute;left:3944;top:3068;width:2;height:758" coordorigin="3944,3068" coordsize="0,758" path="m3944,3826l3944,3068e" filled="f" stroked="t" strokeweight=".717973pt" strokecolor="#444444">
                <v:path arrowok="t"/>
              </v:shape>
            </v:group>
            <v:group style="position:absolute;left:7065;top:3073;width:2;height:748" coordorigin="7065,3073" coordsize="2,748">
              <v:shape style="position:absolute;left:7065;top:3073;width:2;height:748" coordorigin="7065,3073" coordsize="0,748" path="m7065,3821l7065,3073e" filled="f" stroked="t" strokeweight=".957298pt" strokecolor="#4B4B4B">
                <v:path arrowok="t"/>
              </v:shape>
            </v:group>
            <v:group style="position:absolute;left:2458;top:3802;width:2;height:12360" coordorigin="2458,3802" coordsize="2,12360">
              <v:shape style="position:absolute;left:2458;top:3802;width:2;height:12360" coordorigin="2458,3802" coordsize="0,12360" path="m2458,16162l2458,3802e" filled="f" stroked="t" strokeweight=".957298pt" strokecolor="#444444">
                <v:path arrowok="t"/>
              </v:shape>
            </v:group>
            <v:group style="position:absolute;left:598;top:4090;width:10803;height:2" coordorigin="598,4090" coordsize="10803,2">
              <v:shape style="position:absolute;left:598;top:4090;width:10803;height:2" coordorigin="598,4090" coordsize="10803,0" path="m598,4090l11401,4090e" filled="f" stroked="t" strokeweight=".717973pt" strokecolor="#4F4F4F">
                <v:path arrowok="t"/>
              </v:shape>
            </v:group>
            <v:group style="position:absolute;left:598;top:3812;width:10803;height:2" coordorigin="598,3812" coordsize="10803,2">
              <v:shape style="position:absolute;left:598;top:3812;width:10803;height:2" coordorigin="598,3812" coordsize="10803,0" path="m598,3812l11401,3812e" filled="f" stroked="t" strokeweight=".957298pt" strokecolor="#484848">
                <v:path arrowok="t"/>
              </v:shape>
            </v:group>
            <v:group style="position:absolute;left:2427;top:4329;width:8970;height:2" coordorigin="2427,4329" coordsize="8970,2">
              <v:shape style="position:absolute;left:2427;top:4329;width:8970;height:2" coordorigin="2427,4329" coordsize="8970,0" path="m2427,4329l11397,4329e" filled="f" stroked="t" strokeweight=".717973pt" strokecolor="#545454">
                <v:path arrowok="t"/>
              </v:shape>
            </v:group>
            <v:group style="position:absolute;left:5009;top:4325;width:2;height:2177" coordorigin="5009,4325" coordsize="2,2177">
              <v:shape style="position:absolute;left:5009;top:4325;width:2;height:2177" coordorigin="5009,4325" coordsize="0,2177" path="m5009,6501l5009,4325e" filled="f" stroked="t" strokeweight=".717973pt" strokecolor="#484848">
                <v:path arrowok="t"/>
              </v:shape>
            </v:group>
            <v:group style="position:absolute;left:4992;top:4814;width:6404;height:2" coordorigin="4992,4814" coordsize="6404,2">
              <v:shape style="position:absolute;left:4992;top:4814;width:6404;height:2" coordorigin="4992,4814" coordsize="6404,0" path="m4992,4814l11397,4814e" filled="f" stroked="t" strokeweight=".717973pt" strokecolor="#4F4F4F">
                <v:path arrowok="t"/>
              </v:shape>
            </v:group>
            <v:group style="position:absolute;left:5002;top:5056;width:6400;height:2" coordorigin="5002,5056" coordsize="6400,2">
              <v:shape style="position:absolute;left:5002;top:5056;width:6400;height:2" coordorigin="5002,5056" coordsize="6400,0" path="m5002,5056l11401,5056e" filled="f" stroked="t" strokeweight=".957298pt" strokecolor="#5B5B5B">
                <v:path arrowok="t"/>
              </v:shape>
            </v:group>
            <v:group style="position:absolute;left:5002;top:5303;width:6404;height:2" coordorigin="5002,5303" coordsize="6404,2">
              <v:shape style="position:absolute;left:5002;top:5303;width:6404;height:2" coordorigin="5002,5303" coordsize="6404,0" path="m5002,5303l11406,5303e" filled="f" stroked="t" strokeweight=".717973pt" strokecolor="#4B4B4B">
                <v:path arrowok="t"/>
              </v:shape>
            </v:group>
            <v:group style="position:absolute;left:2436;top:5542;width:8970;height:2" coordorigin="2436,5542" coordsize="8970,2">
              <v:shape style="position:absolute;left:2436;top:5542;width:8970;height:2" coordorigin="2436,5542" coordsize="8970,0" path="m2436,5542l11406,5542e" filled="f" stroked="t" strokeweight=".717973pt" strokecolor="#4B4B4B">
                <v:path arrowok="t"/>
              </v:shape>
            </v:group>
            <v:group style="position:absolute;left:2432;top:6257;width:8975;height:2" coordorigin="2432,6257" coordsize="8975,2">
              <v:shape style="position:absolute;left:2432;top:6257;width:8975;height:2" coordorigin="2432,6257" coordsize="8975,0" path="m2432,6257l11406,6257e" filled="f" stroked="t" strokeweight=".717973pt" strokecolor="#4B4B4B">
                <v:path arrowok="t"/>
              </v:shape>
            </v:group>
            <v:group style="position:absolute;left:7929;top:5777;width:2;height:729" coordorigin="7929,5777" coordsize="2,729">
              <v:shape style="position:absolute;left:7929;top:5777;width:2;height:729" coordorigin="7929,5777" coordsize="0,729" path="m7929,6506l7929,5777e" filled="f" stroked="t" strokeweight=".957298pt" strokecolor="#545454">
                <v:path arrowok="t"/>
              </v:shape>
            </v:group>
            <v:group style="position:absolute;left:2432;top:6497;width:8979;height:2" coordorigin="2432,6497" coordsize="8979,2">
              <v:shape style="position:absolute;left:2432;top:6497;width:8979;height:2" coordorigin="2432,6497" coordsize="8979,0" path="m2432,6497l11411,6497e" filled="f" stroked="t" strokeweight=".717973pt" strokecolor="#4B4B4B">
                <v:path arrowok="t"/>
              </v:shape>
            </v:group>
            <v:group style="position:absolute;left:615;top:6444;width:2;height:4248" coordorigin="615,6444" coordsize="2,4248">
              <v:shape style="position:absolute;left:615;top:6444;width:2;height:4248" coordorigin="615,6444" coordsize="0,4248" path="m615,10692l615,6444e" filled="f" stroked="t" strokeweight=".717973pt" strokecolor="#3F3F3F">
                <v:path arrowok="t"/>
              </v:shape>
            </v:group>
            <v:group style="position:absolute;left:603;top:6741;width:10808;height:2" coordorigin="603,6741" coordsize="10808,2">
              <v:shape style="position:absolute;left:603;top:6741;width:10808;height:2" coordorigin="603,6741" coordsize="10808,0" path="m603,6741l11411,6741e" filled="f" stroked="t" strokeweight=".717973pt" strokecolor="#4B4B4B">
                <v:path arrowok="t"/>
              </v:shape>
            </v:group>
            <v:group style="position:absolute;left:598;top:5785;width:10808;height:2" coordorigin="598,5785" coordsize="10808,2">
              <v:shape style="position:absolute;left:598;top:5785;width:10808;height:2" coordorigin="598,5785" coordsize="10808,0" path="m598,5785l11406,5785e" filled="f" stroked="t" strokeweight=".957298pt" strokecolor="#4F4F4F">
                <v:path arrowok="t"/>
              </v:shape>
            </v:group>
            <v:group style="position:absolute;left:603;top:7216;width:10808;height:2" coordorigin="603,7216" coordsize="10808,2">
              <v:shape style="position:absolute;left:603;top:7216;width:10808;height:2" coordorigin="603,7216" coordsize="10808,0" path="m603,7216l11411,7216e" filled="f" stroked="t" strokeweight=".717973pt" strokecolor="#4F4F4F">
                <v:path arrowok="t"/>
              </v:shape>
            </v:group>
            <v:group style="position:absolute;left:5016;top:7211;width:2;height:738" coordorigin="5016,7211" coordsize="2,738">
              <v:shape style="position:absolute;left:5016;top:7211;width:2;height:738" coordorigin="5016,7211" coordsize="0,738" path="m5016,7949l5016,7211e" filled="f" stroked="t" strokeweight=".957298pt" strokecolor="#484848">
                <v:path arrowok="t"/>
              </v:shape>
            </v:group>
            <v:group style="position:absolute;left:5007;top:7455;width:6404;height:2" coordorigin="5007,7455" coordsize="6404,2">
              <v:shape style="position:absolute;left:5007;top:7455;width:6404;height:2" coordorigin="5007,7455" coordsize="6404,0" path="m5007,7455l11411,7455e" filled="f" stroked="t" strokeweight=".717973pt" strokecolor="#545454">
                <v:path arrowok="t"/>
              </v:shape>
            </v:group>
            <v:group style="position:absolute;left:5007;top:7690;width:6414;height:2" coordorigin="5007,7690" coordsize="6414,2">
              <v:shape style="position:absolute;left:5007;top:7690;width:6414;height:2" coordorigin="5007,7690" coordsize="6414,0" path="m5007,7690l11421,7690e" filled="f" stroked="t" strokeweight=".717973pt" strokecolor="#545454">
                <v:path arrowok="t"/>
              </v:shape>
            </v:group>
            <v:group style="position:absolute;left:723;top:10874;width:10712;height:2" coordorigin="723,10874" coordsize="10712,2">
              <v:shape style="position:absolute;left:723;top:10874;width:10712;height:2" coordorigin="723,10874" coordsize="10712,0" path="m723,10874l11435,10874e" filled="f" stroked="t" strokeweight=".717973pt" strokecolor="#4B4B4B">
                <v:path arrowok="t"/>
              </v:shape>
            </v:group>
            <v:group style="position:absolute;left:608;top:7937;width:10813;height:2" coordorigin="608,7937" coordsize="10813,2">
              <v:shape style="position:absolute;left:608;top:7937;width:10813;height:2" coordorigin="608,7937" coordsize="10813,0" path="m608,7937l11421,7937e" filled="f" stroked="t" strokeweight=".717973pt" strokecolor="#4F4F4F">
                <v:path arrowok="t"/>
              </v:shape>
            </v:group>
            <v:group style="position:absolute;left:608;top:8745;width:10813;height:2" coordorigin="608,8745" coordsize="10813,2">
              <v:shape style="position:absolute;left:608;top:8745;width:10813;height:2" coordorigin="608,8745" coordsize="10813,0" path="m608,8745l11421,8745e" filled="f" stroked="t" strokeweight=".957298pt" strokecolor="#4F4F4F">
                <v:path arrowok="t"/>
              </v:shape>
            </v:group>
            <v:group style="position:absolute;left:617;top:9917;width:10808;height:2" coordorigin="617,9917" coordsize="10808,2">
              <v:shape style="position:absolute;left:617;top:9917;width:10808;height:2" coordorigin="617,9917" coordsize="10808,0" path="m617,9917l11425,9917e" filled="f" stroked="t" strokeweight=".717973pt" strokecolor="#545454">
                <v:path arrowok="t"/>
              </v:shape>
            </v:group>
            <v:group style="position:absolute;left:617;top:10157;width:10808;height:2" coordorigin="617,10157" coordsize="10808,2">
              <v:shape style="position:absolute;left:617;top:10157;width:10808;height:2" coordorigin="617,10157" coordsize="10808,0" path="m617,10157l11425,10157e" filled="f" stroked="t" strokeweight=".717973pt" strokecolor="#4F4F4F">
                <v:path arrowok="t"/>
              </v:shape>
            </v:group>
            <v:group style="position:absolute;left:617;top:10397;width:10813;height:2" coordorigin="617,10397" coordsize="10813,2">
              <v:shape style="position:absolute;left:617;top:10397;width:10813;height:2" coordorigin="617,10397" coordsize="10813,0" path="m617,10397l11430,10397e" filled="f" stroked="t" strokeweight=".717973pt" strokecolor="#4B4B4B">
                <v:path arrowok="t"/>
              </v:shape>
            </v:group>
            <v:group style="position:absolute;left:639;top:10965;width:2;height:5202" coordorigin="639,10965" coordsize="2,5202">
              <v:shape style="position:absolute;left:639;top:10965;width:2;height:5202" coordorigin="639,10965" coordsize="0,5202" path="m639,16167l639,10965e" filled="f" stroked="t" strokeweight=".717973pt" strokecolor="#484848">
                <v:path arrowok="t"/>
              </v:shape>
            </v:group>
            <v:group style="position:absolute;left:1228;top:11114;width:2;height:5049" coordorigin="1228,11114" coordsize="2,5049">
              <v:shape style="position:absolute;left:1228;top:11114;width:2;height:5049" coordorigin="1228,11114" coordsize="0,5049" path="m1228,16162l1228,11114e" filled="f" stroked="t" strokeweight=".717973pt" strokecolor="#545454">
                <v:path arrowok="t"/>
              </v:shape>
            </v:group>
            <v:group style="position:absolute;left:613;top:11116;width:10822;height:2" coordorigin="613,11116" coordsize="10822,2">
              <v:shape style="position:absolute;left:613;top:11116;width:10822;height:2" coordorigin="613,11116" coordsize="10822,0" path="m613,11116l11435,11116e" filled="f" stroked="t" strokeweight=".717973pt" strokecolor="#4F4F4F">
                <v:path arrowok="t"/>
              </v:shape>
            </v:group>
            <v:group style="position:absolute;left:1805;top:11075;width:2;height:5087" coordorigin="1805,11075" coordsize="2,5087">
              <v:shape style="position:absolute;left:1805;top:11075;width:2;height:5087" coordorigin="1805,11075" coordsize="0,5087" path="m1805,16162l1805,11075e" filled="f" stroked="t" strokeweight=".478649pt" strokecolor="#3F3F3F">
                <v:path arrowok="t"/>
              </v:shape>
            </v:group>
            <v:group style="position:absolute;left:622;top:11356;width:10813;height:2" coordorigin="622,11356" coordsize="10813,2">
              <v:shape style="position:absolute;left:622;top:11356;width:10813;height:2" coordorigin="622,11356" coordsize="10813,0" path="m622,11356l11435,11356e" filled="f" stroked="t" strokeweight=".717973pt" strokecolor="#4F4F4F">
                <v:path arrowok="t"/>
              </v:shape>
            </v:group>
            <v:group style="position:absolute;left:632;top:13456;width:1848;height:2" coordorigin="632,13456" coordsize="1848,2">
              <v:shape style="position:absolute;left:632;top:13456;width:1848;height:2" coordorigin="632,13456" coordsize="1848,0" path="m632,13456l2479,13456e" filled="f" stroked="t" strokeweight=".957298pt" strokecolor="#5B5B5B">
                <v:path arrowok="t"/>
              </v:shape>
            </v:group>
            <v:group style="position:absolute;left:641;top:16146;width:10808;height:2" coordorigin="641,16146" coordsize="10808,2">
              <v:shape style="position:absolute;left:641;top:16146;width:10808;height:2" coordorigin="641,16146" coordsize="10808,0" path="m641,16146l11449,16146e" filled="f" stroked="t" strokeweight=".717973pt" strokecolor="#4F4F4F">
                <v:path arrowok="t"/>
              </v:shape>
            </v:group>
            <v:group style="position:absolute;left:6404;top:13602;width:2;height:527" coordorigin="6404,13602" coordsize="2,527">
              <v:shape style="position:absolute;left:6404;top:13602;width:2;height:527" coordorigin="6404,13602" coordsize="0,527" path="m6404,14129l6404,13602e" filled="f" stroked="t" strokeweight=".957298pt" strokecolor="#6B70AC">
                <v:path arrowok="t"/>
              </v:shape>
            </v:group>
            <v:group style="position:absolute;left:7517;top:11109;width:2;height:5044" coordorigin="7517,11109" coordsize="2,5044">
              <v:shape style="position:absolute;left:7517;top:11109;width:2;height:5044" coordorigin="7517,11109" coordsize="0,5044" path="m7517,16153l7517,11109e" filled="f" stroked="t" strokeweight=".717973pt" strokecolor="#44444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33333"/>
          <w:w w:val="98"/>
        </w:rPr>
        <w:t>Itfaiy</w:t>
      </w:r>
      <w:r>
        <w:rPr>
          <w:rFonts w:ascii="Arial" w:hAnsi="Arial" w:cs="Arial" w:eastAsia="Arial"/>
          <w:sz w:val="20"/>
          <w:szCs w:val="20"/>
          <w:color w:val="333333"/>
          <w:w w:val="99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3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0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1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5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5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11"/>
          <w:w w:val="95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4" w:after="0" w:line="240" w:lineRule="auto"/>
        <w:ind w:left="5004" w:right="53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80" w:right="50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7" w:lineRule="auto"/>
        <w:ind w:left="3619" w:right="44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159809pt;margin-top:-13.143633pt;width:56.715753pt;height:52.5pt;mso-position-horizontal-relative:page;mso-position-vertical-relative:paragraph;z-index:-15228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43434"/>
                      <w:spacing w:val="0"/>
                      <w:w w:val="38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593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2"/>
        </w:rPr>
        <w:t>BUYUKŞEHIR</w:t>
      </w:r>
      <w:r>
        <w:rPr>
          <w:rFonts w:ascii="Arial" w:hAnsi="Arial" w:cs="Arial" w:eastAsia="Arial"/>
          <w:sz w:val="15"/>
          <w:szCs w:val="15"/>
          <w:color w:val="1F1F1F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635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w w:val="106"/>
          <w:position w:val="7"/>
        </w:rPr>
        <w:t>BELE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107"/>
          <w:position w:val="7"/>
        </w:rPr>
        <w:t>D</w:t>
      </w:r>
      <w:r>
        <w:rPr>
          <w:rFonts w:ascii="Arial" w:hAnsi="Arial" w:cs="Arial" w:eastAsia="Arial"/>
          <w:sz w:val="15"/>
          <w:szCs w:val="15"/>
          <w:color w:val="747474"/>
          <w:spacing w:val="-17"/>
          <w:w w:val="199"/>
          <w:position w:val="7"/>
        </w:rPr>
        <w:t>I</w:t>
      </w:r>
      <w:r>
        <w:rPr>
          <w:rFonts w:ascii="Arial" w:hAnsi="Arial" w:cs="Arial" w:eastAsia="Arial"/>
          <w:sz w:val="15"/>
          <w:szCs w:val="15"/>
          <w:color w:val="4B4B4B"/>
          <w:spacing w:val="6"/>
          <w:w w:val="91"/>
          <w:position w:val="7"/>
        </w:rPr>
        <w:t>Y</w:t>
      </w:r>
      <w:r>
        <w:rPr>
          <w:rFonts w:ascii="Arial" w:hAnsi="Arial" w:cs="Arial" w:eastAsia="Arial"/>
          <w:sz w:val="15"/>
          <w:szCs w:val="15"/>
          <w:color w:val="747474"/>
          <w:spacing w:val="0"/>
          <w:w w:val="96"/>
          <w:position w:val="7"/>
        </w:rPr>
        <w:t>ES</w:t>
      </w:r>
      <w:r>
        <w:rPr>
          <w:rFonts w:ascii="Arial" w:hAnsi="Arial" w:cs="Arial" w:eastAsia="Arial"/>
          <w:sz w:val="15"/>
          <w:szCs w:val="15"/>
          <w:color w:val="747474"/>
          <w:spacing w:val="-30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32"/>
          <w:position w:val="7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6" w:lineRule="auto"/>
        <w:ind w:left="128" w:right="3238" w:firstLine="72"/>
        <w:jc w:val="left"/>
        <w:tabs>
          <w:tab w:pos="1780" w:val="left"/>
          <w:tab w:pos="3100" w:val="left"/>
          <w:tab w:pos="444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7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diı·im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:2737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2747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No:27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0" w:lineRule="exact"/>
        <w:ind w:left="132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Ulubatlı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2747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No:27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13" w:right="-20"/>
        <w:jc w:val="left"/>
        <w:tabs>
          <w:tab w:pos="1720" w:val="left"/>
          <w:tab w:pos="43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59"/>
        </w:rPr>
        <w:t>l</w:t>
      </w:r>
      <w:r>
        <w:rPr>
          <w:rFonts w:ascii="Arial" w:hAnsi="Arial" w:cs="Arial" w:eastAsia="Arial"/>
          <w:sz w:val="27"/>
          <w:szCs w:val="27"/>
          <w:color w:val="343434"/>
          <w:spacing w:val="3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Yangllli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13" w:right="-20"/>
        <w:jc w:val="left"/>
        <w:tabs>
          <w:tab w:pos="33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3393" w:right="-20"/>
        <w:jc w:val="left"/>
        <w:tabs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8.074646pt;margin-top:.277913pt;width:3.74504pt;height:26pt;mso-position-horizontal-relative:page;mso-position-vertical-relative:paragraph;z-index:-1522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Ahsap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5" w:lineRule="exact"/>
        <w:ind w:left="4195" w:right="-20"/>
        <w:jc w:val="left"/>
        <w:tabs>
          <w:tab w:pos="4780" w:val="left"/>
          <w:tab w:pos="52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1F1F1F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343434"/>
          <w:spacing w:val="-59"/>
          <w:w w:val="54"/>
        </w:rPr>
        <w:t> </w:t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B6B6B6"/>
          <w:spacing w:val="0"/>
          <w:w w:val="54"/>
        </w:rPr>
        <w:t>ı</w:t>
      </w:r>
      <w:r>
        <w:rPr>
          <w:rFonts w:ascii="Arial" w:hAnsi="Arial" w:cs="Arial" w:eastAsia="Arial"/>
          <w:sz w:val="48"/>
          <w:szCs w:val="48"/>
          <w:color w:val="B6B6B6"/>
          <w:spacing w:val="-71"/>
          <w:w w:val="54"/>
        </w:rPr>
        <w:t> </w:t>
      </w:r>
      <w:r>
        <w:rPr>
          <w:rFonts w:ascii="Arial" w:hAnsi="Arial" w:cs="Arial" w:eastAsia="Arial"/>
          <w:sz w:val="48"/>
          <w:szCs w:val="48"/>
          <w:color w:val="B6B6B6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B6B6B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6B6B6"/>
          <w:spacing w:val="7"/>
          <w:w w:val="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1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0"/>
        </w:rPr>
        <w:t>:15:21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13" w:right="-20"/>
        <w:jc w:val="left"/>
        <w:tabs>
          <w:tab w:pos="20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rtana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jsahibi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lekom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JK.iracı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32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ŞAHiN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088" w:right="-20"/>
        <w:jc w:val="left"/>
        <w:tabs>
          <w:tab w:pos="46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ÇıkJ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15:16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3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372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24" w:right="46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07" w:right="4275" w:firstLine="2535"/>
        <w:jc w:val="left"/>
        <w:tabs>
          <w:tab w:pos="356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1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Dogalga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07" w:right="2631" w:firstLine="-1979"/>
        <w:jc w:val="left"/>
        <w:tabs>
          <w:tab w:pos="60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3"/>
          <w:szCs w:val="23"/>
          <w:color w:val="343434"/>
          <w:spacing w:val="-33"/>
          <w:w w:val="80"/>
          <w:position w:val="1"/>
        </w:rPr>
        <w:t>V</w:t>
      </w:r>
      <w:r>
        <w:rPr>
          <w:rFonts w:ascii="Courier New" w:hAnsi="Courier New" w:cs="Courier New" w:eastAsia="Courier New"/>
          <w:sz w:val="23"/>
          <w:szCs w:val="23"/>
          <w:color w:val="5D5E60"/>
          <w:spacing w:val="0"/>
          <w:w w:val="80"/>
          <w:position w:val="1"/>
        </w:rPr>
        <w:t>:</w:t>
      </w:r>
      <w:r>
        <w:rPr>
          <w:rFonts w:ascii="Courier New" w:hAnsi="Courier New" w:cs="Courier New" w:eastAsia="Courier New"/>
          <w:sz w:val="23"/>
          <w:szCs w:val="23"/>
          <w:color w:val="5D5E60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3"/>
          <w:szCs w:val="23"/>
          <w:color w:val="5D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6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oncl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28" w:right="3187" w:firstLine="-14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söndi.lrUiıni.l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görUidi.l.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598" w:right="40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8" w:right="-20"/>
        <w:jc w:val="left"/>
        <w:tabs>
          <w:tab w:pos="5360" w:val="left"/>
          <w:tab w:pos="652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position w:val="2"/>
        </w:rPr>
        <w:t>Söndli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>rmc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lf&lt;.K.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left="6535" w:right="-20"/>
        <w:jc w:val="left"/>
        <w:tabs>
          <w:tab w:pos="80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7" w:after="0" w:line="246" w:lineRule="auto"/>
        <w:ind w:left="113" w:right="160" w:firstLine="203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ınüstakil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Söndfu·me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Eşyada:25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Binada:OTL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fasarDuıum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b:inanı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tellerine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etmi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telinde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görülmi.l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soruştunna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6" w:lineRule="auto"/>
        <w:ind w:left="2135" w:right="47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!zerinde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tellerine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rUzgar,sarkma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tellerinde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kıvılcımların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t1ırın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0"/>
        </w:rPr>
        <w:t>onu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34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çtkugı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3" w:right="-20"/>
        <w:jc w:val="left"/>
        <w:tabs>
          <w:tab w:pos="20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jBedcli: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1"/>
        </w:rPr>
        <w:t>rac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113" w:right="5692" w:firstLine="48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D5E60"/>
          <w:spacing w:val="-5"/>
          <w:w w:val="18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288"/>
        </w:rPr>
        <w:t>l</w:t>
      </w:r>
      <w:r>
        <w:rPr>
          <w:rFonts w:ascii="Arial" w:hAnsi="Arial" w:cs="Arial" w:eastAsia="Arial"/>
          <w:sz w:val="15"/>
          <w:szCs w:val="15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ALACAOGLU'na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32" w:lineRule="exact"/>
        <w:ind w:left="123" w:right="-20"/>
        <w:jc w:val="left"/>
        <w:tabs>
          <w:tab w:pos="208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DönüşU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rrarilı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16:10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13" w:right="-20"/>
        <w:jc w:val="left"/>
        <w:tabs>
          <w:tab w:pos="960" w:val="left"/>
          <w:tab w:pos="146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Ölii</w:t>
      </w:r>
      <w:r>
        <w:rPr>
          <w:rFonts w:ascii="Arial" w:hAnsi="Arial" w:cs="Arial" w:eastAsia="Arial"/>
          <w:sz w:val="19"/>
          <w:szCs w:val="19"/>
          <w:color w:val="343434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92"/>
        </w:rPr>
        <w:t>k</w:t>
      </w:r>
      <w:r>
        <w:rPr>
          <w:rFonts w:ascii="Arial" w:hAnsi="Arial" w:cs="Arial" w:eastAsia="Arial"/>
          <w:sz w:val="27"/>
          <w:szCs w:val="27"/>
          <w:color w:val="343434"/>
          <w:spacing w:val="-2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Toro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</w:rPr>
        <w:t>ı.</w:t>
      </w:r>
      <w:r>
        <w:rPr>
          <w:rFonts w:ascii="Arial" w:hAnsi="Arial" w:cs="Arial" w:eastAsia="Arial"/>
          <w:sz w:val="24"/>
          <w:szCs w:val="24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ONAYLAY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80" w:bottom="280" w:left="200" w:right="24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lttiıiyeci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709" w:right="28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74" w:lineRule="exact"/>
        <w:ind w:left="81" w:right="-221"/>
        <w:jc w:val="left"/>
        <w:tabs>
          <w:tab w:pos="640" w:val="left"/>
          <w:tab w:pos="5760" w:val="left"/>
          <w:tab w:pos="6540" w:val="left"/>
        </w:tabs>
        <w:rPr>
          <w:rFonts w:ascii="Times New Roman" w:hAnsi="Times New Roman" w:cs="Times New Roman" w:eastAsia="Times New Roman"/>
          <w:sz w:val="121"/>
          <w:szCs w:val="1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144501pt;margin-top:21.562056pt;width:34.687314pt;height:26.5pt;mso-position-horizontal-relative:page;mso-position-vertical-relative:paragraph;z-index:-15226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834A8"/>
                      <w:w w:val="1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834A8"/>
                      <w:spacing w:val="-76"/>
                      <w:w w:val="1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63B82"/>
                      <w:spacing w:val="-216"/>
                      <w:w w:val="79"/>
                      <w:i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B4B4B"/>
                      <w:spacing w:val="0"/>
                      <w:w w:val="37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B4B4B"/>
                      <w:spacing w:val="0"/>
                      <w:w w:val="36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B4B4B"/>
                      <w:spacing w:val="-9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B6B6B6"/>
                      <w:spacing w:val="-46"/>
                      <w:w w:val="36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63B82"/>
                      <w:spacing w:val="0"/>
                      <w:w w:val="78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575D7C"/>
          <w:w w:val="64"/>
          <w:position w:val="-94"/>
        </w:rPr>
        <w:t>tt'</w:t>
      </w:r>
      <w:r>
        <w:rPr>
          <w:rFonts w:ascii="Arial" w:hAnsi="Arial" w:cs="Arial" w:eastAsia="Arial"/>
          <w:sz w:val="30"/>
          <w:szCs w:val="30"/>
          <w:color w:val="575D7C"/>
          <w:w w:val="100"/>
          <w:position w:val="-94"/>
        </w:rPr>
        <w:tab/>
      </w:r>
      <w:r>
        <w:rPr>
          <w:rFonts w:ascii="Arial" w:hAnsi="Arial" w:cs="Arial" w:eastAsia="Arial"/>
          <w:sz w:val="30"/>
          <w:szCs w:val="30"/>
          <w:color w:val="575D7C"/>
          <w:w w:val="100"/>
          <w:position w:val="-94"/>
        </w:rPr>
      </w:r>
      <w:r>
        <w:rPr>
          <w:rFonts w:ascii="Arial" w:hAnsi="Arial" w:cs="Arial" w:eastAsia="Arial"/>
          <w:sz w:val="21"/>
          <w:szCs w:val="21"/>
          <w:color w:val="343434"/>
          <w:w w:val="161"/>
          <w:position w:val="-94"/>
        </w:rPr>
        <w:t>n</w:t>
      </w:r>
      <w:r>
        <w:rPr>
          <w:rFonts w:ascii="Arial" w:hAnsi="Arial" w:cs="Arial" w:eastAsia="Arial"/>
          <w:sz w:val="21"/>
          <w:szCs w:val="21"/>
          <w:color w:val="343434"/>
          <w:spacing w:val="-19"/>
          <w:w w:val="100"/>
          <w:position w:val="-9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117"/>
          <w:position w:val="-94"/>
        </w:rPr>
        <w:t>MUTlU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100"/>
          <w:position w:val="-9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100"/>
          <w:position w:val="-94"/>
        </w:rPr>
      </w:r>
      <w:r>
        <w:rPr>
          <w:rFonts w:ascii="Times New Roman" w:hAnsi="Times New Roman" w:cs="Times New Roman" w:eastAsia="Times New Roman"/>
          <w:sz w:val="121"/>
          <w:szCs w:val="121"/>
          <w:color w:val="16249A"/>
          <w:spacing w:val="-478"/>
          <w:w w:val="92"/>
          <w:i/>
          <w:position w:val="-84"/>
        </w:rPr>
        <w:t>c</w:t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0"/>
          <w:w w:val="32"/>
          <w:i/>
          <w:position w:val="-84"/>
        </w:rPr>
        <w:t>.</w:t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-168"/>
          <w:w w:val="100"/>
          <w:i/>
          <w:position w:val="-84"/>
        </w:rPr>
        <w:t> </w:t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0"/>
          <w:w w:val="100"/>
          <w:i/>
          <w:u w:val="single" w:color="2B3BA3"/>
          <w:position w:val="-84"/>
        </w:rPr>
        <w:t> </w:t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0"/>
          <w:w w:val="100"/>
          <w:i/>
          <w:u w:val="single" w:color="2B3BA3"/>
          <w:position w:val="-84"/>
        </w:rPr>
        <w:tab/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0"/>
          <w:w w:val="100"/>
          <w:i/>
          <w:u w:val="single" w:color="2B3BA3"/>
          <w:position w:val="-84"/>
        </w:rPr>
      </w:r>
      <w:r>
        <w:rPr>
          <w:rFonts w:ascii="Times New Roman" w:hAnsi="Times New Roman" w:cs="Times New Roman" w:eastAsia="Times New Roman"/>
          <w:sz w:val="121"/>
          <w:szCs w:val="121"/>
          <w:color w:val="747474"/>
          <w:spacing w:val="0"/>
          <w:w w:val="100"/>
          <w:i/>
          <w:position w:val="-84"/>
        </w:rPr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43434"/>
          <w:spacing w:val="0"/>
          <w:w w:val="53"/>
          <w:b/>
          <w:bCs/>
        </w:rPr>
        <w:t>O!S</w:t>
      </w:r>
      <w:r>
        <w:rPr>
          <w:rFonts w:ascii="Arial" w:hAnsi="Arial" w:cs="Arial" w:eastAsia="Arial"/>
          <w:sz w:val="28"/>
          <w:szCs w:val="28"/>
          <w:color w:val="343434"/>
          <w:spacing w:val="28"/>
          <w:w w:val="53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</w:rPr>
        <w:t>Mam1017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7" w:lineRule="exact"/>
        <w:ind w:left="27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21"/>
          <w:szCs w:val="12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78989"/>
          <w:spacing w:val="0"/>
          <w:w w:val="134"/>
          <w:position w:val="-7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878989"/>
          <w:spacing w:val="34"/>
          <w:w w:val="134"/>
          <w:position w:val="-7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84F72"/>
          <w:spacing w:val="0"/>
          <w:w w:val="81"/>
          <w:position w:val="-73"/>
        </w:rPr>
        <w:t>lt'</w:t>
      </w:r>
      <w:r>
        <w:rPr>
          <w:rFonts w:ascii="Times New Roman" w:hAnsi="Times New Roman" w:cs="Times New Roman" w:eastAsia="Times New Roman"/>
          <w:sz w:val="26"/>
          <w:szCs w:val="26"/>
          <w:color w:val="484F72"/>
          <w:spacing w:val="0"/>
          <w:w w:val="100"/>
          <w:position w:val="-7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84F72"/>
          <w:spacing w:val="0"/>
          <w:w w:val="100"/>
          <w:position w:val="-73"/>
        </w:rPr>
      </w:r>
      <w:r>
        <w:rPr>
          <w:rFonts w:ascii="Times New Roman" w:hAnsi="Times New Roman" w:cs="Times New Roman" w:eastAsia="Times New Roman"/>
          <w:sz w:val="121"/>
          <w:szCs w:val="121"/>
          <w:color w:val="A5A5A5"/>
          <w:spacing w:val="0"/>
          <w:w w:val="21"/>
          <w:position w:val="-82"/>
        </w:rPr>
        <w:t>"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40"/>
          <w:cols w:num="3" w:equalWidth="0">
            <w:col w:w="677" w:space="1568"/>
            <w:col w:w="6560" w:space="4"/>
            <w:col w:w="267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5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47474"/>
          <w:w w:val="57"/>
        </w:rPr>
        <w:t>f</w:t>
      </w:r>
      <w:r>
        <w:rPr>
          <w:rFonts w:ascii="Arial" w:hAnsi="Arial" w:cs="Arial" w:eastAsia="Arial"/>
          <w:sz w:val="19"/>
          <w:szCs w:val="19"/>
          <w:color w:val="747474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6"/>
        </w:rPr>
        <w:t>tf</w:t>
      </w:r>
      <w:r>
        <w:rPr>
          <w:rFonts w:ascii="Arial" w:hAnsi="Arial" w:cs="Arial" w:eastAsia="Arial"/>
          <w:sz w:val="19"/>
          <w:szCs w:val="19"/>
          <w:color w:val="4B4B4B"/>
          <w:spacing w:val="8"/>
          <w:w w:val="107"/>
        </w:rPr>
        <w:t>a</w:t>
      </w:r>
      <w:r>
        <w:rPr>
          <w:rFonts w:ascii="Arial" w:hAnsi="Arial" w:cs="Arial" w:eastAsia="Arial"/>
          <w:sz w:val="19"/>
          <w:szCs w:val="19"/>
          <w:color w:val="747474"/>
          <w:spacing w:val="-12"/>
          <w:w w:val="141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5"/>
        </w:rPr>
        <w:t>ye</w:t>
      </w:r>
      <w:r>
        <w:rPr>
          <w:rFonts w:ascii="Arial" w:hAnsi="Arial" w:cs="Arial" w:eastAsia="Arial"/>
          <w:sz w:val="19"/>
          <w:szCs w:val="19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0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3" w:lineRule="exact"/>
        <w:ind w:left="221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3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7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631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!tfaiye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7"/>
        </w:rPr>
        <w:t>Bicin;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8" w:lineRule="exact"/>
        <w:ind w:left="-54" w:right="-74"/>
        <w:jc w:val="center"/>
        <w:tabs>
          <w:tab w:pos="4180" w:val="left"/>
          <w:tab w:pos="46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ŞAHİN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878989"/>
          <w:spacing w:val="0"/>
          <w:w w:val="47"/>
          <w:position w:val="-6"/>
        </w:rPr>
        <w:t>..</w:t>
      </w:r>
      <w:r>
        <w:rPr>
          <w:rFonts w:ascii="Arial" w:hAnsi="Arial" w:cs="Arial" w:eastAsia="Arial"/>
          <w:sz w:val="37"/>
          <w:szCs w:val="37"/>
          <w:color w:val="87898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7"/>
          <w:szCs w:val="37"/>
          <w:color w:val="878989"/>
          <w:spacing w:val="0"/>
          <w:w w:val="100"/>
          <w:position w:val="-6"/>
        </w:rPr>
      </w:r>
      <w:r>
        <w:rPr>
          <w:rFonts w:ascii="Arial" w:hAnsi="Arial" w:cs="Arial" w:eastAsia="Arial"/>
          <w:sz w:val="37"/>
          <w:szCs w:val="37"/>
          <w:color w:val="747474"/>
          <w:spacing w:val="0"/>
          <w:w w:val="138"/>
          <w:position w:val="-6"/>
        </w:rPr>
        <w:t>r</w:t>
      </w:r>
      <w:r>
        <w:rPr>
          <w:rFonts w:ascii="Arial" w:hAnsi="Arial" w:cs="Arial" w:eastAsia="Arial"/>
          <w:sz w:val="37"/>
          <w:szCs w:val="37"/>
          <w:color w:val="4B4B4B"/>
          <w:spacing w:val="0"/>
          <w:w w:val="46"/>
          <w:position w:val="-6"/>
        </w:rPr>
        <w:t>!f</w:t>
      </w:r>
      <w:r>
        <w:rPr>
          <w:rFonts w:ascii="Arial" w:hAnsi="Arial" w:cs="Arial" w:eastAsia="Arial"/>
          <w:sz w:val="37"/>
          <w:szCs w:val="37"/>
          <w:color w:val="878989"/>
          <w:spacing w:val="-29"/>
          <w:w w:val="78"/>
          <w:position w:val="-6"/>
        </w:rPr>
        <w:t>\</w:t>
      </w:r>
      <w:r>
        <w:rPr>
          <w:rFonts w:ascii="Arial" w:hAnsi="Arial" w:cs="Arial" w:eastAsia="Arial"/>
          <w:sz w:val="37"/>
          <w:szCs w:val="37"/>
          <w:color w:val="A5A5A5"/>
          <w:spacing w:val="18"/>
          <w:w w:val="89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79"/>
          <w:position w:val="-6"/>
        </w:rPr>
        <w:t>'"</w:t>
      </w:r>
      <w:r>
        <w:rPr>
          <w:rFonts w:ascii="Arial" w:hAnsi="Arial" w:cs="Arial" w:eastAsia="Arial"/>
          <w:sz w:val="37"/>
          <w:szCs w:val="37"/>
          <w:color w:val="343434"/>
          <w:spacing w:val="-16"/>
          <w:w w:val="100"/>
          <w:position w:val="-6"/>
        </w:rPr>
        <w:t> </w:t>
      </w:r>
      <w:r>
        <w:rPr>
          <w:rFonts w:ascii="Arial" w:hAnsi="Arial" w:cs="Arial" w:eastAsia="Arial"/>
          <w:sz w:val="37"/>
          <w:szCs w:val="37"/>
          <w:color w:val="A5A5A5"/>
          <w:spacing w:val="0"/>
          <w:w w:val="63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150" w:right="45"/>
        <w:jc w:val="center"/>
        <w:tabs>
          <w:tab w:pos="3500" w:val="left"/>
          <w:tab w:pos="4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94"/>
          <w:position w:val="2"/>
        </w:rPr>
        <w:t>üda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1"/>
          <w:w w:val="60"/>
          <w:position w:val="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101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100"/>
          <w:position w:val="2"/>
        </w:rPr>
      </w:r>
      <w:r>
        <w:rPr>
          <w:rFonts w:ascii="Arial" w:hAnsi="Arial" w:cs="Arial" w:eastAsia="Arial"/>
          <w:sz w:val="39"/>
          <w:szCs w:val="39"/>
          <w:color w:val="747474"/>
          <w:spacing w:val="-13"/>
          <w:w w:val="56"/>
          <w:position w:val="2"/>
        </w:rPr>
        <w:t>s</w:t>
      </w:r>
      <w:r>
        <w:rPr>
          <w:rFonts w:ascii="Arial" w:hAnsi="Arial" w:cs="Arial" w:eastAsia="Arial"/>
          <w:sz w:val="39"/>
          <w:szCs w:val="39"/>
          <w:color w:val="4B4B4B"/>
          <w:spacing w:val="11"/>
          <w:w w:val="43"/>
          <w:position w:val="2"/>
        </w:rPr>
        <w:t>u</w:t>
      </w:r>
      <w:r>
        <w:rPr>
          <w:rFonts w:ascii="Arial" w:hAnsi="Arial" w:cs="Arial" w:eastAsia="Arial"/>
          <w:sz w:val="39"/>
          <w:szCs w:val="39"/>
          <w:color w:val="747474"/>
          <w:spacing w:val="0"/>
          <w:w w:val="63"/>
          <w:position w:val="2"/>
        </w:rPr>
        <w:t>t</w:t>
      </w:r>
      <w:r>
        <w:rPr>
          <w:rFonts w:ascii="Arial" w:hAnsi="Arial" w:cs="Arial" w:eastAsia="Arial"/>
          <w:sz w:val="39"/>
          <w:szCs w:val="39"/>
          <w:color w:val="747474"/>
          <w:spacing w:val="0"/>
          <w:w w:val="64"/>
          <w:position w:val="2"/>
        </w:rPr>
        <w:t>((</w:t>
      </w:r>
      <w:r>
        <w:rPr>
          <w:rFonts w:ascii="Arial" w:hAnsi="Arial" w:cs="Arial" w:eastAsia="Arial"/>
          <w:sz w:val="39"/>
          <w:szCs w:val="39"/>
          <w:color w:val="747474"/>
          <w:spacing w:val="-6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-50"/>
          <w:w w:val="110"/>
          <w:position w:val="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75"/>
          <w:position w:val="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109"/>
          <w:position w:val="2"/>
        </w:rPr>
        <w:t>}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110"/>
          <w:position w:val="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58" w:lineRule="exact"/>
        <w:ind w:left="102" w:right="671"/>
        <w:jc w:val="center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3"/>
          <w:szCs w:val="53"/>
          <w:color w:val="A5A5A5"/>
          <w:w w:val="49"/>
          <w:position w:val="-4"/>
        </w:rPr>
        <w:t>,</w:t>
      </w:r>
      <w:r>
        <w:rPr>
          <w:rFonts w:ascii="Times New Roman" w:hAnsi="Times New Roman" w:cs="Times New Roman" w:eastAsia="Times New Roman"/>
          <w:sz w:val="53"/>
          <w:szCs w:val="53"/>
          <w:color w:val="A5A5A5"/>
          <w:spacing w:val="-60"/>
          <w:w w:val="100"/>
          <w:position w:val="-4"/>
        </w:rPr>
        <w:t> </w:t>
      </w:r>
      <w:r>
        <w:rPr>
          <w:rFonts w:ascii="Arial" w:hAnsi="Arial" w:cs="Arial" w:eastAsia="Arial"/>
          <w:sz w:val="5"/>
          <w:szCs w:val="5"/>
          <w:color w:val="A5A5A5"/>
          <w:spacing w:val="0"/>
          <w:w w:val="100"/>
          <w:position w:val="-4"/>
        </w:rPr>
        <w:t>&gt;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-34" w:right="462"/>
        <w:jc w:val="center"/>
        <w:tabs>
          <w:tab w:pos="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321"/>
          <w:i/>
          <w:position w:val="1"/>
        </w:rPr>
        <w:t>h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2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989"/>
          <w:spacing w:val="0"/>
          <w:w w:val="20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4" w:right="492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A5A5A5"/>
          <w:spacing w:val="-38"/>
          <w:w w:val="61"/>
        </w:rPr>
        <w:t>\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86"/>
        </w:rPr>
        <w:t>ı: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240"/>
          <w:cols w:num="3" w:equalWidth="0">
            <w:col w:w="4195" w:space="641"/>
            <w:col w:w="5457" w:space="91"/>
            <w:col w:w="1096"/>
          </w:cols>
        </w:sectPr>
      </w:pPr>
      <w:rPr/>
    </w:p>
    <w:p>
      <w:pPr>
        <w:spacing w:before="0" w:after="0" w:line="130" w:lineRule="exact"/>
        <w:ind w:right="606"/>
        <w:jc w:val="right"/>
        <w:tabs>
          <w:tab w:pos="420" w:val="left"/>
          <w:tab w:pos="9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6B6B6"/>
          <w:w w:val="217"/>
        </w:rPr>
        <w:t>'</w:t>
      </w:r>
      <w:r>
        <w:rPr>
          <w:rFonts w:ascii="Arial" w:hAnsi="Arial" w:cs="Arial" w:eastAsia="Arial"/>
          <w:sz w:val="13"/>
          <w:szCs w:val="13"/>
          <w:color w:val="B6B6B6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6B6B6"/>
          <w:w w:val="100"/>
        </w:rPr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206"/>
        </w:rPr>
        <w:t>"</w:t>
      </w:r>
      <w:r>
        <w:rPr>
          <w:rFonts w:ascii="Arial" w:hAnsi="Arial" w:cs="Arial" w:eastAsia="Arial"/>
          <w:sz w:val="13"/>
          <w:szCs w:val="13"/>
          <w:color w:val="878989"/>
          <w:spacing w:val="-28"/>
          <w:w w:val="206"/>
        </w:rPr>
        <w:t> 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79"/>
        </w:rPr>
        <w:t>\'-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6B6B6"/>
          <w:spacing w:val="-13"/>
          <w:w w:val="140"/>
          <w:b/>
          <w:bCs/>
        </w:rPr>
        <w:t>1</w:t>
      </w:r>
      <w:r>
        <w:rPr>
          <w:rFonts w:ascii="Arial" w:hAnsi="Arial" w:cs="Arial" w:eastAsia="Arial"/>
          <w:sz w:val="13"/>
          <w:szCs w:val="13"/>
          <w:color w:val="B6B6B6"/>
          <w:spacing w:val="0"/>
          <w:w w:val="140"/>
        </w:rPr>
        <w:t>·,.,</w:t>
      </w:r>
      <w:r>
        <w:rPr>
          <w:rFonts w:ascii="Arial" w:hAnsi="Arial" w:cs="Arial" w:eastAsia="Arial"/>
          <w:sz w:val="13"/>
          <w:szCs w:val="13"/>
          <w:color w:val="B6B6B6"/>
          <w:spacing w:val="0"/>
          <w:w w:val="140"/>
        </w:rPr>
        <w:t> </w:t>
      </w:r>
      <w:r>
        <w:rPr>
          <w:rFonts w:ascii="Arial" w:hAnsi="Arial" w:cs="Arial" w:eastAsia="Arial"/>
          <w:sz w:val="13"/>
          <w:szCs w:val="13"/>
          <w:color w:val="B6B6B6"/>
          <w:spacing w:val="5"/>
          <w:w w:val="140"/>
        </w:rPr>
        <w:t> 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40"/>
        </w:rPr>
        <w:t>.</w:t>
      </w:r>
      <w:r>
        <w:rPr>
          <w:rFonts w:ascii="Arial" w:hAnsi="Arial" w:cs="Arial" w:eastAsia="Arial"/>
          <w:sz w:val="13"/>
          <w:szCs w:val="13"/>
          <w:color w:val="A5A5A5"/>
          <w:spacing w:val="-14"/>
          <w:w w:val="140"/>
        </w:rPr>
        <w:t> 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00"/>
        </w:rPr>
        <w:t>\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A5A5A5"/>
          <w:spacing w:val="19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65"/>
        </w:rPr>
        <w:t>'</w:t>
      </w:r>
      <w:r>
        <w:rPr>
          <w:rFonts w:ascii="Arial" w:hAnsi="Arial" w:cs="Arial" w:eastAsia="Arial"/>
          <w:sz w:val="13"/>
          <w:szCs w:val="13"/>
          <w:color w:val="4B4B4B"/>
          <w:spacing w:val="1"/>
          <w:w w:val="65"/>
        </w:rPr>
        <w:t> 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65"/>
        </w:rPr>
        <w:t>·: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001914pt;margin-top:32.228134pt;width:565.53494pt;height:773.403139pt;mso-position-horizontal-relative:page;mso-position-vertical-relative:page;z-index:-15229" coordorigin="280,645" coordsize="11311,15468">
            <v:group style="position:absolute;left:309;top:687;width:2;height:520" coordorigin="309,687" coordsize="2,520">
              <v:shape style="position:absolute;left:309;top:687;width:2;height:520" coordorigin="309,687" coordsize="0,520" path="m309,1208l309,687e" filled="f" stroked="t" strokeweight=".711962pt" strokecolor="#777777">
                <v:path arrowok="t"/>
              </v:shape>
            </v:group>
            <v:group style="position:absolute;left:1576;top:697;width:361;height:2" coordorigin="1576,697" coordsize="361,2">
              <v:shape style="position:absolute;left:1576;top:697;width:361;height:2" coordorigin="1576,697" coordsize="361,0" path="m1576,697l1937,697e" filled="f" stroked="t" strokeweight=".474641pt" strokecolor="#6B6B6B">
                <v:path arrowok="t"/>
              </v:shape>
            </v:group>
            <v:group style="position:absolute;left:2290;top:687;width:2;height:520" coordorigin="2290,687" coordsize="2,520">
              <v:shape style="position:absolute;left:2290;top:687;width:2;height:520" coordorigin="2290,687" coordsize="0,520" path="m2290,1208l2290,687e" filled="f" stroked="t" strokeweight=".949282pt" strokecolor="#747474">
                <v:path arrowok="t"/>
              </v:shape>
            </v:group>
            <v:group style="position:absolute;left:299;top:697;width:8131;height:2" coordorigin="299,697" coordsize="8131,2">
              <v:shape style="position:absolute;left:299;top:697;width:8131;height:2" coordorigin="299,697" coordsize="8131,0" path="m299,697l8430,697e" filled="f" stroked="t" strokeweight=".711962pt" strokecolor="#878787">
                <v:path arrowok="t"/>
              </v:shape>
            </v:group>
            <v:group style="position:absolute;left:299;top:683;width:6991;height:2" coordorigin="299,683" coordsize="6991,2">
              <v:shape style="position:absolute;left:299;top:683;width:6991;height:2" coordorigin="299,683" coordsize="6991,0" path="m299,683l7290,683e" filled="f" stroked="t" strokeweight=".711962pt" strokecolor="#878787">
                <v:path arrowok="t"/>
              </v:shape>
            </v:group>
            <v:group style="position:absolute;left:7594;top:678;width:275;height:2" coordorigin="7594,678" coordsize="275,2">
              <v:shape style="position:absolute;left:7594;top:678;width:275;height:2" coordorigin="7594,678" coordsize="275,0" path="m7594,678l7870,678e" filled="f" stroked="t" strokeweight=".474641pt" strokecolor="#747474">
                <v:path arrowok="t"/>
              </v:shape>
            </v:group>
            <v:group style="position:absolute;left:7813;top:676;width:1229;height:2" coordorigin="7813,676" coordsize="1229,2">
              <v:shape style="position:absolute;left:7813;top:676;width:1229;height:2" coordorigin="7813,676" coordsize="1229,0" path="m7813,676l9042,676e" filled="f" stroked="t" strokeweight=".711962pt" strokecolor="#878387">
                <v:path arrowok="t"/>
              </v:shape>
            </v:group>
            <v:group style="position:absolute;left:9021;top:668;width:2;height:1504" coordorigin="9021,668" coordsize="2,1504">
              <v:shape style="position:absolute;left:9021;top:668;width:2;height:1504" coordorigin="9021,668" coordsize="0,1504" path="m9021,2172l9021,668e" filled="f" stroked="t" strokeweight=".711962pt" strokecolor="#545454">
                <v:path arrowok="t"/>
              </v:shape>
            </v:group>
            <v:group style="position:absolute;left:2924;top:673;width:8643;height:2" coordorigin="2924,673" coordsize="8643,2">
              <v:shape style="position:absolute;left:2924;top:673;width:8643;height:2" coordorigin="2924,673" coordsize="8643,0" path="m2924,673l11567,673e" filled="f" stroked="t" strokeweight=".474641pt" strokecolor="#838383">
                <v:path arrowok="t"/>
              </v:shape>
            </v:group>
            <v:group style="position:absolute;left:11565;top:654;width:2;height:5018" coordorigin="11565,654" coordsize="2,5018">
              <v:shape style="position:absolute;left:11565;top:654;width:2;height:5018" coordorigin="11565,654" coordsize="0,5018" path="m11565,5672l11565,654e" filled="f" stroked="t" strokeweight=".949282pt" strokecolor="#575757">
                <v:path arrowok="t"/>
              </v:shape>
            </v:group>
            <v:group style="position:absolute;left:309;top:1151;width:2;height:415" coordorigin="309,1151" coordsize="2,415">
              <v:shape style="position:absolute;left:309;top:1151;width:2;height:415" coordorigin="309,1151" coordsize="0,415" path="m309,1566l309,1151e" filled="f" stroked="t" strokeweight=".474641pt" strokecolor="#4F4F4F">
                <v:path arrowok="t"/>
              </v:shape>
            </v:group>
            <v:group style="position:absolute;left:2293;top:1151;width:2;height:415" coordorigin="2293,1151" coordsize="2,415">
              <v:shape style="position:absolute;left:2293;top:1151;width:2;height:415" coordorigin="2293,1151" coordsize="0,415" path="m2293,1566l2293,1151e" filled="f" stroked="t" strokeweight=".474641pt" strokecolor="#4F4F4F">
                <v:path arrowok="t"/>
              </v:shape>
            </v:group>
            <v:group style="position:absolute;left:306;top:1509;width:2;height:205" coordorigin="306,1509" coordsize="2,205">
              <v:shape style="position:absolute;left:306;top:1509;width:2;height:205" coordorigin="306,1509" coordsize="0,205" path="m306,1714l306,1509e" filled="f" stroked="t" strokeweight=".711962pt" strokecolor="#6B6B6B">
                <v:path arrowok="t"/>
              </v:shape>
            </v:group>
            <v:group style="position:absolute;left:2293;top:1509;width:2;height:678" coordorigin="2293,1509" coordsize="2,678">
              <v:shape style="position:absolute;left:2293;top:1509;width:2;height:678" coordorigin="2293,1509" coordsize="0,678" path="m2293,2187l2293,1509e" filled="f" stroked="t" strokeweight=".949282pt" strokecolor="#676767">
                <v:path arrowok="t"/>
              </v:shape>
            </v:group>
            <v:group style="position:absolute;left:2250;top:2182;width:631;height:2" coordorigin="2250,2182" coordsize="631,2">
              <v:shape style="position:absolute;left:2250;top:2182;width:631;height:2" coordorigin="2250,2182" coordsize="631,0" path="m2250,2182l2881,2182e" filled="f" stroked="t" strokeweight=".474641pt" strokecolor="#777777">
                <v:path arrowok="t"/>
              </v:shape>
            </v:group>
            <v:group style="position:absolute;left:304;top:2179;width:3754;height:2" coordorigin="304,2179" coordsize="3754,2">
              <v:shape style="position:absolute;left:304;top:2179;width:3754;height:2" coordorigin="304,2179" coordsize="3754,0" path="m304,2179l4058,2179e" filled="f" stroked="t" strokeweight=".711962pt" strokecolor="#838383">
                <v:path arrowok="t"/>
              </v:shape>
            </v:group>
            <v:group style="position:absolute;left:4001;top:2177;width:517;height:2" coordorigin="4001,2177" coordsize="517,2">
              <v:shape style="position:absolute;left:4001;top:2177;width:517;height:2" coordorigin="4001,2177" coordsize="517,0" path="m4001,2177l4519,2177e" filled="f" stroked="t" strokeweight=".474641pt" strokecolor="#747474">
                <v:path arrowok="t"/>
              </v:shape>
            </v:group>
            <v:group style="position:absolute;left:6626;top:2170;width:256;height:2" coordorigin="6626,2170" coordsize="256,2">
              <v:shape style="position:absolute;left:6626;top:2170;width:256;height:2" coordorigin="6626,2170" coordsize="256,0" path="m6626,2170l6882,2170e" filled="f" stroked="t" strokeweight=".474641pt" strokecolor="#838383">
                <v:path arrowok="t"/>
              </v:shape>
            </v:group>
            <v:group style="position:absolute;left:7594;top:2167;width:275;height:2" coordorigin="7594,2167" coordsize="275,2">
              <v:shape style="position:absolute;left:7594;top:2167;width:275;height:2" coordorigin="7594,2167" coordsize="275,0" path="m7594,2167l7870,2167e" filled="f" stroked="t" strokeweight=".474641pt" strokecolor="#676767">
                <v:path arrowok="t"/>
              </v:shape>
            </v:group>
            <v:group style="position:absolute;left:8472;top:2165;width:570;height:2" coordorigin="8472,2165" coordsize="570,2">
              <v:shape style="position:absolute;left:8472;top:2165;width:570;height:2" coordorigin="8472,2165" coordsize="570,0" path="m8472,2165l9042,2165e" filled="f" stroked="t" strokeweight=".474641pt" strokecolor="#747474">
                <v:path arrowok="t"/>
              </v:shape>
            </v:group>
            <v:group style="position:absolute;left:3360;top:2167;width:7272;height:2" coordorigin="3360,2167" coordsize="7272,2">
              <v:shape style="position:absolute;left:3360;top:2167;width:7272;height:2" coordorigin="3360,2167" coordsize="7272,0" path="m3360,2167l10632,2167e" filled="f" stroked="t" strokeweight=".711962pt" strokecolor="#878787">
                <v:path arrowok="t"/>
              </v:shape>
            </v:group>
            <v:group style="position:absolute;left:10195;top:2160;width:1381;height:2" coordorigin="10195,2160" coordsize="1381,2">
              <v:shape style="position:absolute;left:10195;top:2160;width:1381;height:2" coordorigin="10195,2160" coordsize="1381,0" path="m10195,2160l11576,2160e" filled="f" stroked="t" strokeweight=".474641pt" strokecolor="#838383">
                <v:path arrowok="t"/>
              </v:shape>
            </v:group>
            <v:group style="position:absolute;left:304;top:2420;width:2743;height:2" coordorigin="304,2420" coordsize="2743,2">
              <v:shape style="position:absolute;left:304;top:2420;width:2743;height:2" coordorigin="304,2420" coordsize="2743,0" path="m304,2420l3047,2420e" filled="f" stroked="t" strokeweight=".711962pt" strokecolor="#484848">
                <v:path arrowok="t"/>
              </v:shape>
            </v:group>
            <v:group style="position:absolute;left:309;top:2129;width:2;height:549" coordorigin="309,2129" coordsize="2,549">
              <v:shape style="position:absolute;left:309;top:2129;width:2;height:549" coordorigin="309,2129" coordsize="0,549" path="m309,2678l309,2129e" filled="f" stroked="t" strokeweight=".474641pt" strokecolor="#2F2F2F">
                <v:path arrowok="t"/>
              </v:shape>
            </v:group>
            <v:group style="position:absolute;left:2691;top:2411;width:6341;height:2" coordorigin="2691,2411" coordsize="6341,2">
              <v:shape style="position:absolute;left:2691;top:2411;width:6341;height:2" coordorigin="2691,2411" coordsize="6341,0" path="m2691,2411l9032,2411e" filled="f" stroked="t" strokeweight=".711962pt" strokecolor="#4F4F4F">
                <v:path arrowok="t"/>
              </v:shape>
            </v:group>
            <v:group style="position:absolute;left:8975;top:2406;width:285;height:2" coordorigin="8975,2406" coordsize="285,2">
              <v:shape style="position:absolute;left:8975;top:2406;width:285;height:2" coordorigin="8975,2406" coordsize="285,0" path="m8975,2406l9260,2406e" filled="f" stroked="t" strokeweight=".474641pt" strokecolor="#232323">
                <v:path arrowok="t"/>
              </v:shape>
            </v:group>
            <v:group style="position:absolute;left:9203;top:2404;width:394;height:2" coordorigin="9203,2404" coordsize="394,2">
              <v:shape style="position:absolute;left:9203;top:2404;width:394;height:2" coordorigin="9203,2404" coordsize="394,0" path="m9203,2404l9597,2404e" filled="f" stroked="t" strokeweight=".949282pt" strokecolor="#606060">
                <v:path arrowok="t"/>
              </v:shape>
            </v:group>
            <v:group style="position:absolute;left:9540;top:2401;width:2031;height:2" coordorigin="9540,2401" coordsize="2031,2">
              <v:shape style="position:absolute;left:9540;top:2401;width:2031;height:2" coordorigin="9540,2401" coordsize="2031,0" path="m9540,2401l11572,2401e" filled="f" stroked="t" strokeweight=".711962pt" strokecolor="#4B4B4B">
                <v:path arrowok="t"/>
              </v:shape>
            </v:group>
            <v:group style="position:absolute;left:304;top:2659;width:4215;height:2" coordorigin="304,2659" coordsize="4215,2">
              <v:shape style="position:absolute;left:304;top:2659;width:4215;height:2" coordorigin="304,2659" coordsize="4215,0" path="m304,2659l4519,2659e" filled="f" stroked="t" strokeweight=".711962pt" strokecolor="#838383">
                <v:path arrowok="t"/>
              </v:shape>
            </v:group>
            <v:group style="position:absolute;left:8975;top:2645;width:285;height:2" coordorigin="8975,2645" coordsize="285,2">
              <v:shape style="position:absolute;left:8975;top:2645;width:285;height:2" coordorigin="8975,2645" coordsize="285,0" path="m8975,2645l9260,2645e" filled="f" stroked="t" strokeweight=".474641pt" strokecolor="#646464">
                <v:path arrowok="t"/>
              </v:shape>
            </v:group>
            <v:group style="position:absolute;left:4462;top:2650;width:7110;height:2" coordorigin="4462,2650" coordsize="7110,2">
              <v:shape style="position:absolute;left:4462;top:2650;width:7110;height:2" coordorigin="4462,2650" coordsize="7110,0" path="m4462,2650l11572,2650e" filled="f" stroked="t" strokeweight=".711962pt" strokecolor="#838383">
                <v:path arrowok="t"/>
              </v:shape>
            </v:group>
            <v:group style="position:absolute;left:311;top:2607;width:2;height:310" coordorigin="311,2607" coordsize="2,310">
              <v:shape style="position:absolute;left:311;top:2607;width:2;height:310" coordorigin="311,2607" coordsize="0,310" path="m311,2917l311,2607e" filled="f" stroked="t" strokeweight=".711962pt" strokecolor="#575757">
                <v:path arrowok="t"/>
              </v:shape>
            </v:group>
            <v:group style="position:absolute;left:299;top:2898;width:4220;height:2" coordorigin="299,2898" coordsize="4220,2">
              <v:shape style="position:absolute;left:299;top:2898;width:4220;height:2" coordorigin="299,2898" coordsize="4220,0" path="m299,2898l4519,2898e" filled="f" stroked="t" strokeweight=".711962pt" strokecolor="#4B4B4B">
                <v:path arrowok="t"/>
              </v:shape>
            </v:group>
            <v:group style="position:absolute;left:328;top:2888;width:11249;height:2" coordorigin="328,2888" coordsize="11249,2">
              <v:shape style="position:absolute;left:328;top:2888;width:11249;height:2" coordorigin="328,2888" coordsize="11249,0" path="m328,2888l11576,2888e" filled="f" stroked="t" strokeweight=".711962pt" strokecolor="#4B4B4B">
                <v:path arrowok="t"/>
              </v:shape>
            </v:group>
            <v:group style="position:absolute;left:299;top:3139;width:1334;height:2" coordorigin="299,3139" coordsize="1334,2">
              <v:shape style="position:absolute;left:299;top:3139;width:1334;height:2" coordorigin="299,3139" coordsize="1334,0" path="m299,3139l1633,3139e" filled="f" stroked="t" strokeweight=".711962pt" strokecolor="#484848">
                <v:path arrowok="t"/>
              </v:shape>
            </v:group>
            <v:group style="position:absolute;left:1471;top:3125;width:10105;height:2" coordorigin="1471,3125" coordsize="10105,2">
              <v:shape style="position:absolute;left:1471;top:3125;width:10105;height:2" coordorigin="1471,3125" coordsize="10105,0" path="m1471,3125l11576,3125e" filled="f" stroked="t" strokeweight=".949282pt" strokecolor="#4F4F4F">
                <v:path arrowok="t"/>
              </v:shape>
            </v:group>
            <v:group style="position:absolute;left:304;top:3373;width:6104;height:2" coordorigin="304,3373" coordsize="6104,2">
              <v:shape style="position:absolute;left:304;top:3373;width:6104;height:2" coordorigin="304,3373" coordsize="6104,0" path="m304,3373l6408,3373e" filled="f" stroked="t" strokeweight=".711962pt" strokecolor="#4F4F4F">
                <v:path arrowok="t"/>
              </v:shape>
            </v:group>
            <v:group style="position:absolute;left:6351;top:3371;width:532;height:2" coordorigin="6351,3371" coordsize="532,2">
              <v:shape style="position:absolute;left:6351;top:3371;width:532;height:2" coordorigin="6351,3371" coordsize="532,0" path="m6351,3371l6882,3371e" filled="f" stroked="t" strokeweight=".474641pt" strokecolor="#282828">
                <v:path arrowok="t"/>
              </v:shape>
            </v:group>
            <v:group style="position:absolute;left:6825;top:3368;width:4751;height:2" coordorigin="6825,3368" coordsize="4751,2">
              <v:shape style="position:absolute;left:6825;top:3368;width:4751;height:2" coordorigin="6825,3368" coordsize="4751,0" path="m6825,3368l11576,3368e" filled="f" stroked="t" strokeweight=".949282pt" strokecolor="#4F4F4F">
                <v:path arrowok="t"/>
              </v:shape>
            </v:group>
            <v:group style="position:absolute;left:313;top:3342;width:2;height:501" coordorigin="313,3342" coordsize="2,501">
              <v:shape style="position:absolute;left:313;top:3342;width:2;height:501" coordorigin="313,3342" coordsize="0,501" path="m313,3843l313,3342e" filled="f" stroked="t" strokeweight=".711962pt" strokecolor="#3F3F3F">
                <v:path arrowok="t"/>
              </v:shape>
            </v:group>
            <v:group style="position:absolute;left:3569;top:3371;width:2;height:764" coordorigin="3569,3371" coordsize="2,764">
              <v:shape style="position:absolute;left:3569;top:3371;width:2;height:764" coordorigin="3569,3371" coordsize="0,764" path="m3569,4134l3569,3371e" filled="f" stroked="t" strokeweight=".949282pt" strokecolor="#4F4F4F">
                <v:path arrowok="t"/>
              </v:shape>
            </v:group>
            <v:group style="position:absolute;left:6863;top:3366;width:2;height:477" coordorigin="6863,3366" coordsize="2,477">
              <v:shape style="position:absolute;left:6863;top:3366;width:2;height:477" coordorigin="6863,3366" coordsize="0,477" path="m6863,3843l6863,3366e" filled="f" stroked="t" strokeweight=".711962pt" strokecolor="#484848">
                <v:path arrowok="t"/>
              </v:shape>
            </v:group>
            <v:group style="position:absolute;left:6854;top:3602;width:1984;height:2" coordorigin="6854,3602" coordsize="1984,2">
              <v:shape style="position:absolute;left:6854;top:3602;width:1984;height:2" coordorigin="6854,3602" coordsize="1984,0" path="m6854,3602l8838,3602e" filled="f" stroked="t" strokeweight=".711962pt" strokecolor="#444444">
                <v:path arrowok="t"/>
              </v:shape>
            </v:group>
            <v:group style="position:absolute;left:9004;top:3619;width:1500;height:2" coordorigin="9004,3619" coordsize="1500,2">
              <v:shape style="position:absolute;left:9004;top:3619;width:1500;height:2" coordorigin="9004,3619" coordsize="1500,0" path="m9004,3619l10504,3619e" filled="f" stroked="t" strokeweight=".237321pt" strokecolor="#000000">
                <v:path arrowok="t"/>
              </v:shape>
            </v:group>
            <v:group style="position:absolute;left:10504;top:3619;width:1058;height:2" coordorigin="10504,3619" coordsize="1058,2">
              <v:shape style="position:absolute;left:10504;top:3619;width:1058;height:2" coordorigin="10504,3619" coordsize="1058,0" path="m10504,3619l11562,3619e" filled="f" stroked="t" strokeweight=".237321pt" strokecolor="#575757">
                <v:path arrowok="t"/>
              </v:shape>
            </v:group>
            <v:group style="position:absolute;left:3560;top:3819;width:1984;height:2" coordorigin="3560,3819" coordsize="1984,2">
              <v:shape style="position:absolute;left:3560;top:3819;width:1984;height:2" coordorigin="3560,3819" coordsize="1984,0" path="m3560,3819l5544,3819e" filled="f" stroked="t" strokeweight=".711962pt" strokecolor="#484848">
                <v:path arrowok="t"/>
              </v:shape>
            </v:group>
            <v:group style="position:absolute;left:11567;top:3590;width:2;height:253" coordorigin="11567,3590" coordsize="2,253">
              <v:shape style="position:absolute;left:11567;top:3590;width:2;height:253" coordorigin="11567,3590" coordsize="0,253" path="m11567,3843l11567,3590e" filled="f" stroked="t" strokeweight=".474641pt" strokecolor="#383838">
                <v:path arrowok="t"/>
              </v:shape>
            </v:group>
            <v:group style="position:absolute;left:299;top:4132;width:3299;height:2" coordorigin="299,4132" coordsize="3299,2">
              <v:shape style="position:absolute;left:299;top:4132;width:3299;height:2" coordorigin="299,4132" coordsize="3299,0" path="m299,4132l3598,4132e" filled="f" stroked="t" strokeweight=".949282pt" strokecolor="#4F4F4F">
                <v:path arrowok="t"/>
              </v:shape>
            </v:group>
            <v:group style="position:absolute;left:3451;top:4120;width:2060;height:2" coordorigin="3451,4120" coordsize="2060,2">
              <v:shape style="position:absolute;left:3451;top:4120;width:2060;height:2" coordorigin="3451,4120" coordsize="2060,0" path="m3451,4120l5511,4120e" filled="f" stroked="t" strokeweight="1.186603pt" strokecolor="#3F3F3F">
                <v:path arrowok="t"/>
              </v:shape>
            </v:group>
            <v:group style="position:absolute;left:5188;top:4120;width:560;height:2" coordorigin="5188,4120" coordsize="560,2">
              <v:shape style="position:absolute;left:5188;top:4120;width:560;height:2" coordorigin="5188,4120" coordsize="560,0" path="m5188,4120l5748,4120e" filled="f" stroked="t" strokeweight=".711962pt" strokecolor="#2B2B2B">
                <v:path arrowok="t"/>
              </v:shape>
            </v:group>
            <v:group style="position:absolute;left:5691;top:4127;width:5886;height:2" coordorigin="5691,4127" coordsize="5886,2">
              <v:shape style="position:absolute;left:5691;top:4127;width:5886;height:2" coordorigin="5691,4127" coordsize="5886,0" path="m5691,4127l11576,4127e" filled="f" stroked="t" strokeweight=".711962pt" strokecolor="#4F4F4F">
                <v:path arrowok="t"/>
              </v:shape>
            </v:group>
            <v:group style="position:absolute;left:6863;top:3762;width:2;height:368" coordorigin="6863,3762" coordsize="2,368">
              <v:shape style="position:absolute;left:6863;top:3762;width:2;height:368" coordorigin="6863,3762" coordsize="0,368" path="m6863,4130l6863,3762e" filled="f" stroked="t" strokeweight=".949282pt" strokecolor="#5B5B5B">
                <v:path arrowok="t"/>
              </v:shape>
            </v:group>
            <v:group style="position:absolute;left:299;top:4407;width:3759;height:2" coordorigin="299,4407" coordsize="3759,2">
              <v:shape style="position:absolute;left:299;top:4407;width:3759;height:2" coordorigin="299,4407" coordsize="3759,0" path="m299,4407l4058,4407e" filled="f" stroked="t" strokeweight=".711962pt" strokecolor="#838383">
                <v:path arrowok="t"/>
              </v:shape>
            </v:group>
            <v:group style="position:absolute;left:4001;top:4402;width:517;height:2" coordorigin="4001,4402" coordsize="517,2">
              <v:shape style="position:absolute;left:4001;top:4402;width:517;height:2" coordorigin="4001,4402" coordsize="517,0" path="m4001,4402l4519,4402e" filled="f" stroked="t" strokeweight=".474641pt" strokecolor="#747474">
                <v:path arrowok="t"/>
              </v:shape>
            </v:group>
            <v:group style="position:absolute;left:4462;top:4402;width:783;height:2" coordorigin="4462,4402" coordsize="783,2">
              <v:shape style="position:absolute;left:4462;top:4402;width:783;height:2" coordorigin="4462,4402" coordsize="783,0" path="m4462,4402l5245,4402e" filled="f" stroked="t" strokeweight=".711962pt" strokecolor="#8C8C8C">
                <v:path arrowok="t"/>
              </v:shape>
            </v:group>
            <v:group style="position:absolute;left:5188;top:4402;width:560;height:2" coordorigin="5188,4402" coordsize="560,2">
              <v:shape style="position:absolute;left:5188;top:4402;width:560;height:2" coordorigin="5188,4402" coordsize="560,0" path="m5188,4402l5748,4402e" filled="f" stroked="t" strokeweight=".474641pt" strokecolor="#747474">
                <v:path arrowok="t"/>
              </v:shape>
            </v:group>
            <v:group style="position:absolute;left:5691;top:4399;width:5886;height:2" coordorigin="5691,4399" coordsize="5886,2">
              <v:shape style="position:absolute;left:5691;top:4399;width:5886;height:2" coordorigin="5691,4399" coordsize="5886,0" path="m5691,4399l11576,4399e" filled="f" stroked="t" strokeweight=".711962pt" strokecolor="#878787">
                <v:path arrowok="t"/>
              </v:shape>
            </v:group>
            <v:group style="position:absolute;left:2288;top:4643;width:4125;height:2" coordorigin="2288,4643" coordsize="4125,2">
              <v:shape style="position:absolute;left:2288;top:4643;width:4125;height:2" coordorigin="2288,4643" coordsize="4125,0" path="m2288,4643l6412,4643e" filled="f" stroked="t" strokeweight=".949282pt" strokecolor="#4F4F4F">
                <v:path arrowok="t"/>
              </v:shape>
            </v:group>
            <v:group style="position:absolute;left:6351;top:4640;width:332;height:2" coordorigin="6351,4640" coordsize="332,2">
              <v:shape style="position:absolute;left:6351;top:4640;width:332;height:2" coordorigin="6351,4640" coordsize="332,0" path="m6351,4640l6683,4640e" filled="f" stroked="t" strokeweight=".474641pt" strokecolor="#383838">
                <v:path arrowok="t"/>
              </v:shape>
            </v:group>
            <v:group style="position:absolute;left:6626;top:4640;width:256;height:2" coordorigin="6626,4640" coordsize="256,2">
              <v:shape style="position:absolute;left:6626;top:4640;width:256;height:2" coordorigin="6626,4640" coordsize="256,0" path="m6626,4640l6882,4640e" filled="f" stroked="t" strokeweight=".474641pt" strokecolor="#1F1F1F">
                <v:path arrowok="t"/>
              </v:shape>
            </v:group>
            <v:group style="position:absolute;left:6825;top:4643;width:2226;height:2" coordorigin="6825,4643" coordsize="2226,2">
              <v:shape style="position:absolute;left:6825;top:4643;width:2226;height:2" coordorigin="6825,4643" coordsize="2226,0" path="m6825,4643l9051,4643e" filled="f" stroked="t" strokeweight=".949282pt" strokecolor="#545454">
                <v:path arrowok="t"/>
              </v:shape>
            </v:group>
            <v:group style="position:absolute;left:8975;top:4640;width:285;height:2" coordorigin="8975,4640" coordsize="285,2">
              <v:shape style="position:absolute;left:8975;top:4640;width:285;height:2" coordorigin="8975,4640" coordsize="285,0" path="m8975,4640l9260,4640e" filled="f" stroked="t" strokeweight=".474641pt" strokecolor="#3F3F3F">
                <v:path arrowok="t"/>
              </v:shape>
            </v:group>
            <v:group style="position:absolute;left:9203;top:4638;width:2373;height:2" coordorigin="9203,4638" coordsize="2373,2">
              <v:shape style="position:absolute;left:9203;top:4638;width:2373;height:2" coordorigin="9203,4638" coordsize="2373,0" path="m9203,4638l11576,4638e" filled="f" stroked="t" strokeweight=".949282pt" strokecolor="#4F4F4F">
                <v:path arrowok="t"/>
              </v:shape>
            </v:group>
            <v:group style="position:absolute;left:309;top:4626;width:2;height:511" coordorigin="309,4626" coordsize="2,511">
              <v:shape style="position:absolute;left:309;top:4626;width:2;height:511" coordorigin="309,4626" coordsize="0,511" path="m309,5137l309,4626e" filled="f" stroked="t" strokeweight=".474641pt" strokecolor="#2F2F2F">
                <v:path arrowok="t"/>
              </v:shape>
            </v:group>
            <v:group style="position:absolute;left:4822;top:4631;width:2;height:535" coordorigin="4822,4631" coordsize="2,535">
              <v:shape style="position:absolute;left:4822;top:4631;width:2;height:535" coordorigin="4822,4631" coordsize="0,535" path="m4822,5166l4822,4631e" filled="f" stroked="t" strokeweight=".949282pt" strokecolor="#575757">
                <v:path arrowok="t"/>
              </v:shape>
            </v:group>
            <v:group style="position:absolute;left:7623;top:4650;width:2;height:263" coordorigin="7623,4650" coordsize="2,263">
              <v:shape style="position:absolute;left:7623;top:4650;width:2;height:263" coordorigin="7623,4650" coordsize="0,263" path="m7623,4913l7623,4650e" filled="f" stroked="t" strokeweight=".237321pt" strokecolor="#9C9C9C">
                <v:path arrowok="t"/>
              </v:shape>
            </v:group>
            <v:group style="position:absolute;left:4813;top:5125;width:432;height:2" coordorigin="4813,5125" coordsize="432,2">
              <v:shape style="position:absolute;left:4813;top:5125;width:432;height:2" coordorigin="4813,5125" coordsize="432,0" path="m4813,5125l5245,5125e" filled="f" stroked="t" strokeweight=".711962pt" strokecolor="#3B3B3B">
                <v:path arrowok="t"/>
              </v:shape>
            </v:group>
            <v:group style="position:absolute;left:5083;top:5125;width:935;height:2" coordorigin="5083,5125" coordsize="935,2">
              <v:shape style="position:absolute;left:5083;top:5125;width:935;height:2" coordorigin="5083,5125" coordsize="935,0" path="m5083,5125l6018,5125e" filled="f" stroked="t" strokeweight=".949282pt" strokecolor="#545454">
                <v:path arrowok="t"/>
              </v:shape>
            </v:group>
            <v:group style="position:absolute;left:5919;top:5123;width:489;height:2" coordorigin="5919,5123" coordsize="489,2">
              <v:shape style="position:absolute;left:5919;top:5123;width:489;height:2" coordorigin="5919,5123" coordsize="489,0" path="m5919,5123l6408,5123e" filled="f" stroked="t" strokeweight=".474641pt" strokecolor="#2F2F2F">
                <v:path arrowok="t"/>
              </v:shape>
            </v:group>
            <v:group style="position:absolute;left:7623;top:4913;width:2;height:205" coordorigin="7623,4913" coordsize="2,205">
              <v:shape style="position:absolute;left:7623;top:4913;width:2;height:205" coordorigin="7623,4913" coordsize="0,205" path="m7623,5118l7623,4913e" filled="f" stroked="t" strokeweight=".237321pt" strokecolor="#6B6B6B">
                <v:path arrowok="t"/>
              </v:shape>
            </v:group>
            <v:group style="position:absolute;left:6351;top:5123;width:5231;height:2" coordorigin="6351,5123" coordsize="5231,2">
              <v:shape style="position:absolute;left:6351;top:5123;width:5231;height:2" coordorigin="6351,5123" coordsize="5231,0" path="m6351,5123l11581,5123e" filled="f" stroked="t" strokeweight=".949282pt" strokecolor="#575757">
                <v:path arrowok="t"/>
              </v:shape>
            </v:group>
            <v:group style="position:absolute;left:309;top:5080;width:2;height:301" coordorigin="309,5080" coordsize="2,301">
              <v:shape style="position:absolute;left:309;top:5080;width:2;height:301" coordorigin="309,5080" coordsize="0,301" path="m309,5380l309,5080e" filled="f" stroked="t" strokeweight=".474641pt" strokecolor="#444444">
                <v:path arrowok="t"/>
              </v:shape>
            </v:group>
            <v:group style="position:absolute;left:4822;top:5080;width:2;height:301" coordorigin="4822,5080" coordsize="2,301">
              <v:shape style="position:absolute;left:4822;top:5080;width:2;height:301" coordorigin="4822,5080" coordsize="0,301" path="m4822,5380l4822,5080e" filled="f" stroked="t" strokeweight=".474641pt" strokecolor="#484848">
                <v:path arrowok="t"/>
              </v:shape>
            </v:group>
            <v:group style="position:absolute;left:4818;top:5366;width:4215;height:2" coordorigin="4818,5366" coordsize="4215,2">
              <v:shape style="position:absolute;left:4818;top:5366;width:4215;height:2" coordorigin="4818,5366" coordsize="4215,0" path="m4818,5366l9032,5366e" filled="f" stroked="t" strokeweight=".711962pt" strokecolor="#838383">
                <v:path arrowok="t"/>
              </v:shape>
            </v:group>
            <v:group style="position:absolute;left:8975;top:5366;width:285;height:2" coordorigin="8975,5366" coordsize="285,2">
              <v:shape style="position:absolute;left:8975;top:5366;width:285;height:2" coordorigin="8975,5366" coordsize="285,0" path="m8975,5366l9260,5366e" filled="f" stroked="t" strokeweight=".474641pt" strokecolor="#747474">
                <v:path arrowok="t"/>
              </v:shape>
            </v:group>
            <v:group style="position:absolute;left:9203;top:5364;width:2378;height:2" coordorigin="9203,5364" coordsize="2378,2">
              <v:shape style="position:absolute;left:9203;top:5364;width:2378;height:2" coordorigin="9203,5364" coordsize="2378,0" path="m9203,5364l11581,5364e" filled="f" stroked="t" strokeweight=".711962pt" strokecolor="#878787">
                <v:path arrowok="t"/>
              </v:shape>
            </v:group>
            <v:group style="position:absolute;left:4822;top:5323;width:2;height:301" coordorigin="4822,5323" coordsize="2,301">
              <v:shape style="position:absolute;left:4822;top:5323;width:2;height:301" coordorigin="4822,5323" coordsize="0,301" path="m4822,5624l4822,5323e" filled="f" stroked="t" strokeweight=".474641pt" strokecolor="#282828">
                <v:path arrowok="t"/>
              </v:shape>
            </v:group>
            <v:group style="position:absolute;left:4818;top:5605;width:2834;height:2" coordorigin="4818,5605" coordsize="2834,2">
              <v:shape style="position:absolute;left:4818;top:5605;width:2834;height:2" coordorigin="4818,5605" coordsize="2834,0" path="m4818,5605l7651,5605e" filled="f" stroked="t" strokeweight=".711962pt" strokecolor="#545454">
                <v:path arrowok="t"/>
              </v:shape>
            </v:group>
            <v:group style="position:absolute;left:7594;top:5605;width:275;height:2" coordorigin="7594,5605" coordsize="275,2">
              <v:shape style="position:absolute;left:7594;top:5605;width:275;height:2" coordorigin="7594,5605" coordsize="275,0" path="m7594,5605l7870,5605e" filled="f" stroked="t" strokeweight=".474641pt" strokecolor="#282828">
                <v:path arrowok="t"/>
              </v:shape>
            </v:group>
            <v:group style="position:absolute;left:7813;top:5605;width:1220;height:2" coordorigin="7813,5605" coordsize="1220,2">
              <v:shape style="position:absolute;left:7813;top:5605;width:1220;height:2" coordorigin="7813,5605" coordsize="1220,0" path="m7813,5605l9032,5605e" filled="f" stroked="t" strokeweight=".711962pt" strokecolor="#444444">
                <v:path arrowok="t"/>
              </v:shape>
            </v:group>
            <v:group style="position:absolute;left:8975;top:5605;width:285;height:2" coordorigin="8975,5605" coordsize="285,2">
              <v:shape style="position:absolute;left:8975;top:5605;width:285;height:2" coordorigin="8975,5605" coordsize="285,0" path="m8975,5605l9260,5605e" filled="f" stroked="t" strokeweight=".474641pt" strokecolor="#181818">
                <v:path arrowok="t"/>
              </v:shape>
            </v:group>
            <v:group style="position:absolute;left:9203;top:5607;width:394;height:2" coordorigin="9203,5607" coordsize="394,2">
              <v:shape style="position:absolute;left:9203;top:5607;width:394;height:2" coordorigin="9203,5607" coordsize="394,0" path="m9203,5607l9597,5607e" filled="f" stroked="t" strokeweight=".474641pt" strokecolor="#383838">
                <v:path arrowok="t"/>
              </v:shape>
            </v:group>
            <v:group style="position:absolute;left:9540;top:5607;width:2036;height:2" coordorigin="9540,5607" coordsize="2036,2">
              <v:shape style="position:absolute;left:9540;top:5607;width:2036;height:2" coordorigin="9540,5607" coordsize="2036,0" path="m9540,5607l11576,5607e" filled="f" stroked="t" strokeweight=".949282pt" strokecolor="#545454">
                <v:path arrowok="t"/>
              </v:shape>
            </v:group>
            <v:group style="position:absolute;left:11567;top:5318;width:2;height:334" coordorigin="11567,5318" coordsize="2,334">
              <v:shape style="position:absolute;left:11567;top:5318;width:2;height:334" coordorigin="11567,5318" coordsize="0,334" path="m11567,5653l11567,5318e" filled="f" stroked="t" strokeweight=".949282pt" strokecolor="#606060">
                <v:path arrowok="t"/>
              </v:shape>
            </v:group>
            <v:group style="position:absolute;left:2288;top:5848;width:593;height:2" coordorigin="2288,5848" coordsize="593,2">
              <v:shape style="position:absolute;left:2288;top:5848;width:593;height:2" coordorigin="2288,5848" coordsize="593,0" path="m2288,5848l2881,5848e" filled="f" stroked="t" strokeweight=".474641pt" strokecolor="#777777">
                <v:path arrowok="t"/>
              </v:shape>
            </v:group>
            <v:group style="position:absolute;left:2753;top:5846;width:8824;height:2" coordorigin="2753,5846" coordsize="8824,2">
              <v:shape style="position:absolute;left:2753;top:5846;width:8824;height:2" coordorigin="2753,5846" coordsize="8824,0" path="m2753,5846l11576,5846e" filled="f" stroked="t" strokeweight=".711962pt" strokecolor="#878787">
                <v:path arrowok="t"/>
              </v:shape>
            </v:group>
            <v:group style="position:absolute;left:8975;top:5846;width:622;height:2" coordorigin="8975,5846" coordsize="622,2">
              <v:shape style="position:absolute;left:8975;top:5846;width:622;height:2" coordorigin="8975,5846" coordsize="622,0" path="m8975,5846l9597,5846e" filled="f" stroked="t" strokeweight=".474641pt" strokecolor="#707070">
                <v:path arrowok="t"/>
              </v:shape>
            </v:group>
            <v:group style="position:absolute;left:11567;top:5562;width:2;height:306" coordorigin="11567,5562" coordsize="2,306">
              <v:shape style="position:absolute;left:11567;top:5562;width:2;height:306" coordorigin="11567,5562" coordsize="0,306" path="m11567,5867l11567,5562e" filled="f" stroked="t" strokeweight=".711962pt" strokecolor="#484848">
                <v:path arrowok="t"/>
              </v:shape>
            </v:group>
            <v:group style="position:absolute;left:304;top:6087;width:646;height:2" coordorigin="304,6087" coordsize="646,2">
              <v:shape style="position:absolute;left:304;top:6087;width:646;height:2" coordorigin="304,6087" coordsize="646,0" path="m304,6087l949,6087e" filled="f" stroked="t" strokeweight=".711962pt" strokecolor="#4F4F4F">
                <v:path arrowok="t"/>
              </v:shape>
            </v:group>
            <v:group style="position:absolute;left:309;top:692;width:2;height:5423" coordorigin="309,692" coordsize="2,5423">
              <v:shape style="position:absolute;left:309;top:692;width:2;height:5423" coordorigin="309,692" coordsize="0,5423" path="m309,6116l309,692e" filled="f" stroked="t" strokeweight=".711962pt" strokecolor="#545454">
                <v:path arrowok="t"/>
              </v:shape>
            </v:group>
            <v:group style="position:absolute;left:764;top:6085;width:290;height:2" coordorigin="764,6085" coordsize="290,2">
              <v:shape style="position:absolute;left:764;top:6085;width:290;height:2" coordorigin="764,6085" coordsize="290,0" path="m764,6085l1054,6085e" filled="f" stroked="t" strokeweight=".711962pt" strokecolor="#3B3B3B">
                <v:path arrowok="t"/>
              </v:shape>
            </v:group>
            <v:group style="position:absolute;left:997;top:6087;width:636;height:2" coordorigin="997,6087" coordsize="636,2">
              <v:shape style="position:absolute;left:997;top:6087;width:636;height:2" coordorigin="997,6087" coordsize="636,0" path="m997,6087l1633,6087e" filled="f" stroked="t" strokeweight=".474641pt" strokecolor="#282828">
                <v:path arrowok="t"/>
              </v:shape>
            </v:group>
            <v:group style="position:absolute;left:1519;top:6087;width:5772;height:2" coordorigin="1519,6087" coordsize="5772,2">
              <v:shape style="position:absolute;left:1519;top:6087;width:5772;height:2" coordorigin="1519,6087" coordsize="5772,0" path="m1519,6087l7290,6087e" filled="f" stroked="t" strokeweight=".711962pt" strokecolor="#4F4F4F">
                <v:path arrowok="t"/>
              </v:shape>
            </v:group>
            <v:group style="position:absolute;left:4825;top:5567;width:2;height:1050" coordorigin="4825,5567" coordsize="2,1050">
              <v:shape style="position:absolute;left:4825;top:5567;width:2;height:1050" coordorigin="4825,5567" coordsize="0,1050" path="m4825,6617l4825,5567e" filled="f" stroked="t" strokeweight=".949282pt" strokecolor="#4F4F4F">
                <v:path arrowok="t"/>
              </v:shape>
            </v:group>
            <v:group style="position:absolute;left:7234;top:6087;width:418;height:2" coordorigin="7234,6087" coordsize="418,2">
              <v:shape style="position:absolute;left:7234;top:6087;width:418;height:2" coordorigin="7234,6087" coordsize="418,0" path="m7234,6087l7651,6087e" filled="f" stroked="t" strokeweight=".474641pt" strokecolor="#3B3B3B">
                <v:path arrowok="t"/>
              </v:shape>
            </v:group>
            <v:group style="position:absolute;left:7528;top:6085;width:4049;height:2" coordorigin="7528,6085" coordsize="4049,2">
              <v:shape style="position:absolute;left:7528;top:6085;width:4049;height:2" coordorigin="7528,6085" coordsize="4049,0" path="m7528,6085l11576,6085e" filled="f" stroked="t" strokeweight=".949282pt" strokecolor="#4F4F4F">
                <v:path arrowok="t"/>
              </v:shape>
            </v:group>
            <v:group style="position:absolute;left:309;top:6044;width:2;height:339" coordorigin="309,6044" coordsize="2,339">
              <v:shape style="position:absolute;left:309;top:6044;width:2;height:339" coordorigin="309,6044" coordsize="0,339" path="m309,6383l309,6044e" filled="f" stroked="t" strokeweight=".474641pt" strokecolor="#2B2B2B">
                <v:path arrowok="t"/>
              </v:shape>
            </v:group>
            <v:group style="position:absolute;left:7623;top:6073;width:2;height:282" coordorigin="7623,6073" coordsize="2,282">
              <v:shape style="position:absolute;left:7623;top:6073;width:2;height:282" coordorigin="7623,6073" coordsize="0,282" path="m7623,6354l7623,6073e" filled="f" stroked="t" strokeweight=".237321pt" strokecolor="#5B5B5B">
                <v:path arrowok="t"/>
              </v:shape>
            </v:group>
            <v:group style="position:absolute;left:2283;top:6557;width:2962;height:2" coordorigin="2283,6557" coordsize="2962,2">
              <v:shape style="position:absolute;left:2283;top:6557;width:2962;height:2" coordorigin="2283,6557" coordsize="2962,0" path="m2283,6557l5245,6557e" filled="f" stroked="t" strokeweight=".711962pt" strokecolor="#838383">
                <v:path arrowok="t"/>
              </v:shape>
            </v:group>
            <v:group style="position:absolute;left:5188;top:6560;width:560;height:2" coordorigin="5188,6560" coordsize="560,2">
              <v:shape style="position:absolute;left:5188;top:6560;width:560;height:2" coordorigin="5188,6560" coordsize="560,0" path="m5188,6560l5748,6560e" filled="f" stroked="t" strokeweight=".474641pt" strokecolor="#777777">
                <v:path arrowok="t"/>
              </v:shape>
            </v:group>
            <v:group style="position:absolute;left:5615;top:6560;width:793;height:2" coordorigin="5615,6560" coordsize="793,2">
              <v:shape style="position:absolute;left:5615;top:6560;width:793;height:2" coordorigin="5615,6560" coordsize="793,0" path="m5615,6560l6408,6560e" filled="f" stroked="t" strokeweight=".711962pt" strokecolor="#909090">
                <v:path arrowok="t"/>
              </v:shape>
            </v:group>
            <v:group style="position:absolute;left:6351;top:6560;width:332;height:2" coordorigin="6351,6560" coordsize="332,2">
              <v:shape style="position:absolute;left:6351;top:6560;width:332;height:2" coordorigin="6351,6560" coordsize="332,0" path="m6351,6560l6683,6560e" filled="f" stroked="t" strokeweight=".474641pt" strokecolor="#747474">
                <v:path arrowok="t"/>
              </v:shape>
            </v:group>
            <v:group style="position:absolute;left:6626;top:6557;width:1030;height:2" coordorigin="6626,6557" coordsize="1030,2">
              <v:shape style="position:absolute;left:6626;top:6557;width:1030;height:2" coordorigin="6626,6557" coordsize="1030,0" path="m6626,6557l7656,6557e" filled="f" stroked="t" strokeweight=".711962pt" strokecolor="#909090">
                <v:path arrowok="t"/>
              </v:shape>
            </v:group>
            <v:group style="position:absolute;left:7623;top:6354;width:2;height:234" coordorigin="7623,6354" coordsize="2,234">
              <v:shape style="position:absolute;left:7623;top:6354;width:2;height:234" coordorigin="7623,6354" coordsize="0,234" path="m7623,6588l7623,6354e" filled="f" stroked="t" strokeweight=".237321pt" strokecolor="#777777">
                <v:path arrowok="t"/>
              </v:shape>
            </v:group>
            <v:group style="position:absolute;left:7594;top:6560;width:275;height:2" coordorigin="7594,6560" coordsize="275,2">
              <v:shape style="position:absolute;left:7594;top:6560;width:275;height:2" coordorigin="7594,6560" coordsize="275,0" path="m7594,6560l7870,6560e" filled="f" stroked="t" strokeweight=".474641pt" strokecolor="#707070">
                <v:path arrowok="t"/>
              </v:shape>
            </v:group>
            <v:group style="position:absolute;left:7722;top:6557;width:3859;height:2" coordorigin="7722,6557" coordsize="3859,2">
              <v:shape style="position:absolute;left:7722;top:6557;width:3859;height:2" coordorigin="7722,6557" coordsize="3859,0" path="m7722,6557l11581,6557e" filled="f" stroked="t" strokeweight=".711962pt" strokecolor="#878787">
                <v:path arrowok="t"/>
              </v:shape>
            </v:group>
            <v:group style="position:absolute;left:8819;top:6560;width:441;height:2" coordorigin="8819,6560" coordsize="441,2">
              <v:shape style="position:absolute;left:8819;top:6560;width:441;height:2" coordorigin="8819,6560" coordsize="441,0" path="m8819,6560l9260,6560e" filled="f" stroked="t" strokeweight=".474641pt" strokecolor="#777777">
                <v:path arrowok="t"/>
              </v:shape>
            </v:group>
            <v:group style="position:absolute;left:2283;top:6798;width:2962;height:2" coordorigin="2283,6798" coordsize="2962,2">
              <v:shape style="position:absolute;left:2283;top:6798;width:2962;height:2" coordorigin="2283,6798" coordsize="2962,0" path="m2283,6798l5245,6798e" filled="f" stroked="t" strokeweight=".711962pt" strokecolor="#4F4F4F">
                <v:path arrowok="t"/>
              </v:shape>
            </v:group>
            <v:group style="position:absolute;left:4822;top:6545;width:2;height:263" coordorigin="4822,6545" coordsize="2,263">
              <v:shape style="position:absolute;left:4822;top:6545;width:2;height:263" coordorigin="4822,6545" coordsize="0,263" path="m4822,6808l4822,6545e" filled="f" stroked="t" strokeweight=".474641pt" strokecolor="#343434">
                <v:path arrowok="t"/>
              </v:shape>
            </v:group>
            <v:group style="position:absolute;left:5188;top:6798;width:560;height:2" coordorigin="5188,6798" coordsize="560,2">
              <v:shape style="position:absolute;left:5188;top:6798;width:560;height:2" coordorigin="5188,6798" coordsize="560,0" path="m5188,6798l5748,6798e" filled="f" stroked="t" strokeweight=".474641pt" strokecolor="#1F1F1F">
                <v:path arrowok="t"/>
              </v:shape>
            </v:group>
            <v:group style="position:absolute;left:5691;top:6801;width:992;height:2" coordorigin="5691,6801" coordsize="992,2">
              <v:shape style="position:absolute;left:5691;top:6801;width:992;height:2" coordorigin="5691,6801" coordsize="992,0" path="m5691,6801l6683,6801e" filled="f" stroked="t" strokeweight=".949282pt" strokecolor="#545454">
                <v:path arrowok="t"/>
              </v:shape>
            </v:group>
            <v:group style="position:absolute;left:6626;top:6798;width:256;height:2" coordorigin="6626,6798" coordsize="256,2">
              <v:shape style="position:absolute;left:6626;top:6798;width:256;height:2" coordorigin="6626,6798" coordsize="256,0" path="m6626,6798l6882,6798e" filled="f" stroked="t" strokeweight=".474641pt" strokecolor="#1F1F1F">
                <v:path arrowok="t"/>
              </v:shape>
            </v:group>
            <v:group style="position:absolute;left:7623;top:6574;width:2;height:220" coordorigin="7623,6574" coordsize="2,220">
              <v:shape style="position:absolute;left:7623;top:6574;width:2;height:220" coordorigin="7623,6574" coordsize="0,220" path="m7623,6794l7623,6574e" filled="f" stroked="t" strokeweight=".237321pt" strokecolor="#4F4F4F">
                <v:path arrowok="t"/>
              </v:shape>
            </v:group>
            <v:group style="position:absolute;left:6825;top:6798;width:2207;height:2" coordorigin="6825,6798" coordsize="2207,2">
              <v:shape style="position:absolute;left:6825;top:6798;width:2207;height:2" coordorigin="6825,6798" coordsize="2207,0" path="m6825,6798l9032,6798e" filled="f" stroked="t" strokeweight=".949282pt" strokecolor="#545454">
                <v:path arrowok="t"/>
              </v:shape>
            </v:group>
            <v:group style="position:absolute;left:8975;top:6798;width:285;height:2" coordorigin="8975,6798" coordsize="285,2">
              <v:shape style="position:absolute;left:8975;top:6798;width:285;height:2" coordorigin="8975,6798" coordsize="285,0" path="m8975,6798l9260,6798e" filled="f" stroked="t" strokeweight=".474641pt" strokecolor="#1F1F1F">
                <v:path arrowok="t"/>
              </v:shape>
            </v:group>
            <v:group style="position:absolute;left:9203;top:6796;width:2373;height:2" coordorigin="9203,6796" coordsize="2373,2">
              <v:shape style="position:absolute;left:9203;top:6796;width:2373;height:2" coordorigin="9203,6796" coordsize="2373,0" path="m9203,6796l11576,6796e" filled="f" stroked="t" strokeweight=".949282pt" strokecolor="#545454">
                <v:path arrowok="t"/>
              </v:shape>
            </v:group>
            <v:group style="position:absolute;left:11569;top:5791;width:2;height:7023" coordorigin="11569,5791" coordsize="2,7023">
              <v:shape style="position:absolute;left:11569;top:5791;width:2;height:7023" coordorigin="11569,5791" coordsize="0,7023" path="m11569,12814l11569,5791e" filled="f" stroked="t" strokeweight=".949282pt" strokecolor="#5B5B5B">
                <v:path arrowok="t"/>
              </v:shape>
            </v:group>
            <v:group style="position:absolute;left:294;top:7037;width:527;height:2" coordorigin="294,7037" coordsize="527,2">
              <v:shape style="position:absolute;left:294;top:7037;width:527;height:2" coordorigin="294,7037" coordsize="527,0" path="m294,7037l821,7037e" filled="f" stroked="t" strokeweight=".474641pt" strokecolor="#777777">
                <v:path arrowok="t"/>
              </v:shape>
            </v:group>
            <v:group style="position:absolute;left:323;top:7035;width:1310;height:2" coordorigin="323,7035" coordsize="1310,2">
              <v:shape style="position:absolute;left:323;top:7035;width:1310;height:2" coordorigin="323,7035" coordsize="1310,0" path="m323,7035l1633,7035e" filled="f" stroked="t" strokeweight=".949282pt" strokecolor="#909090">
                <v:path arrowok="t"/>
              </v:shape>
            </v:group>
            <v:group style="position:absolute;left:1576;top:7037;width:361;height:2" coordorigin="1576,7037" coordsize="361,2">
              <v:shape style="position:absolute;left:1576;top:7037;width:361;height:2" coordorigin="1576,7037" coordsize="361,0" path="m1576,7037l1937,7037e" filled="f" stroked="t" strokeweight=".474641pt" strokecolor="#777777">
                <v:path arrowok="t"/>
              </v:shape>
            </v:group>
            <v:group style="position:absolute;left:1880;top:7037;width:3365;height:2" coordorigin="1880,7037" coordsize="3365,2">
              <v:shape style="position:absolute;left:1880;top:7037;width:3365;height:2" coordorigin="1880,7037" coordsize="3365,0" path="m1880,7037l5245,7037e" filled="f" stroked="t" strokeweight=".711962pt" strokecolor="#878787">
                <v:path arrowok="t"/>
              </v:shape>
            </v:group>
            <v:group style="position:absolute;left:5188;top:7037;width:560;height:2" coordorigin="5188,7037" coordsize="560,2">
              <v:shape style="position:absolute;left:5188;top:7037;width:560;height:2" coordorigin="5188,7037" coordsize="560,0" path="m5188,7037l5748,7037e" filled="f" stroked="t" strokeweight=".474641pt" strokecolor="#6B6B6B">
                <v:path arrowok="t"/>
              </v:shape>
            </v:group>
            <v:group style="position:absolute;left:5691;top:7039;width:992;height:2" coordorigin="5691,7039" coordsize="992,2">
              <v:shape style="position:absolute;left:5691;top:7039;width:992;height:2" coordorigin="5691,7039" coordsize="992,0" path="m5691,7039l6683,7039e" filled="f" stroked="t" strokeweight=".711962pt" strokecolor="#909090">
                <v:path arrowok="t"/>
              </v:shape>
            </v:group>
            <v:group style="position:absolute;left:6626;top:7039;width:664;height:2" coordorigin="6626,7039" coordsize="664,2">
              <v:shape style="position:absolute;left:6626;top:7039;width:664;height:2" coordorigin="6626,7039" coordsize="664,0" path="m6626,7039l7290,7039e" filled="f" stroked="t" strokeweight=".474641pt" strokecolor="#747474">
                <v:path arrowok="t"/>
              </v:shape>
            </v:group>
            <v:group style="position:absolute;left:7234;top:7039;width:636;height:2" coordorigin="7234,7039" coordsize="636,2">
              <v:shape style="position:absolute;left:7234;top:7039;width:636;height:2" coordorigin="7234,7039" coordsize="636,0" path="m7234,7039l7870,7039e" filled="f" stroked="t" strokeweight=".949282pt" strokecolor="#939393">
                <v:path arrowok="t"/>
              </v:shape>
            </v:group>
            <v:group style="position:absolute;left:7813;top:7039;width:717;height:2" coordorigin="7813,7039" coordsize="717,2">
              <v:shape style="position:absolute;left:7813;top:7039;width:717;height:2" coordorigin="7813,7039" coordsize="717,0" path="m7813,7039l8529,7039e" filled="f" stroked="t" strokeweight=".474641pt" strokecolor="#7C7C7C">
                <v:path arrowok="t"/>
              </v:shape>
            </v:group>
            <v:group style="position:absolute;left:8430;top:7039;width:603;height:2" coordorigin="8430,7039" coordsize="603,2">
              <v:shape style="position:absolute;left:8430;top:7039;width:603;height:2" coordorigin="8430,7039" coordsize="603,0" path="m8430,7039l9032,7039e" filled="f" stroked="t" strokeweight=".949282pt" strokecolor="#939393">
                <v:path arrowok="t"/>
              </v:shape>
            </v:group>
            <v:group style="position:absolute;left:8975;top:7037;width:285;height:2" coordorigin="8975,7037" coordsize="285,2">
              <v:shape style="position:absolute;left:8975;top:7037;width:285;height:2" coordorigin="8975,7037" coordsize="285,0" path="m8975,7037l9260,7037e" filled="f" stroked="t" strokeweight=".474641pt" strokecolor="#7C7C7C">
                <v:path arrowok="t"/>
              </v:shape>
            </v:group>
            <v:group style="position:absolute;left:9203;top:7037;width:2373;height:2" coordorigin="9203,7037" coordsize="2373,2">
              <v:shape style="position:absolute;left:9203;top:7037;width:2373;height:2" coordorigin="9203,7037" coordsize="2373,0" path="m9203,7037l11576,7037e" filled="f" stroked="t" strokeweight=".711962pt" strokecolor="#8C8C8C">
                <v:path arrowok="t"/>
              </v:shape>
            </v:group>
            <v:group style="position:absolute;left:306;top:6326;width:2;height:1447" coordorigin="306,6326" coordsize="2,1447">
              <v:shape style="position:absolute;left:306;top:6326;width:2;height:1447" coordorigin="306,6326" coordsize="0,1447" path="m306,7772l306,6326e" filled="f" stroked="t" strokeweight=".949282pt" strokecolor="#4F4F4F">
                <v:path arrowok="t"/>
              </v:shape>
            </v:group>
            <v:group style="position:absolute;left:294;top:7506;width:4951;height:2" coordorigin="294,7506" coordsize="4951,2">
              <v:shape style="position:absolute;left:294;top:7506;width:4951;height:2" coordorigin="294,7506" coordsize="4951,0" path="m294,7506l5245,7506e" filled="f" stroked="t" strokeweight=".831315pt" strokecolor="#878787">
                <v:path arrowok="t"/>
              </v:shape>
            </v:group>
            <v:group style="position:absolute;left:1576;top:7507;width:745;height:2" coordorigin="1576,7507" coordsize="745,2">
              <v:shape style="position:absolute;left:1576;top:7507;width:745;height:2" coordorigin="1576,7507" coordsize="745,0" path="m1576,7507l2321,7507e" filled="f" stroked="t" strokeweight=".474641pt" strokecolor="#747474">
                <v:path arrowok="t"/>
              </v:shape>
            </v:group>
            <v:group style="position:absolute;left:5188;top:7505;width:560;height:2" coordorigin="5188,7505" coordsize="560,2">
              <v:shape style="position:absolute;left:5188;top:7505;width:560;height:2" coordorigin="5188,7505" coordsize="560,0" path="m5188,7505l5748,7505e" filled="f" stroked="t" strokeweight=".474641pt" strokecolor="#777777">
                <v:path arrowok="t"/>
              </v:shape>
            </v:group>
            <v:group style="position:absolute;left:5691;top:7507;width:992;height:2" coordorigin="5691,7507" coordsize="992,2">
              <v:shape style="position:absolute;left:5691;top:7507;width:992;height:2" coordorigin="5691,7507" coordsize="992,0" path="m5691,7507l6683,7507e" filled="f" stroked="t" strokeweight=".711962pt" strokecolor="#909090">
                <v:path arrowok="t"/>
              </v:shape>
            </v:group>
            <v:group style="position:absolute;left:6626;top:7507;width:664;height:2" coordorigin="6626,7507" coordsize="664,2">
              <v:shape style="position:absolute;left:6626;top:7507;width:664;height:2" coordorigin="6626,7507" coordsize="664,0" path="m6626,7507l7290,7507e" filled="f" stroked="t" strokeweight=".474641pt" strokecolor="#6B6B6B">
                <v:path arrowok="t"/>
              </v:shape>
            </v:group>
            <v:group style="position:absolute;left:7234;top:7507;width:636;height:2" coordorigin="7234,7507" coordsize="636,2">
              <v:shape style="position:absolute;left:7234;top:7507;width:636;height:2" coordorigin="7234,7507" coordsize="636,0" path="m7234,7507l7870,7507e" filled="f" stroked="t" strokeweight=".711962pt" strokecolor="#8C8C8C">
                <v:path arrowok="t"/>
              </v:shape>
            </v:group>
            <v:group style="position:absolute;left:7813;top:7507;width:717;height:2" coordorigin="7813,7507" coordsize="717,2">
              <v:shape style="position:absolute;left:7813;top:7507;width:717;height:2" coordorigin="7813,7507" coordsize="717,0" path="m7813,7507l8529,7507e" filled="f" stroked="t" strokeweight=".474641pt" strokecolor="#707070">
                <v:path arrowok="t"/>
              </v:shape>
            </v:group>
            <v:group style="position:absolute;left:8472;top:7507;width:3109;height:2" coordorigin="8472,7507" coordsize="3109,2">
              <v:shape style="position:absolute;left:8472;top:7507;width:3109;height:2" coordorigin="8472,7507" coordsize="3109,0" path="m8472,7507l11581,7507e" filled="f" stroked="t" strokeweight=".711962pt" strokecolor="#878787">
                <v:path arrowok="t"/>
              </v:shape>
            </v:group>
            <v:group style="position:absolute;left:4825;top:7505;width:2;height:267" coordorigin="4825,7505" coordsize="2,267">
              <v:shape style="position:absolute;left:4825;top:7505;width:2;height:267" coordorigin="4825,7505" coordsize="0,267" path="m4825,7772l4825,7505e" filled="f" stroked="t" strokeweight=".711962pt" strokecolor="#4F4F4F">
                <v:path arrowok="t"/>
              </v:shape>
            </v:group>
            <v:group style="position:absolute;left:4818;top:7751;width:6759;height:2" coordorigin="4818,7751" coordsize="6759,2">
              <v:shape style="position:absolute;left:4818;top:7751;width:6759;height:2" coordorigin="4818,7751" coordsize="6759,0" path="m4818,7751l11576,7751e" filled="f" stroked="t" strokeweight=".711962pt" strokecolor="#4F4F4F">
                <v:path arrowok="t"/>
              </v:shape>
            </v:group>
            <v:group style="position:absolute;left:304;top:7715;width:2;height:539" coordorigin="304,7715" coordsize="2,539">
              <v:shape style="position:absolute;left:304;top:7715;width:2;height:539" coordorigin="304,7715" coordsize="0,539" path="m304,8254l304,7715e" filled="f" stroked="t" strokeweight=".474641pt" strokecolor="#2B2B2B">
                <v:path arrowok="t"/>
              </v:shape>
            </v:group>
            <v:group style="position:absolute;left:4822;top:7715;width:2;height:525" coordorigin="4822,7715" coordsize="2,525">
              <v:shape style="position:absolute;left:4822;top:7715;width:2;height:525" coordorigin="4822,7715" coordsize="0,525" path="m4822,8240l4822,7715e" filled="f" stroked="t" strokeweight=".474641pt" strokecolor="#2B2B2B">
                <v:path arrowok="t"/>
              </v:shape>
            </v:group>
            <v:group style="position:absolute;left:4818;top:7990;width:6759;height:2" coordorigin="4818,7990" coordsize="6759,2">
              <v:shape style="position:absolute;left:4818;top:7990;width:6759;height:2" coordorigin="4818,7990" coordsize="6759,0" path="m4818,7990l11576,7990e" filled="f" stroked="t" strokeweight=".711962pt" strokecolor="#838383">
                <v:path arrowok="t"/>
              </v:shape>
            </v:group>
            <v:group style="position:absolute;left:299;top:8228;width:831;height:2" coordorigin="299,8228" coordsize="831,2">
              <v:shape style="position:absolute;left:299;top:8228;width:831;height:2" coordorigin="299,8228" coordsize="831,0" path="m299,8228l1130,8228e" filled="f" stroked="t" strokeweight=".949282pt" strokecolor="#545454">
                <v:path arrowok="t"/>
              </v:shape>
            </v:group>
            <v:group style="position:absolute;left:997;top:8228;width:636;height:2" coordorigin="997,8228" coordsize="636,2">
              <v:shape style="position:absolute;left:997;top:8228;width:636;height:2" coordorigin="997,8228" coordsize="636,0" path="m997,8228l1633,8228e" filled="f" stroked="t" strokeweight=".711962pt" strokecolor="#3F3F3F">
                <v:path arrowok="t"/>
              </v:shape>
            </v:group>
            <v:group style="position:absolute;left:1576;top:8231;width:361;height:2" coordorigin="1576,8231" coordsize="361,2">
              <v:shape style="position:absolute;left:1576;top:8231;width:361;height:2" coordorigin="1576,8231" coordsize="361,0" path="m1576,8231l1937,8231e" filled="f" stroked="t" strokeweight=".474641pt" strokecolor="#282828">
                <v:path arrowok="t"/>
              </v:shape>
            </v:group>
            <v:group style="position:absolute;left:1880;top:8228;width:1001;height:2" coordorigin="1880,8228" coordsize="1001,2">
              <v:shape style="position:absolute;left:1880;top:8228;width:1001;height:2" coordorigin="1880,8228" coordsize="1001,0" path="m1880,8228l2881,8228e" filled="f" stroked="t" strokeweight=".949282pt" strokecolor="#545454">
                <v:path arrowok="t"/>
              </v:shape>
            </v:group>
            <v:group style="position:absolute;left:2824;top:8231;width:223;height:2" coordorigin="2824,8231" coordsize="223,2">
              <v:shape style="position:absolute;left:2824;top:8231;width:223;height:2" coordorigin="2824,8231" coordsize="223,0" path="m2824,8231l3047,8231e" filled="f" stroked="t" strokeweight=".474641pt" strokecolor="#1F1F1F">
                <v:path arrowok="t"/>
              </v:shape>
            </v:group>
            <v:group style="position:absolute;left:2990;top:8228;width:3417;height:2" coordorigin="2990,8228" coordsize="3417,2">
              <v:shape style="position:absolute;left:2990;top:8228;width:3417;height:2" coordorigin="2990,8228" coordsize="3417,0" path="m2990,8228l6408,8228e" filled="f" stroked="t" strokeweight=".949282pt" strokecolor="#545454">
                <v:path arrowok="t"/>
              </v:shape>
            </v:group>
            <v:group style="position:absolute;left:6351;top:8231;width:532;height:2" coordorigin="6351,8231" coordsize="532,2">
              <v:shape style="position:absolute;left:6351;top:8231;width:532;height:2" coordorigin="6351,8231" coordsize="532,0" path="m6351,8231l6882,8231e" filled="f" stroked="t" strokeweight=".474641pt" strokecolor="#343434">
                <v:path arrowok="t"/>
              </v:shape>
            </v:group>
            <v:group style="position:absolute;left:6825;top:8231;width:4751;height:2" coordorigin="6825,8231" coordsize="4751,2">
              <v:shape style="position:absolute;left:6825;top:8231;width:4751;height:2" coordorigin="6825,8231" coordsize="4751,0" path="m6825,8231l11576,8231e" filled="f" stroked="t" strokeweight=".949282pt" strokecolor="#545454">
                <v:path arrowok="t"/>
              </v:shape>
            </v:group>
            <v:group style="position:absolute;left:304;top:8183;width:2;height:673" coordorigin="304,8183" coordsize="2,673">
              <v:shape style="position:absolute;left:304;top:8183;width:2;height:673" coordorigin="304,8183" coordsize="0,673" path="m304,8856l304,8183e" filled="f" stroked="t" strokeweight=".949282pt" strokecolor="#545454">
                <v:path arrowok="t"/>
              </v:shape>
            </v:group>
            <v:group style="position:absolute;left:2293;top:4125;width:2;height:11281" coordorigin="2293,4125" coordsize="2,11281">
              <v:shape style="position:absolute;left:2293;top:4125;width:2;height:11281" coordorigin="2293,4125" coordsize="0,11281" path="m2293,15406l2293,4125e" filled="f" stroked="t" strokeweight=".711962pt" strokecolor="#575757">
                <v:path arrowok="t"/>
              </v:shape>
            </v:group>
            <v:group style="position:absolute;left:299;top:9030;width:2582;height:2" coordorigin="299,9030" coordsize="2582,2">
              <v:shape style="position:absolute;left:299;top:9030;width:2582;height:2" coordorigin="299,9030" coordsize="2582,0" path="m299,9030l2881,9030e" filled="f" stroked="t" strokeweight=".949282pt" strokecolor="#4F4F4F">
                <v:path arrowok="t"/>
              </v:shape>
            </v:group>
            <v:group style="position:absolute;left:304;top:8694;width:2;height:368" coordorigin="304,8694" coordsize="2,368">
              <v:shape style="position:absolute;left:304;top:8694;width:2;height:368" coordorigin="304,8694" coordsize="0,368" path="m304,9061l304,8694e" filled="f" stroked="t" strokeweight=".474641pt" strokecolor="#484848">
                <v:path arrowok="t"/>
              </v:shape>
            </v:group>
            <v:group style="position:absolute;left:2824;top:9033;width:223;height:2" coordorigin="2824,9033" coordsize="223,2">
              <v:shape style="position:absolute;left:2824;top:9033;width:223;height:2" coordorigin="2824,9033" coordsize="223,0" path="m2824,9033l3047,9033e" filled="f" stroked="t" strokeweight=".474641pt" strokecolor="#282828">
                <v:path arrowok="t"/>
              </v:shape>
            </v:group>
            <v:group style="position:absolute;left:2990;top:9030;width:3422;height:2" coordorigin="2990,9030" coordsize="3422,2">
              <v:shape style="position:absolute;left:2990;top:9030;width:3422;height:2" coordorigin="2990,9030" coordsize="3422,0" path="m2990,9030l6412,9030e" filled="f" stroked="t" strokeweight=".949282pt" strokecolor="#4F4F4F">
                <v:path arrowok="t"/>
              </v:shape>
            </v:group>
            <v:group style="position:absolute;left:6351;top:9033;width:532;height:2" coordorigin="6351,9033" coordsize="532,2">
              <v:shape style="position:absolute;left:6351;top:9033;width:532;height:2" coordorigin="6351,9033" coordsize="532,0" path="m6351,9033l6882,9033e" filled="f" stroked="t" strokeweight=".474641pt" strokecolor="#232323">
                <v:path arrowok="t"/>
              </v:shape>
            </v:group>
            <v:group style="position:absolute;left:6825;top:9035;width:1044;height:2" coordorigin="6825,9035" coordsize="1044,2">
              <v:shape style="position:absolute;left:6825;top:9035;width:1044;height:2" coordorigin="6825,9035" coordsize="1044,0" path="m6825,9035l7870,9035e" filled="f" stroked="t" strokeweight=".949282pt" strokecolor="#4B4B4B">
                <v:path arrowok="t"/>
              </v:shape>
            </v:group>
            <v:group style="position:absolute;left:7813;top:9035;width:717;height:2" coordorigin="7813,9035" coordsize="717,2">
              <v:shape style="position:absolute;left:7813;top:9035;width:717;height:2" coordorigin="7813,9035" coordsize="717,0" path="m7813,9035l8529,9035e" filled="f" stroked="t" strokeweight=".711962pt" strokecolor="#343434">
                <v:path arrowok="t"/>
              </v:shape>
            </v:group>
            <v:group style="position:absolute;left:8202;top:9035;width:3379;height:2" coordorigin="8202,9035" coordsize="3379,2">
              <v:shape style="position:absolute;left:8202;top:9035;width:3379;height:2" coordorigin="8202,9035" coordsize="3379,0" path="m8202,9035l11581,9035e" filled="f" stroked="t" strokeweight=".949282pt" strokecolor="#545454">
                <v:path arrowok="t"/>
              </v:shape>
            </v:group>
            <v:group style="position:absolute;left:304;top:8990;width:2;height:329" coordorigin="304,8990" coordsize="2,329">
              <v:shape style="position:absolute;left:304;top:8990;width:2;height:329" coordorigin="304,8990" coordsize="0,329" path="m304,9319l304,8990e" filled="f" stroked="t" strokeweight=".474641pt" strokecolor="#181818">
                <v:path arrowok="t"/>
              </v:shape>
            </v:group>
            <v:group style="position:absolute;left:290;top:10198;width:6393;height:2" coordorigin="290,10198" coordsize="6393,2">
              <v:shape style="position:absolute;left:290;top:10198;width:6393;height:2" coordorigin="290,10198" coordsize="6393,0" path="m290,10198l6683,10198e" filled="f" stroked="t" strokeweight=".949282pt" strokecolor="#545454">
                <v:path arrowok="t"/>
              </v:shape>
            </v:group>
            <v:group style="position:absolute;left:304;top:9262;width:2;height:974" coordorigin="304,9262" coordsize="2,974">
              <v:shape style="position:absolute;left:304;top:9262;width:2;height:974" coordorigin="304,9262" coordsize="0,974" path="m304,10236l304,9262e" filled="f" stroked="t" strokeweight=".949282pt" strokecolor="#5B5B5B">
                <v:path arrowok="t"/>
              </v:shape>
            </v:group>
            <v:group style="position:absolute;left:6626;top:10198;width:256;height:2" coordorigin="6626,10198" coordsize="256,2">
              <v:shape style="position:absolute;left:6626;top:10198;width:256;height:2" coordorigin="6626,10198" coordsize="256,0" path="m6626,10198l6882,10198e" filled="f" stroked="t" strokeweight=".474641pt" strokecolor="#282828">
                <v:path arrowok="t"/>
              </v:shape>
            </v:group>
            <v:group style="position:absolute;left:6825;top:10200;width:4751;height:2" coordorigin="6825,10200" coordsize="4751,2">
              <v:shape style="position:absolute;left:6825;top:10200;width:4751;height:2" coordorigin="6825,10200" coordsize="4751,0" path="m6825,10200l11576,10200e" filled="f" stroked="t" strokeweight=".711962pt" strokecolor="#4B4B4B">
                <v:path arrowok="t"/>
              </v:shape>
            </v:group>
            <v:group style="position:absolute;left:294;top:10429;width:1338;height:2" coordorigin="294,10429" coordsize="1338,2">
              <v:shape style="position:absolute;left:294;top:10429;width:1338;height:2" coordorigin="294,10429" coordsize="1338,0" path="m294,10429l1633,10429e" filled="f" stroked="t" strokeweight=".711962pt" strokecolor="#484848">
                <v:path arrowok="t"/>
              </v:shape>
            </v:group>
            <v:group style="position:absolute;left:304;top:10150;width:2;height:539" coordorigin="304,10150" coordsize="2,539">
              <v:shape style="position:absolute;left:304;top:10150;width:2;height:539" coordorigin="304,10150" coordsize="0,539" path="m304,10689l304,10150e" filled="f" stroked="t" strokeweight=".474641pt" strokecolor="#3B3B3B">
                <v:path arrowok="t"/>
              </v:shape>
            </v:group>
            <v:group style="position:absolute;left:2290;top:4125;width:2;height:11081" coordorigin="2290,4125" coordsize="2,11081">
              <v:shape style="position:absolute;left:2290;top:4125;width:2;height:11081" coordorigin="2290,4125" coordsize="0,11081" path="m2290,15206l2290,4125e" filled="f" stroked="t" strokeweight=".711962pt" strokecolor="#545454">
                <v:path arrowok="t"/>
              </v:shape>
            </v:group>
            <v:group style="position:absolute;left:1334;top:10431;width:3204;height:2" coordorigin="1334,10431" coordsize="3204,2">
              <v:shape style="position:absolute;left:1334;top:10431;width:3204;height:2" coordorigin="1334,10431" coordsize="3204,0" path="m1334,10431l4538,10431e" filled="f" stroked="t" strokeweight=".949282pt" strokecolor="#575757">
                <v:path arrowok="t"/>
              </v:shape>
            </v:group>
            <v:group style="position:absolute;left:4462;top:10431;width:783;height:2" coordorigin="4462,10431" coordsize="783,2">
              <v:shape style="position:absolute;left:4462;top:10431;width:783;height:2" coordorigin="4462,10431" coordsize="783,0" path="m4462,10431l5245,10431e" filled="f" stroked="t" strokeweight=".474641pt" strokecolor="#3F3F3F">
                <v:path arrowok="t"/>
              </v:shape>
            </v:group>
            <v:group style="position:absolute;left:5102;top:10436;width:3930;height:2" coordorigin="5102,10436" coordsize="3930,2">
              <v:shape style="position:absolute;left:5102;top:10436;width:3930;height:2" coordorigin="5102,10436" coordsize="3930,0" path="m5102,10436l9032,10436e" filled="f" stroked="t" strokeweight=".949282pt" strokecolor="#575757">
                <v:path arrowok="t"/>
              </v:shape>
            </v:group>
            <v:group style="position:absolute;left:8975;top:10436;width:285;height:2" coordorigin="8975,10436" coordsize="285,2">
              <v:shape style="position:absolute;left:8975;top:10436;width:285;height:2" coordorigin="8975,10436" coordsize="285,0" path="m8975,10436l9260,10436e" filled="f" stroked="t" strokeweight=".474641pt" strokecolor="#232323">
                <v:path arrowok="t"/>
              </v:shape>
            </v:group>
            <v:group style="position:absolute;left:9203;top:10439;width:2373;height:2" coordorigin="9203,10439" coordsize="2373,2">
              <v:shape style="position:absolute;left:9203;top:10439;width:2373;height:2" coordorigin="9203,10439" coordsize="2373,0" path="m9203,10439l11576,10439e" filled="f" stroked="t" strokeweight=".949282pt" strokecolor="#545454">
                <v:path arrowok="t"/>
              </v:shape>
            </v:group>
            <v:group style="position:absolute;left:774;top:10675;width:1547;height:2" coordorigin="774,10675" coordsize="1547,2">
              <v:shape style="position:absolute;left:774;top:10675;width:1547;height:2" coordorigin="774,10675" coordsize="1547,0" path="m774,10675l2321,10675e" filled="f" stroked="t" strokeweight=".474641pt" strokecolor="#484848">
                <v:path arrowok="t"/>
              </v:shape>
            </v:group>
            <v:group style="position:absolute;left:2107;top:10675;width:774;height:2" coordorigin="2107,10675" coordsize="774,2">
              <v:shape style="position:absolute;left:2107;top:10675;width:774;height:2" coordorigin="2107,10675" coordsize="774,0" path="m2107,10675l2881,10675e" filled="f" stroked="t" strokeweight=".949282pt" strokecolor="#575757">
                <v:path arrowok="t"/>
              </v:shape>
            </v:group>
            <v:group style="position:absolute;left:2824;top:10677;width:764;height:2" coordorigin="2824,10677" coordsize="764,2">
              <v:shape style="position:absolute;left:2824;top:10677;width:764;height:2" coordorigin="2824,10677" coordsize="764,0" path="m2824,10677l3588,10677e" filled="f" stroked="t" strokeweight=".474641pt" strokecolor="#3B3B3B">
                <v:path arrowok="t"/>
              </v:shape>
            </v:group>
            <v:group style="position:absolute;left:3341;top:10677;width:3655;height:2" coordorigin="3341,10677" coordsize="3655,2">
              <v:shape style="position:absolute;left:3341;top:10677;width:3655;height:2" coordorigin="3341,10677" coordsize="3655,0" path="m3341,10677l6996,10677e" filled="f" stroked="t" strokeweight=".949282pt" strokecolor="#545454">
                <v:path arrowok="t"/>
              </v:shape>
            </v:group>
            <v:group style="position:absolute;left:6825;top:10677;width:465;height:2" coordorigin="6825,10677" coordsize="465,2">
              <v:shape style="position:absolute;left:6825;top:10677;width:465;height:2" coordorigin="6825,10677" coordsize="465,0" path="m6825,10677l7290,10677e" filled="f" stroked="t" strokeweight=".474641pt" strokecolor="#3F3F3F">
                <v:path arrowok="t"/>
              </v:shape>
            </v:group>
            <v:group style="position:absolute;left:7234;top:10677;width:1296;height:2" coordorigin="7234,10677" coordsize="1296,2">
              <v:shape style="position:absolute;left:7234;top:10677;width:1296;height:2" coordorigin="7234,10677" coordsize="1296,0" path="m7234,10677l8529,10677e" filled="f" stroked="t" strokeweight=".711962pt" strokecolor="#575757">
                <v:path arrowok="t"/>
              </v:shape>
            </v:group>
            <v:group style="position:absolute;left:8472;top:10680;width:560;height:2" coordorigin="8472,10680" coordsize="560,2">
              <v:shape style="position:absolute;left:8472;top:10680;width:560;height:2" coordorigin="8472,10680" coordsize="560,0" path="m8472,10680l9032,10680e" filled="f" stroked="t" strokeweight=".474641pt" strokecolor="#3B3B3B">
                <v:path arrowok="t"/>
              </v:shape>
            </v:group>
            <v:group style="position:absolute;left:8975;top:10677;width:2601;height:2" coordorigin="8975,10677" coordsize="2601,2">
              <v:shape style="position:absolute;left:8975;top:10677;width:2601;height:2" coordorigin="8975,10677" coordsize="2601,0" path="m8975,10677l11576,10677e" filled="f" stroked="t" strokeweight=".474641pt" strokecolor="#4F4F4F">
                <v:path arrowok="t"/>
              </v:shape>
            </v:group>
            <v:group style="position:absolute;left:304;top:10618;width:2;height:807" coordorigin="304,10618" coordsize="2,807">
              <v:shape style="position:absolute;left:304;top:10618;width:2;height:807" coordorigin="304,10618" coordsize="0,807" path="m304,11424l304,10618e" filled="f" stroked="t" strokeweight=".949282pt" strokecolor="#4F4F4F">
                <v:path arrowok="t"/>
              </v:shape>
            </v:group>
            <v:group style="position:absolute;left:294;top:11150;width:3294;height:2" coordorigin="294,11150" coordsize="3294,2">
              <v:shape style="position:absolute;left:294;top:11150;width:3294;height:2" coordorigin="294,11150" coordsize="3294,0" path="m294,11150l3588,11150e" filled="f" stroked="t" strokeweight=".949282pt" strokecolor="#545454">
                <v:path arrowok="t"/>
              </v:shape>
            </v:group>
            <v:group style="position:absolute;left:3531;top:11150;width:527;height:2" coordorigin="3531,11150" coordsize="527,2">
              <v:shape style="position:absolute;left:3531;top:11150;width:527;height:2" coordorigin="3531,11150" coordsize="527,0" path="m3531,11150l4058,11150e" filled="f" stroked="t" strokeweight=".474641pt" strokecolor="#2F2F2F">
                <v:path arrowok="t"/>
              </v:shape>
            </v:group>
            <v:group style="position:absolute;left:3878;top:11152;width:2805;height:2" coordorigin="3878,11152" coordsize="2805,2">
              <v:shape style="position:absolute;left:3878;top:11152;width:2805;height:2" coordorigin="3878,11152" coordsize="2805,0" path="m3878,11152l6683,11152e" filled="f" stroked="t" strokeweight=".949282pt" strokecolor="#4F4F4F">
                <v:path arrowok="t"/>
              </v:shape>
            </v:group>
            <v:group style="position:absolute;left:6626;top:11152;width:256;height:2" coordorigin="6626,11152" coordsize="256,2">
              <v:shape style="position:absolute;left:6626;top:11152;width:256;height:2" coordorigin="6626,11152" coordsize="256,0" path="m6626,11152l6882,11152e" filled="f" stroked="t" strokeweight=".474641pt" strokecolor="#1F1F1F">
                <v:path arrowok="t"/>
              </v:shape>
            </v:group>
            <v:group style="position:absolute;left:6825;top:11155;width:4756;height:2" coordorigin="6825,11155" coordsize="4756,2">
              <v:shape style="position:absolute;left:6825;top:11155;width:4756;height:2" coordorigin="6825,11155" coordsize="4756,0" path="m6825,11155l11581,11155e" filled="f" stroked="t" strokeweight=".949282pt" strokecolor="#545454">
                <v:path arrowok="t"/>
              </v:shape>
            </v:group>
            <v:group style="position:absolute;left:299;top:11393;width:6991;height:2" coordorigin="299,11393" coordsize="6991,2">
              <v:shape style="position:absolute;left:299;top:11393;width:6991;height:2" coordorigin="299,11393" coordsize="6991,0" path="m299,11393l7290,11393e" filled="f" stroked="t" strokeweight=".949282pt" strokecolor="#4F4F4F">
                <v:path arrowok="t"/>
              </v:shape>
            </v:group>
            <v:group style="position:absolute;left:7234;top:11398;width:418;height:2" coordorigin="7234,11398" coordsize="418,2">
              <v:shape style="position:absolute;left:7234;top:11398;width:418;height:2" coordorigin="7234,11398" coordsize="418,0" path="m7234,11398l7651,11398e" filled="f" stroked="t" strokeweight=".474641pt" strokecolor="#2F2F2F">
                <v:path arrowok="t"/>
              </v:shape>
            </v:group>
            <v:group style="position:absolute;left:7518;top:11398;width:4063;height:2" coordorigin="7518,11398" coordsize="4063,2">
              <v:shape style="position:absolute;left:7518;top:11398;width:4063;height:2" coordorigin="7518,11398" coordsize="4063,0" path="m7518,11398l11581,11398e" filled="f" stroked="t" strokeweight=".949282pt" strokecolor="#545454">
                <v:path arrowok="t"/>
              </v:shape>
            </v:group>
            <v:group style="position:absolute;left:299;top:11627;width:1343;height:2" coordorigin="299,11627" coordsize="1343,2">
              <v:shape style="position:absolute;left:299;top:11627;width:1343;height:2" coordorigin="299,11627" coordsize="1343,0" path="m299,11627l1642,11627e" filled="f" stroked="t" strokeweight=".949282pt" strokecolor="#545454">
                <v:path arrowok="t"/>
              </v:shape>
            </v:group>
            <v:group style="position:absolute;left:304;top:11353;width:2;height:306" coordorigin="304,11353" coordsize="2,306">
              <v:shape style="position:absolute;left:304;top:11353;width:2;height:306" coordorigin="304,11353" coordsize="0,306" path="m304,11658l304,11353e" filled="f" stroked="t" strokeweight=".474641pt" strokecolor="#232323">
                <v:path arrowok="t"/>
              </v:shape>
            </v:group>
            <v:group style="position:absolute;left:1614;top:11386;width:2;height:1256" coordorigin="1614,11386" coordsize="2,1256">
              <v:shape style="position:absolute;left:1614;top:11386;width:2;height:1256" coordorigin="1614,11386" coordsize="0,1256" path="m1614,12642l1614,11386e" filled="f" stroked="t" strokeweight=".711962pt" strokecolor="#484848">
                <v:path arrowok="t"/>
              </v:shape>
            </v:group>
            <v:group style="position:absolute;left:1571;top:11632;width:750;height:2" coordorigin="1571,11632" coordsize="750,2">
              <v:shape style="position:absolute;left:1571;top:11632;width:750;height:2" coordorigin="1571,11632" coordsize="750,0" path="m1571,11632l2321,11632e" filled="f" stroked="t" strokeweight=".474641pt" strokecolor="#3F3F3F">
                <v:path arrowok="t"/>
              </v:shape>
            </v:group>
            <v:group style="position:absolute;left:2288;top:11353;width:2;height:306" coordorigin="2288,11353" coordsize="2,306">
              <v:shape style="position:absolute;left:2288;top:11353;width:2;height:306" coordorigin="2288,11353" coordsize="0,306" path="m2288,11658l2288,11353e" filled="f" stroked="t" strokeweight=".949282pt" strokecolor="#3B3B3B">
                <v:path arrowok="t"/>
              </v:shape>
            </v:group>
            <v:group style="position:absolute;left:2093;top:11632;width:4922;height:2" coordorigin="2093,11632" coordsize="4922,2">
              <v:shape style="position:absolute;left:2093;top:11632;width:4922;height:2" coordorigin="2093,11632" coordsize="4922,0" path="m2093,11632l7015,11632e" filled="f" stroked="t" strokeweight=".949282pt" strokecolor="#575757">
                <v:path arrowok="t"/>
              </v:shape>
            </v:group>
            <v:group style="position:absolute;left:6825;top:11632;width:475;height:2" coordorigin="6825,11632" coordsize="475,2">
              <v:shape style="position:absolute;left:6825;top:11632;width:475;height:2" coordorigin="6825,11632" coordsize="475,0" path="m6825,11632l7300,11632e" filled="f" stroked="t" strokeweight=".474641pt" strokecolor="#3B3B3B">
                <v:path arrowok="t"/>
              </v:shape>
            </v:group>
            <v:group style="position:absolute;left:7269;top:11391;width:2;height:4707" coordorigin="7269,11391" coordsize="2,4707">
              <v:shape style="position:absolute;left:7269;top:11391;width:2;height:4707" coordorigin="7269,11391" coordsize="0,4707" path="m7269,16098l7269,11391e" filled="f" stroked="t" strokeweight=".711962pt" strokecolor="#545454">
                <v:path arrowok="t"/>
              </v:shape>
            </v:group>
            <v:group style="position:absolute;left:7229;top:11635;width:4348;height:2" coordorigin="7229,11635" coordsize="4348,2">
              <v:shape style="position:absolute;left:7229;top:11635;width:4348;height:2" coordorigin="7229,11635" coordsize="4348,0" path="m7229,11635l11576,11635e" filled="f" stroked="t" strokeweight=".711962pt" strokecolor="#4F4F4F">
                <v:path arrowok="t"/>
              </v:shape>
            </v:group>
            <v:group style="position:absolute;left:301;top:11587;width:2;height:568" coordorigin="301,11587" coordsize="2,568">
              <v:shape style="position:absolute;left:301;top:11587;width:2;height:568" coordorigin="301,11587" coordsize="0,568" path="m301,12155l301,11587e" filled="f" stroked="t" strokeweight=".474641pt" strokecolor="#3B3B3B">
                <v:path arrowok="t"/>
              </v:shape>
            </v:group>
            <v:group style="position:absolute;left:1037;top:11382;width:2;height:4717" coordorigin="1037,11382" coordsize="2,4717">
              <v:shape style="position:absolute;left:1037;top:11382;width:2;height:4717" coordorigin="1037,11382" coordsize="0,4717" path="m1037,16098l1037,11382e" filled="f" stroked="t" strokeweight=".711962pt" strokecolor="#5B5B5B">
                <v:path arrowok="t"/>
              </v:shape>
            </v:group>
            <v:group style="position:absolute;left:1616;top:11587;width:2;height:1055" coordorigin="1616,11587" coordsize="2,1055">
              <v:shape style="position:absolute;left:1616;top:11587;width:2;height:1055" coordorigin="1616,11587" coordsize="0,1055" path="m1616,12642l1616,11587e" filled="f" stroked="t" strokeweight=".949282pt" strokecolor="#4F4F4F">
                <v:path arrowok="t"/>
              </v:shape>
            </v:group>
            <v:group style="position:absolute;left:304;top:12064;width:2;height:539" coordorigin="304,12064" coordsize="2,539">
              <v:shape style="position:absolute;left:304;top:12064;width:2;height:539" coordorigin="304,12064" coordsize="0,539" path="m304,12604l304,12064e" filled="f" stroked="t" strokeweight=".949282pt" strokecolor="#545454">
                <v:path arrowok="t"/>
              </v:shape>
            </v:group>
            <v:group style="position:absolute;left:1039;top:12098;width:2;height:506" coordorigin="1039,12098" coordsize="2,506">
              <v:shape style="position:absolute;left:1039;top:12098;width:2;height:506" coordorigin="1039,12098" coordsize="0,506" path="m1039,12604l1039,12098e" filled="f" stroked="t" strokeweight=".474641pt" strokecolor="#3B3B3B">
                <v:path arrowok="t"/>
              </v:shape>
            </v:group>
            <v:group style="position:absolute;left:7267;top:12098;width:2;height:306" coordorigin="7267,12098" coordsize="2,306">
              <v:shape style="position:absolute;left:7267;top:12098;width:2;height:306" coordorigin="7267,12098" coordsize="0,306" path="m7267,12403l7267,12098e" filled="f" stroked="t" strokeweight=".474641pt" strokecolor="#343434">
                <v:path arrowok="t"/>
              </v:shape>
            </v:group>
            <v:group style="position:absolute;left:304;top:12546;width:2;height:544" coordorigin="304,12546" coordsize="2,544">
              <v:shape style="position:absolute;left:304;top:12546;width:2;height:544" coordorigin="304,12546" coordsize="0,544" path="m304,13091l304,12546e" filled="f" stroked="t" strokeweight=".474641pt" strokecolor="#232323">
                <v:path arrowok="t"/>
              </v:shape>
            </v:group>
            <v:group style="position:absolute;left:1616;top:12546;width:2;height:267" coordorigin="1616,12546" coordsize="2,267">
              <v:shape style="position:absolute;left:1616;top:12546;width:2;height:267" coordorigin="1616,12546" coordsize="0,267" path="m1616,12814l1616,12546e" filled="f" stroked="t" strokeweight=".474641pt" strokecolor="#2F2F2F">
                <v:path arrowok="t"/>
              </v:shape>
            </v:group>
            <v:group style="position:absolute;left:11572;top:12756;width:2;height:334" coordorigin="11572,12756" coordsize="2,334">
              <v:shape style="position:absolute;left:11572;top:12756;width:2;height:334" coordorigin="11572,12756" coordsize="0,334" path="m11572,13091l11572,12756e" filled="f" stroked="t" strokeweight=".474641pt" strokecolor="#343434">
                <v:path arrowok="t"/>
              </v:shape>
            </v:group>
            <v:group style="position:absolute;left:1616;top:12756;width:2;height:2449" coordorigin="1616,12756" coordsize="2,2449">
              <v:shape style="position:absolute;left:1616;top:12756;width:2;height:2449" coordorigin="1616,12756" coordsize="0,2449" path="m1616,15206l1616,12756e" filled="f" stroked="t" strokeweight=".711962pt" strokecolor="#4B4B4B">
                <v:path arrowok="t"/>
              </v:shape>
            </v:group>
            <v:group style="position:absolute;left:7269;top:13315;width:2;height:248" coordorigin="7269,13315" coordsize="2,248">
              <v:shape style="position:absolute;left:7269;top:13315;width:2;height:248" coordorigin="7269,13315" coordsize="0,248" path="m7269,13563l7269,13315e" filled="f" stroked="t" strokeweight=".711962pt" strokecolor="#3B3B3B">
                <v:path arrowok="t"/>
              </v:shape>
            </v:group>
            <v:group style="position:absolute;left:1039;top:13334;width:2;height:229" coordorigin="1039,13334" coordsize="2,229">
              <v:shape style="position:absolute;left:1039;top:13334;width:2;height:229" coordorigin="1039,13334" coordsize="0,229" path="m1039,13563l1039,13334e" filled="f" stroked="t" strokeweight=".474641pt" strokecolor="#3F3F3F">
                <v:path arrowok="t"/>
              </v:shape>
            </v:group>
            <v:group style="position:absolute;left:9232;top:13535;width:2330;height:2" coordorigin="9232,13535" coordsize="2330,2">
              <v:shape style="position:absolute;left:9232;top:13535;width:2330;height:2" coordorigin="9232,13535" coordsize="2330,0" path="m9232,13535l11562,13535e" filled="f" stroked="t" strokeweight="1.186603pt" strokecolor="#444B80">
                <v:path arrowok="t"/>
              </v:shape>
            </v:group>
            <v:group style="position:absolute;left:294;top:13711;width:2003;height:2" coordorigin="294,13711" coordsize="2003,2">
              <v:shape style="position:absolute;left:294;top:13711;width:2003;height:2" coordorigin="294,13711" coordsize="2003,0" path="m294,13711l2297,13711e" filled="f" stroked="t" strokeweight=".949282pt" strokecolor="#4F4F4F">
                <v:path arrowok="t"/>
              </v:shape>
            </v:group>
            <v:group style="position:absolute;left:9232;top:13535;width:2;height:167" coordorigin="9232,13535" coordsize="2,167">
              <v:shape style="position:absolute;left:9232;top:13535;width:2;height:167" coordorigin="9232,13535" coordsize="0,167" path="m9232,13702l9232,13535e" filled="f" stroked="t" strokeweight=".237321pt" strokecolor="#808780">
                <v:path arrowok="t"/>
              </v:shape>
            </v:group>
            <v:group style="position:absolute;left:301;top:13033;width:2;height:793" coordorigin="301,13033" coordsize="2,793">
              <v:shape style="position:absolute;left:301;top:13033;width:2;height:793" coordorigin="301,13033" coordsize="0,793" path="m301,13826l301,13033e" filled="f" stroked="t" strokeweight=".949282pt" strokecolor="#545454">
                <v:path arrowok="t"/>
              </v:shape>
            </v:group>
            <v:group style="position:absolute;left:9237;top:13673;width:2;height:91" coordorigin="9237,13673" coordsize="2,91">
              <v:shape style="position:absolute;left:9237;top:13673;width:2;height:91" coordorigin="9237,13673" coordsize="0,91" path="m9237,13764l9237,13673e" filled="f" stroked="t" strokeweight="2.373206pt" strokecolor="#5B6487">
                <v:path arrowok="t"/>
              </v:shape>
            </v:group>
            <v:group style="position:absolute;left:304;top:13749;width:2;height:248" coordorigin="304,13749" coordsize="2,248">
              <v:shape style="position:absolute;left:304;top:13749;width:2;height:248" coordorigin="304,13749" coordsize="0,248" path="m304,13998l304,13749e" filled="f" stroked="t" strokeweight=".474641pt" strokecolor="#383838">
                <v:path arrowok="t"/>
              </v:shape>
            </v:group>
            <v:group style="position:absolute;left:11569;top:13033;width:2;height:1131" coordorigin="11569,13033" coordsize="2,1131">
              <v:shape style="position:absolute;left:11569;top:13033;width:2;height:1131" coordorigin="11569,13033" coordsize="0,1131" path="m11569,14165l11569,13033e" filled="f" stroked="t" strokeweight=".949282pt" strokecolor="#5B5B5B">
                <v:path arrowok="t"/>
              </v:shape>
            </v:group>
            <v:group style="position:absolute;left:304;top:13940;width:2;height:224" coordorigin="304,13940" coordsize="2,224">
              <v:shape style="position:absolute;left:304;top:13940;width:2;height:224" coordorigin="304,13940" coordsize="0,224" path="m304,14165l304,13940e" filled="f" stroked="t" strokeweight=".474641pt" strokecolor="#131313">
                <v:path arrowok="t"/>
              </v:shape>
            </v:group>
            <v:group style="position:absolute;left:7272;top:14108;width:2;height:196" coordorigin="7272,14108" coordsize="2,196">
              <v:shape style="position:absolute;left:7272;top:14108;width:2;height:196" coordorigin="7272,14108" coordsize="0,196" path="m7272,14303l7272,14108e" filled="f" stroked="t" strokeweight=".474641pt" strokecolor="#232323">
                <v:path arrowok="t"/>
              </v:shape>
            </v:group>
            <v:group style="position:absolute;left:9232;top:14136;width:2;height:248" coordorigin="9232,14136" coordsize="2,248">
              <v:shape style="position:absolute;left:9232;top:14136;width:2;height:248" coordorigin="9232,14136" coordsize="0,248" path="m9232,14384l9232,14136e" filled="f" stroked="t" strokeweight=".237321pt" strokecolor="#000000">
                <v:path arrowok="t"/>
              </v:shape>
            </v:group>
            <v:group style="position:absolute;left:11572;top:14108;width:2;height:415" coordorigin="11572,14108" coordsize="2,415">
              <v:shape style="position:absolute;left:11572;top:14108;width:2;height:415" coordorigin="11572,14108" coordsize="0,415" path="m11572,14523l11572,14108e" filled="f" stroked="t" strokeweight=".474641pt" strokecolor="#3F3F3F">
                <v:path arrowok="t"/>
              </v:shape>
            </v:group>
            <v:group style="position:absolute;left:306;top:14108;width:2;height:1986" coordorigin="306,14108" coordsize="2,1986">
              <v:shape style="position:absolute;left:306;top:14108;width:2;height:1986" coordorigin="306,14108" coordsize="0,1986" path="m306,16094l306,14108e" filled="f" stroked="t" strokeweight=".949282pt" strokecolor="#545454">
                <v:path arrowok="t"/>
              </v:shape>
            </v:group>
            <v:group style="position:absolute;left:7272;top:14246;width:2;height:167" coordorigin="7272,14246" coordsize="2,167">
              <v:shape style="position:absolute;left:7272;top:14246;width:2;height:167" coordorigin="7272,14246" coordsize="0,167" path="m7272,14413l7272,14246e" filled="f" stroked="t" strokeweight=".474641pt" strokecolor="#383838">
                <v:path arrowok="t"/>
              </v:shape>
            </v:group>
            <v:group style="position:absolute;left:1039;top:14618;width:2;height:186" coordorigin="1039,14618" coordsize="2,186">
              <v:shape style="position:absolute;left:1039;top:14618;width:2;height:186" coordorigin="1039,14618" coordsize="0,186" path="m1039,14805l1039,14618e" filled="f" stroked="t" strokeweight=".474641pt" strokecolor="#343434">
                <v:path arrowok="t"/>
              </v:shape>
            </v:group>
            <v:group style="position:absolute;left:2293;top:14618;width:2;height:186" coordorigin="2293,14618" coordsize="2,186">
              <v:shape style="position:absolute;left:2293;top:14618;width:2;height:186" coordorigin="2293,14618" coordsize="0,186" path="m2293,14805l2293,14618e" filled="f" stroked="t" strokeweight=".474641pt" strokecolor="#383838">
                <v:path arrowok="t"/>
              </v:shape>
            </v:group>
            <v:group style="position:absolute;left:304;top:14914;width:2;height:291" coordorigin="304,14914" coordsize="2,291">
              <v:shape style="position:absolute;left:304;top:14914;width:2;height:291" coordorigin="304,14914" coordsize="0,291" path="m304,15206l304,14914e" filled="f" stroked="t" strokeweight=".474641pt" strokecolor="#444444">
                <v:path arrowok="t"/>
              </v:shape>
            </v:group>
            <v:group style="position:absolute;left:304;top:15148;width:2;height:258" coordorigin="304,15148" coordsize="2,258">
              <v:shape style="position:absolute;left:304;top:15148;width:2;height:258" coordorigin="304,15148" coordsize="0,258" path="m304,15406l304,15148e" filled="f" stroked="t" strokeweight=".474641pt" strokecolor="#232323">
                <v:path arrowok="t"/>
              </v:shape>
            </v:group>
            <v:group style="position:absolute;left:1614;top:15148;width:2;height:258" coordorigin="1614,15148" coordsize="2,258">
              <v:shape style="position:absolute;left:1614;top:15148;width:2;height:258" coordorigin="1614,15148" coordsize="0,258" path="m1614,15406l1614,15148e" filled="f" stroked="t" strokeweight=".474641pt" strokecolor="#2B2B2B">
                <v:path arrowok="t"/>
              </v:shape>
            </v:group>
            <v:group style="position:absolute;left:7272;top:15148;width:2;height:258" coordorigin="7272,15148" coordsize="2,258">
              <v:shape style="position:absolute;left:7272;top:15148;width:2;height:258" coordorigin="7272,15148" coordsize="0,258" path="m7272,15406l7272,15148e" filled="f" stroked="t" strokeweight=".474641pt" strokecolor="#2B2B2B">
                <v:path arrowok="t"/>
              </v:shape>
            </v:group>
            <v:group style="position:absolute;left:11569;top:14466;width:2;height:1638" coordorigin="11569,14466" coordsize="2,1638">
              <v:shape style="position:absolute;left:11569;top:14466;width:2;height:1638" coordorigin="11569,14466" coordsize="0,1638" path="m11569,16103l11569,14466e" filled="f" stroked="t" strokeweight=".949282pt" strokecolor="#606060">
                <v:path arrowok="t"/>
              </v:shape>
            </v:group>
            <v:group style="position:absolute;left:294;top:16091;width:11287;height:2" coordorigin="294,16091" coordsize="11287,2">
              <v:shape style="position:absolute;left:294;top:16091;width:11287;height:2" coordorigin="294,16091" coordsize="11287,0" path="m294,16091l11581,16091e" filled="f" stroked="t" strokeweight=".711962pt" strokecolor="#8C8C8C">
                <v:path arrowok="t"/>
              </v:shape>
            </v:group>
            <v:group style="position:absolute;left:1614;top:15349;width:2;height:745" coordorigin="1614,15349" coordsize="2,745">
              <v:shape style="position:absolute;left:1614;top:15349;width:2;height:745" coordorigin="1614,15349" coordsize="0,745" path="m1614,16094l1614,15349e" filled="f" stroked="t" strokeweight=".949282pt" strokecolor="#575757">
                <v:path arrowok="t"/>
              </v:shape>
            </v:group>
            <v:group style="position:absolute;left:1571;top:16091;width:750;height:2" coordorigin="1571,16091" coordsize="750,2">
              <v:shape style="position:absolute;left:1571;top:16091;width:750;height:2" coordorigin="1571,16091" coordsize="750,0" path="m1571,16091l2321,16091e" filled="f" stroked="t" strokeweight=".474641pt" strokecolor="#707070">
                <v:path arrowok="t"/>
              </v:shape>
            </v:group>
            <v:group style="position:absolute;left:2290;top:15277;width:2;height:821" coordorigin="2290,15277" coordsize="2,821">
              <v:shape style="position:absolute;left:2290;top:15277;width:2;height:821" coordorigin="2290,15277" coordsize="0,821" path="m2290,16098l2290,15277e" filled="f" stroked="t" strokeweight=".949282pt" strokecolor="#6B6B6B">
                <v:path arrowok="t"/>
              </v:shape>
            </v:group>
            <v:group style="position:absolute;left:2990;top:16091;width:1068;height:2" coordorigin="2990,16091" coordsize="1068,2">
              <v:shape style="position:absolute;left:2990;top:16091;width:1068;height:2" coordorigin="2990,16091" coordsize="1068,0" path="m2990,16091l4058,16091e" filled="f" stroked="t" strokeweight=".474641pt" strokecolor="#808080">
                <v:path arrowok="t"/>
              </v:shape>
            </v:group>
            <v:group style="position:absolute;left:4462;top:16094;width:380;height:2" coordorigin="4462,16094" coordsize="380,2">
              <v:shape style="position:absolute;left:4462;top:16094;width:380;height:2" coordorigin="4462,16094" coordsize="380,0" path="m4462,16094l4841,16094e" filled="f" stroked="t" strokeweight=".474641pt" strokecolor="#7C7C7C">
                <v:path arrowok="t"/>
              </v:shape>
            </v:group>
            <v:group style="position:absolute;left:6512;top:16094;width:721;height:2" coordorigin="6512,16094" coordsize="721,2">
              <v:shape style="position:absolute;left:6512;top:16094;width:721;height:2" coordorigin="6512,16094" coordsize="721,0" path="m6512,16094l7234,16094e" filled="f" stroked="t" strokeweight=".949282pt" strokecolor="#979797">
                <v:path arrowok="t"/>
              </v:shape>
            </v:group>
            <v:group style="position:absolute;left:7229;top:16096;width:641;height:2" coordorigin="7229,16096" coordsize="641,2">
              <v:shape style="position:absolute;left:7229;top:16096;width:641;height:2" coordorigin="7229,16096" coordsize="641,0" path="m7229,16096l7870,16096e" filled="f" stroked="t" strokeweight=".474641pt" strokecolor="#7C7C7C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8" w:lineRule="exact"/>
        <w:ind w:left="2526" w:right="-20"/>
        <w:jc w:val="left"/>
        <w:tabs>
          <w:tab w:pos="5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84F72"/>
          <w:w w:val="249"/>
          <w:position w:val="-4"/>
        </w:rPr>
        <w:t>TOPÇ</w:t>
      </w:r>
      <w:r>
        <w:rPr>
          <w:rFonts w:ascii="Times New Roman" w:hAnsi="Times New Roman" w:cs="Times New Roman" w:eastAsia="Times New Roman"/>
          <w:sz w:val="26"/>
          <w:szCs w:val="26"/>
          <w:color w:val="484F72"/>
          <w:w w:val="250"/>
          <w:position w:val="-4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484F72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0"/>
          <w:w w:val="100"/>
          <w:position w:val="-4"/>
        </w:rPr>
        <w:t>'l:--</w:t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676E8A"/>
          <w:spacing w:val="-12"/>
          <w:w w:val="111"/>
          <w:position w:val="-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0"/>
          <w:w w:val="114"/>
          <w:position w:val="-4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64993"/>
          <w:spacing w:val="1"/>
          <w:w w:val="115"/>
          <w:position w:val="-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363B82"/>
          <w:spacing w:val="0"/>
          <w:w w:val="123"/>
          <w:position w:val="-4"/>
        </w:rPr>
        <w:t>••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18" w:right="-20"/>
        <w:jc w:val="left"/>
        <w:tabs>
          <w:tab w:pos="3760" w:val="left"/>
          <w:tab w:pos="53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  <w:t>Hıılk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0"/>
          <w:w w:val="83"/>
          <w:position w:val="1"/>
        </w:rPr>
        <w:t>lge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-3"/>
          <w:w w:val="83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100"/>
          <w:position w:val="1"/>
        </w:rPr>
        <w:t>Amırı</w:t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5D5E60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64993"/>
          <w:spacing w:val="0"/>
          <w:w w:val="294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464993"/>
          <w:spacing w:val="10"/>
          <w:w w:val="294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64993"/>
          <w:spacing w:val="0"/>
          <w:w w:val="294"/>
          <w:i/>
          <w:position w:val="1"/>
        </w:rPr>
        <w:t>}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Oğuzha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41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-39" w:right="628"/>
        <w:jc w:val="center"/>
        <w:tabs>
          <w:tab w:pos="220" w:val="left"/>
          <w:tab w:pos="14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63"/>
          <w:position w:val="8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0"/>
          <w:w w:val="100"/>
          <w:i/>
          <w:position w:val="-4"/>
        </w:rPr>
        <w:t>.t</w:t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-2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989"/>
          <w:spacing w:val="0"/>
          <w:w w:val="100"/>
          <w:i/>
          <w:position w:val="8"/>
        </w:rPr>
        <w:t>t,\</w:t>
      </w:r>
      <w:r>
        <w:rPr>
          <w:rFonts w:ascii="Times New Roman" w:hAnsi="Times New Roman" w:cs="Times New Roman" w:eastAsia="Times New Roman"/>
          <w:sz w:val="12"/>
          <w:szCs w:val="12"/>
          <w:color w:val="878989"/>
          <w:spacing w:val="-19"/>
          <w:w w:val="100"/>
          <w:i/>
          <w:position w:val="8"/>
        </w:rPr>
        <w:t>,</w:t>
      </w:r>
      <w:r>
        <w:rPr>
          <w:rFonts w:ascii="Arial" w:hAnsi="Arial" w:cs="Arial" w:eastAsia="Arial"/>
          <w:sz w:val="20"/>
          <w:szCs w:val="20"/>
          <w:color w:val="747474"/>
          <w:spacing w:val="0"/>
          <w:w w:val="100"/>
          <w:position w:val="-4"/>
        </w:rPr>
        <w:t>&lt;</w:t>
      </w:r>
      <w:r>
        <w:rPr>
          <w:rFonts w:ascii="Arial" w:hAnsi="Arial" w:cs="Arial" w:eastAsia="Arial"/>
          <w:sz w:val="20"/>
          <w:szCs w:val="20"/>
          <w:color w:val="747474"/>
          <w:spacing w:val="-24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12"/>
          <w:szCs w:val="12"/>
          <w:color w:val="5D5E60"/>
          <w:spacing w:val="-19"/>
          <w:w w:val="100"/>
          <w:position w:val="8"/>
        </w:rPr>
        <w:t>•</w:t>
      </w:r>
      <w:r>
        <w:rPr>
          <w:rFonts w:ascii="Arial" w:hAnsi="Arial" w:cs="Arial" w:eastAsia="Arial"/>
          <w:sz w:val="20"/>
          <w:szCs w:val="20"/>
          <w:color w:val="747474"/>
          <w:spacing w:val="0"/>
          <w:w w:val="100"/>
          <w:position w:val="-4"/>
        </w:rPr>
        <w:t>ı</w:t>
      </w:r>
      <w:r>
        <w:rPr>
          <w:rFonts w:ascii="Arial" w:hAnsi="Arial" w:cs="Arial" w:eastAsia="Arial"/>
          <w:sz w:val="20"/>
          <w:szCs w:val="20"/>
          <w:color w:val="747474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20"/>
          <w:szCs w:val="20"/>
          <w:color w:val="747474"/>
          <w:spacing w:val="43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40"/>
          <w:position w:val="-4"/>
        </w:rPr>
        <w:t>...</w:t>
      </w:r>
      <w:r>
        <w:rPr>
          <w:rFonts w:ascii="Arial" w:hAnsi="Arial" w:cs="Arial" w:eastAsia="Arial"/>
          <w:sz w:val="20"/>
          <w:szCs w:val="20"/>
          <w:color w:val="4B4B4B"/>
          <w:spacing w:val="-17"/>
          <w:w w:val="40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878989"/>
          <w:spacing w:val="14"/>
          <w:w w:val="46"/>
          <w:position w:val="-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60"/>
          <w:position w:val="8"/>
        </w:rPr>
        <w:t>,,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70"/>
          <w:position w:val="8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171" w:right="61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61438pt;margin-top:-4.154806pt;width:15.775112pt;height:5pt;mso-position-horizontal-relative:page;mso-position-vertical-relative:paragraph;z-index:-1522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747474"/>
                      <w:spacing w:val="0"/>
                      <w:w w:val="100"/>
                    </w:rPr>
                    <w:t>'&gt;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747474"/>
                      <w:spacing w:val="0"/>
                      <w:w w:val="100"/>
                    </w:rPr>
                    <w:t>  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747474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5A5A5"/>
                      <w:spacing w:val="0"/>
                      <w:w w:val="12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134094pt;margin-top:.336735pt;width:58.729481pt;height:8.045128pt;mso-position-horizontal-relative:page;mso-position-vertical-relative:paragraph;z-index:-15224" type="#_x0000_t202" filled="f" stroked="f">
            <v:textbox inset="0,0,0,0">
              <w:txbxContent>
                <w:p>
                  <w:pPr>
                    <w:spacing w:before="0" w:after="0" w:line="161" w:lineRule="exact"/>
                    <w:ind w:right="-64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D5E60"/>
                      <w:spacing w:val="0"/>
                      <w:w w:val="14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D5E60"/>
                      <w:spacing w:val="3"/>
                      <w:w w:val="1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0"/>
                      <w:w w:val="100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0"/>
                      <w:w w:val="100"/>
                      <w:i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-2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47474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D5E60"/>
                      <w:spacing w:val="0"/>
                      <w:w w:val="119"/>
                    </w:rPr>
                    <w:t>·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878989"/>
          <w:w w:val="192"/>
          <w:position w:val="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78989"/>
          <w:spacing w:val="-1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0"/>
          <w:w w:val="58"/>
          <w:position w:val="1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0"/>
          <w:w w:val="58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0"/>
          <w:w w:val="58"/>
          <w:position w:val="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4"/>
          <w:w w:val="58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58"/>
          <w:position w:val="1"/>
        </w:rPr>
        <w:t>t·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58"/>
          <w:position w:val="1"/>
        </w:rPr>
        <w:t>(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58"/>
          <w:position w:val="1"/>
        </w:rPr>
        <w:t>'</w:t>
      </w:r>
      <w:r>
        <w:rPr>
          <w:rFonts w:ascii="Arial" w:hAnsi="Arial" w:cs="Arial" w:eastAsia="Arial"/>
          <w:sz w:val="12"/>
          <w:szCs w:val="12"/>
          <w:color w:val="4B4B4B"/>
          <w:spacing w:val="16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8"/>
          <w:position w:val="12"/>
        </w:rPr>
        <w:t>r,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8"/>
          <w:position w:val="1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8"/>
          <w:position w:val="1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1"/>
          <w:w w:val="58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747474"/>
          <w:spacing w:val="0"/>
          <w:w w:val="235"/>
          <w:position w:val="12"/>
        </w:rPr>
        <w:t>ı</w:t>
      </w:r>
      <w:r>
        <w:rPr>
          <w:rFonts w:ascii="Arial" w:hAnsi="Arial" w:cs="Arial" w:eastAsia="Arial"/>
          <w:sz w:val="16"/>
          <w:szCs w:val="16"/>
          <w:color w:val="747474"/>
          <w:spacing w:val="24"/>
          <w:w w:val="235"/>
          <w:position w:val="12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50"/>
          <w:position w:val="1"/>
        </w:rPr>
        <w:t>f'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50"/>
          <w:position w:val="1"/>
        </w:rPr>
        <w:t> </w:t>
      </w:r>
      <w:r>
        <w:rPr>
          <w:rFonts w:ascii="Arial" w:hAnsi="Arial" w:cs="Arial" w:eastAsia="Arial"/>
          <w:sz w:val="36"/>
          <w:szCs w:val="36"/>
          <w:color w:val="343434"/>
          <w:spacing w:val="26"/>
          <w:w w:val="50"/>
          <w:position w:val="1"/>
        </w:rPr>
        <w:t> </w:t>
      </w:r>
      <w:r>
        <w:rPr>
          <w:rFonts w:ascii="Arial" w:hAnsi="Arial" w:cs="Arial" w:eastAsia="Arial"/>
          <w:sz w:val="36"/>
          <w:szCs w:val="36"/>
          <w:color w:val="878989"/>
          <w:spacing w:val="0"/>
          <w:w w:val="21"/>
          <w:position w:val="1"/>
        </w:rPr>
        <w:t>·,</w:t>
      </w:r>
      <w:r>
        <w:rPr>
          <w:rFonts w:ascii="Arial" w:hAnsi="Arial" w:cs="Arial" w:eastAsia="Arial"/>
          <w:sz w:val="36"/>
          <w:szCs w:val="36"/>
          <w:color w:val="878989"/>
          <w:spacing w:val="0"/>
          <w:w w:val="21"/>
          <w:emboss/>
          <w:position w:val="1"/>
        </w:rPr>
        <w:t>.</w:t>
      </w:r>
      <w:r>
        <w:rPr>
          <w:rFonts w:ascii="Arial" w:hAnsi="Arial" w:cs="Arial" w:eastAsia="Arial"/>
          <w:sz w:val="36"/>
          <w:szCs w:val="36"/>
          <w:color w:val="878989"/>
          <w:spacing w:val="0"/>
          <w:w w:val="21"/>
          <w:emboss/>
          <w:position w:val="1"/>
        </w:rPr>
      </w:r>
      <w:r>
        <w:rPr>
          <w:rFonts w:ascii="Arial" w:hAnsi="Arial" w:cs="Arial" w:eastAsia="Arial"/>
          <w:sz w:val="36"/>
          <w:szCs w:val="36"/>
          <w:color w:val="878989"/>
          <w:spacing w:val="0"/>
          <w:w w:val="21"/>
          <w:position w:val="1"/>
        </w:rPr>
      </w:r>
      <w:r>
        <w:rPr>
          <w:rFonts w:ascii="Arial" w:hAnsi="Arial" w:cs="Arial" w:eastAsia="Arial"/>
          <w:sz w:val="36"/>
          <w:szCs w:val="36"/>
          <w:color w:val="878989"/>
          <w:spacing w:val="-11"/>
          <w:w w:val="22"/>
          <w:position w:val="1"/>
        </w:rPr>
        <w:t>•</w:t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85"/>
          <w:position w:val="12"/>
        </w:rPr>
        <w:t>•</w:t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100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5D5E60"/>
          <w:spacing w:val="-15"/>
          <w:w w:val="100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A5A5A5"/>
          <w:spacing w:val="-20"/>
          <w:w w:val="195"/>
          <w:position w:val="1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5"/>
          <w:w w:val="75"/>
          <w:b/>
          <w:bCs/>
          <w:i/>
          <w:position w:val="1"/>
        </w:rPr>
        <w:t>n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77"/>
          <w:b/>
          <w:bCs/>
          <w:i/>
          <w:position w:val="1"/>
        </w:rPr>
        <w:t>-1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-7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B6B6B6"/>
          <w:spacing w:val="0"/>
          <w:w w:val="177"/>
          <w:position w:val="12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434" w:right="976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46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16"/>
          <w:w w:val="14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0"/>
          <w:w w:val="104"/>
          <w:b/>
          <w:bCs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A5A5A5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87"/>
          <w:b/>
          <w:bCs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-8"/>
          <w:w w:val="87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304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100"/>
          <w:b/>
          <w:bCs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304"/>
          <w:b/>
          <w:bCs/>
        </w:rPr>
        <w:t>·f"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240"/>
          <w:cols w:num="2" w:equalWidth="0">
            <w:col w:w="6048" w:space="3136"/>
            <w:col w:w="229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42" w:right="-20"/>
        <w:jc w:val="left"/>
        <w:tabs>
          <w:tab w:pos="1016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20001pt;margin-top:-15.484996pt;width:312.779305pt;height:43.5pt;mso-position-horizontal-relative:page;mso-position-vertical-relative:paragraph;z-index:-1520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82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91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0"/>
                      <w:position w:val="24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47"/>
                      <w:w w:val="100"/>
                      <w:position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10"/>
                      <w:position w:val="24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-16"/>
                      <w:w w:val="110"/>
                      <w:position w:val="2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10"/>
                      <w:position w:val="24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38"/>
          <w:szCs w:val="38"/>
          <w:color w:val="D83F2D"/>
          <w:spacing w:val="0"/>
          <w:w w:val="53"/>
          <w:position w:val="5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9" w:after="0" w:line="250" w:lineRule="exact"/>
        <w:ind w:left="611" w:right="-20"/>
        <w:jc w:val="left"/>
        <w:tabs>
          <w:tab w:pos="1240" w:val="left"/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17"/>
          <w:position w:val="-2"/>
        </w:rPr>
        <w:t>B</w:t>
      </w:r>
      <w:r>
        <w:rPr>
          <w:rFonts w:ascii="Arial" w:hAnsi="Arial" w:cs="Arial" w:eastAsia="Arial"/>
          <w:sz w:val="18"/>
          <w:szCs w:val="18"/>
          <w:color w:val="282828"/>
          <w:spacing w:val="32"/>
          <w:w w:val="117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7"/>
          <w:position w:val="-2"/>
        </w:rPr>
        <w:t>Ö</w:t>
      </w:r>
      <w:r>
        <w:rPr>
          <w:rFonts w:ascii="Arial" w:hAnsi="Arial" w:cs="Arial" w:eastAsia="Arial"/>
          <w:sz w:val="18"/>
          <w:szCs w:val="18"/>
          <w:color w:val="282828"/>
          <w:spacing w:val="-32"/>
          <w:w w:val="117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7"/>
          <w:position w:val="-2"/>
        </w:rPr>
        <w:t>HIR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7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6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659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3"/>
          <w:w w:val="112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2"/>
          <w:position w:val="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2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7" w:right="-20"/>
        <w:jc w:val="left"/>
        <w:tabs>
          <w:tab w:pos="1520" w:val="left"/>
          <w:tab w:pos="3200" w:val="left"/>
          <w:tab w:pos="558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10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w w:val="10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7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05/05/2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ı4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\Bildirim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ı4:59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6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6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eı: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0555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730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1" w:right="-20"/>
        <w:jc w:val="left"/>
        <w:tabs>
          <w:tab w:pos="1520" w:val="left"/>
          <w:tab w:pos="3200" w:val="left"/>
          <w:tab w:pos="458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05/05/20ı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8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2736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Emre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ZCANLI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50" w:lineRule="auto"/>
        <w:ind w:left="131" w:right="4618" w:firstLine="-24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97"/>
        </w:rPr>
        <w:t>!Bil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8"/>
        </w:rPr>
        <w:t>Kara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Camii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inşaatı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12013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alİZM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Kar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ına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12023/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9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3"/>
        </w:rPr>
        <w:t>aliZMiR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6" w:right="-20"/>
        <w:jc w:val="left"/>
        <w:tabs>
          <w:tab w:pos="1520" w:val="left"/>
          <w:tab w:pos="386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gım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SINlFI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İzmariti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4" w:after="0" w:line="167" w:lineRule="auto"/>
        <w:ind w:left="3678" w:right="3181" w:firstLine="-3542"/>
        <w:jc w:val="left"/>
        <w:tabs>
          <w:tab w:pos="3680" w:val="left"/>
          <w:tab w:pos="7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6.640015pt;margin-top:15.108873pt;width:3.02484pt;height:21pt;mso-position-horizontal-relative:page;mso-position-vertical-relative:paragraph;z-index:-15204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A5A5A7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  <w:position w:val="1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  <w:position w:val="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8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9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-7"/>
        </w:rPr>
        <w:t>uJiamm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0"/>
        </w:rPr>
        <w:t>IBetonarme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  <w:position w:val="0"/>
        </w:rPr>
        <w:t>Ahş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4523" w:right="-20"/>
        <w:jc w:val="left"/>
        <w:tabs>
          <w:tab w:pos="5100" w:val="left"/>
          <w:tab w:pos="5620" w:val="left"/>
          <w:tab w:pos="6400" w:val="left"/>
          <w:tab w:pos="7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282828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52"/>
          <w:position w:val="-3"/>
        </w:rPr>
        <w:t>1</w:t>
      </w:r>
      <w:r>
        <w:rPr>
          <w:rFonts w:ascii="Arial" w:hAnsi="Arial" w:cs="Arial" w:eastAsia="Arial"/>
          <w:sz w:val="13"/>
          <w:szCs w:val="13"/>
          <w:color w:val="A5A5A7"/>
          <w:spacing w:val="-16"/>
          <w:w w:val="52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  <w:position w:val="6"/>
        </w:rPr>
        <w:t>ı5:22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07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14141"/>
          <w:w w:val="54"/>
          <w:position w:val="2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-2"/>
          <w:w w:val="54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Şeyin: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31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89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1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34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3"/>
          <w:position w:val="2"/>
        </w:rPr>
        <w:t>K.ir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"/>
          <w:w w:val="83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14"/>
          <w:position w:val="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4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9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"/>
          <w:w w:val="3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07" w:right="-20"/>
        <w:jc w:val="left"/>
        <w:tabs>
          <w:tab w:pos="2180" w:val="left"/>
          <w:tab w:pos="472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1"/>
        </w:rPr>
        <w:t>iden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7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ı5:00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Warı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  <w:position w:val="0"/>
        </w:rPr>
        <w:t>ı5:20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36" w:right="-20"/>
        <w:jc w:val="left"/>
        <w:tabs>
          <w:tab w:pos="218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8"/>
          <w:position w:val="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8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605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9"/>
          <w:position w:val="0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60" w:lineRule="auto"/>
        <w:ind w:left="4736" w:right="4258" w:firstLine="10"/>
        <w:jc w:val="center"/>
        <w:tabs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11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2"/>
        </w:rPr>
        <w:t>Gel'i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ind w:left="2186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-2"/>
        </w:rPr>
        <w:t>!Personel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112" w:right="-20"/>
        <w:jc w:val="left"/>
        <w:tabs>
          <w:tab w:pos="472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14141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1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loönü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1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\Olayı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4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21" w:lineRule="exact"/>
        <w:ind w:left="4728" w:right="39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36" w:right="-20"/>
        <w:jc w:val="left"/>
        <w:tabs>
          <w:tab w:pos="2220" w:val="left"/>
          <w:tab w:pos="4760" w:val="left"/>
          <w:tab w:pos="668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7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9"/>
          <w:position w:val="7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42"/>
          <w:position w:val="-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  <w:position w:val="-1"/>
        </w:rPr>
        <w:t>KöpükKg.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lK.K.T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4859" w:right="-20"/>
        <w:jc w:val="left"/>
        <w:tabs>
          <w:tab w:pos="6680" w:val="left"/>
          <w:tab w:pos="8240" w:val="left"/>
          <w:tab w:pos="8960" w:val="left"/>
          <w:tab w:pos="91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114"/>
          <w:position w:val="3"/>
        </w:rPr>
        <w:t>2m3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82828"/>
          <w:w w:val="47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282828"/>
          <w:w w:val="100"/>
          <w:position w:val="-4"/>
        </w:rPr>
        <w:tab/>
      </w:r>
      <w:r>
        <w:rPr>
          <w:rFonts w:ascii="Arial" w:hAnsi="Arial" w:cs="Arial" w:eastAsia="Arial"/>
          <w:sz w:val="34"/>
          <w:szCs w:val="34"/>
          <w:color w:val="282828"/>
          <w:w w:val="100"/>
          <w:position w:val="-4"/>
        </w:rPr>
      </w:r>
      <w:r>
        <w:rPr>
          <w:rFonts w:ascii="Arial" w:hAnsi="Arial" w:cs="Arial" w:eastAsia="Arial"/>
          <w:sz w:val="34"/>
          <w:szCs w:val="34"/>
          <w:color w:val="414141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414141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414141"/>
          <w:w w:val="99"/>
          <w:position w:val="-3"/>
        </w:rPr>
      </w:r>
      <w:r>
        <w:rPr>
          <w:rFonts w:ascii="Arial" w:hAnsi="Arial" w:cs="Arial" w:eastAsia="Arial"/>
          <w:sz w:val="34"/>
          <w:szCs w:val="34"/>
          <w:color w:val="414141"/>
          <w:w w:val="99"/>
          <w:u w:val="single" w:color="000000"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414141"/>
          <w:w w:val="100"/>
          <w:u w:val="single" w:color="0000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414141"/>
          <w:w w:val="100"/>
          <w:u w:val="single" w:color="000000"/>
          <w:position w:val="-3"/>
        </w:rPr>
      </w:r>
      <w:r>
        <w:rPr>
          <w:rFonts w:ascii="Arial" w:hAnsi="Arial" w:cs="Arial" w:eastAsia="Arial"/>
          <w:sz w:val="34"/>
          <w:szCs w:val="34"/>
          <w:color w:val="414141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000000"/>
          <w:w w:val="100"/>
          <w:position w:val="0"/>
        </w:rPr>
      </w:r>
    </w:p>
    <w:p>
      <w:pPr>
        <w:spacing w:before="0" w:after="0" w:line="258" w:lineRule="exact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82828"/>
          <w:w w:val="58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-4"/>
          <w:w w:val="5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yanmı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tarafımızca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4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2"/>
        </w:rPr>
        <w:t>[ahmini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YOKTUR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2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0" w:lineRule="exact"/>
        <w:ind w:left="2210" w:right="182" w:firstLine="-2064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soruşturmuda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46" w:right="-20"/>
        <w:jc w:val="left"/>
        <w:tabs>
          <w:tab w:pos="218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4" w:after="0" w:line="220" w:lineRule="exact"/>
        <w:ind w:left="122" w:right="9914" w:firstLine="2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Yap.gı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lfp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Tim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4" w:lineRule="exact"/>
        <w:ind w:left="12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06060"/>
          <w:spacing w:val="0"/>
          <w:w w:val="64"/>
          <w:position w:val="-5"/>
        </w:rPr>
        <w:t>ı--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200" w:right="100"/>
        </w:sectPr>
      </w:pPr>
      <w:rPr/>
    </w:p>
    <w:p>
      <w:pPr>
        <w:spacing w:before="0" w:after="0" w:line="214" w:lineRule="exact"/>
        <w:ind w:left="1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4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i/>
        </w:rPr>
        <w:t>A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i/>
        </w:rPr>
        <w:t>n</w:t>
      </w:r>
      <w:r>
        <w:rPr>
          <w:rFonts w:ascii="Arial" w:hAnsi="Arial" w:cs="Arial" w:eastAsia="Arial"/>
          <w:sz w:val="17"/>
          <w:szCs w:val="17"/>
          <w:color w:val="282828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05/05/20ı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</w:rPr>
        <w:t>ı6:00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3" w:equalWidth="0">
            <w:col w:w="1356" w:space="839"/>
            <w:col w:w="1631" w:space="3414"/>
            <w:col w:w="4380"/>
          </w:cols>
        </w:sectPr>
      </w:pPr>
      <w:rPr/>
    </w:p>
    <w:p>
      <w:pPr>
        <w:spacing w:before="0" w:after="0" w:line="240" w:lineRule="exact"/>
        <w:ind w:left="242" w:right="-20"/>
        <w:jc w:val="left"/>
        <w:tabs>
          <w:tab w:pos="122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78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4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EKİP:Urla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34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3" w:lineRule="exact"/>
        <w:ind w:left="22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40.033569pt;margin-top:24.177517pt;width:.1pt;height:4.774903pt;mso-position-horizontal-relative:page;mso-position-vertical-relative:paragraph;z-index:-15218" coordorigin="10801,484" coordsize="2,95">
            <v:shape style="position:absolute;left:10801;top:484;width:2;height:95" coordorigin="10801,484" coordsize="0,95" path="m10801,579l10801,484e" filled="f" stroked="t" strokeweight="1.9221pt" strokecolor="#D4D6D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  <w:position w:val="-11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tabs>
          <w:tab w:pos="3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28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493.909607pt;margin-top:27.292887pt;width:.1pt;height:27.285158pt;mso-position-horizontal-relative:page;mso-position-vertical-relative:paragraph;z-index:-15219" coordorigin="9878,546" coordsize="2,546">
            <v:shape style="position:absolute;left:9878;top:546;width:2;height:546" coordorigin="9878,546" coordsize="0,546" path="m9878,1092l9878,546e" filled="f" stroked="t" strokeweight="2.759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53"/>
        </w:rPr>
        <w:t>Q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25"/>
          <w:w w:val="5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61"/>
        </w:rPr>
        <w:t>Q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0"/>
        </w:rPr>
        <w:t>;MııJı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7"/>
          <w:w w:val="7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70"/>
        </w:rPr>
        <w:t>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3" w:equalWidth="0">
            <w:col w:w="908" w:space="1455"/>
            <w:col w:w="4674" w:space="1984"/>
            <w:col w:w="2599"/>
          </w:cols>
        </w:sectPr>
      </w:pPr>
      <w:rPr/>
    </w:p>
    <w:p>
      <w:pPr>
        <w:spacing w:before="0" w:after="0" w:line="367" w:lineRule="exact"/>
        <w:ind w:left="5934" w:right="-222"/>
        <w:jc w:val="left"/>
        <w:tabs>
          <w:tab w:pos="7960" w:val="left"/>
        </w:tabs>
        <w:rPr>
          <w:rFonts w:ascii="Arial" w:hAnsi="Arial" w:cs="Arial" w:eastAsia="Arial"/>
          <w:sz w:val="75"/>
          <w:szCs w:val="75"/>
        </w:rPr>
      </w:pPr>
      <w:rPr/>
      <w:r>
        <w:rPr>
          <w:rFonts w:ascii="Arial" w:hAnsi="Arial" w:cs="Arial" w:eastAsia="Arial"/>
          <w:sz w:val="83"/>
          <w:szCs w:val="83"/>
          <w:color w:val="1D59BF"/>
          <w:spacing w:val="0"/>
          <w:w w:val="278"/>
          <w:i/>
          <w:position w:val="-76"/>
        </w:rPr>
        <w:t>p</w:t>
      </w:r>
      <w:r>
        <w:rPr>
          <w:rFonts w:ascii="Arial" w:hAnsi="Arial" w:cs="Arial" w:eastAsia="Arial"/>
          <w:sz w:val="83"/>
          <w:szCs w:val="83"/>
          <w:color w:val="1D59BF"/>
          <w:spacing w:val="0"/>
          <w:w w:val="100"/>
          <w:i/>
          <w:position w:val="-76"/>
        </w:rPr>
        <w:tab/>
      </w:r>
      <w:r>
        <w:rPr>
          <w:rFonts w:ascii="Arial" w:hAnsi="Arial" w:cs="Arial" w:eastAsia="Arial"/>
          <w:sz w:val="83"/>
          <w:szCs w:val="83"/>
          <w:color w:val="1D59BF"/>
          <w:spacing w:val="0"/>
          <w:w w:val="100"/>
          <w:i/>
          <w:position w:val="-76"/>
        </w:rPr>
      </w:r>
      <w:r>
        <w:rPr>
          <w:rFonts w:ascii="Times New Roman" w:hAnsi="Times New Roman" w:cs="Times New Roman" w:eastAsia="Times New Roman"/>
          <w:sz w:val="55"/>
          <w:szCs w:val="55"/>
          <w:color w:val="3644B8"/>
          <w:spacing w:val="-243"/>
          <w:w w:val="290"/>
          <w:position w:val="-17"/>
        </w:rPr>
        <w:t>-</w:t>
      </w:r>
      <w:r>
        <w:rPr>
          <w:rFonts w:ascii="Arial" w:hAnsi="Arial" w:cs="Arial" w:eastAsia="Arial"/>
          <w:sz w:val="75"/>
          <w:szCs w:val="75"/>
          <w:color w:val="282828"/>
          <w:spacing w:val="0"/>
          <w:w w:val="31"/>
          <w:position w:val="-31"/>
        </w:rPr>
        <w:t>itl</w:t>
      </w:r>
      <w:r>
        <w:rPr>
          <w:rFonts w:ascii="Arial" w:hAnsi="Arial" w:cs="Arial" w:eastAsia="Arial"/>
          <w:sz w:val="75"/>
          <w:szCs w:val="75"/>
          <w:color w:val="282828"/>
          <w:spacing w:val="-14"/>
          <w:w w:val="31"/>
          <w:position w:val="-31"/>
        </w:rPr>
        <w:t>h</w:t>
      </w:r>
      <w:r>
        <w:rPr>
          <w:rFonts w:ascii="Arial" w:hAnsi="Arial" w:cs="Arial" w:eastAsia="Arial"/>
          <w:sz w:val="75"/>
          <w:szCs w:val="75"/>
          <w:color w:val="282D66"/>
          <w:spacing w:val="-383"/>
          <w:w w:val="59"/>
          <w:position w:val="-31"/>
        </w:rPr>
        <w:t>5</w:t>
      </w:r>
      <w:r>
        <w:rPr>
          <w:rFonts w:ascii="Arial" w:hAnsi="Arial" w:cs="Arial" w:eastAsia="Arial"/>
          <w:sz w:val="75"/>
          <w:szCs w:val="75"/>
          <w:color w:val="282828"/>
          <w:spacing w:val="0"/>
          <w:w w:val="32"/>
          <w:position w:val="-31"/>
        </w:rPr>
        <w:t>l</w:t>
      </w:r>
      <w:r>
        <w:rPr>
          <w:rFonts w:ascii="Arial" w:hAnsi="Arial" w:cs="Arial" w:eastAsia="Arial"/>
          <w:sz w:val="75"/>
          <w:szCs w:val="75"/>
          <w:color w:val="282828"/>
          <w:spacing w:val="-104"/>
          <w:w w:val="100"/>
          <w:position w:val="-31"/>
        </w:rPr>
        <w:t> </w:t>
      </w:r>
      <w:r>
        <w:rPr>
          <w:rFonts w:ascii="Arial" w:hAnsi="Arial" w:cs="Arial" w:eastAsia="Arial"/>
          <w:sz w:val="75"/>
          <w:szCs w:val="75"/>
          <w:color w:val="606060"/>
          <w:spacing w:val="0"/>
          <w:w w:val="100"/>
          <w:position w:val="-31"/>
        </w:rPr>
        <w:t>,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88" w:after="0" w:line="278" w:lineRule="exact"/>
        <w:ind w:right="-20"/>
        <w:jc w:val="left"/>
        <w:tabs>
          <w:tab w:pos="500" w:val="left"/>
          <w:tab w:pos="8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47"/>
          <w:position w:val="-15"/>
        </w:rPr>
        <w:t>.</w:t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100"/>
          <w:position w:val="-15"/>
        </w:rPr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50"/>
          <w:position w:val="-15"/>
        </w:rPr>
        <w:t>.</w:t>
      </w:r>
      <w:r>
        <w:rPr>
          <w:rFonts w:ascii="Arial" w:hAnsi="Arial" w:cs="Arial" w:eastAsia="Arial"/>
          <w:sz w:val="40"/>
          <w:szCs w:val="40"/>
          <w:color w:val="282828"/>
          <w:spacing w:val="-7"/>
          <w:w w:val="50"/>
          <w:position w:val="-15"/>
        </w:rPr>
        <w:t>.</w:t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23"/>
          <w:position w:val="-15"/>
        </w:rPr>
        <w:t>.</w:t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0"/>
          <w:szCs w:val="40"/>
          <w:color w:val="B5B5B5"/>
          <w:spacing w:val="0"/>
          <w:w w:val="100"/>
          <w:position w:val="-15"/>
        </w:rPr>
      </w:r>
      <w:r>
        <w:rPr>
          <w:rFonts w:ascii="Arial" w:hAnsi="Arial" w:cs="Arial" w:eastAsia="Arial"/>
          <w:sz w:val="7"/>
          <w:szCs w:val="7"/>
          <w:color w:val="A5A5A7"/>
          <w:spacing w:val="0"/>
          <w:w w:val="272"/>
          <w:position w:val="-15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9340" w:space="348"/>
            <w:col w:w="1932"/>
          </w:cols>
        </w:sectPr>
      </w:pPr>
      <w:rPr/>
    </w:p>
    <w:p>
      <w:pPr>
        <w:spacing w:before="0" w:after="0" w:line="607" w:lineRule="exact"/>
        <w:ind w:right="-20"/>
        <w:jc w:val="right"/>
        <w:rPr>
          <w:rFonts w:ascii="Times New Roman" w:hAnsi="Times New Roman" w:cs="Times New Roman" w:eastAsia="Times New Roman"/>
          <w:sz w:val="121"/>
          <w:szCs w:val="121"/>
        </w:rPr>
      </w:pPr>
      <w:rPr/>
      <w:r>
        <w:rPr>
          <w:rFonts w:ascii="Times New Roman" w:hAnsi="Times New Roman" w:cs="Times New Roman" w:eastAsia="Times New Roman"/>
          <w:sz w:val="121"/>
          <w:szCs w:val="121"/>
          <w:color w:val="3A4477"/>
          <w:spacing w:val="-333"/>
          <w:w w:val="127"/>
          <w:i/>
          <w:position w:val="-52"/>
        </w:rPr>
        <w:t>r</w:t>
      </w:r>
      <w:r>
        <w:rPr>
          <w:rFonts w:ascii="Arial" w:hAnsi="Arial" w:cs="Arial" w:eastAsia="Arial"/>
          <w:sz w:val="25"/>
          <w:szCs w:val="25"/>
          <w:color w:val="606060"/>
          <w:spacing w:val="-89"/>
          <w:w w:val="124"/>
          <w:position w:val="7"/>
        </w:rPr>
        <w:t>B</w:t>
      </w:r>
      <w:r>
        <w:rPr>
          <w:rFonts w:ascii="Times New Roman" w:hAnsi="Times New Roman" w:cs="Times New Roman" w:eastAsia="Times New Roman"/>
          <w:sz w:val="121"/>
          <w:szCs w:val="121"/>
          <w:color w:val="606060"/>
          <w:spacing w:val="-54"/>
          <w:w w:val="45"/>
          <w:i/>
          <w:position w:val="-52"/>
        </w:rPr>
        <w:t>t</w:t>
      </w:r>
      <w:r>
        <w:rPr>
          <w:rFonts w:ascii="Arial" w:hAnsi="Arial" w:cs="Arial" w:eastAsia="Arial"/>
          <w:sz w:val="25"/>
          <w:szCs w:val="25"/>
          <w:color w:val="606060"/>
          <w:spacing w:val="-26"/>
          <w:w w:val="125"/>
          <w:position w:val="7"/>
        </w:rPr>
        <w:t>i</w:t>
      </w:r>
      <w:r>
        <w:rPr>
          <w:rFonts w:ascii="Times New Roman" w:hAnsi="Times New Roman" w:cs="Times New Roman" w:eastAsia="Times New Roman"/>
          <w:sz w:val="121"/>
          <w:szCs w:val="121"/>
          <w:color w:val="606060"/>
          <w:spacing w:val="-378"/>
          <w:w w:val="46"/>
          <w:i/>
          <w:position w:val="-52"/>
        </w:rPr>
        <w:t>ş</w:t>
      </w:r>
      <w:r>
        <w:rPr>
          <w:rFonts w:ascii="Arial" w:hAnsi="Arial" w:cs="Arial" w:eastAsia="Arial"/>
          <w:sz w:val="25"/>
          <w:szCs w:val="25"/>
          <w:color w:val="606060"/>
          <w:spacing w:val="-30"/>
          <w:w w:val="125"/>
          <w:position w:val="7"/>
        </w:rPr>
        <w:t>H</w:t>
      </w:r>
      <w:r>
        <w:rPr>
          <w:rFonts w:ascii="Times New Roman" w:hAnsi="Times New Roman" w:cs="Times New Roman" w:eastAsia="Times New Roman"/>
          <w:sz w:val="121"/>
          <w:szCs w:val="121"/>
          <w:color w:val="8E8E8E"/>
          <w:spacing w:val="0"/>
          <w:w w:val="8"/>
          <w:position w:val="-52"/>
        </w:rPr>
        <w:t>..</w:t>
      </w:r>
      <w:r>
        <w:rPr>
          <w:rFonts w:ascii="Times New Roman" w:hAnsi="Times New Roman" w:cs="Times New Roman" w:eastAsia="Times New Roman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0" w:after="0" w:line="531" w:lineRule="exact"/>
        <w:ind w:left="159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00"/>
          <w:position w:val="1"/>
        </w:rPr>
        <w:t>,·</w:t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52"/>
          <w:szCs w:val="52"/>
          <w:color w:val="4F4F4F"/>
          <w:spacing w:val="0"/>
          <w:w w:val="56"/>
          <w:position w:val="1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4F4F4F"/>
          <w:spacing w:val="-84"/>
          <w:w w:val="56"/>
          <w:position w:val="1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3A4477"/>
          <w:spacing w:val="-122"/>
          <w:w w:val="88"/>
          <w:position w:val="1"/>
        </w:rPr>
        <w:t>;</w:t>
      </w:r>
      <w:r>
        <w:rPr>
          <w:rFonts w:ascii="Times New Roman" w:hAnsi="Times New Roman" w:cs="Times New Roman" w:eastAsia="Times New Roman"/>
          <w:sz w:val="52"/>
          <w:szCs w:val="52"/>
          <w:color w:val="4F4F4F"/>
          <w:spacing w:val="0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52"/>
          <w:szCs w:val="52"/>
          <w:color w:val="4F4F4F"/>
          <w:spacing w:val="-117"/>
          <w:w w:val="55"/>
          <w:position w:val="1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B5B5B5"/>
          <w:spacing w:val="0"/>
          <w:w w:val="17"/>
          <w:position w:val="1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B5B5B5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797979"/>
          <w:spacing w:val="-41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B5B5B5"/>
          <w:spacing w:val="0"/>
          <w:w w:val="34"/>
          <w:position w:val="1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right="-20"/>
        <w:jc w:val="left"/>
        <w:tabs>
          <w:tab w:pos="380" w:val="left"/>
          <w:tab w:pos="10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547.346497pt;margin-top:-32.652351pt;width:.1pt;height:35.000978pt;mso-position-horizontal-relative:page;mso-position-vertical-relative:paragraph;z-index:-15217" coordorigin="10947,-653" coordsize="2,700">
            <v:shape style="position:absolute;left:10947;top:-653;width:2;height:700" coordorigin="10947,-653" coordsize="0,700" path="m10947,47l10947,-653e" filled="f" stroked="t" strokeweight="1.205pt" strokecolor="#EBEBEB">
              <v:path arrowok="t"/>
            </v:shape>
          </v:group>
          <w10:wrap type="none"/>
        </w:pict>
      </w:r>
      <w:r>
        <w:rPr/>
        <w:pict>
          <v:group style="position:absolute;margin-left:492.430359pt;margin-top:1.500462pt;width:.1pt;height:13.642579pt;mso-position-horizontal-relative:page;mso-position-vertical-relative:paragraph;z-index:-15215" coordorigin="9849,30" coordsize="2,273">
            <v:shape style="position:absolute;left:9849;top:30;width:2;height:273" coordorigin="9849,30" coordsize="0,273" path="m9849,303l9849,30e" filled="f" stroked="t" strokeweight="2.620700pt" strokecolor="#EBEBEB">
              <v:path arrowok="t"/>
            </v:shape>
          </v:group>
          <w10:wrap type="none"/>
        </w:pict>
      </w:r>
      <w:r>
        <w:rPr/>
        <w:pict>
          <v:group style="position:absolute;margin-left:523.613037pt;margin-top:3.448971pt;width:7.80433pt;height:34.712011pt;mso-position-horizontal-relative:page;mso-position-vertical-relative:paragraph;z-index:-15213" coordorigin="10472,69" coordsize="156,694">
            <v:group style="position:absolute;left:10558;top:94;width:2;height:492" coordorigin="10558,94" coordsize="2,492">
              <v:shape style="position:absolute;left:10558;top:94;width:2;height:492" coordorigin="10558,94" coordsize="0,492" path="m10558,587l10558,94e" filled="f" stroked="t" strokeweight="2.546810pt" strokecolor="#EBEBEB">
                <v:path arrowok="t"/>
              </v:shape>
            </v:group>
            <v:group style="position:absolute;left:10505;top:462;width:2;height:188" coordorigin="10505,462" coordsize="2,188">
              <v:shape style="position:absolute;left:10505;top:462;width:2;height:188" coordorigin="10505,462" coordsize="0,188" path="m10505,650l10505,462e" filled="f" stroked="t" strokeweight="3.2825pt" strokecolor="#EBEBEB">
                <v:path arrowok="t"/>
              </v:shape>
            </v:group>
            <v:group style="position:absolute;left:10616;top:573;width:2;height:177" coordorigin="10616,573" coordsize="2,177">
              <v:shape style="position:absolute;left:10616;top:573;width:2;height:177" coordorigin="10616,573" coordsize="0,177" path="m10616,751l10616,573e" filled="f" stroked="t" strokeweight="1.268830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23318E"/>
          <w:spacing w:val="0"/>
          <w:w w:val="288"/>
          <w:i/>
          <w:position w:val="-3"/>
        </w:rPr>
        <w:t>]</w:t>
      </w:r>
      <w:r>
        <w:rPr>
          <w:rFonts w:ascii="Times New Roman" w:hAnsi="Times New Roman" w:cs="Times New Roman" w:eastAsia="Times New Roman"/>
          <w:sz w:val="11"/>
          <w:szCs w:val="11"/>
          <w:color w:val="23318E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23318E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0"/>
          <w:w w:val="100"/>
          <w:i/>
          <w:position w:val="-3"/>
        </w:rPr>
        <w:t>.,..,.</w:t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-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0"/>
          <w:w w:val="600"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-135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45"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6"/>
          <w:w w:val="145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45"/>
          <w:position w:val="-3"/>
        </w:rPr>
        <w:t>·"'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45"/>
          <w:position w:val="-3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3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5A5A7"/>
          <w:spacing w:val="6"/>
          <w:w w:val="53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0"/>
          <w:w w:val="83"/>
          <w:position w:val="-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9022" w:space="186"/>
            <w:col w:w="2412"/>
          </w:cols>
        </w:sectPr>
      </w:pPr>
      <w:rPr/>
    </w:p>
    <w:p>
      <w:pPr>
        <w:spacing w:before="0" w:after="0" w:line="190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28.399994pt;margin-top:1.143152pt;width:5.52pt;height:.1pt;mso-position-horizontal-relative:page;mso-position-vertical-relative:paragraph;z-index:-15221" coordorigin="8568,23" coordsize="110,2">
            <v:shape style="position:absolute;left:8568;top:23;width:110;height:2" coordorigin="8568,23" coordsize="110,0" path="m8568,23l8678,23e" filled="f" stroked="t" strokeweight=".72pt" strokecolor="#1F34A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797979"/>
          <w:spacing w:val="-17"/>
          <w:w w:val="203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86"/>
          <w:position w:val="-1"/>
        </w:rPr>
        <w:t>an</w:t>
      </w:r>
      <w:r>
        <w:rPr>
          <w:rFonts w:ascii="Arial" w:hAnsi="Arial" w:cs="Arial" w:eastAsia="Arial"/>
          <w:sz w:val="20"/>
          <w:szCs w:val="20"/>
          <w:color w:val="4F4F4F"/>
          <w:spacing w:val="-6"/>
          <w:w w:val="86"/>
          <w:position w:val="-1"/>
        </w:rPr>
        <w:t>g</w:t>
      </w:r>
      <w:r>
        <w:rPr>
          <w:rFonts w:ascii="Arial" w:hAnsi="Arial" w:cs="Arial" w:eastAsia="Arial"/>
          <w:sz w:val="20"/>
          <w:szCs w:val="20"/>
          <w:color w:val="A5A5A7"/>
          <w:spacing w:val="-49"/>
          <w:w w:val="90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85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left="2200" w:right="-20"/>
        <w:jc w:val="left"/>
        <w:tabs>
          <w:tab w:pos="2780" w:val="left"/>
        </w:tabs>
        <w:rPr>
          <w:rFonts w:ascii="Arial" w:hAnsi="Arial" w:cs="Arial" w:eastAsia="Arial"/>
          <w:sz w:val="118"/>
          <w:szCs w:val="118"/>
        </w:rPr>
      </w:pPr>
      <w:rPr/>
      <w:r>
        <w:rPr>
          <w:rFonts w:ascii="Arial" w:hAnsi="Arial" w:cs="Arial" w:eastAsia="Arial"/>
          <w:sz w:val="118"/>
          <w:szCs w:val="118"/>
          <w:color w:val="606060"/>
          <w:spacing w:val="0"/>
          <w:w w:val="17"/>
          <w:position w:val="-93"/>
        </w:rPr>
        <w:t>ı</w:t>
      </w:r>
      <w:r>
        <w:rPr>
          <w:rFonts w:ascii="Arial" w:hAnsi="Arial" w:cs="Arial" w:eastAsia="Arial"/>
          <w:sz w:val="118"/>
          <w:szCs w:val="118"/>
          <w:color w:val="606060"/>
          <w:spacing w:val="0"/>
          <w:w w:val="100"/>
          <w:position w:val="-93"/>
        </w:rPr>
        <w:tab/>
      </w:r>
      <w:r>
        <w:rPr>
          <w:rFonts w:ascii="Arial" w:hAnsi="Arial" w:cs="Arial" w:eastAsia="Arial"/>
          <w:sz w:val="118"/>
          <w:szCs w:val="118"/>
          <w:color w:val="606060"/>
          <w:spacing w:val="0"/>
          <w:w w:val="100"/>
          <w:position w:val="-93"/>
        </w:rPr>
      </w:r>
      <w:r>
        <w:rPr>
          <w:rFonts w:ascii="Arial" w:hAnsi="Arial" w:cs="Arial" w:eastAsia="Arial"/>
          <w:sz w:val="118"/>
          <w:szCs w:val="118"/>
          <w:color w:val="282828"/>
          <w:spacing w:val="0"/>
          <w:w w:val="40"/>
          <w:position w:val="-93"/>
        </w:rPr>
        <w:t>.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4F4F4F"/>
          <w:spacing w:val="-14"/>
          <w:w w:val="91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78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414141"/>
          <w:spacing w:val="-44"/>
          <w:w w:val="79"/>
          <w:position w:val="-1"/>
        </w:rPr>
        <w:t>o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69"/>
          <w:position w:val="-1"/>
        </w:rPr>
        <w:t>lJ!</w:t>
      </w:r>
      <w:r>
        <w:rPr>
          <w:rFonts w:ascii="Arial" w:hAnsi="Arial" w:cs="Arial" w:eastAsia="Arial"/>
          <w:sz w:val="20"/>
          <w:szCs w:val="20"/>
          <w:color w:val="606060"/>
          <w:spacing w:val="-7"/>
          <w:w w:val="69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262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97979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44"/>
          <w:position w:val="-1"/>
        </w:rPr>
        <w:t>;,</w:t>
      </w:r>
      <w:r>
        <w:rPr>
          <w:rFonts w:ascii="Arial" w:hAnsi="Arial" w:cs="Arial" w:eastAsia="Arial"/>
          <w:sz w:val="20"/>
          <w:szCs w:val="20"/>
          <w:color w:val="282828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1"/>
        </w:rPr>
        <w:t>""</w:t>
      </w:r>
      <w:r>
        <w:rPr>
          <w:rFonts w:ascii="Arial" w:hAnsi="Arial" w:cs="Arial" w:eastAsia="Arial"/>
          <w:sz w:val="20"/>
          <w:szCs w:val="20"/>
          <w:color w:val="282828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8"/>
          <w:position w:val="-1"/>
        </w:rPr>
        <w:t>\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9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left="810" w:right="603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53.807495pt;margin-top:-47.412514pt;width:4.3665pt;height:40.749970pt;mso-position-horizontal-relative:page;mso-position-vertical-relative:paragraph;z-index:-15216" coordorigin="11076,-948" coordsize="87,815">
            <v:group style="position:absolute;left:11140;top:-925;width:2;height:700" coordorigin="11140,-925" coordsize="2,700">
              <v:shape style="position:absolute;left:11140;top:-925;width:2;height:700" coordorigin="11140,-925" coordsize="0,700" path="m11140,-225l11140,-925e" filled="f" stroked="t" strokeweight="2.31pt" strokecolor="#EBEBEB">
                <v:path arrowok="t"/>
              </v:shape>
            </v:group>
            <v:group style="position:absolute;left:11087;top:-293;width:2;height:148" coordorigin="11087,-293" coordsize="2,148">
              <v:shape style="position:absolute;left:11087;top:-293;width:2;height:148" coordorigin="11087,-293" coordsize="0,148" path="m11087,-144l11087,-293e" filled="f" stroked="t" strokeweight="1.1202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5.045776pt;margin-top:-3.803401pt;width:13.531427pt;height:34.769513pt;mso-position-horizontal-relative:page;mso-position-vertical-relative:paragraph;z-index:-15214" coordorigin="10101,-76" coordsize="271,695">
            <v:group style="position:absolute;left:10344;top:-48;width:2;height:327" coordorigin="10344,-48" coordsize="2,327">
              <v:shape style="position:absolute;left:10344;top:-48;width:2;height:327" coordorigin="10344,-48" coordsize="0,327" path="m10344,279l10344,-48e" filled="f" stroked="t" strokeweight="2.7592pt" strokecolor="#EBEBEB">
                <v:path arrowok="t"/>
              </v:shape>
            </v:group>
            <v:group style="position:absolute;left:10222;top:190;width:109;height:188" coordorigin="10222,190" coordsize="109,188">
              <v:shape style="position:absolute;left:10222;top:190;width:109;height:188" coordorigin="10222,190" coordsize="109,188" path="m10222,190l10332,190,10332,378,10222,378,10222,190e" filled="t" fillcolor="#EBEBEB" stroked="f">
                <v:path arrowok="t"/>
                <v:fill/>
              </v:shape>
            </v:group>
            <v:group style="position:absolute;left:10303;top:301;width:2;height:177" coordorigin="10303,301" coordsize="2,177">
              <v:shape style="position:absolute;left:10303;top:301;width:2;height:177" coordorigin="10303,301" coordsize="0,177" path="m10303,478l10303,301e" filled="f" stroked="t" strokeweight="3.430925pt" strokecolor="#EBEBEB">
                <v:path arrowok="t"/>
              </v:shape>
            </v:group>
            <v:group style="position:absolute;left:10101;top:301;width:2;height:177" coordorigin="10101,301" coordsize="2,177">
              <v:shape style="position:absolute;left:10101;top:301;width:2;height:177" coordorigin="10101,301" coordsize="0,177" path="m10101,301l10101,478,10101,301xe" filled="t" fillcolor="#EBEBEB" stroked="f">
                <v:path arrowok="t"/>
                <v:fill/>
              </v:shape>
            </v:group>
            <v:group style="position:absolute;left:10149;top:415;width:140;height:205" coordorigin="10149,415" coordsize="140,205">
              <v:shape style="position:absolute;left:10149;top:415;width:140;height:205" coordorigin="10149,415" coordsize="140,205" path="m10149,415l10289,415,10289,619,10149,619,10149,415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53.444031pt;margin-top:-4.342102pt;width:3.4205pt;height:24.645255pt;mso-position-horizontal-relative:page;mso-position-vertical-relative:paragraph;z-index:-15212" coordorigin="11069,-87" coordsize="68,493">
            <v:group style="position:absolute;left:11120;top:-69;width:2;height:350" coordorigin="11120,-69" coordsize="2,350">
              <v:shape style="position:absolute;left:11120;top:-69;width:2;height:350" coordorigin="11120,-69" coordsize="0,350" path="m11120,281l11120,-69e" filled="f" stroked="t" strokeweight="1.7575pt" strokecolor="#EBEBEB">
                <v:path arrowok="t"/>
              </v:shape>
            </v:group>
            <v:group style="position:absolute;left:11103;top:211;width:2;height:162" coordorigin="11103,211" coordsize="2,162">
              <v:shape style="position:absolute;left:11103;top:211;width:2;height:162" coordorigin="11103,211" coordsize="0,162" path="m11103,372l11103,211e" filled="f" stroked="t" strokeweight="3.385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040039pt;margin-top:-4.83565pt;width:15.554274pt;height:18.5pt;mso-position-horizontal-relative:page;mso-position-vertical-relative:paragraph;z-index:-1520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5A5A7"/>
                      <w:w w:val="34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5A5A7"/>
                      <w:spacing w:val="-4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5A5A7"/>
                      <w:spacing w:val="0"/>
                      <w:w w:val="29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5A5A7"/>
                      <w:spacing w:val="-5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282828"/>
                      <w:spacing w:val="0"/>
                      <w:w w:val="64"/>
                      <w:i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-110"/>
          <w:w w:val="98"/>
          <w:position w:val="-2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-55"/>
          <w:w w:val="100"/>
          <w:position w:val="-20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90"/>
          <w:position w:val="-2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34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E8E8E"/>
          <w:spacing w:val="-27"/>
          <w:w w:val="76"/>
          <w:position w:val="-20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B5B5B5"/>
          <w:spacing w:val="0"/>
          <w:w w:val="51"/>
          <w:position w:val="-2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9677" w:space="203"/>
            <w:col w:w="1740"/>
          </w:cols>
        </w:sectPr>
      </w:pPr>
      <w:rPr/>
    </w:p>
    <w:p>
      <w:pPr>
        <w:spacing w:before="0" w:after="0" w:line="324" w:lineRule="exact"/>
        <w:ind w:left="2930" w:right="-161"/>
        <w:jc w:val="left"/>
        <w:rPr>
          <w:rFonts w:ascii="Courier New" w:hAnsi="Courier New" w:cs="Courier New" w:eastAsia="Courier New"/>
          <w:sz w:val="81"/>
          <w:szCs w:val="81"/>
        </w:rPr>
      </w:pPr>
      <w:rPr/>
      <w:r>
        <w:rPr/>
        <w:pict>
          <v:group style="position:absolute;margin-left:488.355011pt;margin-top:6.568038pt;width:10.278545pt;height:25.719436pt;mso-position-horizontal-relative:page;mso-position-vertical-relative:paragraph;z-index:-15211" coordorigin="9767,131" coordsize="206,514">
            <v:group style="position:absolute;left:9767;top:131;width:195;height:256" coordorigin="9767,131" coordsize="195,256">
              <v:shape style="position:absolute;left:9767;top:131;width:195;height:256" coordorigin="9767,131" coordsize="195,256" path="m9767,131l9962,131,9962,387,9767,387,9767,131e" filled="t" fillcolor="#EBEBEB" stroked="f">
                <v:path arrowok="t"/>
                <v:fill/>
              </v:shape>
            </v:group>
            <v:group style="position:absolute;left:9934;top:295;width:2;height:177" coordorigin="9934,295" coordsize="2,177">
              <v:shape style="position:absolute;left:9934;top:295;width:2;height:177" coordorigin="9934,295" coordsize="0,177" path="m9934,472l9934,295e" filled="f" stroked="t" strokeweight="3.863045pt" strokecolor="#EBEBEB">
                <v:path arrowok="t"/>
              </v:shape>
            </v:group>
            <v:group style="position:absolute;left:9931;top:408;width:2;height:205" coordorigin="9931,408" coordsize="2,205">
              <v:shape style="position:absolute;left:9931;top:408;width:2;height:205" coordorigin="9931,408" coordsize="0,205" path="m9931,613l9931,408e" filled="f" stroked="t" strokeweight="3.2968pt" strokecolor="#EBEBEB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81"/>
          <w:szCs w:val="81"/>
          <w:color w:val="606060"/>
          <w:w w:val="24"/>
          <w:position w:val="-37"/>
        </w:rPr>
        <w:t>İTFA</w:t>
      </w:r>
      <w:r>
        <w:rPr>
          <w:rFonts w:ascii="Courier New" w:hAnsi="Courier New" w:cs="Courier New" w:eastAsia="Courier New"/>
          <w:sz w:val="81"/>
          <w:szCs w:val="81"/>
          <w:color w:val="606060"/>
          <w:spacing w:val="-101"/>
          <w:w w:val="24"/>
          <w:position w:val="-37"/>
        </w:rPr>
        <w:t>i</w:t>
      </w:r>
      <w:r>
        <w:rPr>
          <w:rFonts w:ascii="Courier New" w:hAnsi="Courier New" w:cs="Courier New" w:eastAsia="Courier New"/>
          <w:sz w:val="81"/>
          <w:szCs w:val="81"/>
          <w:color w:val="3A4477"/>
          <w:spacing w:val="0"/>
          <w:w w:val="91"/>
          <w:position w:val="-37"/>
        </w:rPr>
        <w:t>/JiZ</w:t>
      </w:r>
      <w:r>
        <w:rPr>
          <w:rFonts w:ascii="Courier New" w:hAnsi="Courier New" w:cs="Courier New" w:eastAsia="Courier New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ALKOÇ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461" w:right="1343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89"/>
          <w:position w:val="-3"/>
        </w:rPr>
        <w:t>M</w:t>
      </w:r>
      <w:r>
        <w:rPr>
          <w:rFonts w:ascii="Arial" w:hAnsi="Arial" w:cs="Arial" w:eastAsia="Arial"/>
          <w:sz w:val="24"/>
          <w:szCs w:val="24"/>
          <w:color w:val="606060"/>
          <w:spacing w:val="-1"/>
          <w:w w:val="89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88"/>
          <w:position w:val="-3"/>
        </w:rPr>
        <w:t>f</w:t>
      </w:r>
      <w:r>
        <w:rPr>
          <w:rFonts w:ascii="Arial" w:hAnsi="Arial" w:cs="Arial" w:eastAsia="Arial"/>
          <w:sz w:val="24"/>
          <w:szCs w:val="24"/>
          <w:color w:val="606060"/>
          <w:spacing w:val="-51"/>
          <w:w w:val="88"/>
          <w:position w:val="-3"/>
        </w:rPr>
        <w:t>!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103"/>
          <w:position w:val="-3"/>
        </w:rPr>
        <w:t>l</w:t>
      </w:r>
      <w:r>
        <w:rPr>
          <w:rFonts w:ascii="Arial" w:hAnsi="Arial" w:cs="Arial" w:eastAsia="Arial"/>
          <w:sz w:val="24"/>
          <w:szCs w:val="24"/>
          <w:color w:val="414141"/>
          <w:spacing w:val="-34"/>
          <w:w w:val="103"/>
          <w:position w:val="-3"/>
        </w:rPr>
        <w:t>l</w:t>
      </w:r>
      <w:r>
        <w:rPr>
          <w:rFonts w:ascii="Arial" w:hAnsi="Arial" w:cs="Arial" w:eastAsia="Arial"/>
          <w:sz w:val="24"/>
          <w:szCs w:val="24"/>
          <w:color w:val="A5A5A7"/>
          <w:spacing w:val="-45"/>
          <w:w w:val="79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71"/>
          <w:position w:val="-3"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-34" w:right="657"/>
        <w:jc w:val="center"/>
        <w:tabs>
          <w:tab w:pos="7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19.953979pt;margin-top:4.19363pt;width:.1pt;height:8.867676pt;mso-position-horizontal-relative:page;mso-position-vertical-relative:paragraph;z-index:-15210" coordorigin="10399,84" coordsize="2,177">
            <v:shape style="position:absolute;left:10399;top:84;width:2;height:177" coordorigin="10399,84" coordsize="0,177" path="m10399,261l10399,84e" filled="f" stroked="t" strokeweight="3.430925pt" strokecolor="#EBEBEB">
              <v:path arrowok="t"/>
            </v:shape>
          </v:group>
          <w10:wrap type="none"/>
        </w:pict>
      </w:r>
      <w:r>
        <w:rPr/>
        <w:pict>
          <v:group style="position:absolute;margin-left:558.512939pt;margin-top:4.19363pt;width:.1pt;height:8.867676pt;mso-position-horizontal-relative:page;mso-position-vertical-relative:paragraph;z-index:-15209" coordorigin="11170,84" coordsize="2,177">
            <v:shape style="position:absolute;left:11170;top:84;width:2;height:177" coordorigin="11170,84" coordsize="0,177" path="m11170,261l11170,84e" filled="f" stroked="t" strokeweight="4.11085pt" strokecolor="#EBEBEB">
              <v:path arrowok="t"/>
            </v:shape>
          </v:group>
          <w10:wrap type="none"/>
        </w:pict>
      </w:r>
      <w:r>
        <w:rPr/>
        <w:pict>
          <v:group style="position:absolute;margin-left:534.263489pt;margin-top:10.393854pt;width:18.7817pt;height:24.422745pt;mso-position-horizontal-relative:page;mso-position-vertical-relative:paragraph;z-index:-15208" coordorigin="10685,208" coordsize="376,488">
            <v:group style="position:absolute;left:10970;top:208;width:2;height:188" coordorigin="10970,208" coordsize="2,188">
              <v:shape style="position:absolute;left:10970;top:208;width:2;height:188" coordorigin="10970,208" coordsize="0,188" path="m10970,208l10970,396,10970,208xe" filled="t" fillcolor="#EBEBEB" stroked="f">
                <v:path arrowok="t"/>
                <v:fill/>
              </v:shape>
            </v:group>
            <v:group style="position:absolute;left:10850;top:394;width:211;height:205" coordorigin="10850,394" coordsize="211,205">
              <v:shape style="position:absolute;left:10850;top:394;width:211;height:205" coordorigin="10850,394" coordsize="211,205" path="m10850,394l11061,394,11061,599,10850,599,10850,394e" filled="t" fillcolor="#EBEBEB" stroked="f">
                <v:path arrowok="t"/>
                <v:fill/>
              </v:shape>
            </v:group>
            <v:group style="position:absolute;left:10685;top:546;width:138;height:150" coordorigin="10685,546" coordsize="138,150">
              <v:shape style="position:absolute;left:10685;top:546;width:138;height:150" coordorigin="10685,546" coordsize="138,150" path="m10685,546l10823,546,10823,696,10685,696,10685,546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414141"/>
          <w:spacing w:val="0"/>
          <w:w w:val="66"/>
          <w:position w:val="-3"/>
        </w:rPr>
        <w:t>W'</w:t>
      </w:r>
      <w:r>
        <w:rPr>
          <w:rFonts w:ascii="Arial" w:hAnsi="Arial" w:cs="Arial" w:eastAsia="Arial"/>
          <w:sz w:val="16"/>
          <w:szCs w:val="16"/>
          <w:color w:val="414141"/>
          <w:spacing w:val="0"/>
          <w:w w:val="66"/>
          <w:position w:val="-3"/>
        </w:rPr>
        <w:t>   </w:t>
      </w:r>
      <w:r>
        <w:rPr>
          <w:rFonts w:ascii="Arial" w:hAnsi="Arial" w:cs="Arial" w:eastAsia="Arial"/>
          <w:sz w:val="16"/>
          <w:szCs w:val="16"/>
          <w:color w:val="414141"/>
          <w:spacing w:val="20"/>
          <w:w w:val="6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75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0"/>
          <w:w w:val="105"/>
          <w:position w:val="-3"/>
        </w:rPr>
        <w:t>ı.'\</w:t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71"/>
          <w:position w:val="-3"/>
        </w:rPr>
        <w:t>·"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71"/>
          <w:position w:val="-3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12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97979"/>
          <w:spacing w:val="-8"/>
          <w:w w:val="71"/>
          <w:position w:val="-3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71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5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5A7"/>
          <w:spacing w:val="0"/>
          <w:w w:val="71"/>
          <w:position w:val="-3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A5A5A7"/>
          <w:spacing w:val="0"/>
          <w:w w:val="71"/>
          <w:position w:val="-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5A5A7"/>
          <w:spacing w:val="18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55"/>
          <w:i/>
          <w:position w:val="-3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55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55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10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55"/>
          <w:i/>
          <w:position w:val="-3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55"/>
          <w:i/>
          <w:position w:val="-3"/>
        </w:rPr>
        <w:t>       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13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88"/>
          <w:position w:val="-3"/>
        </w:rPr>
        <w:t>,..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position w:val="-3"/>
        </w:rPr>
        <w:t>.•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100"/>
          <w:cols w:num="3" w:equalWidth="0">
            <w:col w:w="5246" w:space="295"/>
            <w:col w:w="1377" w:space="2328"/>
            <w:col w:w="2374"/>
          </w:cols>
        </w:sectPr>
      </w:pPr>
      <w:rPr/>
    </w:p>
    <w:p>
      <w:pPr>
        <w:spacing w:before="0" w:after="0" w:line="235" w:lineRule="exact"/>
        <w:ind w:left="5858" w:right="-80"/>
        <w:jc w:val="left"/>
        <w:tabs>
          <w:tab w:pos="91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160004pt;margin-top:5.909688pt;width:29.900755pt;height:7.5pt;mso-position-horizontal-relative:page;mso-position-vertical-relative:paragraph;z-index:-1520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14141"/>
                      <w:spacing w:val="-10"/>
                      <w:w w:val="6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7"/>
                      <w:spacing w:val="-33"/>
                      <w:w w:val="128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59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00"/>
                    </w:rPr>
                    <w:t>  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-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5B5B5"/>
                      <w:spacing w:val="0"/>
                      <w:w w:val="100"/>
                    </w:rPr>
                    <w:t>•: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5B5B5"/>
                      <w:spacing w:val="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282828"/>
                      <w:spacing w:val="0"/>
                      <w:w w:val="100"/>
                    </w:rPr>
                    <w:t>;.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282828"/>
                      <w:spacing w:val="0"/>
                      <w:w w:val="100"/>
                    </w:rPr>
                    <w:t>i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282828"/>
                      <w:spacing w:val="-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82828"/>
                      <w:spacing w:val="0"/>
                      <w:w w:val="50"/>
                    </w:rPr>
                    <w:t>ıs-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212"/>
          <w:position w:val="8"/>
        </w:rPr>
        <w:t>\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97"/>
          <w:position w:val="-5"/>
        </w:rPr>
        <w:t>'\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15"/>
          <w:w w:val="10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80"/>
          <w:position w:val="-5"/>
        </w:rPr>
        <w:t>G-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8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606060"/>
          <w:spacing w:val="16"/>
          <w:w w:val="8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09"/>
          <w:position w:val="8"/>
        </w:rPr>
        <w:t>ç</w:t>
      </w:r>
      <w:r>
        <w:rPr>
          <w:rFonts w:ascii="Arial" w:hAnsi="Arial" w:cs="Arial" w:eastAsia="Arial"/>
          <w:sz w:val="13"/>
          <w:szCs w:val="13"/>
          <w:color w:val="8E8E8E"/>
          <w:spacing w:val="-18"/>
          <w:w w:val="109"/>
          <w:position w:val="8"/>
        </w:rPr>
        <w:t>·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08"/>
          <w:position w:val="8"/>
        </w:rPr>
        <w:t>,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  <w:position w:val="8"/>
        </w:rPr>
        <w:t>   </w:t>
      </w:r>
      <w:r>
        <w:rPr>
          <w:rFonts w:ascii="Arial" w:hAnsi="Arial" w:cs="Arial" w:eastAsia="Arial"/>
          <w:sz w:val="13"/>
          <w:szCs w:val="13"/>
          <w:color w:val="B5B5B5"/>
          <w:spacing w:val="2"/>
          <w:w w:val="100"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299"/>
          <w:position w:val="8"/>
        </w:rPr>
        <w:t>-</w:t>
      </w:r>
      <w:r>
        <w:rPr>
          <w:rFonts w:ascii="Arial" w:hAnsi="Arial" w:cs="Arial" w:eastAsia="Arial"/>
          <w:sz w:val="13"/>
          <w:szCs w:val="13"/>
          <w:color w:val="8E8E8E"/>
          <w:spacing w:val="-17"/>
          <w:w w:val="100"/>
          <w:position w:val="8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-19"/>
          <w:w w:val="184"/>
          <w:position w:val="8"/>
        </w:rPr>
        <w:t>.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72"/>
          <w:position w:val="8"/>
        </w:rPr>
        <w:t>..</w:t>
      </w:r>
      <w:r>
        <w:rPr>
          <w:rFonts w:ascii="Arial" w:hAnsi="Arial" w:cs="Arial" w:eastAsia="Arial"/>
          <w:sz w:val="13"/>
          <w:szCs w:val="13"/>
          <w:color w:val="8E8E8E"/>
          <w:spacing w:val="-16"/>
          <w:w w:val="72"/>
          <w:position w:val="8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-4"/>
          <w:w w:val="184"/>
          <w:position w:val="8"/>
        </w:rPr>
        <w:t>.</w:t>
      </w:r>
      <w:r>
        <w:rPr>
          <w:rFonts w:ascii="Arial" w:hAnsi="Arial" w:cs="Arial" w:eastAsia="Arial"/>
          <w:sz w:val="13"/>
          <w:szCs w:val="13"/>
          <w:color w:val="797979"/>
          <w:spacing w:val="0"/>
          <w:w w:val="221"/>
          <w:position w:val="8"/>
        </w:rPr>
        <w:t>.</w:t>
      </w:r>
      <w:r>
        <w:rPr>
          <w:rFonts w:ascii="Arial" w:hAnsi="Arial" w:cs="Arial" w:eastAsia="Arial"/>
          <w:sz w:val="13"/>
          <w:szCs w:val="13"/>
          <w:color w:val="797979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51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54"/>
        </w:rPr>
        <w:t>-</w:t>
      </w:r>
      <w:r>
        <w:rPr>
          <w:rFonts w:ascii="Arial" w:hAnsi="Arial" w:cs="Arial" w:eastAsia="Arial"/>
          <w:sz w:val="13"/>
          <w:szCs w:val="13"/>
          <w:color w:val="B5B5B5"/>
          <w:spacing w:val="18"/>
          <w:w w:val="54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311"/>
        </w:rPr>
        <w:t>;</w:t>
      </w:r>
      <w:r>
        <w:rPr>
          <w:rFonts w:ascii="Arial" w:hAnsi="Arial" w:cs="Arial" w:eastAsia="Arial"/>
          <w:sz w:val="13"/>
          <w:szCs w:val="13"/>
          <w:color w:val="8E8E8E"/>
          <w:spacing w:val="-64"/>
          <w:w w:val="311"/>
        </w:rPr>
        <w:t> </w:t>
      </w:r>
      <w:r>
        <w:rPr>
          <w:rFonts w:ascii="Arial" w:hAnsi="Arial" w:cs="Arial" w:eastAsia="Arial"/>
          <w:sz w:val="13"/>
          <w:szCs w:val="13"/>
          <w:color w:val="C8C8C8"/>
          <w:spacing w:val="0"/>
          <w:w w:val="68"/>
        </w:rPr>
        <w:t>-</w:t>
      </w:r>
      <w:r>
        <w:rPr>
          <w:rFonts w:ascii="Arial" w:hAnsi="Arial" w:cs="Arial" w:eastAsia="Arial"/>
          <w:sz w:val="13"/>
          <w:szCs w:val="13"/>
          <w:color w:val="C8C8C8"/>
          <w:spacing w:val="-1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31"/>
        </w:rPr>
        <w:t>p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31"/>
        </w:rPr>
        <w:t>  </w:t>
      </w:r>
      <w:r>
        <w:rPr>
          <w:rFonts w:ascii="Arial" w:hAnsi="Arial" w:cs="Arial" w:eastAsia="Arial"/>
          <w:sz w:val="13"/>
          <w:szCs w:val="13"/>
          <w:color w:val="8E8E8E"/>
          <w:spacing w:val="23"/>
          <w:w w:val="131"/>
        </w:rPr>
        <w:t> 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73"/>
        </w:rPr>
        <w:t>'</w:t>
      </w:r>
      <w:r>
        <w:rPr>
          <w:rFonts w:ascii="Arial" w:hAnsi="Arial" w:cs="Arial" w:eastAsia="Arial"/>
          <w:sz w:val="13"/>
          <w:szCs w:val="13"/>
          <w:color w:val="A5A5A7"/>
          <w:spacing w:val="8"/>
          <w:w w:val="73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10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10300" w:space="108"/>
            <w:col w:w="1212"/>
          </w:cols>
        </w:sectPr>
      </w:pPr>
      <w:rPr/>
    </w:p>
    <w:p>
      <w:pPr>
        <w:spacing w:before="0" w:after="0" w:line="86" w:lineRule="exact"/>
        <w:ind w:right="774"/>
        <w:jc w:val="right"/>
        <w:tabs>
          <w:tab w:pos="420" w:val="left"/>
          <w:tab w:pos="12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490.980499pt;margin-top:1.8379pt;width:11.862pt;height:15.56902pt;mso-position-horizontal-relative:page;mso-position-vertical-relative:paragraph;z-index:-15207" coordorigin="9820,37" coordsize="237,311">
            <v:group style="position:absolute;left:9820;top:67;width:100;height:177" coordorigin="9820,67" coordsize="100,177">
              <v:shape style="position:absolute;left:9820;top:67;width:100;height:177" coordorigin="9820,67" coordsize="100,177" path="m9820,67l9920,67,9920,244,9820,244,9820,67e" filled="t" fillcolor="#EBEBEB" stroked="f">
                <v:path arrowok="t"/>
                <v:fill/>
              </v:shape>
            </v:group>
            <v:group style="position:absolute;left:10021;top:72;width:2;height:172" coordorigin="10021,72" coordsize="2,172">
              <v:shape style="position:absolute;left:10021;top:72;width:2;height:172" coordorigin="10021,72" coordsize="0,172" path="m10021,244l10021,72e" filled="f" stroked="t" strokeweight="3.558pt" strokecolor="#EBEBEB">
                <v:path arrowok="t"/>
              </v:shape>
            </v:group>
            <v:group style="position:absolute;left:9931;top:198;width:93;height:150" coordorigin="9931,198" coordsize="93,150">
              <v:shape style="position:absolute;left:9931;top:198;width:93;height:150" coordorigin="9931,198" coordsize="93,150" path="m9931,198l10024,198,10024,348,9931,348,9931,198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24.485779pt;margin-top:3.343951pt;width:6.259512pt;height:15.110861pt;mso-position-horizontal-relative:page;mso-position-vertical-relative:paragraph;z-index:-15206" coordorigin="10490,67" coordsize="125,302">
            <v:group style="position:absolute;left:10490;top:67;width:122;height:177" coordorigin="10490,67" coordsize="122,177">
              <v:shape style="position:absolute;left:10490;top:67;width:122;height:177" coordorigin="10490,67" coordsize="122,177" path="m10490,67l10611,67,10611,244,10490,244,10490,67e" filled="t" fillcolor="#EBEBEB" stroked="f">
                <v:path arrowok="t"/>
                <v:fill/>
              </v:shape>
            </v:group>
            <v:group style="position:absolute;left:10594;top:198;width:2;height:150" coordorigin="10594,198" coordsize="2,150">
              <v:shape style="position:absolute;left:10594;top:198;width:2;height:150" coordorigin="10594,198" coordsize="0,150" path="m10594,348l10594,198e" filled="f" stroked="t" strokeweight="2.09578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9"/>
          <w:szCs w:val="9"/>
          <w:color w:val="606060"/>
          <w:w w:val="115"/>
        </w:rPr>
        <w:t>,Ç</w:t>
      </w:r>
      <w:r>
        <w:rPr>
          <w:rFonts w:ascii="Times New Roman" w:hAnsi="Times New Roman" w:cs="Times New Roman" w:eastAsia="Times New Roman"/>
          <w:sz w:val="9"/>
          <w:szCs w:val="9"/>
          <w:color w:val="60606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-32"/>
          <w:w w:val="29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C8C8C8"/>
          <w:spacing w:val="0"/>
          <w:w w:val="29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C8C8C8"/>
          <w:spacing w:val="-38"/>
          <w:w w:val="29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242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97979"/>
          <w:spacing w:val="0"/>
          <w:w w:val="87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35" w:lineRule="exact"/>
        <w:ind w:right="590"/>
        <w:jc w:val="right"/>
        <w:tabs>
          <w:tab w:pos="820" w:val="left"/>
          <w:tab w:pos="14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055511pt;margin-top:5.594458pt;width:11.130682pt;height:7.503418pt;mso-position-horizontal-relative:page;mso-position-vertical-relative:paragraph;z-index:-15223" type="#_x0000_t202" filled="f" stroked="f">
            <v:textbox inset="0,0,0,0">
              <w:txbxContent>
                <w:p>
                  <w:pPr>
                    <w:spacing w:before="11" w:after="0" w:line="240" w:lineRule="auto"/>
                    <w:ind w:right="-2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606060"/>
                      <w:spacing w:val="0"/>
                      <w:w w:val="534"/>
                    </w:rPr>
                    <w:t>-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-1"/>
        </w:rPr>
        <w:t>...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8282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-39"/>
          <w:w w:val="221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77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B5B5B5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F4F4F"/>
          <w:spacing w:val="0"/>
          <w:w w:val="74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4F4F4F"/>
          <w:spacing w:val="2"/>
          <w:w w:val="74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97979"/>
          <w:spacing w:val="0"/>
          <w:w w:val="95"/>
          <w:i/>
          <w:position w:val="-1"/>
        </w:rPr>
        <w:t>{ı</w:t>
      </w:r>
      <w:r>
        <w:rPr>
          <w:rFonts w:ascii="Arial" w:hAnsi="Arial" w:cs="Arial" w:eastAsia="Arial"/>
          <w:sz w:val="13"/>
          <w:szCs w:val="13"/>
          <w:color w:val="797979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797979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17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282828"/>
          <w:spacing w:val="-18"/>
          <w:w w:val="117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99"/>
          <w:position w:val="-1"/>
        </w:rPr>
        <w:t>-</w:t>
      </w:r>
      <w:r>
        <w:rPr>
          <w:rFonts w:ascii="Arial" w:hAnsi="Arial" w:cs="Arial" w:eastAsia="Arial"/>
          <w:sz w:val="13"/>
          <w:szCs w:val="13"/>
          <w:color w:val="A5A5A7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E8E8E"/>
          <w:spacing w:val="0"/>
          <w:w w:val="65"/>
          <w:position w:val="-1"/>
        </w:rPr>
        <w:t>&lt;</w:t>
      </w:r>
      <w:r>
        <w:rPr>
          <w:rFonts w:ascii="Arial" w:hAnsi="Arial" w:cs="Arial" w:eastAsia="Arial"/>
          <w:sz w:val="15"/>
          <w:szCs w:val="15"/>
          <w:color w:val="8E8E8E"/>
          <w:spacing w:val="-12"/>
          <w:w w:val="66"/>
          <w:position w:val="-1"/>
        </w:rPr>
        <w:t>l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28"/>
          <w:position w:val="-1"/>
        </w:rPr>
        <w:t>·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A5A5A7"/>
          <w:spacing w:val="0"/>
          <w:w w:val="336"/>
          <w:position w:val="-1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901" w:right="-20"/>
        <w:jc w:val="left"/>
        <w:tabs>
          <w:tab w:pos="9740" w:val="left"/>
          <w:tab w:pos="100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240021pt;margin-top:6.61564pt;width:21.337112pt;height:4pt;mso-position-horizontal-relative:page;mso-position-vertical-relative:paragraph;z-index:-1520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606060"/>
                      <w:w w:val="142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06060"/>
                      <w:spacing w:val="-8"/>
                      <w:w w:val="142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spacing w:val="-3"/>
                      <w:w w:val="358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8E"/>
                      <w:spacing w:val="-20"/>
                      <w:w w:val="239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4F4F4F"/>
                      <w:spacing w:val="0"/>
                      <w:w w:val="174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4F4F4F"/>
                      <w:spacing w:val="-9"/>
                      <w:w w:val="174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8E"/>
                      <w:spacing w:val="-8"/>
                      <w:w w:val="141"/>
                    </w:rPr>
                    <w:t>t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06060"/>
                      <w:spacing w:val="-3"/>
                      <w:w w:val="107"/>
                    </w:rPr>
                    <w:t>J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8E"/>
                      <w:spacing w:val="0"/>
                      <w:w w:val="201"/>
                    </w:rPr>
                    <w:t>f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8E"/>
                      <w:spacing w:val="0"/>
                      <w:w w:val="202"/>
                    </w:rPr>
                    <w:t>(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96"/>
        </w:rPr>
        <w:t>POSTA</w:t>
      </w:r>
      <w:r>
        <w:rPr>
          <w:rFonts w:ascii="Arial" w:hAnsi="Arial" w:cs="Arial" w:eastAsia="Arial"/>
          <w:sz w:val="20"/>
          <w:szCs w:val="20"/>
          <w:color w:val="606060"/>
          <w:spacing w:val="4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6"/>
        </w:rPr>
        <w:t>GRUPLA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6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13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15"/>
        </w:rPr>
        <w:t>AMİRİ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5A5A7"/>
          <w:spacing w:val="0"/>
          <w:w w:val="303"/>
          <w:position w:val="6"/>
        </w:rPr>
        <w:t>.</w:t>
      </w:r>
      <w:r>
        <w:rPr>
          <w:rFonts w:ascii="Arial" w:hAnsi="Arial" w:cs="Arial" w:eastAsia="Arial"/>
          <w:sz w:val="11"/>
          <w:szCs w:val="11"/>
          <w:color w:val="A5A5A7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1"/>
          <w:szCs w:val="11"/>
          <w:color w:val="A5A5A7"/>
          <w:spacing w:val="0"/>
          <w:w w:val="100"/>
          <w:position w:val="6"/>
        </w:rPr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100"/>
          <w:position w:val="6"/>
        </w:rPr>
        <w:t>,\'j</w:t>
      </w:r>
      <w:r>
        <w:rPr>
          <w:rFonts w:ascii="Arial" w:hAnsi="Arial" w:cs="Arial" w:eastAsia="Arial"/>
          <w:sz w:val="11"/>
          <w:szCs w:val="11"/>
          <w:color w:val="282828"/>
          <w:spacing w:val="26"/>
          <w:w w:val="100"/>
          <w:position w:val="6"/>
        </w:rPr>
        <w:t> </w:t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77"/>
          <w:position w:val="6"/>
        </w:rPr>
        <w:t>•··</w:t>
      </w:r>
      <w:r>
        <w:rPr>
          <w:rFonts w:ascii="Arial" w:hAnsi="Arial" w:cs="Arial" w:eastAsia="Arial"/>
          <w:sz w:val="11"/>
          <w:szCs w:val="11"/>
          <w:color w:val="282828"/>
          <w:spacing w:val="19"/>
          <w:w w:val="77"/>
          <w:position w:val="6"/>
        </w:rPr>
        <w:t> </w:t>
      </w:r>
      <w:r>
        <w:rPr>
          <w:rFonts w:ascii="Arial" w:hAnsi="Arial" w:cs="Arial" w:eastAsia="Arial"/>
          <w:sz w:val="11"/>
          <w:szCs w:val="11"/>
          <w:color w:val="B5B5B5"/>
          <w:spacing w:val="-25"/>
          <w:w w:val="149"/>
          <w:position w:val="6"/>
        </w:rPr>
        <w:t>(</w:t>
      </w:r>
      <w:r>
        <w:rPr>
          <w:rFonts w:ascii="Arial" w:hAnsi="Arial" w:cs="Arial" w:eastAsia="Arial"/>
          <w:sz w:val="11"/>
          <w:szCs w:val="11"/>
          <w:color w:val="B5B5B5"/>
          <w:spacing w:val="0"/>
          <w:w w:val="149"/>
          <w:position w:val="6"/>
        </w:rPr>
        <w:t>.</w:t>
      </w:r>
      <w:r>
        <w:rPr>
          <w:rFonts w:ascii="Arial" w:hAnsi="Arial" w:cs="Arial" w:eastAsia="Arial"/>
          <w:sz w:val="11"/>
          <w:szCs w:val="11"/>
          <w:color w:val="B5B5B5"/>
          <w:spacing w:val="0"/>
          <w:w w:val="149"/>
          <w:position w:val="6"/>
        </w:rPr>
        <w:t>  </w:t>
      </w:r>
      <w:r>
        <w:rPr>
          <w:rFonts w:ascii="Arial" w:hAnsi="Arial" w:cs="Arial" w:eastAsia="Arial"/>
          <w:sz w:val="11"/>
          <w:szCs w:val="11"/>
          <w:color w:val="B5B5B5"/>
          <w:spacing w:val="13"/>
          <w:w w:val="149"/>
          <w:position w:val="6"/>
        </w:rPr>
        <w:t> </w:t>
      </w:r>
      <w:r>
        <w:rPr>
          <w:rFonts w:ascii="Arial" w:hAnsi="Arial" w:cs="Arial" w:eastAsia="Arial"/>
          <w:sz w:val="11"/>
          <w:szCs w:val="11"/>
          <w:color w:val="797979"/>
          <w:spacing w:val="0"/>
          <w:w w:val="149"/>
          <w:position w:val="6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54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4477"/>
          <w:spacing w:val="0"/>
          <w:w w:val="16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4477"/>
          <w:spacing w:val="-7"/>
          <w:w w:val="16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han</w:t>
      </w:r>
      <w:r>
        <w:rPr>
          <w:rFonts w:ascii="Arial" w:hAnsi="Arial" w:cs="Arial" w:eastAsia="Arial"/>
          <w:sz w:val="20"/>
          <w:szCs w:val="20"/>
          <w:color w:val="282828"/>
          <w:spacing w:val="3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BAYAM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351" w:lineRule="exact"/>
        <w:ind w:left="43" w:right="-7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28.76001pt;margin-top:.707662pt;width:94.045901pt;height:20.865968pt;mso-position-horizontal-relative:page;mso-position-vertical-relative:paragraph;z-index:-15220" coordorigin="2575,14" coordsize="1881,417">
            <v:group style="position:absolute;left:3468;top:111;width:773;height:2" coordorigin="3468,111" coordsize="773,2">
              <v:shape style="position:absolute;left:3468;top:111;width:773;height:2" coordorigin="3468,111" coordsize="773,0" path="m3468,111l4240,111e" filled="f" stroked="t" strokeweight=".96pt" strokecolor="#3B4883">
                <v:path arrowok="t"/>
              </v:shape>
            </v:group>
            <v:group style="position:absolute;left:2587;top:132;width:124;height:2" coordorigin="2587,132" coordsize="124,2">
              <v:shape style="position:absolute;left:2587;top:132;width:124;height:2" coordorigin="2587,132" coordsize="124,0" path="m2587,132l2711,132e" filled="f" stroked="t" strokeweight="1.2pt" strokecolor="#34448C">
                <v:path arrowok="t"/>
              </v:shape>
            </v:group>
            <v:group style="position:absolute;left:2711;top:14;width:756;height:417" coordorigin="2711,14" coordsize="756,417">
              <v:shape style="position:absolute;left:2711;top:14;width:756;height:417" coordorigin="2711,14" coordsize="756,417" path="m2711,14l3468,14,3468,431,2711,431,2711,14e" filled="t" fillcolor="#EBEBEB" stroked="f">
                <v:path arrowok="t"/>
                <v:fill/>
              </v:shape>
            </v:group>
            <v:group style="position:absolute;left:4240;top:35;width:216;height:390" coordorigin="4240,35" coordsize="216,390">
              <v:shape style="position:absolute;left:4240;top:35;width:216;height:390" coordorigin="4240,35" coordsize="216,390" path="m4240,35l4456,35,4456,425,4240,425,4240,35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1"/>
          <w:szCs w:val="31"/>
          <w:color w:val="A5A5A7"/>
          <w:spacing w:val="-1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A5A5A7"/>
          <w:spacing w:val="0"/>
          <w:w w:val="112"/>
          <w:position w:val="-1"/>
        </w:rPr>
        <w:t>sfuail</w:t>
      </w:r>
      <w:r>
        <w:rPr>
          <w:rFonts w:ascii="Times New Roman" w:hAnsi="Times New Roman" w:cs="Times New Roman" w:eastAsia="Times New Roman"/>
          <w:sz w:val="31"/>
          <w:szCs w:val="31"/>
          <w:color w:val="A5A5A7"/>
          <w:spacing w:val="-2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0"/>
          <w:w w:val="140"/>
          <w:position w:val="-1"/>
        </w:rPr>
        <w:t>yap</w:t>
      </w:r>
      <w:r>
        <w:rPr>
          <w:rFonts w:ascii="Times New Roman" w:hAnsi="Times New Roman" w:cs="Times New Roman" w:eastAsia="Times New Roman"/>
          <w:sz w:val="29"/>
          <w:szCs w:val="29"/>
          <w:color w:val="8E8E8E"/>
          <w:spacing w:val="2"/>
          <w:w w:val="140"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0"/>
          <w:w w:val="121"/>
          <w:position w:val="-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1"/>
          <w:w w:val="122"/>
          <w:position w:val="-1"/>
        </w:rPr>
        <w:t>!</w:t>
      </w:r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0"/>
          <w:w w:val="13"/>
          <w:position w:val="-1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7"/>
          <w:szCs w:val="17"/>
          <w:color w:val="8E8E8E"/>
          <w:spacing w:val="0"/>
          <w:w w:val="123"/>
          <w:position w:val="-8"/>
        </w:rPr>
        <w:t>!H.,;,,,</w:t>
      </w:r>
      <w:r>
        <w:rPr>
          <w:rFonts w:ascii="Arial" w:hAnsi="Arial" w:cs="Arial" w:eastAsia="Arial"/>
          <w:sz w:val="17"/>
          <w:szCs w:val="17"/>
          <w:color w:val="8E8E8E"/>
          <w:spacing w:val="-14"/>
          <w:w w:val="123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-8"/>
        </w:rPr>
        <w:t>n</w:t>
      </w:r>
      <w:r>
        <w:rPr>
          <w:rFonts w:ascii="Arial" w:hAnsi="Arial" w:cs="Arial" w:eastAsia="Arial"/>
          <w:sz w:val="22"/>
          <w:szCs w:val="22"/>
          <w:color w:val="8E8E8E"/>
          <w:spacing w:val="40"/>
          <w:w w:val="100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-8"/>
        </w:rPr>
        <w:t>tı</w:t>
      </w:r>
      <w:r>
        <w:rPr>
          <w:rFonts w:ascii="Arial" w:hAnsi="Arial" w:cs="Arial" w:eastAsia="Arial"/>
          <w:sz w:val="22"/>
          <w:szCs w:val="22"/>
          <w:color w:val="8E8E8E"/>
          <w:spacing w:val="20"/>
          <w:w w:val="100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88"/>
          <w:position w:val="-8"/>
        </w:rPr>
        <w:t>Bö\ıı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88"/>
          <w:position w:val="-8"/>
        </w:rPr>
        <w:t>e</w:t>
      </w:r>
      <w:r>
        <w:rPr>
          <w:rFonts w:ascii="Arial" w:hAnsi="Arial" w:cs="Arial" w:eastAsia="Arial"/>
          <w:sz w:val="22"/>
          <w:szCs w:val="22"/>
          <w:color w:val="8E8E8E"/>
          <w:spacing w:val="-1"/>
          <w:w w:val="88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-8"/>
        </w:rPr>
        <w:t>Am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51" w:lineRule="exact"/>
        <w:ind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3A4477"/>
          <w:spacing w:val="0"/>
          <w:w w:val="205"/>
          <w:i/>
          <w:position w:val="-16"/>
        </w:rPr>
        <w:t>K</w:t>
      </w:r>
      <w:r>
        <w:rPr>
          <w:rFonts w:ascii="Times New Roman" w:hAnsi="Times New Roman" w:cs="Times New Roman" w:eastAsia="Times New Roman"/>
          <w:sz w:val="65"/>
          <w:szCs w:val="65"/>
          <w:color w:val="3A4477"/>
          <w:spacing w:val="0"/>
          <w:w w:val="100"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65"/>
          <w:szCs w:val="65"/>
          <w:color w:val="3A4477"/>
          <w:spacing w:val="0"/>
          <w:w w:val="100"/>
          <w:i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4B5DB8"/>
          <w:spacing w:val="0"/>
          <w:w w:val="130"/>
          <w:i/>
          <w:position w:val="23"/>
        </w:rPr>
        <w:t>-;7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3" w:equalWidth="0">
            <w:col w:w="550" w:space="1818"/>
            <w:col w:w="1926" w:space="1285"/>
            <w:col w:w="6041"/>
          </w:cols>
        </w:sectPr>
      </w:pPr>
      <w:rPr/>
    </w:p>
    <w:p>
      <w:pPr>
        <w:spacing w:before="0" w:after="0" w:line="186" w:lineRule="exact"/>
        <w:ind w:left="2373" w:right="-20"/>
        <w:jc w:val="left"/>
        <w:tabs>
          <w:tab w:pos="3680" w:val="left"/>
          <w:tab w:pos="54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4.4pt;margin-top:24.48pt;width:572.520012pt;height:778.560002pt;mso-position-horizontal-relative:page;mso-position-vertical-relative:page;z-index:-15222" coordorigin="288,490" coordsize="11450,15571">
            <v:group style="position:absolute;left:307;top:514;width:1406;height:2" coordorigin="307,514" coordsize="1406,2">
              <v:shape style="position:absolute;left:307;top:514;width:1406;height:2" coordorigin="307,514" coordsize="1406,0" path="m307,514l1714,514e" filled="f" stroked="t" strokeweight=".48pt" strokecolor="#383838">
                <v:path arrowok="t"/>
              </v:shape>
            </v:group>
            <v:group style="position:absolute;left:317;top:509;width:2;height:4502" coordorigin="317,509" coordsize="2,4502">
              <v:shape style="position:absolute;left:317;top:509;width:2;height:4502" coordorigin="317,509" coordsize="0,4502" path="m317,5011l317,509e" filled="f" stroked="t" strokeweight=".96pt" strokecolor="#5B5B5B">
                <v:path arrowok="t"/>
              </v:shape>
            </v:group>
            <v:group style="position:absolute;left:1613;top:518;width:6197;height:2" coordorigin="1613,518" coordsize="6197,2">
              <v:shape style="position:absolute;left:1613;top:518;width:6197;height:2" coordorigin="1613,518" coordsize="6197,0" path="m1613,518l7810,518e" filled="f" stroked="t" strokeweight=".96pt" strokecolor="#646464">
                <v:path arrowok="t"/>
              </v:shape>
            </v:group>
            <v:group style="position:absolute;left:2371;top:509;width:2;height:1512" coordorigin="2371,509" coordsize="2,1512">
              <v:shape style="position:absolute;left:2371;top:509;width:2;height:1512" coordorigin="2371,509" coordsize="0,1512" path="m2371,2021l2371,509e" filled="f" stroked="t" strokeweight=".72pt" strokecolor="#545454">
                <v:path arrowok="t"/>
              </v:shape>
            </v:group>
            <v:group style="position:absolute;left:7752;top:514;width:3912;height:2" coordorigin="7752,514" coordsize="3912,2">
              <v:shape style="position:absolute;left:7752;top:514;width:3912;height:2" coordorigin="7752,514" coordsize="3912,0" path="m7752,514l11664,514e" filled="f" stroked="t" strokeweight=".48pt" strokecolor="#343434">
                <v:path arrowok="t"/>
              </v:shape>
            </v:group>
            <v:group style="position:absolute;left:9178;top:509;width:2;height:1046" coordorigin="9178,509" coordsize="2,1046">
              <v:shape style="position:absolute;left:9178;top:509;width:2;height:1046" coordorigin="9178,509" coordsize="0,1046" path="m9178,1555l9178,509e" filled="f" stroked="t" strokeweight=".96pt" strokecolor="#606060">
                <v:path arrowok="t"/>
              </v:shape>
            </v:group>
            <v:group style="position:absolute;left:11659;top:499;width:2;height:720" coordorigin="11659,499" coordsize="2,720">
              <v:shape style="position:absolute;left:11659;top:499;width:2;height:720" coordorigin="11659,499" coordsize="0,720" path="m11659,1219l11659,499e" filled="f" stroked="t" strokeweight=".48pt" strokecolor="#383838">
                <v:path arrowok="t"/>
              </v:shape>
            </v:group>
            <v:group style="position:absolute;left:11664;top:499;width:2;height:1056" coordorigin="11664,499" coordsize="2,1056">
              <v:shape style="position:absolute;left:11664;top:499;width:2;height:1056" coordorigin="11664,499" coordsize="0,1056" path="m11664,1555l11664,499e" filled="f" stroked="t" strokeweight=".72pt" strokecolor="#4B4B4B">
                <v:path arrowok="t"/>
              </v:shape>
            </v:group>
            <v:group style="position:absolute;left:307;top:2011;width:2078;height:2" coordorigin="307,2011" coordsize="2078,2">
              <v:shape style="position:absolute;left:307;top:2011;width:2078;height:2" coordorigin="307,2011" coordsize="2078,0" path="m307,2011l2386,2011e" filled="f" stroked="t" strokeweight=".48pt" strokecolor="#3F3F3F">
                <v:path arrowok="t"/>
              </v:shape>
            </v:group>
            <v:group style="position:absolute;left:1843;top:2016;width:5525;height:2" coordorigin="1843,2016" coordsize="5525,2">
              <v:shape style="position:absolute;left:1843;top:2016;width:5525;height:2" coordorigin="1843,2016" coordsize="5525,0" path="m1843,2016l7368,2016e" filled="f" stroked="t" strokeweight=".96pt" strokecolor="#646464">
                <v:path arrowok="t"/>
              </v:shape>
            </v:group>
            <v:group style="position:absolute;left:6514;top:2011;width:1670;height:2" coordorigin="6514,2011" coordsize="1670,2">
              <v:shape style="position:absolute;left:6514;top:2011;width:1670;height:2" coordorigin="6514,2011" coordsize="1670,0" path="m6514,2011l8184,2011e" filled="f" stroked="t" strokeweight=".48pt" strokecolor="#343434">
                <v:path arrowok="t"/>
              </v:shape>
            </v:group>
            <v:group style="position:absolute;left:8126;top:2011;width:552;height:2" coordorigin="8126,2011" coordsize="552,2">
              <v:shape style="position:absolute;left:8126;top:2011;width:552;height:2" coordorigin="8126,2011" coordsize="552,0" path="m8126,2011l8678,2011e" filled="f" stroked="t" strokeweight=".48pt" strokecolor="#131313">
                <v:path arrowok="t"/>
              </v:shape>
            </v:group>
            <v:group style="position:absolute;left:8621;top:2011;width:586;height:2" coordorigin="8621,2011" coordsize="586,2">
              <v:shape style="position:absolute;left:8621;top:2011;width:586;height:2" coordorigin="8621,2011" coordsize="586,0" path="m8621,2011l9206,2011e" filled="f" stroked="t" strokeweight=".48pt" strokecolor="#282828">
                <v:path arrowok="t"/>
              </v:shape>
            </v:group>
            <v:group style="position:absolute;left:9178;top:1498;width:2;height:518" coordorigin="9178,1498" coordsize="2,518">
              <v:shape style="position:absolute;left:9178;top:1498;width:2;height:518" coordorigin="9178,1498" coordsize="0,518" path="m9178,2016l9178,1498e" filled="f" stroked="t" strokeweight=".72pt" strokecolor="#4B4B4B">
                <v:path arrowok="t"/>
              </v:shape>
            </v:group>
            <v:group style="position:absolute;left:9139;top:2006;width:2534;height:2" coordorigin="9139,2006" coordsize="2534,2">
              <v:shape style="position:absolute;left:9139;top:2006;width:2534;height:2" coordorigin="9139,2006" coordsize="2534,0" path="m9139,2006l11674,2006e" filled="f" stroked="t" strokeweight=".72pt" strokecolor="#575757">
                <v:path arrowok="t"/>
              </v:shape>
            </v:group>
            <v:group style="position:absolute;left:11664;top:1363;width:2;height:1133" coordorigin="11664,1363" coordsize="2,1133">
              <v:shape style="position:absolute;left:11664;top:1363;width:2;height:1133" coordorigin="11664,1363" coordsize="0,1133" path="m11664,2496l11664,1363e" filled="f" stroked="t" strokeweight=".72pt" strokecolor="#606060">
                <v:path arrowok="t"/>
              </v:shape>
            </v:group>
            <v:group style="position:absolute;left:307;top:2251;width:1406;height:2" coordorigin="307,2251" coordsize="1406,2">
              <v:shape style="position:absolute;left:307;top:2251;width:1406;height:2" coordorigin="307,2251" coordsize="1406,0" path="m307,2251l1714,2251e" filled="f" stroked="t" strokeweight=".48pt" strokecolor="#282828">
                <v:path arrowok="t"/>
              </v:shape>
            </v:group>
            <v:group style="position:absolute;left:1613;top:2256;width:3941;height:2" coordorigin="1613,2256" coordsize="3941,2">
              <v:shape style="position:absolute;left:1613;top:2256;width:3941;height:2" coordorigin="1613,2256" coordsize="3941,0" path="m1613,2256l5554,2256e" filled="f" stroked="t" strokeweight=".96pt" strokecolor="#606060">
                <v:path arrowok="t"/>
              </v:shape>
            </v:group>
            <v:group style="position:absolute;left:5496;top:2251;width:2314;height:2" coordorigin="5496,2251" coordsize="2314,2">
              <v:shape style="position:absolute;left:5496;top:2251;width:2314;height:2" coordorigin="5496,2251" coordsize="2314,0" path="m5496,2251l7810,2251e" filled="f" stroked="t" strokeweight=".48pt" strokecolor="#444444">
                <v:path arrowok="t"/>
              </v:shape>
            </v:group>
            <v:group style="position:absolute;left:7752;top:2246;width:3922;height:2" coordorigin="7752,2246" coordsize="3922,2">
              <v:shape style="position:absolute;left:7752;top:2246;width:3922;height:2" coordorigin="7752,2246" coordsize="3922,0" path="m7752,2246l11674,2246e" filled="f" stroked="t" strokeweight=".72pt" strokecolor="#4F4F4F">
                <v:path arrowok="t"/>
              </v:shape>
            </v:group>
            <v:group style="position:absolute;left:307;top:2491;width:9110;height:2" coordorigin="307,2491" coordsize="9110,2">
              <v:shape style="position:absolute;left:307;top:2491;width:9110;height:2" coordorigin="307,2491" coordsize="9110,0" path="m307,2491l9418,2491e" filled="f" stroked="t" strokeweight=".48pt" strokecolor="#2F2F2F">
                <v:path arrowok="t"/>
              </v:shape>
            </v:group>
            <v:group style="position:absolute;left:9360;top:2486;width:2314;height:2" coordorigin="9360,2486" coordsize="2314,2">
              <v:shape style="position:absolute;left:9360;top:2486;width:2314;height:2" coordorigin="9360,2486" coordsize="2314,0" path="m9360,2486l11674,2486e" filled="f" stroked="t" strokeweight=".96pt" strokecolor="#5B5B5B">
                <v:path arrowok="t"/>
              </v:shape>
            </v:group>
            <v:group style="position:absolute;left:307;top:2731;width:9110;height:2" coordorigin="307,2731" coordsize="9110,2">
              <v:shape style="position:absolute;left:307;top:2731;width:9110;height:2" coordorigin="307,2731" coordsize="9110,0" path="m307,2731l9418,2731e" filled="f" stroked="t" strokeweight=".48pt" strokecolor="#2F2F2F">
                <v:path arrowok="t"/>
              </v:shape>
            </v:group>
            <v:group style="position:absolute;left:9360;top:2726;width:2314;height:2" coordorigin="9360,2726" coordsize="2314,2">
              <v:shape style="position:absolute;left:9360;top:2726;width:2314;height:2" coordorigin="9360,2726" coordsize="2314,0" path="m9360,2726l11674,2726e" filled="f" stroked="t" strokeweight=".72pt" strokecolor="#5B5B5B">
                <v:path arrowok="t"/>
              </v:shape>
            </v:group>
            <v:group style="position:absolute;left:11669;top:2429;width:2;height:792" coordorigin="11669,2429" coordsize="2,792">
              <v:shape style="position:absolute;left:11669;top:2429;width:2;height:792" coordorigin="11669,2429" coordsize="0,792" path="m11669,3221l11669,2429e" filled="f" stroked="t" strokeweight=".48pt" strokecolor="#3F3F3F">
                <v:path arrowok="t"/>
              </v:shape>
            </v:group>
            <v:group style="position:absolute;left:307;top:2971;width:1406;height:2" coordorigin="307,2971" coordsize="1406,2">
              <v:shape style="position:absolute;left:307;top:2971;width:1406;height:2" coordorigin="307,2971" coordsize="1406,0" path="m307,2971l1714,2971e" filled="f" stroked="t" strokeweight=".48pt" strokecolor="#383838">
                <v:path arrowok="t"/>
              </v:shape>
            </v:group>
            <v:group style="position:absolute;left:1656;top:2971;width:4915;height:2" coordorigin="1656,2971" coordsize="4915,2">
              <v:shape style="position:absolute;left:1656;top:2971;width:4915;height:2" coordorigin="1656,2971" coordsize="4915,0" path="m1656,2971l6571,2971e" filled="f" stroked="t" strokeweight=".48pt" strokecolor="#4F4F4F">
                <v:path arrowok="t"/>
              </v:shape>
            </v:group>
            <v:group style="position:absolute;left:6514;top:2971;width:1670;height:2" coordorigin="6514,2971" coordsize="1670,2">
              <v:shape style="position:absolute;left:6514;top:2971;width:1670;height:2" coordorigin="6514,2971" coordsize="1670,0" path="m6514,2971l8184,2971e" filled="f" stroked="t" strokeweight=".48pt" strokecolor="#343434">
                <v:path arrowok="t"/>
              </v:shape>
            </v:group>
            <v:group style="position:absolute;left:8126;top:2971;width:1291;height:2" coordorigin="8126,2971" coordsize="1291,2">
              <v:shape style="position:absolute;left:8126;top:2971;width:1291;height:2" coordorigin="8126,2971" coordsize="1291,0" path="m8126,2971l9418,2971e" filled="f" stroked="t" strokeweight=".48pt" strokecolor="#1F1F1F">
                <v:path arrowok="t"/>
              </v:shape>
            </v:group>
            <v:group style="position:absolute;left:9360;top:2966;width:2314;height:2" coordorigin="9360,2966" coordsize="2314,2">
              <v:shape style="position:absolute;left:9360;top:2966;width:2314;height:2" coordorigin="9360,2966" coordsize="2314,0" path="m9360,2966l11674,2966e" filled="f" stroked="t" strokeweight=".96pt" strokecolor="#606060">
                <v:path arrowok="t"/>
              </v:shape>
            </v:group>
            <v:group style="position:absolute;left:307;top:3211;width:6264;height:2" coordorigin="307,3211" coordsize="6264,2">
              <v:shape style="position:absolute;left:307;top:3211;width:6264;height:2" coordorigin="307,3211" coordsize="6264,0" path="m307,3211l6571,3211e" filled="f" stroked="t" strokeweight=".48pt" strokecolor="#3B3B3B">
                <v:path arrowok="t"/>
              </v:shape>
            </v:group>
            <v:group style="position:absolute;left:6514;top:3211;width:1296;height:2" coordorigin="6514,3211" coordsize="1296,2">
              <v:shape style="position:absolute;left:6514;top:3211;width:1296;height:2" coordorigin="6514,3211" coordsize="1296,0" path="m6514,3211l7810,3211e" filled="f" stroked="t" strokeweight=".48pt" strokecolor="#232323">
                <v:path arrowok="t"/>
              </v:shape>
            </v:group>
            <v:group style="position:absolute;left:7752;top:3211;width:3922;height:2" coordorigin="7752,3211" coordsize="3922,2">
              <v:shape style="position:absolute;left:7752;top:3211;width:3922;height:2" coordorigin="7752,3211" coordsize="3922,0" path="m7752,3211l11674,3211e" filled="f" stroked="t" strokeweight=".48pt" strokecolor="#4B4B4B">
                <v:path arrowok="t"/>
              </v:shape>
            </v:group>
            <v:group style="position:absolute;left:3883;top:3206;width:2;height:259" coordorigin="3883,3206" coordsize="2,259">
              <v:shape style="position:absolute;left:3883;top:3206;width:2;height:259" coordorigin="3883,3206" coordsize="0,259" path="m3883,3466l3883,3206e" filled="f" stroked="t" strokeweight=".48pt" strokecolor="#2B2B2B">
                <v:path arrowok="t"/>
              </v:shape>
            </v:group>
            <v:group style="position:absolute;left:7229;top:3206;width:2;height:259" coordorigin="7229,3206" coordsize="2,259">
              <v:shape style="position:absolute;left:7229;top:3206;width:2;height:259" coordorigin="7229,3206" coordsize="0,259" path="m7229,3466l7229,3206e" filled="f" stroked="t" strokeweight=".72pt" strokecolor="#484848">
                <v:path arrowok="t"/>
              </v:shape>
            </v:group>
            <v:group style="position:absolute;left:11674;top:499;width:2;height:3485" coordorigin="11674,499" coordsize="2,3485">
              <v:shape style="position:absolute;left:11674;top:499;width:2;height:3485" coordorigin="11674,499" coordsize="0,3485" path="m11674,3984l11674,499e" filled="f" stroked="t" strokeweight=".96pt" strokecolor="#4F4F4F">
                <v:path arrowok="t"/>
              </v:shape>
            </v:group>
            <v:group style="position:absolute;left:3878;top:3408;width:2;height:264" coordorigin="3878,3408" coordsize="2,264">
              <v:shape style="position:absolute;left:3878;top:3408;width:2;height:264" coordorigin="3878,3408" coordsize="0,264" path="m3878,3672l3878,3408e" filled="f" stroked="t" strokeweight=".96pt" strokecolor="#545454">
                <v:path arrowok="t"/>
              </v:shape>
            </v:group>
            <v:group style="position:absolute;left:3850;top:3658;width:2722;height:2" coordorigin="3850,3658" coordsize="2722,2">
              <v:shape style="position:absolute;left:3850;top:3658;width:2722;height:2" coordorigin="3850,3658" coordsize="2722,0" path="m3850,3658l6571,3658e" filled="f" stroked="t" strokeweight=".96pt" strokecolor="#707070">
                <v:path arrowok="t"/>
              </v:shape>
            </v:group>
            <v:group style="position:absolute;left:6514;top:3653;width:638;height:2" coordorigin="6514,3653" coordsize="638,2">
              <v:shape style="position:absolute;left:6514;top:3653;width:638;height:2" coordorigin="6514,3653" coordsize="638,0" path="m6514,3653l7152,3653e" filled="f" stroked="t" strokeweight=".48pt" strokecolor="#939393">
                <v:path arrowok="t"/>
              </v:shape>
            </v:group>
            <v:group style="position:absolute;left:7214;top:3643;width:1958;height:2" coordorigin="7214,3643" coordsize="1958,2">
              <v:shape style="position:absolute;left:7214;top:3643;width:1958;height:2" coordorigin="7214,3643" coordsize="1958,0" path="m7214,3643l9173,3643e" filled="f" stroked="t" strokeweight=".48pt" strokecolor="#575757">
                <v:path arrowok="t"/>
              </v:shape>
            </v:group>
            <v:group style="position:absolute;left:7219;top:3408;width:2;height:269" coordorigin="7219,3408" coordsize="2,269">
              <v:shape style="position:absolute;left:7219;top:3408;width:2;height:269" coordorigin="7219,3408" coordsize="0,269" path="m7219,3677l7219,3408e" filled="f" stroked="t" strokeweight=".72pt" strokecolor="#545454">
                <v:path arrowok="t"/>
              </v:shape>
            </v:group>
            <v:group style="position:absolute;left:9173;top:3643;width:216;height:2" coordorigin="9173,3643" coordsize="216,2">
              <v:shape style="position:absolute;left:9173;top:3643;width:216;height:2" coordorigin="9173,3643" coordsize="216,0" path="m9173,3643l9389,3643e" filled="f" stroked="t" strokeweight=".48pt" strokecolor="#000000">
                <v:path arrowok="t"/>
              </v:shape>
            </v:group>
            <v:group style="position:absolute;left:9389;top:3643;width:2299;height:2" coordorigin="9389,3643" coordsize="2299,2">
              <v:shape style="position:absolute;left:9389;top:3643;width:2299;height:2" coordorigin="9389,3643" coordsize="2299,0" path="m9389,3643l11688,3643e" filled="f" stroked="t" strokeweight=".48pt" strokecolor="#484848">
                <v:path arrowok="t"/>
              </v:shape>
            </v:group>
            <v:group style="position:absolute;left:11669;top:3408;width:2;height:269" coordorigin="11669,3408" coordsize="2,269">
              <v:shape style="position:absolute;left:11669;top:3408;width:2;height:269" coordorigin="11669,3408" coordsize="0,269" path="m11669,3677l11669,3408e" filled="f" stroked="t" strokeweight=".48pt" strokecolor="#4F4F4F">
                <v:path arrowok="t"/>
              </v:shape>
            </v:group>
            <v:group style="position:absolute;left:307;top:3979;width:2074;height:2" coordorigin="307,3979" coordsize="2074,2">
              <v:shape style="position:absolute;left:307;top:3979;width:2074;height:2" coordorigin="307,3979" coordsize="2074,0" path="m307,3979l2381,3979e" filled="f" stroked="t" strokeweight=".48pt" strokecolor="#2B2B2B">
                <v:path arrowok="t"/>
              </v:shape>
            </v:group>
            <v:group style="position:absolute;left:2323;top:3979;width:610;height:2" coordorigin="2323,3979" coordsize="610,2">
              <v:shape style="position:absolute;left:2323;top:3979;width:610;height:2" coordorigin="2323,3979" coordsize="610,0" path="m2323,3979l2933,3979e" filled="f" stroked="t" strokeweight=".48pt" strokecolor="#3F3F3F">
                <v:path arrowok="t"/>
              </v:shape>
            </v:group>
            <v:group style="position:absolute;left:2875;top:3979;width:1032;height:2" coordorigin="2875,3979" coordsize="1032,2">
              <v:shape style="position:absolute;left:2875;top:3979;width:1032;height:2" coordorigin="2875,3979" coordsize="1032,0" path="m2875,3979l3907,3979e" filled="f" stroked="t" strokeweight=".48pt" strokecolor="#282828">
                <v:path arrowok="t"/>
              </v:shape>
            </v:group>
            <v:group style="position:absolute;left:3888;top:3614;width:2;height:370" coordorigin="3888,3614" coordsize="2,370">
              <v:shape style="position:absolute;left:3888;top:3614;width:2;height:370" coordorigin="3888,3614" coordsize="0,370" path="m3888,3984l3888,3614e" filled="f" stroked="t" strokeweight=".96pt" strokecolor="#2F2F2F">
                <v:path arrowok="t"/>
              </v:shape>
            </v:group>
            <v:group style="position:absolute;left:3830;top:3974;width:2016;height:2" coordorigin="3830,3974" coordsize="2016,2">
              <v:shape style="position:absolute;left:3830;top:3974;width:2016;height:2" coordorigin="3830,3974" coordsize="2016,0" path="m3830,3974l5846,3974e" filled="f" stroked="t" strokeweight=".96pt" strokecolor="#232323">
                <v:path arrowok="t"/>
              </v:shape>
            </v:group>
            <v:group style="position:absolute;left:5496;top:3974;width:6187;height:2" coordorigin="5496,3974" coordsize="6187,2">
              <v:shape style="position:absolute;left:5496;top:3974;width:6187;height:2" coordorigin="5496,3974" coordsize="6187,0" path="m5496,3974l11683,3974e" filled="f" stroked="t" strokeweight=".96pt" strokecolor="#575757">
                <v:path arrowok="t"/>
              </v:shape>
            </v:group>
            <v:group style="position:absolute;left:307;top:4267;width:1406;height:2" coordorigin="307,4267" coordsize="1406,2">
              <v:shape style="position:absolute;left:307;top:4267;width:1406;height:2" coordorigin="307,4267" coordsize="1406,0" path="m307,4267l1714,4267e" filled="f" stroked="t" strokeweight=".48pt" strokecolor="#343434">
                <v:path arrowok="t"/>
              </v:shape>
            </v:group>
            <v:group style="position:absolute;left:1685;top:4258;width:3840;height:2" coordorigin="1685,4258" coordsize="3840,2">
              <v:shape style="position:absolute;left:1685;top:4258;width:3840;height:2" coordorigin="1685,4258" coordsize="3840,0" path="m1685,4258l5525,4258e" filled="f" stroked="t" strokeweight=".48pt" strokecolor="#343434">
                <v:path arrowok="t"/>
              </v:shape>
            </v:group>
            <v:group style="position:absolute;left:2381;top:3974;width:2;height:2016" coordorigin="2381,3974" coordsize="2,2016">
              <v:shape style="position:absolute;left:2381;top:3974;width:2;height:2016" coordorigin="2381,3974" coordsize="0,2016" path="m2381,5990l2381,3974e" filled="f" stroked="t" strokeweight=".96pt" strokecolor="#5B5B5B">
                <v:path arrowok="t"/>
              </v:shape>
            </v:group>
            <v:group style="position:absolute;left:5496;top:4267;width:2688;height:2" coordorigin="5496,4267" coordsize="2688,2">
              <v:shape style="position:absolute;left:5496;top:4267;width:2688;height:2" coordorigin="5496,4267" coordsize="2688,0" path="m5496,4267l8184,4267e" filled="f" stroked="t" strokeweight=".48pt" strokecolor="#2B2B2B">
                <v:path arrowok="t"/>
              </v:shape>
            </v:group>
            <v:group style="position:absolute;left:8126;top:4262;width:552;height:2" coordorigin="8126,4262" coordsize="552,2">
              <v:shape style="position:absolute;left:8126;top:4262;width:552;height:2" coordorigin="8126,4262" coordsize="552,0" path="m8126,4262l8678,4262e" filled="f" stroked="t" strokeweight=".72pt" strokecolor="#484848">
                <v:path arrowok="t"/>
              </v:shape>
            </v:group>
            <v:group style="position:absolute;left:8486;top:4262;width:3197;height:2" coordorigin="8486,4262" coordsize="3197,2">
              <v:shape style="position:absolute;left:8486;top:4262;width:3197;height:2" coordorigin="8486,4262" coordsize="3197,0" path="m8486,4262l11683,4262e" filled="f" stroked="t" strokeweight=".96pt" strokecolor="#606060">
                <v:path arrowok="t"/>
              </v:shape>
            </v:group>
            <v:group style="position:absolute;left:11674;top:3840;width:2;height:1162" coordorigin="11674,3840" coordsize="2,1162">
              <v:shape style="position:absolute;left:11674;top:3840;width:2;height:1162" coordorigin="11674,3840" coordsize="0,1162" path="m11674,5002l11674,3840e" filled="f" stroked="t" strokeweight=".96pt" strokecolor="#676767">
                <v:path arrowok="t"/>
              </v:shape>
            </v:group>
            <v:group style="position:absolute;left:2371;top:4507;width:4877;height:2" coordorigin="2371,4507" coordsize="4877,2">
              <v:shape style="position:absolute;left:2371;top:4507;width:4877;height:2" coordorigin="2371,4507" coordsize="4877,0" path="m2371,4507l7248,4507e" filled="f" stroked="t" strokeweight=".48pt" strokecolor="#232323">
                <v:path arrowok="t"/>
              </v:shape>
            </v:group>
            <v:group style="position:absolute;left:7190;top:4502;width:4493;height:2" coordorigin="7190,4502" coordsize="4493,2">
              <v:shape style="position:absolute;left:7190;top:4502;width:4493;height:2" coordorigin="7190,4502" coordsize="4493,0" path="m7190,4502l11683,4502e" filled="f" stroked="t" strokeweight=".96pt" strokecolor="#5B5B5B">
                <v:path arrowok="t"/>
              </v:shape>
            </v:group>
            <v:group style="position:absolute;left:4939;top:4502;width:2;height:494" coordorigin="4939,4502" coordsize="2,494">
              <v:shape style="position:absolute;left:4939;top:4502;width:2;height:494" coordorigin="4939,4502" coordsize="0,494" path="m4939,4997l4939,4502e" filled="f" stroked="t" strokeweight=".48pt" strokecolor="#2F2F2F">
                <v:path arrowok="t"/>
              </v:shape>
            </v:group>
            <v:group style="position:absolute;left:4934;top:4742;width:4973;height:2" coordorigin="4934,4742" coordsize="4973,2">
              <v:shape style="position:absolute;left:4934;top:4742;width:4973;height:2" coordorigin="4934,4742" coordsize="4973,0" path="m4934,4742l9907,4742e" filled="f" stroked="t" strokeweight=".96pt" strokecolor="#5B5B5B">
                <v:path arrowok="t"/>
              </v:shape>
            </v:group>
            <v:group style="position:absolute;left:9389;top:4733;width:2304;height:2" coordorigin="9389,4733" coordsize="2304,2">
              <v:shape style="position:absolute;left:9389;top:4733;width:2304;height:2" coordorigin="9389,4733" coordsize="2304,0" path="m9389,4733l11693,4733e" filled="f" stroked="t" strokeweight=".48pt" strokecolor="#343434">
                <v:path arrowok="t"/>
              </v:shape>
            </v:group>
            <v:group style="position:absolute;left:4934;top:4992;width:4915;height:2" coordorigin="4934,4992" coordsize="4915,2">
              <v:shape style="position:absolute;left:4934;top:4992;width:4915;height:2" coordorigin="4934,4992" coordsize="4915,0" path="m4934,4992l9850,4992e" filled="f" stroked="t" strokeweight=".96pt" strokecolor="#606060">
                <v:path arrowok="t"/>
              </v:shape>
            </v:group>
            <v:group style="position:absolute;left:9360;top:4987;width:2323;height:2" coordorigin="9360,4987" coordsize="2323,2">
              <v:shape style="position:absolute;left:9360;top:4987;width:2323;height:2" coordorigin="9360,4987" coordsize="2323,0" path="m9360,4987l11683,4987e" filled="f" stroked="t" strokeweight=".48pt" strokecolor="#3F3F3F">
                <v:path arrowok="t"/>
              </v:shape>
            </v:group>
            <v:group style="position:absolute;left:322;top:4939;width:2;height:307" coordorigin="322,4939" coordsize="2,307">
              <v:shape style="position:absolute;left:322;top:4939;width:2;height:307" coordorigin="322,4939" coordsize="0,307" path="m322,5246l322,4939e" filled="f" stroked="t" strokeweight=".48pt" strokecolor="#383838">
                <v:path arrowok="t"/>
              </v:shape>
            </v:group>
            <v:group style="position:absolute;left:4944;top:4939;width:2;height:307" coordorigin="4944,4939" coordsize="2,307">
              <v:shape style="position:absolute;left:4944;top:4939;width:2;height:307" coordorigin="4944,4939" coordsize="0,307" path="m4944,5246l4944,4939e" filled="f" stroked="t" strokeweight=".96pt" strokecolor="#5B5B5B">
                <v:path arrowok="t"/>
              </v:shape>
            </v:group>
            <v:group style="position:absolute;left:4934;top:5242;width:4973;height:2" coordorigin="4934,5242" coordsize="4973,2">
              <v:shape style="position:absolute;left:4934;top:5242;width:4973;height:2" coordorigin="4934,5242" coordsize="4973,0" path="m4934,5242l9907,5242e" filled="f" stroked="t" strokeweight=".96pt" strokecolor="#5B5B5B">
                <v:path arrowok="t"/>
              </v:shape>
            </v:group>
            <v:group style="position:absolute;left:9389;top:5218;width:2299;height:2" coordorigin="9389,5218" coordsize="2299,2">
              <v:shape style="position:absolute;left:9389;top:5218;width:2299;height:2" coordorigin="9389,5218" coordsize="2299,0" path="m9389,5218l11688,5218e" filled="f" stroked="t" strokeweight=".48pt" strokecolor="#545454">
                <v:path arrowok="t"/>
              </v:shape>
            </v:group>
            <v:group style="position:absolute;left:11678;top:4934;width:2;height:317" coordorigin="11678,4934" coordsize="2,317">
              <v:shape style="position:absolute;left:11678;top:4934;width:2;height:317" coordorigin="11678,4934" coordsize="0,317" path="m11678,5251l11678,4934e" filled="f" stroked="t" strokeweight=".48pt" strokecolor="#4B4B4B">
                <v:path arrowok="t"/>
              </v:shape>
            </v:group>
            <v:group style="position:absolute;left:317;top:5189;width:2;height:802" coordorigin="317,5189" coordsize="2,802">
              <v:shape style="position:absolute;left:317;top:5189;width:2;height:802" coordorigin="317,5189" coordsize="0,802" path="m317,5990l317,5189e" filled="f" stroked="t" strokeweight=".96pt" strokecolor="#5B5B5B">
                <v:path arrowok="t"/>
              </v:shape>
            </v:group>
            <v:group style="position:absolute;left:2371;top:5491;width:1387;height:2" coordorigin="2371,5491" coordsize="1387,2">
              <v:shape style="position:absolute;left:2371;top:5491;width:1387;height:2" coordorigin="2371,5491" coordsize="1387,0" path="m2371,5491l3758,5491e" filled="f" stroked="t" strokeweight=".96pt" strokecolor="#5B5B5B">
                <v:path arrowok="t"/>
              </v:shape>
            </v:group>
            <v:group style="position:absolute;left:3067;top:5486;width:5611;height:2" coordorigin="3067,5486" coordsize="5611,2">
              <v:shape style="position:absolute;left:3067;top:5486;width:5611;height:2" coordorigin="3067,5486" coordsize="5611,0" path="m3067,5486l8678,5486e" filled="f" stroked="t" strokeweight=".48pt" strokecolor="#2B2B2B">
                <v:path arrowok="t"/>
              </v:shape>
            </v:group>
            <v:group style="position:absolute;left:4939;top:5189;width:2;height:557" coordorigin="4939,5189" coordsize="2,557">
              <v:shape style="position:absolute;left:4939;top:5189;width:2;height:557" coordorigin="4939,5189" coordsize="0,557" path="m4939,5746l4939,5189e" filled="f" stroked="t" strokeweight=".72pt" strokecolor="#444444">
                <v:path arrowok="t"/>
              </v:shape>
            </v:group>
            <v:group style="position:absolute;left:8582;top:5482;width:3101;height:2" coordorigin="8582,5482" coordsize="3101,2">
              <v:shape style="position:absolute;left:8582;top:5482;width:3101;height:2" coordorigin="8582,5482" coordsize="3101,0" path="m8582,5482l11683,5482e" filled="f" stroked="t" strokeweight=".96pt" strokecolor="#5B5B5B">
                <v:path arrowok="t"/>
              </v:shape>
            </v:group>
            <v:group style="position:absolute;left:11674;top:5184;width:2;height:557" coordorigin="11674,5184" coordsize="2,557">
              <v:shape style="position:absolute;left:11674;top:5184;width:2;height:557" coordorigin="11674,5184" coordsize="0,557" path="m11674,5741l11674,5184e" filled="f" stroked="t" strokeweight=".72pt" strokecolor="#606060">
                <v:path arrowok="t"/>
              </v:shape>
            </v:group>
            <v:group style="position:absolute;left:307;top:5731;width:7291;height:2" coordorigin="307,5731" coordsize="7291,2">
              <v:shape style="position:absolute;left:307;top:5731;width:7291;height:2" coordorigin="307,5731" coordsize="7291,0" path="m307,5731l7598,5731e" filled="f" stroked="t" strokeweight=".96pt" strokecolor="#606060">
                <v:path arrowok="t"/>
              </v:shape>
            </v:group>
            <v:group style="position:absolute;left:7219;top:5707;width:936;height:2" coordorigin="7219,5707" coordsize="936,2">
              <v:shape style="position:absolute;left:7219;top:5707;width:936;height:2" coordorigin="7219,5707" coordsize="936,0" path="m7219,5707l8155,5707e" filled="f" stroked="t" strokeweight=".48pt" strokecolor="#000000">
                <v:path arrowok="t"/>
              </v:shape>
            </v:group>
            <v:group style="position:absolute;left:8126;top:5726;width:1291;height:2" coordorigin="8126,5726" coordsize="1291,2">
              <v:shape style="position:absolute;left:8126;top:5726;width:1291;height:2" coordorigin="8126,5726" coordsize="1291,0" path="m8126,5726l9418,5726e" filled="f" stroked="t" strokeweight=".48pt" strokecolor="#2F2F2F">
                <v:path arrowok="t"/>
              </v:shape>
            </v:group>
            <v:group style="position:absolute;left:9360;top:5722;width:2323;height:2" coordorigin="9360,5722" coordsize="2323,2">
              <v:shape style="position:absolute;left:9360;top:5722;width:2323;height:2" coordorigin="9360,5722" coordsize="2323,0" path="m9360,5722l11683,5722e" filled="f" stroked="t" strokeweight=".72pt" strokecolor="#575757">
                <v:path arrowok="t"/>
              </v:shape>
            </v:group>
            <v:group style="position:absolute;left:4944;top:5669;width:2;height:782" coordorigin="4944,5669" coordsize="2,782">
              <v:shape style="position:absolute;left:4944;top:5669;width:2;height:782" coordorigin="4944,5669" coordsize="0,782" path="m4944,6451l4944,5669e" filled="f" stroked="t" strokeweight=".96pt" strokecolor="#646464">
                <v:path arrowok="t"/>
              </v:shape>
            </v:group>
            <v:group style="position:absolute;left:7781;top:5702;width:2;height:259" coordorigin="7781,5702" coordsize="2,259">
              <v:shape style="position:absolute;left:7781;top:5702;width:2;height:259" coordorigin="7781,5702" coordsize="0,259" path="m7781,5962l7781,5702e" filled="f" stroked="t" strokeweight=".48pt" strokecolor="#545454">
                <v:path arrowok="t"/>
              </v:shape>
            </v:group>
            <v:group style="position:absolute;left:11678;top:5674;width:2;height:533" coordorigin="11678,5674" coordsize="2,533">
              <v:shape style="position:absolute;left:11678;top:5674;width:2;height:533" coordorigin="11678,5674" coordsize="0,533" path="m11678,6206l11678,5674e" filled="f" stroked="t" strokeweight=".48pt" strokecolor="#444444">
                <v:path arrowok="t"/>
              </v:shape>
            </v:group>
            <v:group style="position:absolute;left:322;top:5933;width:2;height:1027" coordorigin="322,5933" coordsize="2,1027">
              <v:shape style="position:absolute;left:322;top:5933;width:2;height:1027" coordorigin="322,5933" coordsize="0,1027" path="m322,6960l322,5933e" filled="f" stroked="t" strokeweight=".48pt" strokecolor="#2B2B2B">
                <v:path arrowok="t"/>
              </v:shape>
            </v:group>
            <v:group style="position:absolute;left:2383;top:5933;width:2;height:2256" coordorigin="2383,5933" coordsize="2,2256">
              <v:shape style="position:absolute;left:2383;top:5933;width:2;height:2256" coordorigin="2383,5933" coordsize="0,2256" path="m2383,8189l2383,5933e" filled="f" stroked="t" strokeweight=".24pt" strokecolor="#2F2F2F">
                <v:path arrowok="t"/>
              </v:shape>
            </v:group>
            <v:group style="position:absolute;left:2381;top:6202;width:5434;height:2" coordorigin="2381,6202" coordsize="5434,2">
              <v:shape style="position:absolute;left:2381;top:6202;width:5434;height:2" coordorigin="2381,6202" coordsize="5434,0" path="m2381,6202l7814,6202e" filled="f" stroked="t" strokeweight=".96pt" strokecolor="#606060">
                <v:path arrowok="t"/>
              </v:shape>
            </v:group>
            <v:group style="position:absolute;left:7781;top:5962;width:2;height:216" coordorigin="7781,5962" coordsize="2,216">
              <v:shape style="position:absolute;left:7781;top:5962;width:2;height:216" coordorigin="7781,5962" coordsize="0,216" path="m7781,6178l7781,5962e" filled="f" stroked="t" strokeweight=".48pt" strokecolor="#000000">
                <v:path arrowok="t"/>
              </v:shape>
            </v:group>
            <v:group style="position:absolute;left:7747;top:6197;width:1670;height:2" coordorigin="7747,6197" coordsize="1670,2">
              <v:shape style="position:absolute;left:7747;top:6197;width:1670;height:2" coordorigin="7747,6197" coordsize="1670,0" path="m7747,6197l9418,6197e" filled="f" stroked="t" strokeweight=".48pt" strokecolor="#2B2B2B">
                <v:path arrowok="t"/>
              </v:shape>
            </v:group>
            <v:group style="position:absolute;left:9360;top:6192;width:2328;height:2" coordorigin="9360,6192" coordsize="2328,2">
              <v:shape style="position:absolute;left:9360;top:6192;width:2328;height:2" coordorigin="9360,6192" coordsize="2328,0" path="m9360,6192l11688,6192e" filled="f" stroked="t" strokeweight=".96pt" strokecolor="#5B5B5B">
                <v:path arrowok="t"/>
              </v:shape>
            </v:group>
            <v:group style="position:absolute;left:2381;top:6446;width:2266;height:2" coordorigin="2381,6446" coordsize="2266,2">
              <v:shape style="position:absolute;left:2381;top:6446;width:2266;height:2" coordorigin="2381,6446" coordsize="2266,0" path="m2381,6446l4646,6446e" filled="f" stroked="t" strokeweight=".48pt" strokecolor="#383838">
                <v:path arrowok="t"/>
              </v:shape>
            </v:group>
            <v:group style="position:absolute;left:4454;top:6442;width:3763;height:2" coordorigin="4454,6442" coordsize="3763,2">
              <v:shape style="position:absolute;left:4454;top:6442;width:3763;height:2" coordorigin="4454,6442" coordsize="3763,0" path="m4454,6442l8218,6442e" filled="f" stroked="t" strokeweight=".96pt" strokecolor="#606060">
                <v:path arrowok="t"/>
              </v:shape>
            </v:group>
            <v:group style="position:absolute;left:7781;top:6168;width:2;height:259" coordorigin="7781,6168" coordsize="2,259">
              <v:shape style="position:absolute;left:7781;top:6168;width:2;height:259" coordorigin="7781,6168" coordsize="0,259" path="m7781,6427l7781,6168e" filled="f" stroked="t" strokeweight=".48pt" strokecolor="#575757">
                <v:path arrowok="t"/>
              </v:shape>
            </v:group>
            <v:group style="position:absolute;left:8155;top:6418;width:1018;height:2" coordorigin="8155,6418" coordsize="1018,2">
              <v:shape style="position:absolute;left:8155;top:6418;width:1018;height:2" coordorigin="8155,6418" coordsize="1018,0" path="m8155,6418l9173,6418e" filled="f" stroked="t" strokeweight=".48pt" strokecolor="#000000">
                <v:path arrowok="t"/>
              </v:shape>
            </v:group>
            <v:group style="position:absolute;left:9144;top:6437;width:274;height:2" coordorigin="9144,6437" coordsize="274,2">
              <v:shape style="position:absolute;left:9144;top:6437;width:274;height:2" coordorigin="9144,6437" coordsize="274,0" path="m9144,6437l9418,6437e" filled="f" stroked="t" strokeweight=".48pt" strokecolor="#232323">
                <v:path arrowok="t"/>
              </v:shape>
            </v:group>
            <v:group style="position:absolute;left:9360;top:6432;width:2328;height:2" coordorigin="9360,6432" coordsize="2328,2">
              <v:shape style="position:absolute;left:9360;top:6432;width:2328;height:2" coordorigin="9360,6432" coordsize="2328,0" path="m9360,6432l11688,6432e" filled="f" stroked="t" strokeweight=".72pt" strokecolor="#4F4F4F">
                <v:path arrowok="t"/>
              </v:shape>
            </v:group>
            <v:group style="position:absolute;left:11683;top:1920;width:2;height:5736" coordorigin="11683,1920" coordsize="2,5736">
              <v:shape style="position:absolute;left:11683;top:1920;width:2;height:5736" coordorigin="11683,1920" coordsize="0,5736" path="m11683,7656l11683,1920e" filled="f" stroked="t" strokeweight=".72pt" strokecolor="#575757">
                <v:path arrowok="t"/>
              </v:shape>
            </v:group>
            <v:group style="position:absolute;left:317;top:6686;width:5237;height:2" coordorigin="317,6686" coordsize="5237,2">
              <v:shape style="position:absolute;left:317;top:6686;width:5237;height:2" coordorigin="317,6686" coordsize="5237,0" path="m317,6686l5554,6686e" filled="f" stroked="t" strokeweight=".48pt" strokecolor="#343434">
                <v:path arrowok="t"/>
              </v:shape>
            </v:group>
            <v:group style="position:absolute;left:5496;top:6682;width:3792;height:2" coordorigin="5496,6682" coordsize="3792,2">
              <v:shape style="position:absolute;left:5496;top:6682;width:3792;height:2" coordorigin="5496,6682" coordsize="3792,0" path="m5496,6682l9288,6682e" filled="f" stroked="t" strokeweight=".96pt" strokecolor="#606060">
                <v:path arrowok="t"/>
              </v:shape>
            </v:group>
            <v:group style="position:absolute;left:9173;top:6682;width:216;height:2" coordorigin="9173,6682" coordsize="216,2">
              <v:shape style="position:absolute;left:9173;top:6682;width:216;height:2" coordorigin="9173,6682" coordsize="216,0" path="m9173,6682l9389,6682e" filled="f" stroked="t" strokeweight=".48pt" strokecolor="#545454">
                <v:path arrowok="t"/>
              </v:shape>
            </v:group>
            <v:group style="position:absolute;left:9360;top:6677;width:2333;height:2" coordorigin="9360,6677" coordsize="2333,2">
              <v:shape style="position:absolute;left:9360;top:6677;width:2333;height:2" coordorigin="9360,6677" coordsize="2333,0" path="m9360,6677l11693,6677e" filled="f" stroked="t" strokeweight=".48pt" strokecolor="#383838">
                <v:path arrowok="t"/>
              </v:shape>
            </v:group>
            <v:group style="position:absolute;left:307;top:7152;width:7368;height:2" coordorigin="307,7152" coordsize="7368,2">
              <v:shape style="position:absolute;left:307;top:7152;width:7368;height:2" coordorigin="307,7152" coordsize="7368,0" path="m307,7152l7675,7152e" filled="f" stroked="t" strokeweight=".96pt" strokecolor="#606060">
                <v:path arrowok="t"/>
              </v:shape>
            </v:group>
            <v:group style="position:absolute;left:326;top:509;width:2;height:11741" coordorigin="326,509" coordsize="2,11741">
              <v:shape style="position:absolute;left:326;top:509;width:2;height:11741" coordorigin="326,509" coordsize="0,11741" path="m326,12250l326,509e" filled="f" stroked="t" strokeweight=".72pt" strokecolor="#4F4F4F">
                <v:path arrowok="t"/>
              </v:shape>
            </v:group>
            <v:group style="position:absolute;left:7042;top:7128;width:739;height:2" coordorigin="7042,7128" coordsize="739,2">
              <v:shape style="position:absolute;left:7042;top:7128;width:739;height:2" coordorigin="7042,7128" coordsize="739,0" path="m7042,7128l7781,7128e" filled="f" stroked="t" strokeweight=".48pt" strokecolor="#000000">
                <v:path arrowok="t"/>
              </v:shape>
            </v:group>
            <v:group style="position:absolute;left:7752;top:7147;width:1666;height:2" coordorigin="7752,7147" coordsize="1666,2">
              <v:shape style="position:absolute;left:7752;top:7147;width:1666;height:2" coordorigin="7752,7147" coordsize="1666,0" path="m7752,7147l9418,7147e" filled="f" stroked="t" strokeweight=".48pt" strokecolor="#2F2F2F">
                <v:path arrowok="t"/>
              </v:shape>
            </v:group>
            <v:group style="position:absolute;left:9360;top:7142;width:2333;height:2" coordorigin="9360,7142" coordsize="2333,2">
              <v:shape style="position:absolute;left:9360;top:7142;width:2333;height:2" coordorigin="9360,7142" coordsize="2333,0" path="m9360,7142l11693,7142e" filled="f" stroked="t" strokeweight=".96pt" strokecolor="#646464">
                <v:path arrowok="t"/>
              </v:shape>
            </v:group>
            <v:group style="position:absolute;left:317;top:7090;width:2;height:5160" coordorigin="317,7090" coordsize="2,5160">
              <v:shape style="position:absolute;left:317;top:7090;width:2;height:5160" coordorigin="317,7090" coordsize="0,5160" path="m317,12250l317,7090e" filled="f" stroked="t" strokeweight=".72pt" strokecolor="#484848">
                <v:path arrowok="t"/>
              </v:shape>
            </v:group>
            <v:group style="position:absolute;left:4944;top:7142;width:2;height:254" coordorigin="4944,7142" coordsize="2,254">
              <v:shape style="position:absolute;left:4944;top:7142;width:2;height:254" coordorigin="4944,7142" coordsize="0,254" path="m4944,7397l4944,7142e" filled="f" stroked="t" strokeweight=".96pt" strokecolor="#606060">
                <v:path arrowok="t"/>
              </v:shape>
            </v:group>
            <v:group style="position:absolute;left:4944;top:7392;width:2880;height:2" coordorigin="4944,7392" coordsize="2880,2">
              <v:shape style="position:absolute;left:4944;top:7392;width:2880;height:2" coordorigin="4944,7392" coordsize="2880,0" path="m4944,7392l7824,7392e" filled="f" stroked="t" strokeweight=".96pt" strokecolor="#606060">
                <v:path arrowok="t"/>
              </v:shape>
            </v:group>
            <v:group style="position:absolute;left:7752;top:7387;width:1450;height:2" coordorigin="7752,7387" coordsize="1450,2">
              <v:shape style="position:absolute;left:7752;top:7387;width:1450;height:2" coordorigin="7752,7387" coordsize="1450,0" path="m7752,7387l9202,7387e" filled="f" stroked="t" strokeweight=".48pt" strokecolor="#282828">
                <v:path arrowok="t"/>
              </v:shape>
            </v:group>
            <v:group style="position:absolute;left:9144;top:7382;width:2549;height:2" coordorigin="9144,7382" coordsize="2549,2">
              <v:shape style="position:absolute;left:9144;top:7382;width:2549;height:2" coordorigin="9144,7382" coordsize="2549,0" path="m9144,7382l11693,7382e" filled="f" stroked="t" strokeweight=".96pt" strokecolor="#646464">
                <v:path arrowok="t"/>
              </v:shape>
            </v:group>
            <v:group style="position:absolute;left:4949;top:7339;width:2;height:581" coordorigin="4949,7339" coordsize="2,581">
              <v:shape style="position:absolute;left:4949;top:7339;width:2;height:581" coordorigin="4949,7339" coordsize="0,581" path="m4949,7920l4949,7339e" filled="f" stroked="t" strokeweight=".48pt" strokecolor="#2F2F2F">
                <v:path arrowok="t"/>
              </v:shape>
            </v:group>
            <v:group style="position:absolute;left:4944;top:7632;width:1627;height:2" coordorigin="4944,7632" coordsize="1627,2">
              <v:shape style="position:absolute;left:4944;top:7632;width:1627;height:2" coordorigin="4944,7632" coordsize="1627,0" path="m4944,7632l6571,7632e" filled="f" stroked="t" strokeweight=".96pt" strokecolor="#646464">
                <v:path arrowok="t"/>
              </v:shape>
            </v:group>
            <v:group style="position:absolute;left:6514;top:7627;width:1296;height:2" coordorigin="6514,7627" coordsize="1296,2">
              <v:shape style="position:absolute;left:6514;top:7627;width:1296;height:2" coordorigin="6514,7627" coordsize="1296,0" path="m6514,7627l7810,7627e" filled="f" stroked="t" strokeweight=".48pt" strokecolor="#282828">
                <v:path arrowok="t"/>
              </v:shape>
            </v:group>
            <v:group style="position:absolute;left:7752;top:7622;width:3941;height:2" coordorigin="7752,7622" coordsize="3941,2">
              <v:shape style="position:absolute;left:7752;top:7622;width:3941;height:2" coordorigin="7752,7622" coordsize="3941,0" path="m7752,7622l11693,7622e" filled="f" stroked="t" strokeweight=".72pt" strokecolor="#5B5B5B">
                <v:path arrowok="t"/>
              </v:shape>
            </v:group>
            <v:group style="position:absolute;left:317;top:7915;width:6254;height:2" coordorigin="317,7915" coordsize="6254,2">
              <v:shape style="position:absolute;left:317;top:7915;width:6254;height:2" coordorigin="317,7915" coordsize="6254,0" path="m317,7915l6571,7915e" filled="f" stroked="t" strokeweight=".48pt" strokecolor="#343434">
                <v:path arrowok="t"/>
              </v:shape>
            </v:group>
            <v:group style="position:absolute;left:6355;top:7910;width:2846;height:2" coordorigin="6355,7910" coordsize="2846,2">
              <v:shape style="position:absolute;left:6355;top:7910;width:2846;height:2" coordorigin="6355,7910" coordsize="2846,0" path="m6355,7910l9202,7910e" filled="f" stroked="t" strokeweight=".96pt" strokecolor="#646464">
                <v:path arrowok="t"/>
              </v:shape>
            </v:group>
            <v:group style="position:absolute;left:2383;top:8131;width:2;height:293" coordorigin="2383,8131" coordsize="2,293">
              <v:shape style="position:absolute;left:2383;top:8131;width:2;height:293" coordorigin="2383,8131" coordsize="0,293" path="m2383,8424l2383,8131e" filled="f" stroked="t" strokeweight=".24pt" strokecolor="#484848">
                <v:path arrowok="t"/>
              </v:shape>
            </v:group>
            <v:group style="position:absolute;left:2383;top:8366;width:2;height:269" coordorigin="2383,8366" coordsize="2,269">
              <v:shape style="position:absolute;left:2383;top:8366;width:2;height:269" coordorigin="2383,8366" coordsize="0,269" path="m2383,8635l2383,8366e" filled="f" stroked="t" strokeweight=".24pt" strokecolor="#5B5B5B">
                <v:path arrowok="t"/>
              </v:shape>
            </v:group>
            <v:group style="position:absolute;left:9360;top:7906;width:2333;height:2" coordorigin="9360,7906" coordsize="2333,2">
              <v:shape style="position:absolute;left:9360;top:7906;width:2333;height:2" coordorigin="9360,7906" coordsize="2333,0" path="m9360,7906l11693,7906e" filled="f" stroked="t" strokeweight=".48pt" strokecolor="#3B3B3B">
                <v:path arrowok="t"/>
              </v:shape>
            </v:group>
            <v:group style="position:absolute;left:11688;top:7853;width:2;height:571" coordorigin="11688,7853" coordsize="2,571">
              <v:shape style="position:absolute;left:11688;top:7853;width:2;height:571" coordorigin="11688,7853" coordsize="0,571" path="m11688,8424l11688,7853e" filled="f" stroked="t" strokeweight=".48pt" strokecolor="#343434">
                <v:path arrowok="t"/>
              </v:shape>
            </v:group>
            <v:group style="position:absolute;left:11693;top:3840;width:2;height:6182" coordorigin="11693,3840" coordsize="2,6182">
              <v:shape style="position:absolute;left:11693;top:3840;width:2;height:6182" coordorigin="11693,3840" coordsize="0,6182" path="m11693,10022l11693,3840e" filled="f" stroked="t" strokeweight=".72pt" strokecolor="#575757">
                <v:path arrowok="t"/>
              </v:shape>
            </v:group>
            <v:group style="position:absolute;left:317;top:8890;width:7200;height:2" coordorigin="317,8890" coordsize="7200,2">
              <v:shape style="position:absolute;left:317;top:8890;width:7200;height:2" coordorigin="317,8890" coordsize="7200,0" path="m317,8890l7517,8890e" filled="f" stroked="t" strokeweight=".96pt" strokecolor="#606060">
                <v:path arrowok="t"/>
              </v:shape>
            </v:group>
            <v:group style="position:absolute;left:2383;top:8578;width:2;height:101" coordorigin="2383,8578" coordsize="2,101">
              <v:shape style="position:absolute;left:2383;top:8578;width:2;height:101" coordorigin="2383,8578" coordsize="0,101" path="m2383,8678l2383,8578e" filled="f" stroked="t" strokeweight=".24pt" strokecolor="#747474">
                <v:path arrowok="t"/>
              </v:shape>
            </v:group>
            <v:group style="position:absolute;left:7042;top:8866;width:374;height:2" coordorigin="7042,8866" coordsize="374,2">
              <v:shape style="position:absolute;left:7042;top:8866;width:374;height:2" coordorigin="7042,8866" coordsize="374,0" path="m7042,8866l7416,8866e" filled="f" stroked="t" strokeweight=".48pt" strokecolor="#000000">
                <v:path arrowok="t"/>
              </v:shape>
            </v:group>
            <v:group style="position:absolute;left:7387;top:8885;width:1291;height:2" coordorigin="7387,8885" coordsize="1291,2">
              <v:shape style="position:absolute;left:7387;top:8885;width:1291;height:2" coordorigin="7387,8885" coordsize="1291,0" path="m7387,8885l8678,8885e" filled="f" stroked="t" strokeweight=".48pt" strokecolor="#1F1F1F">
                <v:path arrowok="t"/>
              </v:shape>
            </v:group>
            <v:group style="position:absolute;left:8621;top:8880;width:3072;height:2" coordorigin="8621,8880" coordsize="3072,2">
              <v:shape style="position:absolute;left:8621;top:8880;width:3072;height:2" coordorigin="8621,8880" coordsize="3072,0" path="m8621,8880l11693,8880e" filled="f" stroked="t" strokeweight=".96pt" strokecolor="#5B5B5B">
                <v:path arrowok="t"/>
              </v:shape>
            </v:group>
            <v:group style="position:absolute;left:2383;top:8827;width:2;height:341" coordorigin="2383,8827" coordsize="2,341">
              <v:shape style="position:absolute;left:2383;top:8827;width:2;height:341" coordorigin="2383,8827" coordsize="0,341" path="m2383,9168l2383,8827e" filled="f" stroked="t" strokeweight=".24pt" strokecolor="#4F4F4F">
                <v:path arrowok="t"/>
              </v:shape>
            </v:group>
            <v:group style="position:absolute;left:11688;top:3840;width:2;height:5328" coordorigin="11688,3840" coordsize="2,5328">
              <v:shape style="position:absolute;left:11688;top:3840;width:2;height:5328" coordorigin="11688,3840" coordsize="0,5328" path="m11688,9168l11688,3840e" filled="f" stroked="t" strokeweight=".48pt" strokecolor="#4F4F4F">
                <v:path arrowok="t"/>
              </v:shape>
            </v:group>
            <v:group style="position:absolute;left:2383;top:9110;width:2;height:293" coordorigin="2383,9110" coordsize="2,293">
              <v:shape style="position:absolute;left:2383;top:9110;width:2;height:293" coordorigin="2383,9110" coordsize="0,293" path="m2383,9403l2383,9110e" filled="f" stroked="t" strokeweight=".24pt" strokecolor="#6B6B6B">
                <v:path arrowok="t"/>
              </v:shape>
            </v:group>
            <v:group style="position:absolute;left:11693;top:9110;width:2;height:293" coordorigin="11693,9110" coordsize="2,293">
              <v:shape style="position:absolute;left:11693;top:9110;width:2;height:293" coordorigin="11693,9110" coordsize="0,293" path="m11693,9403l11693,9110e" filled="f" stroked="t" strokeweight=".96pt" strokecolor="#6B6B6B">
                <v:path arrowok="t"/>
              </v:shape>
            </v:group>
            <v:group style="position:absolute;left:317;top:9749;width:2069;height:2" coordorigin="317,9749" coordsize="2069,2">
              <v:shape style="position:absolute;left:317;top:9749;width:2069;height:2" coordorigin="317,9749" coordsize="2069,0" path="m317,9749l2386,9749e" filled="f" stroked="t" strokeweight=".48pt" strokecolor="#3B3B3B">
                <v:path arrowok="t"/>
              </v:shape>
            </v:group>
            <v:group style="position:absolute;left:2383;top:9346;width:2;height:173" coordorigin="2383,9346" coordsize="2,173">
              <v:shape style="position:absolute;left:2383;top:9346;width:2;height:173" coordorigin="2383,9346" coordsize="0,173" path="m2383,9518l2383,9346e" filled="f" stroked="t" strokeweight=".24pt" strokecolor="#838383">
                <v:path arrowok="t"/>
              </v:shape>
            </v:group>
            <v:group style="position:absolute;left:2390;top:9739;width:9312;height:2" coordorigin="2390,9739" coordsize="9312,2">
              <v:shape style="position:absolute;left:2390;top:9739;width:9312;height:2" coordorigin="2390,9739" coordsize="9312,0" path="m2390,9739l11702,9739e" filled="f" stroked="t" strokeweight=".96pt" strokecolor="#606060">
                <v:path arrowok="t"/>
              </v:shape>
            </v:group>
            <v:group style="position:absolute;left:317;top:9994;width:3677;height:2" coordorigin="317,9994" coordsize="3677,2">
              <v:shape style="position:absolute;left:317;top:9994;width:3677;height:2" coordorigin="317,9994" coordsize="3677,0" path="m317,9994l3994,9994e" filled="f" stroked="t" strokeweight=".96pt" strokecolor="#646464">
                <v:path arrowok="t"/>
              </v:shape>
            </v:group>
            <v:group style="position:absolute;left:2352;top:9715;width:2;height:797" coordorigin="2352,9715" coordsize="2,797">
              <v:shape style="position:absolute;left:2352;top:9715;width:2;height:797" coordorigin="2352,9715" coordsize="0,797" path="m2352,10512l2352,9715e" filled="f" stroked="t" strokeweight=".48pt" strokecolor="#5B5B5B">
                <v:path arrowok="t"/>
              </v:shape>
            </v:group>
            <v:group style="position:absolute;left:3869;top:9989;width:3202;height:2" coordorigin="3869,9989" coordsize="3202,2">
              <v:shape style="position:absolute;left:3869;top:9989;width:3202;height:2" coordorigin="3869,9989" coordsize="3202,0" path="m3869,9989l7070,9989e" filled="f" stroked="t" strokeweight=".48pt" strokecolor="#343434">
                <v:path arrowok="t"/>
              </v:shape>
            </v:group>
            <v:group style="position:absolute;left:7013;top:9989;width:235;height:2" coordorigin="7013,9989" coordsize="235,2">
              <v:shape style="position:absolute;left:7013;top:9989;width:235;height:2" coordorigin="7013,9989" coordsize="235,0" path="m7013,9989l7248,9989e" filled="f" stroked="t" strokeweight=".48pt" strokecolor="#484848">
                <v:path arrowok="t"/>
              </v:shape>
            </v:group>
            <v:group style="position:absolute;left:7190;top:9984;width:2405;height:2" coordorigin="7190,9984" coordsize="2405,2">
              <v:shape style="position:absolute;left:7190;top:9984;width:2405;height:2" coordorigin="7190,9984" coordsize="2405,0" path="m7190,9984l9595,9984e" filled="f" stroked="t" strokeweight=".96pt" strokecolor="#676767">
                <v:path arrowok="t"/>
              </v:shape>
            </v:group>
            <v:group style="position:absolute;left:9360;top:9979;width:2342;height:2" coordorigin="9360,9979" coordsize="2342,2">
              <v:shape style="position:absolute;left:9360;top:9979;width:2342;height:2" coordorigin="9360,9979" coordsize="2342,0" path="m9360,9979l11702,9979e" filled="f" stroked="t" strokeweight=".48pt" strokecolor="#444444">
                <v:path arrowok="t"/>
              </v:shape>
            </v:group>
            <v:group style="position:absolute;left:317;top:10282;width:2851;height:2" coordorigin="317,10282" coordsize="2851,2">
              <v:shape style="position:absolute;left:317;top:10282;width:2851;height:2" coordorigin="317,10282" coordsize="2851,0" path="m317,10282l3168,10282e" filled="f" stroked="t" strokeweight=".96pt" strokecolor="#646464">
                <v:path arrowok="t"/>
              </v:shape>
            </v:group>
            <v:group style="position:absolute;left:3067;top:10258;width:1550;height:2" coordorigin="3067,10258" coordsize="1550,2">
              <v:shape style="position:absolute;left:3067;top:10258;width:1550;height:2" coordorigin="3067,10258" coordsize="1550,0" path="m3067,10258l4618,10258e" filled="f" stroked="t" strokeweight=".48pt" strokecolor="#000000">
                <v:path arrowok="t"/>
              </v:shape>
            </v:group>
            <v:group style="position:absolute;left:4589;top:10277;width:965;height:2" coordorigin="4589,10277" coordsize="965,2">
              <v:shape style="position:absolute;left:4589;top:10277;width:965;height:2" coordorigin="4589,10277" coordsize="965,0" path="m4589,10277l5554,10277e" filled="f" stroked="t" strokeweight=".48pt" strokecolor="#232323">
                <v:path arrowok="t"/>
              </v:shape>
            </v:group>
            <v:group style="position:absolute;left:5496;top:10277;width:1574;height:2" coordorigin="5496,10277" coordsize="1574,2">
              <v:shape style="position:absolute;left:5496;top:10277;width:1574;height:2" coordorigin="5496,10277" coordsize="1574,0" path="m5496,10277l7070,10277e" filled="f" stroked="t" strokeweight=".48pt" strokecolor="#383838">
                <v:path arrowok="t"/>
              </v:shape>
            </v:group>
            <v:group style="position:absolute;left:7013;top:10272;width:2453;height:2" coordorigin="7013,10272" coordsize="2453,2">
              <v:shape style="position:absolute;left:7013;top:10272;width:2453;height:2" coordorigin="7013,10272" coordsize="2453,0" path="m7013,10272l9466,10272e" filled="f" stroked="t" strokeweight=".96pt" strokecolor="#646464">
                <v:path arrowok="t"/>
              </v:shape>
            </v:group>
            <v:group style="position:absolute;left:9360;top:10267;width:2342;height:2" coordorigin="9360,10267" coordsize="2342,2">
              <v:shape style="position:absolute;left:9360;top:10267;width:2342;height:2" coordorigin="9360,10267" coordsize="2342,0" path="m9360,10267l11702,10267e" filled="f" stroked="t" strokeweight=".48pt" strokecolor="#444444">
                <v:path arrowok="t"/>
              </v:shape>
            </v:group>
            <v:group style="position:absolute;left:11698;top:9955;width:2;height:336" coordorigin="11698,9955" coordsize="2,336">
              <v:shape style="position:absolute;left:11698;top:9955;width:2;height:336" coordorigin="11698,9955" coordsize="0,336" path="m11698,10291l11698,9955e" filled="f" stroked="t" strokeweight=".48pt" strokecolor="#3F3F3F">
                <v:path arrowok="t"/>
              </v:shape>
            </v:group>
            <v:group style="position:absolute;left:329;top:10219;width:2;height:322" coordorigin="329,10219" coordsize="2,322">
              <v:shape style="position:absolute;left:329;top:10219;width:2;height:322" coordorigin="329,10219" coordsize="0,322" path="m329,10541l329,10219e" filled="f" stroked="t" strokeweight=".48pt" strokecolor="#2F2F2F">
                <v:path arrowok="t"/>
              </v:shape>
            </v:group>
            <v:group style="position:absolute;left:11702;top:6446;width:2;height:4594" coordorigin="11702,6446" coordsize="2,4594">
              <v:shape style="position:absolute;left:11702;top:6446;width:2;height:4594" coordorigin="11702,6446" coordsize="0,4594" path="m11702,11040l11702,6446e" filled="f" stroked="t" strokeweight=".72pt" strokecolor="#4F4F4F">
                <v:path arrowok="t"/>
              </v:shape>
            </v:group>
            <v:group style="position:absolute;left:768;top:10771;width:2222;height:2" coordorigin="768,10771" coordsize="2222,2">
              <v:shape style="position:absolute;left:768;top:10771;width:2222;height:2" coordorigin="768,10771" coordsize="2222,0" path="m768,10771l2990,10771e" filled="f" stroked="t" strokeweight=".96pt" strokecolor="#606060">
                <v:path arrowok="t"/>
              </v:shape>
            </v:group>
            <v:group style="position:absolute;left:2352;top:10512;width:2;height:245" coordorigin="2352,10512" coordsize="2,245">
              <v:shape style="position:absolute;left:2352;top:10512;width:2;height:245" coordorigin="2352,10512" coordsize="0,245" path="m2352,10757l2352,10512e" filled="f" stroked="t" strokeweight=".48pt" strokecolor="#000000">
                <v:path arrowok="t"/>
              </v:shape>
            </v:group>
            <v:group style="position:absolute;left:2904;top:10747;width:965;height:2" coordorigin="2904,10747" coordsize="965,2">
              <v:shape style="position:absolute;left:2904;top:10747;width:965;height:2" coordorigin="2904,10747" coordsize="965,0" path="m2904,10747l3869,10747e" filled="f" stroked="t" strokeweight=".48pt" strokecolor="#000000">
                <v:path arrowok="t"/>
              </v:shape>
            </v:group>
            <v:group style="position:absolute;left:3840;top:10766;width:1714;height:2" coordorigin="3840,10766" coordsize="1714,2">
              <v:shape style="position:absolute;left:3840;top:10766;width:1714;height:2" coordorigin="3840,10766" coordsize="1714,0" path="m3840,10766l5554,10766e" filled="f" stroked="t" strokeweight=".48pt" strokecolor="#2B2B2B">
                <v:path arrowok="t"/>
              </v:shape>
            </v:group>
            <v:group style="position:absolute;left:5496;top:10762;width:2794;height:2" coordorigin="5496,10762" coordsize="2794,2">
              <v:shape style="position:absolute;left:5496;top:10762;width:2794;height:2" coordorigin="5496,10762" coordsize="2794,0" path="m5496,10762l8290,10762e" filled="f" stroked="t" strokeweight=".96pt" strokecolor="#606060">
                <v:path arrowok="t"/>
              </v:shape>
            </v:group>
            <v:group style="position:absolute;left:8155;top:10747;width:494;height:2" coordorigin="8155,10747" coordsize="494,2">
              <v:shape style="position:absolute;left:8155;top:10747;width:494;height:2" coordorigin="8155,10747" coordsize="494,0" path="m8155,10747l8650,10747e" filled="f" stroked="t" strokeweight=".48pt" strokecolor="#2F2F2F">
                <v:path arrowok="t"/>
              </v:shape>
            </v:group>
            <v:group style="position:absolute;left:8621;top:10757;width:797;height:2" coordorigin="8621,10757" coordsize="797,2">
              <v:shape style="position:absolute;left:8621;top:10757;width:797;height:2" coordorigin="8621,10757" coordsize="797,0" path="m8621,10757l9418,10757e" filled="f" stroked="t" strokeweight=".48pt" strokecolor="#2F2F2F">
                <v:path arrowok="t"/>
              </v:shape>
            </v:group>
            <v:group style="position:absolute;left:9360;top:10752;width:2342;height:2" coordorigin="9360,10752" coordsize="2342,2">
              <v:shape style="position:absolute;left:9360;top:10752;width:2342;height:2" coordorigin="9360,10752" coordsize="2342,0" path="m9360,10752l11702,10752e" filled="f" stroked="t" strokeweight=".72pt" strokecolor="#575757">
                <v:path arrowok="t"/>
              </v:shape>
            </v:group>
            <v:group style="position:absolute;left:2352;top:10738;width:2;height:989" coordorigin="2352,10738" coordsize="2,989">
              <v:shape style="position:absolute;left:2352;top:10738;width:2;height:989" coordorigin="2352,10738" coordsize="0,989" path="m2352,11726l2352,10738e" filled="f" stroked="t" strokeweight=".48pt" strokecolor="#676767">
                <v:path arrowok="t"/>
              </v:shape>
            </v:group>
            <v:group style="position:absolute;left:7416;top:10752;width:2;height:91" coordorigin="7416,10752" coordsize="2,91">
              <v:shape style="position:absolute;left:7416;top:10752;width:2;height:91" coordorigin="7416,10752" coordsize="0,91" path="m7416,10843l7416,10752e" filled="f" stroked="t" strokeweight=".48pt" strokecolor="#4F4F4F">
                <v:path arrowok="t"/>
              </v:shape>
            </v:group>
            <v:group style="position:absolute;left:11698;top:10714;width:2;height:130" coordorigin="11698,10714" coordsize="2,130">
              <v:shape style="position:absolute;left:11698;top:10714;width:2;height:130" coordorigin="11698,10714" coordsize="0,130" path="m11698,10843l11698,10714e" filled="f" stroked="t" strokeweight=".48pt" strokecolor="#3B3B3B">
                <v:path arrowok="t"/>
              </v:shape>
            </v:group>
            <v:group style="position:absolute;left:2875;top:11006;width:2678;height:2" coordorigin="2875,11006" coordsize="2678,2">
              <v:shape style="position:absolute;left:2875;top:11006;width:2678;height:2" coordorigin="2875,11006" coordsize="2678,0" path="m2875,11006l5554,11006e" filled="f" stroked="t" strokeweight=".48pt" strokecolor="#2B2B2B">
                <v:path arrowok="t"/>
              </v:shape>
            </v:group>
            <v:group style="position:absolute;left:326;top:11011;width:2606;height:2" coordorigin="326,11011" coordsize="2606,2">
              <v:shape style="position:absolute;left:326;top:11011;width:2606;height:2" coordorigin="326,11011" coordsize="2606,0" path="m326,11011l2933,11011e" filled="f" stroked="t" strokeweight=".96pt" strokecolor="#606060">
                <v:path arrowok="t"/>
              </v:shape>
            </v:group>
            <v:group style="position:absolute;left:331;top:10786;width:2;height:4536" coordorigin="331,10786" coordsize="2,4536">
              <v:shape style="position:absolute;left:331;top:10786;width:2;height:4536" coordorigin="331,10786" coordsize="0,4536" path="m331,15322l331,10786e" filled="f" stroked="t" strokeweight=".72pt" strokecolor="#484848">
                <v:path arrowok="t"/>
              </v:shape>
            </v:group>
            <v:group style="position:absolute;left:5496;top:11002;width:3706;height:2" coordorigin="5496,11002" coordsize="3706,2">
              <v:shape style="position:absolute;left:5496;top:11002;width:3706;height:2" coordorigin="5496,11002" coordsize="3706,0" path="m5496,11002l9202,11002e" filled="f" stroked="t" strokeweight=".96pt" strokecolor="#606060">
                <v:path arrowok="t"/>
              </v:shape>
            </v:group>
            <v:group style="position:absolute;left:7421;top:10786;width:2;height:259" coordorigin="7421,10786" coordsize="2,259">
              <v:shape style="position:absolute;left:7421;top:10786;width:2;height:259" coordorigin="7421,10786" coordsize="0,259" path="m7421,11045l7421,10786e" filled="f" stroked="t" strokeweight=".72pt" strokecolor="#606060">
                <v:path arrowok="t"/>
              </v:shape>
            </v:group>
            <v:group style="position:absolute;left:9144;top:10997;width:274;height:2" coordorigin="9144,10997" coordsize="274,2">
              <v:shape style="position:absolute;left:9144;top:10997;width:274;height:2" coordorigin="9144,10997" coordsize="274,0" path="m9144,10997l9418,10997e" filled="f" stroked="t" strokeweight=".48pt" strokecolor="#1F1F1F">
                <v:path arrowok="t"/>
              </v:shape>
            </v:group>
            <v:group style="position:absolute;left:9360;top:10992;width:2352;height:2" coordorigin="9360,10992" coordsize="2352,2">
              <v:shape style="position:absolute;left:9360;top:10992;width:2352;height:2" coordorigin="9360,10992" coordsize="2352,0" path="m9360,10992l11712,10992e" filled="f" stroked="t" strokeweight=".72pt" strokecolor="#575757">
                <v:path arrowok="t"/>
              </v:shape>
            </v:group>
            <v:group style="position:absolute;left:326;top:11256;width:2059;height:2" coordorigin="326,11256" coordsize="2059,2">
              <v:shape style="position:absolute;left:326;top:11256;width:2059;height:2" coordorigin="326,11256" coordsize="2059,0" path="m326,11256l2386,11256e" filled="f" stroked="t" strokeweight=".48pt" strokecolor="#3F3F3F">
                <v:path arrowok="t"/>
              </v:shape>
            </v:group>
            <v:group style="position:absolute;left:1253;top:10997;width:2;height:235" coordorigin="1253,10997" coordsize="2,235">
              <v:shape style="position:absolute;left:1253;top:10997;width:2;height:235" coordorigin="1253,10997" coordsize="0,235" path="m1253,11232l1253,10997e" filled="f" stroked="t" strokeweight=".48pt" strokecolor="#676767">
                <v:path arrowok="t"/>
              </v:shape>
            </v:group>
            <v:group style="position:absolute;left:2318;top:11251;width:3235;height:2" coordorigin="2318,11251" coordsize="3235,2">
              <v:shape style="position:absolute;left:2318;top:11251;width:3235;height:2" coordorigin="2318,11251" coordsize="3235,0" path="m2318,11251l5554,11251e" filled="f" stroked="t" strokeweight=".96pt" strokecolor="#606060">
                <v:path arrowok="t"/>
              </v:shape>
            </v:group>
            <v:group style="position:absolute;left:5496;top:11246;width:2314;height:2" coordorigin="5496,11246" coordsize="2314,2">
              <v:shape style="position:absolute;left:5496;top:11246;width:2314;height:2" coordorigin="5496,11246" coordsize="2314,0" path="m5496,11246l7810,11246e" filled="f" stroked="t" strokeweight=".48pt" strokecolor="#2B2B2B">
                <v:path arrowok="t"/>
              </v:shape>
            </v:group>
            <v:group style="position:absolute;left:7430;top:10968;width:2;height:293" coordorigin="7430,10968" coordsize="2,293">
              <v:shape style="position:absolute;left:7430;top:10968;width:2;height:293" coordorigin="7430,10968" coordsize="0,293" path="m7430,11261l7430,10968e" filled="f" stroked="t" strokeweight=".96pt" strokecolor="#5B5B5B">
                <v:path arrowok="t"/>
              </v:shape>
            </v:group>
            <v:group style="position:absolute;left:7752;top:11242;width:3960;height:2" coordorigin="7752,11242" coordsize="3960,2">
              <v:shape style="position:absolute;left:7752;top:11242;width:3960;height:2" coordorigin="7752,11242" coordsize="3960,0" path="m7752,11242l11712,11242e" filled="f" stroked="t" strokeweight=".72pt" strokecolor="#545454">
                <v:path arrowok="t"/>
              </v:shape>
            </v:group>
            <v:group style="position:absolute;left:11702;top:10906;width:2;height:4454" coordorigin="11702,10906" coordsize="2,4454">
              <v:shape style="position:absolute;left:11702;top:10906;width:2;height:4454" coordorigin="11702,10906" coordsize="0,4454" path="m11702,15360l11702,10906e" filled="f" stroked="t" strokeweight=".72pt" strokecolor="#646464">
                <v:path arrowok="t"/>
              </v:shape>
            </v:group>
            <v:group style="position:absolute;left:1253;top:11222;width:2;height:504" coordorigin="1253,11222" coordsize="2,504">
              <v:shape style="position:absolute;left:1253;top:11222;width:2;height:504" coordorigin="1253,11222" coordsize="0,504" path="m1253,11726l1253,11222e" filled="f" stroked="t" strokeweight=".48pt" strokecolor="#383838">
                <v:path arrowok="t"/>
              </v:shape>
            </v:group>
            <v:group style="position:absolute;left:1685;top:11222;width:2;height:504" coordorigin="1685,11222" coordsize="2,504">
              <v:shape style="position:absolute;left:1685;top:11222;width:2;height:504" coordorigin="1685,11222" coordsize="0,504" path="m1685,11726l1685,11222e" filled="f" stroked="t" strokeweight=".48pt" strokecolor="#545454">
                <v:path arrowok="t"/>
              </v:shape>
            </v:group>
            <v:group style="position:absolute;left:7435;top:11194;width:2;height:1018" coordorigin="7435,11194" coordsize="2,1018">
              <v:shape style="position:absolute;left:7435;top:11194;width:2;height:1018" coordorigin="7435,11194" coordsize="0,1018" path="m7435,12211l7435,11194e" filled="f" stroked="t" strokeweight=".48pt" strokecolor="#343434">
                <v:path arrowok="t"/>
              </v:shape>
            </v:group>
            <v:group style="position:absolute;left:1253;top:11726;width:2;height:1018" coordorigin="1253,11726" coordsize="2,1018">
              <v:shape style="position:absolute;left:1253;top:11726;width:2;height:1018" coordorigin="1253,11726" coordsize="0,1018" path="m1253,12744l1253,11726e" filled="f" stroked="t" strokeweight=".48pt" strokecolor="#000000">
                <v:path arrowok="t"/>
              </v:shape>
            </v:group>
            <v:group style="position:absolute;left:1685;top:11726;width:2;height:1018" coordorigin="1685,11726" coordsize="2,1018">
              <v:shape style="position:absolute;left:1685;top:11726;width:2;height:1018" coordorigin="1685,11726" coordsize="0,1018" path="m1685,12744l1685,11726e" filled="f" stroked="t" strokeweight=".48pt" strokecolor="#000000">
                <v:path arrowok="t"/>
              </v:shape>
            </v:group>
            <v:group style="position:absolute;left:2352;top:11726;width:2;height:1531" coordorigin="2352,11726" coordsize="2,1531">
              <v:shape style="position:absolute;left:2352;top:11726;width:2;height:1531" coordorigin="2352,11726" coordsize="0,1531" path="m2352,13258l2352,11726e" filled="f" stroked="t" strokeweight=".48pt" strokecolor="#000000">
                <v:path arrowok="t"/>
              </v:shape>
            </v:group>
            <v:group style="position:absolute;left:7440;top:12154;width:2;height:288" coordorigin="7440,12154" coordsize="2,288">
              <v:shape style="position:absolute;left:7440;top:12154;width:2;height:288" coordorigin="7440,12154" coordsize="0,288" path="m7440,12442l7440,12154e" filled="f" stroked="t" strokeweight=".96pt" strokecolor="#5B5B5B">
                <v:path arrowok="t"/>
              </v:shape>
            </v:group>
            <v:group style="position:absolute;left:11710;top:9120;width:2;height:6240" coordorigin="11710,9120" coordsize="2,6240">
              <v:shape style="position:absolute;left:11710;top:9120;width:2;height:6240" coordorigin="11710,9120" coordsize="0,6240" path="m11710,15360l11710,9120e" filled="f" stroked="t" strokeweight=".48pt" strokecolor="#5B5B5B">
                <v:path arrowok="t"/>
              </v:shape>
            </v:group>
            <v:group style="position:absolute;left:7435;top:12130;width:2;height:1003" coordorigin="7435,12130" coordsize="2,1003">
              <v:shape style="position:absolute;left:7435;top:12130;width:2;height:1003" coordorigin="7435,12130" coordsize="0,1003" path="m7435,13133l7435,12130e" filled="f" stroked="t" strokeweight=".48pt" strokecolor="#5B5B5B">
                <v:path arrowok="t"/>
              </v:shape>
            </v:group>
            <v:group style="position:absolute;left:11707;top:12384;width:2;height:389" coordorigin="11707,12384" coordsize="2,389">
              <v:shape style="position:absolute;left:11707;top:12384;width:2;height:389" coordorigin="11707,12384" coordsize="0,389" path="m11707,12773l11707,12384e" filled="f" stroked="t" strokeweight=".48pt" strokecolor="#3F3F3F">
                <v:path arrowok="t"/>
              </v:shape>
            </v:group>
            <v:group style="position:absolute;left:7440;top:12629;width:2;height:950" coordorigin="7440,12629" coordsize="2,950">
              <v:shape style="position:absolute;left:7440;top:12629;width:2;height:950" coordorigin="7440,12629" coordsize="0,950" path="m7440,13579l7440,12629e" filled="f" stroked="t" strokeweight=".72pt" strokecolor="#575754">
                <v:path arrowok="t"/>
              </v:shape>
            </v:group>
            <v:group style="position:absolute;left:329;top:12715;width:2;height:2606" coordorigin="329,12715" coordsize="2,2606">
              <v:shape style="position:absolute;left:329;top:12715;width:2;height:2606" coordorigin="329,12715" coordsize="0,2606" path="m329,15322l329,12715e" filled="f" stroked="t" strokeweight=".96pt" strokecolor="#707070">
                <v:path arrowok="t"/>
              </v:shape>
            </v:group>
            <v:group style="position:absolute;left:1289;top:12653;width:2;height:634" coordorigin="1289,12653" coordsize="2,634">
              <v:shape style="position:absolute;left:1289;top:12653;width:2;height:634" coordorigin="1289,12653" coordsize="0,634" path="m1289,13286l1289,12653e" filled="f" stroked="t" strokeweight=".96pt" strokecolor="#646464">
                <v:path arrowok="t"/>
              </v:shape>
            </v:group>
            <v:group style="position:absolute;left:1721;top:12307;width:2;height:979" coordorigin="1721,12307" coordsize="2,979">
              <v:shape style="position:absolute;left:1721;top:12307;width:2;height:979" coordorigin="1721,12307" coordsize="0,979" path="m1721,13286l1721,12307e" filled="f" stroked="t" strokeweight=".48pt" strokecolor="#5B5B5B">
                <v:path arrowok="t"/>
              </v:shape>
            </v:group>
            <v:group style="position:absolute;left:293;top:13253;width:970;height:2" coordorigin="293,13253" coordsize="970,2">
              <v:shape style="position:absolute;left:293;top:13253;width:970;height:2" coordorigin="293,13253" coordsize="970,0" path="m293,13253l1262,13253e" filled="f" stroked="t" strokeweight=".48pt" strokecolor="#1F1F1F">
                <v:path arrowok="t"/>
              </v:shape>
            </v:group>
            <v:group style="position:absolute;left:298;top:13152;width:2;height:2890" coordorigin="298,13152" coordsize="2,2890">
              <v:shape style="position:absolute;left:298;top:13152;width:2;height:2890" coordorigin="298,13152" coordsize="0,2890" path="m298,16042l298,13152e" filled="f" stroked="t" strokeweight=".96pt" strokecolor="#000000">
                <v:path arrowok="t"/>
              </v:shape>
            </v:group>
            <v:group style="position:absolute;left:1243;top:13253;width:1114;height:2" coordorigin="1243,13253" coordsize="1114,2">
              <v:shape style="position:absolute;left:1243;top:13253;width:1114;height:2" coordorigin="1243,13253" coordsize="1114,0" path="m1243,13253l2357,13253e" filled="f" stroked="t" strokeweight=".48pt" strokecolor="#606060">
                <v:path arrowok="t"/>
              </v:shape>
            </v:group>
            <v:group style="position:absolute;left:1253;top:13248;width:2;height:302" coordorigin="1253,13248" coordsize="2,302">
              <v:shape style="position:absolute;left:1253;top:13248;width:2;height:302" coordorigin="1253,13248" coordsize="0,302" path="m1253,13550l1253,13248e" filled="f" stroked="t" strokeweight=".48pt" strokecolor="#4F4F4F">
                <v:path arrowok="t"/>
              </v:shape>
            </v:group>
            <v:group style="position:absolute;left:1685;top:13248;width:2;height:302" coordorigin="1685,13248" coordsize="2,302">
              <v:shape style="position:absolute;left:1685;top:13248;width:2;height:302" coordorigin="1685,13248" coordsize="0,302" path="m1685,13550l1685,13248e" filled="f" stroked="t" strokeweight=".48pt" strokecolor="#3F3F3F">
                <v:path arrowok="t"/>
              </v:shape>
            </v:group>
            <v:group style="position:absolute;left:2352;top:13248;width:2;height:302" coordorigin="2352,13248" coordsize="2,302">
              <v:shape style="position:absolute;left:2352;top:13248;width:2;height:302" coordorigin="2352,13248" coordsize="0,302" path="m2352,13550l2352,13248e" filled="f" stroked="t" strokeweight=".48pt" strokecolor="#4F4F4F">
                <v:path arrowok="t"/>
              </v:shape>
            </v:group>
            <v:group style="position:absolute;left:1253;top:13550;width:2;height:2491" coordorigin="1253,13550" coordsize="2,2491">
              <v:shape style="position:absolute;left:1253;top:13550;width:2;height:2491" coordorigin="1253,13550" coordsize="0,2491" path="m1253,16042l1253,13550e" filled="f" stroked="t" strokeweight=".96pt" strokecolor="#000000">
                <v:path arrowok="t"/>
              </v:shape>
            </v:group>
            <v:group style="position:absolute;left:1685;top:13550;width:2;height:2491" coordorigin="1685,13550" coordsize="2,2491">
              <v:shape style="position:absolute;left:1685;top:13550;width:2;height:2491" coordorigin="1685,13550" coordsize="0,2491" path="m1685,16042l1685,13550e" filled="f" stroked="t" strokeweight=".96pt" strokecolor="#000000">
                <v:path arrowok="t"/>
              </v:shape>
            </v:group>
            <v:group style="position:absolute;left:2352;top:13550;width:2;height:2491" coordorigin="2352,13550" coordsize="2,2491">
              <v:shape style="position:absolute;left:2352;top:13550;width:2;height:2491" coordorigin="2352,13550" coordsize="0,2491" path="m2352,16042l2352,13550e" filled="f" stroked="t" strokeweight=".48pt" strokecolor="#000000">
                <v:path arrowok="t"/>
              </v:shape>
            </v:group>
            <v:group style="position:absolute;left:7445;top:13522;width:2;height:437" coordorigin="7445,13522" coordsize="2,437">
              <v:shape style="position:absolute;left:7445;top:13522;width:2;height:437" coordorigin="7445,13522" coordsize="0,437" path="m7445,13958l7445,13522e" filled="f" stroked="t" strokeweight=".48pt" strokecolor="#3F3F3F">
                <v:path arrowok="t"/>
              </v:shape>
            </v:group>
            <v:group style="position:absolute;left:11714;top:13675;width:2;height:283" coordorigin="11714,13675" coordsize="2,283">
              <v:shape style="position:absolute;left:11714;top:13675;width:2;height:283" coordorigin="11714,13675" coordsize="0,283" path="m11714,13958l11714,13675e" filled="f" stroked="t" strokeweight=".24pt" strokecolor="#3F3F3F">
                <v:path arrowok="t"/>
              </v:shape>
            </v:group>
            <v:group style="position:absolute;left:7447;top:13901;width:2;height:355" coordorigin="7447,13901" coordsize="2,355">
              <v:shape style="position:absolute;left:7447;top:13901;width:2;height:355" coordorigin="7447,13901" coordsize="0,355" path="m7447,14256l7447,13901e" filled="f" stroked="t" strokeweight=".72pt" strokecolor="#606060">
                <v:path arrowok="t"/>
              </v:shape>
            </v:group>
            <v:group style="position:absolute;left:11714;top:13901;width:2;height:163" coordorigin="11714,13901" coordsize="2,163">
              <v:shape style="position:absolute;left:11714;top:13901;width:2;height:163" coordorigin="11714,13901" coordsize="0,163" path="m11714,14064l11714,13901e" filled="f" stroked="t" strokeweight=".24pt" strokecolor="#575757">
                <v:path arrowok="t"/>
              </v:shape>
            </v:group>
            <v:group style="position:absolute;left:11714;top:14006;width:2;height:134" coordorigin="11714,14006" coordsize="2,134">
              <v:shape style="position:absolute;left:11714;top:14006;width:2;height:134" coordorigin="11714,14006" coordsize="0,134" path="m11714,14141l11714,14006e" filled="f" stroked="t" strokeweight=".24pt" strokecolor="#707070">
                <v:path arrowok="t"/>
              </v:shape>
            </v:group>
            <v:group style="position:absolute;left:11714;top:14083;width:2;height:720" coordorigin="11714,14083" coordsize="2,720">
              <v:shape style="position:absolute;left:11714;top:14083;width:2;height:720" coordorigin="11714,14083" coordsize="0,720" path="m11714,14803l11714,14083e" filled="f" stroked="t" strokeweight=".24pt" strokecolor="#4F4F4F">
                <v:path arrowok="t"/>
              </v:shape>
            </v:group>
            <v:group style="position:absolute;left:7445;top:14198;width:2;height:240" coordorigin="7445,14198" coordsize="2,240">
              <v:shape style="position:absolute;left:7445;top:14198;width:2;height:240" coordorigin="7445,14198" coordsize="0,240" path="m7445,14438l7445,14198e" filled="f" stroked="t" strokeweight=".48pt" strokecolor="#3B3B3B">
                <v:path arrowok="t"/>
              </v:shape>
            </v:group>
            <v:group style="position:absolute;left:7445;top:14381;width:2;height:250" coordorigin="7445,14381" coordsize="2,250">
              <v:shape style="position:absolute;left:7445;top:14381;width:2;height:250" coordorigin="7445,14381" coordsize="0,250" path="m7445,14630l7445,14381e" filled="f" stroked="t" strokeweight=".48pt" strokecolor="#575757">
                <v:path arrowok="t"/>
              </v:shape>
            </v:group>
            <v:group style="position:absolute;left:7445;top:14573;width:2;height:499" coordorigin="7445,14573" coordsize="2,499">
              <v:shape style="position:absolute;left:7445;top:14573;width:2;height:499" coordorigin="7445,14573" coordsize="0,499" path="m7445,15072l7445,14573e" filled="f" stroked="t" strokeweight=".48pt" strokecolor="#6B7070">
                <v:path arrowok="t"/>
              </v:shape>
            </v:group>
            <v:group style="position:absolute;left:11714;top:14746;width:2;height:614" coordorigin="11714,14746" coordsize="2,614">
              <v:shape style="position:absolute;left:11714;top:14746;width:2;height:614" coordorigin="11714,14746" coordsize="0,614" path="m11714,15360l11714,14746e" filled="f" stroked="t" strokeweight=".24pt" strokecolor="#838383">
                <v:path arrowok="t"/>
              </v:shape>
            </v:group>
            <v:group style="position:absolute;left:336;top:16056;width:2050;height:2" coordorigin="336,16056" coordsize="2050,2">
              <v:shape style="position:absolute;left:336;top:16056;width:2050;height:2" coordorigin="336,16056" coordsize="2050,0" path="m336,16056l2386,16056e" filled="f" stroked="t" strokeweight=".48pt" strokecolor="#343434">
                <v:path arrowok="t"/>
              </v:shape>
            </v:group>
            <v:group style="position:absolute;left:2318;top:16051;width:9413;height:2" coordorigin="2318,16051" coordsize="9413,2">
              <v:shape style="position:absolute;left:2318;top:16051;width:9413;height:2" coordorigin="2318,16051" coordsize="9413,0" path="m2318,16051l11731,16051e" filled="f" stroked="t" strokeweight=".72pt" strokecolor="#606060">
                <v:path arrowok="t"/>
              </v:shape>
            </v:group>
            <v:group style="position:absolute;left:5496;top:16046;width:2314;height:2" coordorigin="5496,16046" coordsize="2314,2">
              <v:shape style="position:absolute;left:5496;top:16046;width:2314;height:2" coordorigin="5496,16046" coordsize="2314,0" path="m5496,16046l7810,16046e" filled="f" stroked="t" strokeweight=".48pt" strokecolor="#3F3F3F">
                <v:path arrowok="t"/>
              </v:shape>
            </v:group>
            <v:group style="position:absolute;left:7416;top:15245;width:2;height:125" coordorigin="7416,15245" coordsize="2,125">
              <v:shape style="position:absolute;left:7416;top:15245;width:2;height:125" coordorigin="7416,15245" coordsize="0,125" path="m7416,15370l7416,15245e" filled="f" stroked="t" strokeweight=".48pt" strokecolor="#000000">
                <v:path arrowok="t"/>
              </v:shape>
            </v:group>
            <v:group style="position:absolute;left:7416;top:15370;width:2;height:672" coordorigin="7416,15370" coordsize="2,672">
              <v:shape style="position:absolute;left:7416;top:15370;width:2;height:672" coordorigin="7416,15370" coordsize="0,672" path="m7416,16042l7416,15370e" filled="f" stroked="t" strokeweight=".48pt" strokecolor="#484848">
                <v:path arrowok="t"/>
              </v:shape>
            </v:group>
            <v:group style="position:absolute;left:7718;top:16042;width:1824;height:2" coordorigin="7718,16042" coordsize="1824,2">
              <v:shape style="position:absolute;left:7718;top:16042;width:1824;height:2" coordorigin="7718,16042" coordsize="1824,0" path="m7718,16042l9542,16042e" filled="f" stroked="t" strokeweight=".96pt" strokecolor="#6B6B6B">
                <v:path arrowok="t"/>
              </v:shape>
            </v:group>
            <v:group style="position:absolute;left:9360;top:16032;width:2357;height:2" coordorigin="9360,16032" coordsize="2357,2">
              <v:shape style="position:absolute;left:9360;top:16032;width:2357;height:2" coordorigin="9360,16032" coordsize="2357,0" path="m9360,16032l11717,16032e" filled="f" stroked="t" strokeweight=".72pt" strokecolor="#646464">
                <v:path arrowok="t"/>
              </v:shape>
            </v:group>
            <v:group style="position:absolute;left:11683;top:15370;width:2;height:672" coordorigin="11683,15370" coordsize="2,672">
              <v:shape style="position:absolute;left:11683;top:15370;width:2;height:672" coordorigin="11683,15370" coordsize="0,672" path="m11683,16042l11683,15370e" filled="f" stroked="t" strokeweight=".48pt" strokecolor="#7C7C7C">
                <v:path arrowok="t"/>
              </v:shape>
            </v:group>
            <v:group style="position:absolute;left:5833;top:3810;width:2;height:177" coordorigin="5833,3810" coordsize="2,177">
              <v:shape style="position:absolute;left:5833;top:3810;width:2;height:177" coordorigin="5833,3810" coordsize="0,177" path="m5833,3988l5833,3810e" filled="f" stroked="t" strokeweight="2.12384pt" strokecolor="#EBEBEB">
                <v:path arrowok="t"/>
              </v:shape>
            </v:group>
            <v:group style="position:absolute;left:7122;top:3413;width:2;height:573" coordorigin="7122,3413" coordsize="2,573">
              <v:shape style="position:absolute;left:7122;top:3413;width:2;height:573" coordorigin="7122,3413" coordsize="0,573" path="m7122,3986l7122,3413e" filled="f" stroked="t" strokeweight="3.12484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7"/>
          <w:szCs w:val="7"/>
          <w:color w:val="8E8E8E"/>
          <w:w w:val="273"/>
          <w:position w:val="4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w w:val="77"/>
          <w:position w:val="4"/>
        </w:rPr>
        <w:t>L::.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w w:val="78"/>
          <w:position w:val="4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45"/>
          <w:position w:val="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45"/>
          <w:position w:val="4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10"/>
          <w:w w:val="45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45"/>
          <w:position w:val="4"/>
        </w:rPr>
        <w:t>.._·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45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5"/>
          <w:w w:val="45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230"/>
          <w:position w:val="4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34"/>
          <w:position w:val="4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34"/>
          <w:position w:val="4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33"/>
          <w:w w:val="134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4"/>
        </w:rPr>
        <w:t>,...,"-•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4"/>
        </w:rPr>
        <w:t>.,,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8083B8"/>
          <w:spacing w:val="-8"/>
          <w:w w:val="379"/>
          <w:position w:val="0"/>
        </w:rPr>
        <w:t>/</w:t>
      </w:r>
      <w:r>
        <w:rPr>
          <w:rFonts w:ascii="Arial" w:hAnsi="Arial" w:cs="Arial" w:eastAsia="Arial"/>
          <w:sz w:val="14"/>
          <w:szCs w:val="14"/>
          <w:color w:val="2A2D46"/>
          <w:spacing w:val="0"/>
          <w:w w:val="124"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2A2D46"/>
          <w:spacing w:val="0"/>
          <w:w w:val="123"/>
          <w:position w:val="0"/>
        </w:rPr>
        <w:t>K</w:t>
      </w:r>
      <w:r>
        <w:rPr>
          <w:rFonts w:ascii="Arial" w:hAnsi="Arial" w:cs="Arial" w:eastAsia="Arial"/>
          <w:sz w:val="14"/>
          <w:szCs w:val="14"/>
          <w:color w:val="2A2D46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4477"/>
          <w:spacing w:val="0"/>
          <w:w w:val="114"/>
          <w:position w:val="0"/>
        </w:rPr>
        <w:t>aım</w:t>
      </w:r>
      <w:r>
        <w:rPr>
          <w:rFonts w:ascii="Arial" w:hAnsi="Arial" w:cs="Arial" w:eastAsia="Arial"/>
          <w:sz w:val="15"/>
          <w:szCs w:val="15"/>
          <w:color w:val="3A4477"/>
          <w:spacing w:val="0"/>
          <w:w w:val="114"/>
          <w:position w:val="0"/>
        </w:rPr>
        <w:t>w</w:t>
      </w:r>
      <w:r>
        <w:rPr>
          <w:rFonts w:ascii="Arial" w:hAnsi="Arial" w:cs="Arial" w:eastAsia="Arial"/>
          <w:sz w:val="15"/>
          <w:szCs w:val="15"/>
          <w:color w:val="3A4477"/>
          <w:spacing w:val="-10"/>
          <w:w w:val="114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52"/>
          <w:i/>
          <w:position w:val="0"/>
        </w:rPr>
        <w:t>l'U\</w:t>
      </w:r>
      <w:r>
        <w:rPr>
          <w:rFonts w:ascii="Arial" w:hAnsi="Arial" w:cs="Arial" w:eastAsia="Arial"/>
          <w:sz w:val="13"/>
          <w:szCs w:val="13"/>
          <w:color w:val="414141"/>
          <w:spacing w:val="-25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26"/>
          <w:position w:val="0"/>
        </w:rPr>
        <w:t>yA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left="5790" w:right="47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4477"/>
          <w:w w:val="241"/>
          <w:position w:val="-1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A4477"/>
          <w:spacing w:val="6"/>
          <w:w w:val="241"/>
          <w:position w:val="-1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91"/>
          <w:position w:val="-14"/>
        </w:rPr>
        <w:t>faiye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-1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left="3201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23318E"/>
          <w:spacing w:val="0"/>
          <w:w w:val="258"/>
          <w:position w:val="1"/>
        </w:rPr>
        <w:t>\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exact"/>
        <w:ind w:left="3476" w:right="4982" w:firstLine="-11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824345pt;margin-top:-8.249377pt;width:39.423182pt;height:43.5pt;mso-position-horizontal-relative:page;mso-position-vertical-relative:paragraph;z-index:-1519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1.705017pt;margin-top:17.536907pt;width:2.95282pt;height:20.5pt;mso-position-horizontal-relative:page;mso-position-vertical-relative:paragraph;z-index:-1519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878787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3A3A3A"/>
          <w:spacing w:val="9"/>
          <w:w w:val="22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79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6" w:after="0" w:line="200" w:lineRule="exact"/>
        <w:ind w:left="881"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1.705017pt;margin-top:8.950879pt;width:3.00033pt;height:25.5pt;mso-position-horizontal-relative:page;mso-position-vertical-relative:paragraph;z-index:-15195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A1A1A1"/>
                      <w:spacing w:val="0"/>
                      <w:w w:val="53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4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6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5"/>
          <w:position w:val="-2"/>
        </w:rPr>
        <w:t>BÜVÜKSEHIR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54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80" w:right="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9" w:right="-69"/>
        <w:jc w:val="left"/>
        <w:tabs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05.05.2017IBi!diriı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69"/>
        <w:jc w:val="left"/>
        <w:tabs>
          <w:tab w:pos="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13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IBiJdirim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7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1.941772pt;margin-top:-2.0223pt;width:2.98606pt;height:7pt;mso-position-horizontal-relative:page;mso-position-vertical-relative:paragraph;z-index:-1519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1A1A1"/>
                      <w:spacing w:val="0"/>
                      <w:w w:val="153"/>
                    </w:rPr>
                    <w:t>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14:45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7" w:after="0" w:line="348" w:lineRule="exact"/>
        <w:ind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8"/>
          <w:szCs w:val="48"/>
          <w:color w:val="707070"/>
          <w:w w:val="42"/>
          <w:position w:val="-17"/>
        </w:rPr>
        <w:t>·-·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-73"/>
          <w:w w:val="42"/>
          <w:position w:val="-17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A1A1A1"/>
          <w:spacing w:val="-3"/>
          <w:w w:val="57"/>
          <w:position w:val="-17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878787"/>
          <w:spacing w:val="0"/>
          <w:w w:val="86"/>
          <w:position w:val="-17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40"/>
          <w:cols w:num="4" w:equalWidth="0">
            <w:col w:w="3718" w:space="175"/>
            <w:col w:w="2025" w:space="120"/>
            <w:col w:w="995" w:space="4152"/>
            <w:col w:w="615"/>
          </w:cols>
        </w:sectPr>
      </w:pPr>
      <w:rPr/>
    </w:p>
    <w:p>
      <w:pPr>
        <w:spacing w:before="0" w:after="0" w:line="174" w:lineRule="exact"/>
        <w:ind w:left="119" w:right="-20"/>
        <w:jc w:val="left"/>
        <w:tabs>
          <w:tab w:pos="386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86"/>
          <w:position w:val="-2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87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1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05.05.20I71Kayıt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2735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143" w:right="-20"/>
        <w:jc w:val="left"/>
        <w:tabs>
          <w:tab w:pos="1800" w:val="left"/>
          <w:tab w:pos="1154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Mah.Orma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Arial" w:hAnsi="Arial" w:cs="Arial" w:eastAsia="Arial"/>
          <w:sz w:val="51"/>
          <w:szCs w:val="51"/>
          <w:color w:val="A1A1A1"/>
          <w:spacing w:val="0"/>
          <w:w w:val="52"/>
          <w:position w:val="-14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43" w:right="-20"/>
        <w:jc w:val="left"/>
        <w:tabs>
          <w:tab w:pos="1800" w:val="left"/>
          <w:tab w:pos="11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6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Mah.Orma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48"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0" w:after="0" w:line="205" w:lineRule="exact"/>
        <w:ind w:left="138" w:right="-20"/>
        <w:jc w:val="left"/>
        <w:tabs>
          <w:tab w:pos="1740" w:val="left"/>
          <w:tab w:pos="4100" w:val="left"/>
          <w:tab w:pos="7260" w:val="left"/>
          <w:tab w:pos="115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7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  <w:position w:val="-1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82"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43" w:right="-20"/>
        <w:jc w:val="left"/>
        <w:tabs>
          <w:tab w:pos="2780" w:val="left"/>
          <w:tab w:pos="5900" w:val="left"/>
          <w:tab w:pos="115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2.178528pt;margin-top:3.439402pt;width:2.96667pt;height:17pt;mso-position-horizontal-relative:page;mso-position-vertical-relative:paragraph;z-index:-15193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A1A1A1"/>
                      <w:spacing w:val="0"/>
                      <w:w w:val="62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20"/>
          <w:szCs w:val="20"/>
          <w:color w:val="A1A1A1"/>
          <w:spacing w:val="-48"/>
          <w:w w:val="108"/>
          <w:position w:val="8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28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287842pt;margin-top:4.574606pt;width:12.448801pt;height:28.5pt;mso-position-horizontal-relative:page;mso-position-vertical-relative:paragraph;z-index:-15187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A1A1A1"/>
                      <w:spacing w:val="0"/>
                      <w:w w:val="51"/>
                    </w:rPr>
                    <w:t>=l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Beıonarmc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Kugi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5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3"/>
          <w:position w:val="-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5"/>
          <w:position w:val="-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4"/>
          <w:position w:val="-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9"/>
          <w:w w:val="94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  <w:position w:val="-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31"/>
          <w:position w:val="-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24"/>
          <w:w w:val="131"/>
          <w:position w:val="-5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1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3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1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383" w:lineRule="exact"/>
        <w:ind w:left="3613" w:right="-20"/>
        <w:jc w:val="left"/>
        <w:tabs>
          <w:tab w:pos="420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A3A3A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-43"/>
          <w:w w:val="54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8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  <w:position w:val="9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47" w:right="-20"/>
        <w:jc w:val="left"/>
        <w:tabs>
          <w:tab w:pos="184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1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2" w:lineRule="exact"/>
        <w:ind w:left="18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-1"/>
        </w:rPr>
        <w:t>MehmetMANAV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931" w:right="-20"/>
        <w:jc w:val="left"/>
        <w:tabs>
          <w:tab w:pos="3880" w:val="left"/>
          <w:tab w:pos="6740" w:val="left"/>
          <w:tab w:pos="115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85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1"/>
          <w:position w:val="-1"/>
        </w:rPr>
        <w:t>ı.kı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14:46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14:51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91"/>
          <w:position w:val="9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8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47" w:right="-20"/>
        <w:jc w:val="left"/>
        <w:tabs>
          <w:tab w:pos="1840" w:val="left"/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p5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1" w:lineRule="auto"/>
        <w:ind w:left="1866" w:right="5381" w:firstLine="1993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nu1i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alga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138" w:right="3727" w:firstLine="9"/>
        <w:jc w:val="left"/>
        <w:tabs>
          <w:tab w:pos="1840" w:val="left"/>
          <w:tab w:pos="38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"/>
          <w:w w:val="15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</w:rPr>
        <w:t>Gitrr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3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</w:rPr>
        <w:t>Döni.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98"/>
        </w:rPr>
        <w:t>jYardımaGelen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1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Adı-SoyadJ: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6" w:lineRule="auto"/>
        <w:ind w:left="152" w:right="4602" w:firstLine="-14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4" w:lineRule="exact"/>
        <w:ind w:left="3850" w:right="-20"/>
        <w:jc w:val="left"/>
        <w:tabs>
          <w:tab w:pos="115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Söndlhmede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117"/>
          <w:position w:val="-10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4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65" w:lineRule="exact"/>
        <w:ind w:left="143" w:right="-71"/>
        <w:jc w:val="left"/>
        <w:tabs>
          <w:tab w:pos="2040" w:val="left"/>
          <w:tab w:pos="3840" w:val="left"/>
          <w:tab w:pos="574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5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  <w:position w:val="-5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88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5"/>
          <w:w w:val="13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A1A1A1"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A1A1A1"/>
          <w:u w:val="single" w:color="868686"/>
          <w:position w:val="-5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23"/>
          <w:u w:val="single" w:color="868686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23"/>
          <w:u w:val="single" w:color="868686"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23"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-53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12"/>
          <w:w w:val="50"/>
          <w:position w:val="-5"/>
        </w:rPr>
        <w:t>_</w:t>
      </w:r>
      <w:r>
        <w:rPr>
          <w:rFonts w:ascii="Arial" w:hAnsi="Arial" w:cs="Arial" w:eastAsia="Arial"/>
          <w:sz w:val="35"/>
          <w:szCs w:val="35"/>
          <w:color w:val="878787"/>
          <w:spacing w:val="0"/>
          <w:w w:val="114"/>
          <w:position w:val="-5"/>
        </w:rPr>
        <w:t>.]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40"/>
          <w:cols w:num="2" w:equalWidth="0">
            <w:col w:w="8190" w:space="2876"/>
            <w:col w:w="734"/>
          </w:cols>
        </w:sectPr>
      </w:pPr>
      <w:rPr/>
    </w:p>
    <w:p>
      <w:pPr>
        <w:spacing w:before="0" w:after="0" w:line="391" w:lineRule="exact"/>
        <w:ind w:right="150"/>
        <w:jc w:val="right"/>
        <w:tabs>
          <w:tab w:pos="1720" w:val="left"/>
          <w:tab w:pos="3300" w:val="left"/>
          <w:tab w:pos="7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54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84"/>
          <w:w w:val="15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54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-55"/>
          <w:w w:val="61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61"/>
          <w:position w:val="2"/>
        </w:rPr>
        <w:t>!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146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6B6B6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47" w:right="-20"/>
        <w:jc w:val="left"/>
        <w:tabs>
          <w:tab w:pos="1940" w:val="left"/>
          <w:tab w:pos="115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80"/>
          <w:position w:val="-1"/>
        </w:rPr>
        <w:t>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38" w:right="-20"/>
        <w:jc w:val="left"/>
        <w:tabs>
          <w:tab w:pos="115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7.319336pt;margin-top:1.166708pt;width:27.902337pt;height:25.5pt;mso-position-horizontal-relative:page;mso-position-vertical-relative:paragraph;z-index:-1519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tabs>
                      <w:tab w:pos="360" w:val="left"/>
                    </w:tabs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  <w:u w:val="single" w:color="0000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  <w:u w:val="single" w:color="0000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  <w:spacing w:val="0"/>
                      <w:w w:val="55"/>
                      <w:u w:val="single" w:color="000000"/>
                    </w:rPr>
                    <w:t>.J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78787"/>
                      <w:spacing w:val="0"/>
                      <w:w w:val="5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60"/>
          <w:position w:val="8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6" w:lineRule="exact"/>
        <w:ind w:right="17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2.888794pt;margin-top:5.787545pt;width:2.280pt;height:9.5pt;mso-position-horizontal-relative:page;mso-position-vertical-relative:paragraph;z-index:-1519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1A1A1"/>
                      <w:spacing w:val="0"/>
                      <w:w w:val="4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62"/>
          <w:position w:val="-3"/>
        </w:rPr>
        <w:t>'c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152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soruşlmmada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tutuşturmas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33"/>
          <w:szCs w:val="33"/>
          <w:color w:val="3A3A3A"/>
          <w:spacing w:val="0"/>
          <w:w w:val="51"/>
          <w:position w:val="1"/>
        </w:rPr>
        <w:t>ıl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8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5" w:lineRule="auto"/>
        <w:ind w:left="161" w:right="5180" w:firstLine="-24"/>
        <w:jc w:val="left"/>
        <w:tabs>
          <w:tab w:pos="18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D4D4D"/>
          <w:w w:val="5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14"/>
          <w:w w:val="5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igort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2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45"/>
        </w:rPr>
        <w:t>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44"/>
        </w:rPr>
        <w:t>ı</w:t>
      </w:r>
      <w:r>
        <w:rPr>
          <w:rFonts w:ascii="Arial" w:hAnsi="Arial" w:cs="Arial" w:eastAsia="Arial"/>
          <w:sz w:val="19"/>
          <w:szCs w:val="19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8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1" w:right="-20"/>
        <w:jc w:val="left"/>
        <w:tabs>
          <w:tab w:pos="115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87" w:lineRule="exact"/>
        <w:ind w:left="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2"/>
          <w:position w:val="-3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4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138" w:right="-20"/>
        <w:jc w:val="left"/>
        <w:tabs>
          <w:tab w:pos="18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311217pt;margin-top:4.83089pt;width:58.968688pt;height:10pt;mso-position-horizontal-relative:page;mso-position-vertical-relative:paragraph;z-index:-151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50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9"/>
                      <w:w w:val="87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94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11"/>
                      <w:w w:val="9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0"/>
                      <w:w w:val="5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07070"/>
                      <w:spacing w:val="-3"/>
                      <w:w w:val="13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79"/>
                    </w:rPr>
                    <w:t>_J_ö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-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78"/>
                    </w:rPr>
                    <w:t>i!şü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72"/>
          <w:position w:val="13"/>
        </w:rPr>
        <w:t>t=::-:-:-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0"/>
          <w:position w:val="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1"/>
          <w:w w:val="7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05.05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70"/>
          <w:position w:val="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51" w:right="-20"/>
        <w:jc w:val="left"/>
        <w:tabs>
          <w:tab w:pos="940" w:val="left"/>
          <w:tab w:pos="328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rı'aralı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2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520" w:lineRule="exact"/>
        <w:ind w:right="102"/>
        <w:jc w:val="right"/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A1A1A1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117"/>
        <w:jc w:val="right"/>
        <w:tabs>
          <w:tab w:pos="28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3.362305pt;margin-top:-24.133459pt;width:1.815pt;height:5.5pt;mso-position-horizontal-relative:page;mso-position-vertical-relative:paragraph;z-index:-15189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78787"/>
                      <w:spacing w:val="0"/>
                      <w:w w:val="6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46"/>
          <w:position w:val="1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29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2"/>
          <w:position w:val="1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23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62"/>
          <w:position w:val="1"/>
        </w:rPr>
        <w:t>Malı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62"/>
          <w:position w:val="1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3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3"/>
          <w:position w:val="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A1A1A1"/>
          <w:spacing w:val="0"/>
          <w:w w:val="79"/>
          <w:position w:val="-3"/>
        </w:rPr>
        <w:t>!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-56" w:right="98"/>
        <w:jc w:val="right"/>
        <w:tabs>
          <w:tab w:pos="70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290"/>
          <w:position w:val="-5"/>
        </w:rPr>
        <w:t>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134"/>
        <w:jc w:val="right"/>
        <w:tabs>
          <w:tab w:pos="3880" w:val="left"/>
          <w:tab w:pos="68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2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B6B6B6"/>
          <w:spacing w:val="0"/>
          <w:w w:val="54"/>
          <w:position w:val="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40"/>
          <w:cols w:num="2" w:equalWidth="0">
            <w:col w:w="3628" w:space="895"/>
            <w:col w:w="7277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1" w:lineRule="exact"/>
        <w:ind w:left="449" w:right="-20"/>
        <w:jc w:val="left"/>
        <w:tabs>
          <w:tab w:pos="2040" w:val="left"/>
          <w:tab w:pos="25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036774pt;margin-top:-11.772963pt;width:11.760001pt;height:42pt;mso-position-horizontal-relative:page;mso-position-vertical-relative:paragraph;z-index:-15186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161F8C"/>
                      <w:spacing w:val="0"/>
                      <w:w w:val="56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9"/>
          <w:w w:val="101"/>
          <w:position w:val="11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-125"/>
          <w:w w:val="114"/>
          <w:position w:val="-2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2"/>
          <w:position w:val="1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64"/>
          <w:w w:val="88"/>
          <w:position w:val="1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86"/>
          <w:w w:val="83"/>
          <w:position w:val="1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0"/>
          <w:w w:val="115"/>
          <w:position w:val="-2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D5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5B5D5D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B5D5D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878787"/>
          <w:spacing w:val="0"/>
          <w:w w:val="44"/>
          <w:position w:val="-2"/>
        </w:rPr>
        <w:t>r</w:t>
      </w:r>
      <w:r>
        <w:rPr>
          <w:rFonts w:ascii="Arial" w:hAnsi="Arial" w:cs="Arial" w:eastAsia="Arial"/>
          <w:sz w:val="23"/>
          <w:szCs w:val="23"/>
          <w:color w:val="878787"/>
          <w:spacing w:val="-42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1"/>
          <w:position w:val="-2"/>
        </w:rPr>
        <w:t>.......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51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B6B6B6"/>
          <w:spacing w:val="13"/>
          <w:w w:val="51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14"/>
          <w:position w:val="-2"/>
        </w:rPr>
        <w:t>\.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450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B5D5D"/>
          <w:w w:val="45"/>
          <w:position w:val="-1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36"/>
          <w:w w:val="45"/>
          <w:position w:val="-1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B426E"/>
          <w:spacing w:val="-34"/>
          <w:w w:val="128"/>
          <w:position w:val="-1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45"/>
          <w:position w:val="-1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426E"/>
          <w:spacing w:val="0"/>
          <w:w w:val="127"/>
          <w:position w:val="-12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3B426E"/>
          <w:spacing w:val="-33"/>
          <w:w w:val="127"/>
          <w:position w:val="-1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4"/>
          <w:position w:val="-12"/>
        </w:rPr>
        <w:t>aiye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138"/>
          <w:position w:val="-12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0"/>
          <w:w w:val="121"/>
          <w:position w:val="-12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8"/>
          <w:w w:val="121"/>
          <w:position w:val="-12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707070"/>
          <w:spacing w:val="4"/>
          <w:w w:val="91"/>
          <w:position w:val="-12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color w:val="A1A1A1"/>
          <w:spacing w:val="0"/>
          <w:w w:val="60"/>
          <w:position w:val="-12"/>
        </w:rPr>
        <w:t>::</w:t>
      </w:r>
      <w:r>
        <w:rPr>
          <w:rFonts w:ascii="Times New Roman" w:hAnsi="Times New Roman" w:cs="Times New Roman" w:eastAsia="Times New Roman"/>
          <w:sz w:val="34"/>
          <w:szCs w:val="34"/>
          <w:color w:val="A1A1A1"/>
          <w:spacing w:val="-1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1A1A1"/>
          <w:spacing w:val="-40"/>
          <w:w w:val="90"/>
          <w:position w:val="-1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115"/>
          <w:w w:val="65"/>
          <w:position w:val="-12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-32"/>
          <w:w w:val="63"/>
          <w:position w:val="-12"/>
        </w:rPr>
        <w:t>•</w:t>
      </w:r>
      <w:r>
        <w:rPr>
          <w:rFonts w:ascii="Times New Roman" w:hAnsi="Times New Roman" w:cs="Times New Roman" w:eastAsia="Times New Roman"/>
          <w:sz w:val="34"/>
          <w:szCs w:val="34"/>
          <w:color w:val="B6B6B6"/>
          <w:spacing w:val="-9"/>
          <w:w w:val="52"/>
          <w:position w:val="-1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-45"/>
          <w:w w:val="75"/>
          <w:position w:val="-12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B6B6B6"/>
          <w:spacing w:val="-18"/>
          <w:w w:val="54"/>
          <w:position w:val="-12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0"/>
          <w:w w:val="30"/>
          <w:position w:val="-12"/>
        </w:rPr>
        <w:t>...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0"/>
          <w:w w:val="100"/>
          <w:position w:val="-12"/>
        </w:rPr>
        <w:t>\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40"/>
          <w:cols w:num="2" w:equalWidth="0">
            <w:col w:w="816" w:space="7045"/>
            <w:col w:w="39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54" w:lineRule="exact"/>
        <w:ind w:right="-20"/>
        <w:jc w:val="right"/>
        <w:tabs>
          <w:tab w:pos="72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162AA8"/>
          <w:w w:val="51"/>
          <w:position w:val="3"/>
        </w:rPr>
        <w:t>........</w:t>
      </w:r>
      <w:r>
        <w:rPr>
          <w:rFonts w:ascii="Times New Roman" w:hAnsi="Times New Roman" w:cs="Times New Roman" w:eastAsia="Times New Roman"/>
          <w:sz w:val="32"/>
          <w:szCs w:val="32"/>
          <w:color w:val="162AA8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162AA8"/>
          <w:w w:val="100"/>
          <w:position w:val="3"/>
        </w:rPr>
      </w:r>
      <w:r>
        <w:rPr>
          <w:rFonts w:ascii="Times New Roman" w:hAnsi="Times New Roman" w:cs="Times New Roman" w:eastAsia="Times New Roman"/>
          <w:sz w:val="40"/>
          <w:szCs w:val="40"/>
          <w:color w:val="162AA8"/>
          <w:spacing w:val="0"/>
          <w:w w:val="128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A3A3A"/>
          <w:spacing w:val="-40"/>
          <w:w w:val="100"/>
          <w:position w:val="-8"/>
        </w:rPr>
        <w:t>M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8"/>
        </w:rPr>
        <w:t>AV</w:t>
        <w:tab/>
      </w:r>
      <w:r>
        <w:rPr>
          <w:rFonts w:ascii="Arial" w:hAnsi="Arial" w:cs="Arial" w:eastAsia="Arial"/>
          <w:sz w:val="19"/>
          <w:szCs w:val="19"/>
          <w:color w:val="3A3A3A"/>
          <w:spacing w:val="-39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88"/>
          <w:position w:val="-4"/>
        </w:rPr>
        <w:t>ah</w:t>
      </w:r>
      <w:r>
        <w:rPr>
          <w:rFonts w:ascii="Arial" w:hAnsi="Arial" w:cs="Arial" w:eastAsia="Arial"/>
          <w:sz w:val="19"/>
          <w:szCs w:val="19"/>
          <w:color w:val="5B5D5D"/>
          <w:spacing w:val="2"/>
          <w:w w:val="88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3"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84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5B5D5D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5"/>
          <w:position w:val="-4"/>
        </w:rPr>
        <w:t>Ş"ublfM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5"/>
          <w:position w:val="-4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5"/>
          <w:position w:val="-4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9"/>
          <w:w w:val="75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41"/>
          <w:position w:val="-4"/>
        </w:rPr>
        <w:t>rü</w:t>
      </w:r>
      <w:r>
        <w:rPr>
          <w:rFonts w:ascii="Arial" w:hAnsi="Arial" w:cs="Arial" w:eastAsia="Arial"/>
          <w:sz w:val="19"/>
          <w:szCs w:val="19"/>
          <w:color w:val="5B5D5D"/>
          <w:spacing w:val="-20"/>
          <w:w w:val="141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7"/>
          <w:w w:val="53"/>
          <w:position w:val="-4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0"/>
          <w:w w:val="69"/>
          <w:position w:val="-4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78787"/>
          <w:spacing w:val="-35"/>
          <w:w w:val="98"/>
          <w:position w:val="-4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5B5D5D"/>
          <w:spacing w:val="-14"/>
          <w:w w:val="66"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78787"/>
          <w:spacing w:val="-49"/>
          <w:w w:val="51"/>
          <w:position w:val="-4"/>
        </w:rPr>
        <w:t>&gt;</w:t>
      </w:r>
      <w:r>
        <w:rPr>
          <w:rFonts w:ascii="Times New Roman" w:hAnsi="Times New Roman" w:cs="Times New Roman" w:eastAsia="Times New Roman"/>
          <w:sz w:val="33"/>
          <w:szCs w:val="33"/>
          <w:color w:val="A1A1A1"/>
          <w:spacing w:val="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A1A1A1"/>
          <w:spacing w:val="-5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78787"/>
          <w:spacing w:val="-50"/>
          <w:w w:val="57"/>
          <w:position w:val="-4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878787"/>
          <w:spacing w:val="-5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6B6B6"/>
          <w:spacing w:val="-45"/>
          <w:w w:val="80"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6B6B6"/>
          <w:spacing w:val="0"/>
          <w:w w:val="38"/>
          <w:position w:val="-4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B6B6B6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1A1A1"/>
          <w:spacing w:val="1"/>
          <w:w w:val="65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A1A1A1"/>
          <w:spacing w:val="0"/>
          <w:w w:val="33"/>
          <w:i/>
          <w:position w:val="-4"/>
        </w:rPr>
        <w:t>:-</w:t>
      </w:r>
      <w:r>
        <w:rPr>
          <w:rFonts w:ascii="Times New Roman" w:hAnsi="Times New Roman" w:cs="Times New Roman" w:eastAsia="Times New Roman"/>
          <w:sz w:val="33"/>
          <w:szCs w:val="33"/>
          <w:color w:val="A1A1A1"/>
          <w:spacing w:val="-10"/>
          <w:w w:val="33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3A3A3A"/>
          <w:spacing w:val="0"/>
          <w:w w:val="43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98" w:right="-20"/>
        <w:jc w:val="left"/>
        <w:tabs>
          <w:tab w:pos="840" w:val="left"/>
          <w:tab w:pos="4600" w:val="left"/>
          <w:tab w:pos="5160" w:val="left"/>
          <w:tab w:pos="630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-11"/>
          <w:w w:val="178"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78"/>
          <w:position w:val="-4"/>
        </w:rPr>
        <w:t>t.</w:t>
      </w:r>
      <w:r>
        <w:rPr>
          <w:rFonts w:ascii="Arial" w:hAnsi="Arial" w:cs="Arial" w:eastAsia="Arial"/>
          <w:sz w:val="18"/>
          <w:szCs w:val="18"/>
          <w:color w:val="4D4D4D"/>
          <w:spacing w:val="-88"/>
          <w:w w:val="178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62"/>
          <w:position w:val="-3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B6B6B6"/>
          <w:spacing w:val="9"/>
          <w:w w:val="62"/>
          <w:position w:val="-3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0"/>
          <w:w w:val="62"/>
          <w:position w:val="-3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43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28"/>
          <w:i/>
          <w:position w:val="-3"/>
        </w:rPr>
        <w:t>,:,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-2"/>
          <w:w w:val="28"/>
          <w:i/>
          <w:position w:val="-3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0"/>
          <w:w w:val="26"/>
          <w:i/>
          <w:position w:val="-3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-18"/>
          <w:w w:val="26"/>
          <w:i/>
          <w:position w:val="-3"/>
        </w:rPr>
        <w:t>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67"/>
          <w:i/>
          <w:position w:val="-3"/>
        </w:rPr>
        <w:t>;,</w:t>
      </w:r>
      <w:r>
        <w:rPr>
          <w:rFonts w:ascii="Arial" w:hAnsi="Arial" w:cs="Arial" w:eastAsia="Arial"/>
          <w:sz w:val="16"/>
          <w:szCs w:val="16"/>
          <w:color w:val="A1A1A1"/>
          <w:spacing w:val="-33"/>
          <w:w w:val="68"/>
          <w:i/>
          <w:position w:val="-3"/>
        </w:rPr>
        <w:t>_</w:t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58"/>
          <w:i/>
          <w:position w:val="-3"/>
        </w:rPr>
        <w:t>ol</w:t>
      </w:r>
      <w:r>
        <w:rPr>
          <w:rFonts w:ascii="Arial" w:hAnsi="Arial" w:cs="Arial" w:eastAsia="Arial"/>
          <w:sz w:val="16"/>
          <w:szCs w:val="16"/>
          <w:color w:val="878787"/>
          <w:spacing w:val="-23"/>
          <w:w w:val="100"/>
          <w:i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878787"/>
          <w:spacing w:val="-44"/>
          <w:w w:val="160"/>
          <w:i/>
          <w:position w:val="-3"/>
        </w:rPr>
        <w:t>:</w:t>
      </w:r>
      <w:r>
        <w:rPr>
          <w:rFonts w:ascii="Arial" w:hAnsi="Arial" w:cs="Arial" w:eastAsia="Arial"/>
          <w:sz w:val="24"/>
          <w:szCs w:val="24"/>
          <w:color w:val="878787"/>
          <w:spacing w:val="0"/>
          <w:w w:val="125"/>
          <w:i/>
          <w:position w:val="-3"/>
        </w:rPr>
        <w:t>l</w:t>
      </w:r>
      <w:r>
        <w:rPr>
          <w:rFonts w:ascii="Arial" w:hAnsi="Arial" w:cs="Arial" w:eastAsia="Arial"/>
          <w:sz w:val="24"/>
          <w:szCs w:val="24"/>
          <w:color w:val="878787"/>
          <w:spacing w:val="-25"/>
          <w:w w:val="100"/>
          <w:i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A1A1A1"/>
          <w:spacing w:val="-13"/>
          <w:w w:val="67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A1A1A1"/>
          <w:spacing w:val="-15"/>
          <w:w w:val="41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67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A1A1A1"/>
          <w:spacing w:val="32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B6B6B6"/>
          <w:spacing w:val="-55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5"/>
          <w:szCs w:val="5"/>
          <w:color w:val="B6B6B6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B6B6B6"/>
          <w:spacing w:val="0"/>
          <w:w w:val="100"/>
          <w:position w:val="-3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B6B6B6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07070"/>
          <w:spacing w:val="0"/>
          <w:w w:val="212"/>
          <w:position w:val="-3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4598" w:right="859"/>
        <w:jc w:val="center"/>
        <w:tabs>
          <w:tab w:pos="5080" w:val="left"/>
          <w:tab w:pos="5540" w:val="left"/>
          <w:tab w:pos="59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835724pt;margin-top:7.267559pt;width:12.974889pt;height:14.313069pt;mso-position-horizontal-relative:page;mso-position-vertical-relative:paragraph;z-index:-15200" type="#_x0000_t202" filled="f" stroked="f">
            <v:textbox inset="0,0,0,0">
              <w:txbxContent>
                <w:p>
                  <w:pPr>
                    <w:spacing w:before="0" w:after="0" w:line="92" w:lineRule="exact"/>
                    <w:ind w:right="-54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78787"/>
                      <w:spacing w:val="3"/>
                      <w:w w:val="100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1A1A1"/>
                      <w:spacing w:val="0"/>
                      <w:w w:val="100"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1A1A1"/>
                      <w:spacing w:val="0"/>
                      <w:w w:val="100"/>
                      <w:i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1A1A1"/>
                      <w:spacing w:val="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5B5D5D"/>
                      <w:spacing w:val="0"/>
                      <w:w w:val="118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615784pt;margin-top:4.451201pt;width:6.597346pt;height:8pt;mso-position-horizontal-relative:page;mso-position-vertical-relative:paragraph;z-index:-1518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-10"/>
                      <w:w w:val="10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-18"/>
                      <w:w w:val="116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0"/>
                      <w:w w:val="8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878787"/>
          <w:spacing w:val="-43"/>
          <w:w w:val="94"/>
          <w:position w:val="-1"/>
        </w:rPr>
        <w:t>·</w:t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94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B6B6B6"/>
          <w:spacing w:val="-62"/>
          <w:w w:val="94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A1A1A1"/>
          <w:spacing w:val="4"/>
          <w:w w:val="100"/>
          <w:position w:val="-1"/>
        </w:rPr>
        <w:t>"</w:t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A1A1A1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0"/>
          <w:w w:val="48"/>
          <w:position w:val="-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8"/>
          <w:w w:val="48"/>
          <w:position w:val="-1"/>
        </w:rPr>
        <w:t>;</w:t>
      </w:r>
      <w:r>
        <w:rPr>
          <w:rFonts w:ascii="Arial" w:hAnsi="Arial" w:cs="Arial" w:eastAsia="Arial"/>
          <w:sz w:val="19"/>
          <w:szCs w:val="19"/>
          <w:color w:val="A1A1A1"/>
          <w:spacing w:val="-24"/>
          <w:w w:val="45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78787"/>
          <w:spacing w:val="-6"/>
          <w:w w:val="49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4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45"/>
          <w:position w:val="-1"/>
        </w:rPr>
        <w:t>..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45"/>
          <w:position w:val="-1"/>
        </w:rPr>
        <w:t>      </w:t>
      </w:r>
      <w:r>
        <w:rPr>
          <w:rFonts w:ascii="Arial" w:hAnsi="Arial" w:cs="Arial" w:eastAsia="Arial"/>
          <w:sz w:val="19"/>
          <w:szCs w:val="19"/>
          <w:color w:val="A1A1A1"/>
          <w:spacing w:val="8"/>
          <w:w w:val="45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6B6B6"/>
          <w:spacing w:val="-3"/>
          <w:w w:val="157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B6B6B6"/>
          <w:spacing w:val="0"/>
          <w:w w:val="104"/>
          <w:position w:val="-1"/>
        </w:rPr>
        <w:t>'"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4670" w:right="763"/>
        <w:jc w:val="center"/>
        <w:tabs>
          <w:tab w:pos="5440" w:val="left"/>
          <w:tab w:pos="5820" w:val="left"/>
          <w:tab w:pos="63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266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58"/>
          <w:w w:val="266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73"/>
          <w:position w:val="-1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2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188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188"/>
          <w:position w:val="-1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9"/>
          <w:w w:val="188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0"/>
          <w:i/>
          <w:position w:val="-1"/>
        </w:rPr>
        <w:t>,;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-1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88"/>
          <w:position w:val="-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176"/>
          <w:position w:val="-1"/>
        </w:rPr>
        <w:t>•.</w:t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787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76"/>
          <w:position w:val="-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-30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-14"/>
          <w:w w:val="130"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84"/>
          <w:position w:val="-1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4689" w:right="794"/>
        <w:jc w:val="center"/>
        <w:tabs>
          <w:tab w:pos="5380" w:val="left"/>
          <w:tab w:pos="56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3"/>
          <w:w w:val="118"/>
          <w:position w:val="3"/>
        </w:rPr>
        <w:t>\</w:t>
      </w:r>
      <w:r>
        <w:rPr>
          <w:rFonts w:ascii="Arial" w:hAnsi="Arial" w:cs="Arial" w:eastAsia="Arial"/>
          <w:sz w:val="18"/>
          <w:szCs w:val="18"/>
          <w:color w:val="A1A1A1"/>
          <w:spacing w:val="-13"/>
          <w:w w:val="183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878787"/>
          <w:spacing w:val="-24"/>
          <w:w w:val="132"/>
          <w:position w:val="-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-5"/>
          <w:w w:val="46"/>
          <w:position w:val="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110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23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52"/>
          <w:i/>
          <w:position w:val="-6"/>
        </w:rPr>
        <w:t>ıZ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78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B6B6B6"/>
          <w:spacing w:val="-10"/>
          <w:w w:val="104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215"/>
          <w:position w:val="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70"/>
          <w:w w:val="89"/>
          <w:i/>
          <w:position w:val="3"/>
        </w:rPr>
        <w:t>u</w:t>
      </w:r>
      <w:r>
        <w:rPr>
          <w:rFonts w:ascii="Arial" w:hAnsi="Arial" w:cs="Arial" w:eastAsia="Arial"/>
          <w:sz w:val="18"/>
          <w:szCs w:val="18"/>
          <w:color w:val="5B5D5D"/>
          <w:spacing w:val="7"/>
          <w:w w:val="42"/>
          <w:position w:val="-6"/>
        </w:rPr>
        <w:t>•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66"/>
          <w:position w:val="-6"/>
        </w:rPr>
        <w:t>•</w:t>
      </w:r>
      <w:r>
        <w:rPr>
          <w:rFonts w:ascii="Arial" w:hAnsi="Arial" w:cs="Arial" w:eastAsia="Arial"/>
          <w:sz w:val="18"/>
          <w:szCs w:val="18"/>
          <w:color w:val="B6B6B6"/>
          <w:spacing w:val="12"/>
          <w:w w:val="66"/>
          <w:position w:val="-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6B6B6"/>
          <w:spacing w:val="-2"/>
          <w:w w:val="129"/>
          <w:position w:val="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6B6B6"/>
          <w:spacing w:val="-17"/>
          <w:w w:val="129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707070"/>
          <w:spacing w:val="-25"/>
          <w:w w:val="64"/>
          <w:position w:val="-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6B6B6"/>
          <w:spacing w:val="0"/>
          <w:w w:val="129"/>
          <w:position w:val="3"/>
        </w:rPr>
        <w:t>4</w:t>
      </w:r>
      <w:r>
        <w:rPr>
          <w:rFonts w:ascii="Times New Roman" w:hAnsi="Times New Roman" w:cs="Times New Roman" w:eastAsia="Times New Roman"/>
          <w:sz w:val="8"/>
          <w:szCs w:val="8"/>
          <w:color w:val="B6B6B6"/>
          <w:spacing w:val="0"/>
          <w:w w:val="100"/>
          <w:position w:val="3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359"/>
          <w:position w:val="3"/>
        </w:rPr>
        <w:t>/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1019"/>
        <w:jc w:val="right"/>
        <w:tabs>
          <w:tab w:pos="7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796295pt;margin-top:2.091658pt;width:21.077394pt;height:17.123493pt;mso-position-horizontal-relative:page;mso-position-vertical-relative:paragraph;z-index:-15199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7"/>
                    <w:jc w:val="righ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6B6B6"/>
                      <w:spacing w:val="0"/>
                      <w:w w:val="61"/>
                    </w:rPr>
                    <w:t>}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A1A1A1"/>
          <w:w w:val="55"/>
          <w:position w:val="-3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55"/>
          <w:position w:val="-3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0"/>
          <w:w w:val="61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21"/>
          <w:w w:val="6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76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17"/>
          <w:w w:val="7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0"/>
          <w:w w:val="49"/>
          <w:i/>
          <w:position w:val="-3"/>
        </w:rPr>
        <w:t>·ı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1221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6"/>
          <w:w w:val="80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68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7"/>
          <w:w w:val="68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6B6B6"/>
          <w:spacing w:val="-11"/>
          <w:w w:val="80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55"/>
          <w:w w:val="74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A1A1A1"/>
          <w:spacing w:val="0"/>
          <w:w w:val="58"/>
          <w:i/>
          <w:position w:val="1"/>
        </w:rPr>
        <w:t>..,.</w:t>
      </w:r>
      <w:r>
        <w:rPr>
          <w:rFonts w:ascii="Times New Roman" w:hAnsi="Times New Roman" w:cs="Times New Roman" w:eastAsia="Times New Roman"/>
          <w:sz w:val="22"/>
          <w:szCs w:val="22"/>
          <w:color w:val="A1A1A1"/>
          <w:spacing w:val="0"/>
          <w:w w:val="52"/>
          <w:position w:val="1"/>
        </w:rPr>
        <w:t>·.</w:t>
      </w:r>
      <w:r>
        <w:rPr>
          <w:rFonts w:ascii="Times New Roman" w:hAnsi="Times New Roman" w:cs="Times New Roman" w:eastAsia="Times New Roman"/>
          <w:sz w:val="22"/>
          <w:szCs w:val="22"/>
          <w:color w:val="A1A1A1"/>
          <w:spacing w:val="-46"/>
          <w:w w:val="51"/>
          <w:position w:val="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54"/>
          <w:position w:val="1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8"/>
          <w:w w:val="87"/>
          <w:position w:val="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35"/>
          <w:position w:val="1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-2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-20"/>
          <w:w w:val="324"/>
          <w:position w:val="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0"/>
          <w:w w:val="217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40"/>
          <w:cols w:num="2" w:equalWidth="0">
            <w:col w:w="3733" w:space="837"/>
            <w:col w:w="7230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8.878282pt;margin-top:34.795006pt;width:576.259678pt;height:782.933299pt;mso-position-horizontal-relative:page;mso-position-vertical-relative:page;z-index:-15198" coordorigin="178,696" coordsize="11525,15659">
            <v:group style="position:absolute;left:185;top:715;width:1577;height:2" coordorigin="185,715" coordsize="1577,2">
              <v:shape style="position:absolute;left:185;top:715;width:1577;height:2" coordorigin="185,715" coordsize="1577,0" path="m185,715l1761,715e" filled="f" stroked="t" strokeweight=".710263pt" strokecolor="#7C7C7C">
                <v:path arrowok="t"/>
              </v:shape>
            </v:group>
            <v:group style="position:absolute;left:199;top:705;width:2;height:634" coordorigin="199,705" coordsize="2,634">
              <v:shape style="position:absolute;left:199;top:705;width:2;height:634" coordorigin="199,705" coordsize="0,634" path="m199,1339l199,705e" filled="f" stroked="t" strokeweight=".710263pt" strokecolor="#777777">
                <v:path arrowok="t"/>
              </v:shape>
            </v:group>
            <v:group style="position:absolute;left:1705;top:715;width:237;height:2" coordorigin="1705,715" coordsize="237,2">
              <v:shape style="position:absolute;left:1705;top:715;width:237;height:2" coordorigin="1705,715" coordsize="237,0" path="m1705,715l1941,715e" filled="f" stroked="t" strokeweight=".473508pt" strokecolor="#5B5B5B">
                <v:path arrowok="t"/>
              </v:shape>
            </v:group>
            <v:group style="position:absolute;left:1913;top:710;width:2;height:724" coordorigin="1913,710" coordsize="2,724">
              <v:shape style="position:absolute;left:1913;top:710;width:2;height:724" coordorigin="1913,710" coordsize="0,724" path="m1913,1435l1913,710e" filled="f" stroked="t" strokeweight=".710263pt" strokecolor="#777777">
                <v:path arrowok="t"/>
              </v:shape>
            </v:group>
            <v:group style="position:absolute;left:2827;top:713;width:4489;height:2" coordorigin="2827,713" coordsize="4489,2">
              <v:shape style="position:absolute;left:2827;top:713;width:4489;height:2" coordorigin="2827,713" coordsize="4489,0" path="m2827,713l7316,713e" filled="f" stroked="t" strokeweight=".710263pt" strokecolor="#5B5B5B">
                <v:path arrowok="t"/>
              </v:shape>
            </v:group>
            <v:group style="position:absolute;left:8109;top:705;width:2;height:729" coordorigin="8109,705" coordsize="2,729">
              <v:shape style="position:absolute;left:8109;top:705;width:2;height:729" coordorigin="8109,705" coordsize="0,729" path="m8109,1435l8109,705e" filled="f" stroked="t" strokeweight=".947017pt" strokecolor="#606060">
                <v:path arrowok="t"/>
              </v:shape>
            </v:group>
            <v:group style="position:absolute;left:8059;top:710;width:289;height:2" coordorigin="8059,710" coordsize="289,2">
              <v:shape style="position:absolute;left:8059;top:710;width:289;height:2" coordorigin="8059,710" coordsize="289,0" path="m8059,710l8348,710e" filled="f" stroked="t" strokeweight=".473508pt" strokecolor="#444444">
                <v:path arrowok="t"/>
              </v:shape>
            </v:group>
            <v:group style="position:absolute;left:185;top:710;width:11464;height:2" coordorigin="185,710" coordsize="11464,2">
              <v:shape style="position:absolute;left:185;top:710;width:11464;height:2" coordorigin="185,710" coordsize="11464,0" path="m185,710l11648,710e" filled="f" stroked="t" strokeweight=".710263pt" strokecolor="#646464">
                <v:path arrowok="t"/>
              </v:shape>
            </v:group>
            <v:group style="position:absolute;left:197;top:1091;width:2;height:5576" coordorigin="197,1091" coordsize="2,5576">
              <v:shape style="position:absolute;left:197;top:1091;width:2;height:5576" coordorigin="197,1091" coordsize="0,5576" path="m197,6668l197,1091e" filled="f" stroked="t" strokeweight=".473508pt" strokecolor="#575757">
                <v:path arrowok="t"/>
              </v:shape>
            </v:group>
            <v:group style="position:absolute;left:1913;top:1377;width:2;height:357" coordorigin="1913,1377" coordsize="2,357">
              <v:shape style="position:absolute;left:1913;top:1377;width:2;height:357" coordorigin="1913,1377" coordsize="0,357" path="m1913,1735l1913,1377e" filled="f" stroked="t" strokeweight=".473508pt" strokecolor="#4B4B4B">
                <v:path arrowok="t"/>
              </v:shape>
            </v:group>
            <v:group style="position:absolute;left:8109;top:1377;width:2;height:643" coordorigin="8109,1377" coordsize="2,643">
              <v:shape style="position:absolute;left:8109;top:1377;width:2;height:643" coordorigin="8109,1377" coordsize="0,643" path="m8109,2021l8109,1377e" filled="f" stroked="t" strokeweight=".473508pt" strokecolor="#3F3F3F">
                <v:path arrowok="t"/>
              </v:shape>
            </v:group>
            <v:group style="position:absolute;left:199;top:1344;width:2;height:5324" coordorigin="199,1344" coordsize="2,5324">
              <v:shape style="position:absolute;left:199;top:1344;width:2;height:5324" coordorigin="199,1344" coordsize="0,5324" path="m199,6668l199,1344e" filled="f" stroked="t" strokeweight=".710263pt" strokecolor="#5B5B5B">
                <v:path arrowok="t"/>
              </v:shape>
            </v:group>
            <v:group style="position:absolute;left:189;top:2026;width:3750;height:2" coordorigin="189,2026" coordsize="3750,2">
              <v:shape style="position:absolute;left:189;top:2026;width:3750;height:2" coordorigin="189,2026" coordsize="3750,0" path="m189,2026l3940,2026e" filled="f" stroked="t" strokeweight=".710263pt" strokecolor="#5B5B5B">
                <v:path arrowok="t"/>
              </v:shape>
            </v:group>
            <v:group style="position:absolute;left:197;top:1635;width:2;height:486" coordorigin="197,1635" coordsize="2,486">
              <v:shape style="position:absolute;left:197;top:1635;width:2;height:486" coordorigin="197,1635" coordsize="0,486" path="m197,2121l197,1635e" filled="f" stroked="t" strokeweight=".947017pt" strokecolor="#707070">
                <v:path arrowok="t"/>
              </v:shape>
            </v:group>
            <v:group style="position:absolute;left:1913;top:1678;width:2;height:357" coordorigin="1913,1678" coordsize="2,357">
              <v:shape style="position:absolute;left:1913;top:1678;width:2;height:357" coordorigin="1913,1678" coordsize="0,357" path="m1913,2035l1913,1678e" filled="f" stroked="t" strokeweight=".710263pt" strokecolor="#646464">
                <v:path arrowok="t"/>
              </v:shape>
            </v:group>
            <v:group style="position:absolute;left:3883;top:2021;width:298;height:2" coordorigin="3883,2021" coordsize="298,2">
              <v:shape style="position:absolute;left:3883;top:2021;width:298;height:2" coordorigin="3883,2021" coordsize="298,0" path="m3883,2021l4181,2021e" filled="f" stroked="t" strokeweight=".473508pt" strokecolor="#4F4F4F">
                <v:path arrowok="t"/>
              </v:shape>
            </v:group>
            <v:group style="position:absolute;left:11552;top:2018;width:106;height:2" coordorigin="11552,2018" coordsize="106,2">
              <v:shape style="position:absolute;left:11552;top:2018;width:106;height:2" coordorigin="11552,2018" coordsize="106,0" path="m11552,2018l11658,2018e" filled="f" stroked="t" strokeweight=".710263pt" strokecolor="#646464">
                <v:path arrowok="t"/>
              </v:shape>
            </v:group>
            <v:group style="position:absolute;left:4110;top:2018;width:7350;height:2" coordorigin="4110,2018" coordsize="7350,2">
              <v:shape style="position:absolute;left:4110;top:2018;width:7350;height:2" coordorigin="4110,2018" coordsize="7350,0" path="m4110,2018l11461,2018e" filled="f" stroked="t" strokeweight=".710263pt" strokecolor="#646464">
                <v:path arrowok="t"/>
              </v:shape>
            </v:group>
            <v:group style="position:absolute;left:7799;top:2018;width:549;height:2" coordorigin="7799,2018" coordsize="549,2">
              <v:shape style="position:absolute;left:7799;top:2018;width:549;height:2" coordorigin="7799,2018" coordsize="549,0" path="m7799,2018l8348,2018e" filled="f" stroked="t" strokeweight=".473508pt" strokecolor="#4B4B4B">
                <v:path arrowok="t"/>
              </v:shape>
            </v:group>
            <v:group style="position:absolute;left:189;top:2264;width:1245;height:2" coordorigin="189,2264" coordsize="1245,2">
              <v:shape style="position:absolute;left:189;top:2264;width:1245;height:2" coordorigin="189,2264" coordsize="1245,0" path="m189,2264l1435,2264e" filled="f" stroked="t" strokeweight=".473508pt" strokecolor="#575757">
                <v:path arrowok="t"/>
              </v:shape>
            </v:group>
            <v:group style="position:absolute;left:218;top:2261;width:11033;height:2" coordorigin="218,2261" coordsize="11033,2">
              <v:shape style="position:absolute;left:218;top:2261;width:11033;height:2" coordorigin="218,2261" coordsize="11033,0" path="m218,2261l11251,2261e" filled="f" stroked="t" strokeweight=".710263pt" strokecolor="#606060">
                <v:path arrowok="t"/>
              </v:shape>
            </v:group>
            <v:group style="position:absolute;left:194;top:2500;width:10981;height:2" coordorigin="194,2500" coordsize="10981,2">
              <v:shape style="position:absolute;left:194;top:2500;width:10981;height:2" coordorigin="194,2500" coordsize="10981,0" path="m194,2500l11175,2500e" filled="f" stroked="t" strokeweight=".710263pt" strokecolor="#5B5B5B">
                <v:path arrowok="t"/>
              </v:shape>
            </v:group>
            <v:group style="position:absolute;left:11552;top:2493;width:101;height:2" coordorigin="11552,2493" coordsize="101,2">
              <v:shape style="position:absolute;left:11552;top:2493;width:101;height:2" coordorigin="11552,2493" coordsize="101,0" path="m11552,2493l11653,2493e" filled="f" stroked="t" strokeweight=".710263pt" strokecolor="#878787">
                <v:path arrowok="t"/>
              </v:shape>
            </v:group>
            <v:group style="position:absolute;left:11118;top:2493;width:343;height:2" coordorigin="11118,2493" coordsize="343,2">
              <v:shape style="position:absolute;left:11118;top:2493;width:343;height:2" coordorigin="11118,2493" coordsize="343,0" path="m11118,2493l11461,2493e" filled="f" stroked="t" strokeweight=".710263pt" strokecolor="#878787">
                <v:path arrowok="t"/>
              </v:shape>
            </v:group>
            <v:group style="position:absolute;left:194;top:2740;width:1567;height:2" coordorigin="194,2740" coordsize="1567,2">
              <v:shape style="position:absolute;left:194;top:2740;width:1567;height:2" coordorigin="194,2740" coordsize="1567,0" path="m194,2740l1761,2740e" filled="f" stroked="t" strokeweight=".473508pt" strokecolor="#4B4B4B">
                <v:path arrowok="t"/>
              </v:shape>
            </v:group>
            <v:group style="position:absolute;left:1705;top:2736;width:9764;height:2" coordorigin="1705,2736" coordsize="9764,2">
              <v:shape style="position:absolute;left:1705;top:2736;width:9764;height:2" coordorigin="1705,2736" coordsize="9764,0" path="m1705,2736l11468,2736e" filled="f" stroked="t" strokeweight=".710263pt" strokecolor="#606060">
                <v:path arrowok="t"/>
              </v:shape>
            </v:group>
            <v:group style="position:absolute;left:11118;top:2733;width:540;height:2" coordorigin="11118,2733" coordsize="540,2">
              <v:shape style="position:absolute;left:11118;top:2733;width:540;height:2" coordorigin="11118,2733" coordsize="540,0" path="m11118,2733l11658,2733e" filled="f" stroked="t" strokeweight=".710263pt" strokecolor="#808080">
                <v:path arrowok="t"/>
              </v:shape>
            </v:group>
            <v:group style="position:absolute;left:194;top:2981;width:4475;height:2" coordorigin="194,2981" coordsize="4475,2">
              <v:shape style="position:absolute;left:194;top:2981;width:4475;height:2" coordorigin="194,2981" coordsize="4475,0" path="m194,2981l4669,2981e" filled="f" stroked="t" strokeweight=".473508pt" strokecolor="#6B6B6B">
                <v:path arrowok="t"/>
              </v:shape>
            </v:group>
            <v:group style="position:absolute;left:215;top:705;width:2;height:10290" coordorigin="215,705" coordsize="2,10290">
              <v:shape style="position:absolute;left:215;top:705;width:2;height:10290" coordorigin="215,705" coordsize="0,10290" path="m215,10995l215,705e" filled="f" stroked="t" strokeweight=".710263pt" strokecolor="#5B5B5B">
                <v:path arrowok="t"/>
              </v:shape>
            </v:group>
            <v:group style="position:absolute;left:4967;top:2984;width:1416;height:2" coordorigin="4967,2984" coordsize="1416,2">
              <v:shape style="position:absolute;left:4967;top:2984;width:1416;height:2" coordorigin="4967,2984" coordsize="1416,0" path="m4967,2984l6383,2984e" filled="f" stroked="t" strokeweight=".236754pt" strokecolor="#707070">
                <v:path arrowok="t"/>
              </v:shape>
            </v:group>
            <v:group style="position:absolute;left:6326;top:2981;width:213;height:2" coordorigin="6326,2981" coordsize="213,2">
              <v:shape style="position:absolute;left:6326;top:2981;width:213;height:2" coordorigin="6326,2981" coordsize="213,0" path="m6326,2981l6539,2981e" filled="f" stroked="t" strokeweight=".236754pt" strokecolor="#5B5B5B">
                <v:path arrowok="t"/>
              </v:shape>
            </v:group>
            <v:group style="position:absolute;left:6771;top:2984;width:545;height:2" coordorigin="6771,2984" coordsize="545,2">
              <v:shape style="position:absolute;left:6771;top:2984;width:545;height:2" coordorigin="6771,2984" coordsize="545,0" path="m6771,2984l7316,2984e" filled="f" stroked="t" strokeweight=".236754pt" strokecolor="#808080">
                <v:path arrowok="t"/>
              </v:shape>
            </v:group>
            <v:group style="position:absolute;left:7259;top:2981;width:251;height:2" coordorigin="7259,2981" coordsize="251,2">
              <v:shape style="position:absolute;left:7259;top:2981;width:251;height:2" coordorigin="7259,2981" coordsize="251,0" path="m7259,2981l7510,2981e" filled="f" stroked="t" strokeweight=".236754pt" strokecolor="#676767">
                <v:path arrowok="t"/>
              </v:shape>
            </v:group>
            <v:group style="position:absolute;left:7832;top:2984;width:3405;height:2" coordorigin="7832,2984" coordsize="3405,2">
              <v:shape style="position:absolute;left:7832;top:2984;width:3405;height:2" coordorigin="7832,2984" coordsize="3405,0" path="m7832,2984l11236,2984e" filled="f" stroked="t" strokeweight=".236754pt" strokecolor="#777777">
                <v:path arrowok="t"/>
              </v:shape>
            </v:group>
            <v:group style="position:absolute;left:8320;top:3012;width:568;height:2" coordorigin="8320,3012" coordsize="568,2">
              <v:shape style="position:absolute;left:8320;top:3012;width:568;height:2" coordorigin="8320,3012" coordsize="568,0" path="m8320,3012l8888,3012e" filled="f" stroked="t" strokeweight=".236754pt" strokecolor="#000000">
                <v:path arrowok="t"/>
              </v:shape>
            </v:group>
            <v:group style="position:absolute;left:10659;top:3012;width:488;height:2" coordorigin="10659,3012" coordsize="488,2">
              <v:shape style="position:absolute;left:10659;top:3012;width:488;height:2" coordorigin="10659,3012" coordsize="488,0" path="m10659,3012l11146,3012e" filled="f" stroked="t" strokeweight=".236754pt" strokecolor="#000000">
                <v:path arrowok="t"/>
              </v:shape>
            </v:group>
            <v:group style="position:absolute;left:189;top:3217;width:2694;height:2" coordorigin="189,3217" coordsize="2694,2">
              <v:shape style="position:absolute;left:189;top:3217;width:2694;height:2" coordorigin="189,3217" coordsize="2694,0" path="m189,3217l2884,3217e" filled="f" stroked="t" strokeweight=".473508pt" strokecolor="#6B6B6B">
                <v:path arrowok="t"/>
              </v:shape>
            </v:group>
            <v:group style="position:absolute;left:2666;top:3217;width:2765;height:2" coordorigin="2666,3217" coordsize="2765,2">
              <v:shape style="position:absolute;left:2666;top:3217;width:2765;height:2" coordorigin="2666,3217" coordsize="2765,0" path="m2666,3217l5431,3217e" filled="f" stroked="t" strokeweight=".710263pt" strokecolor="#747474">
                <v:path arrowok="t"/>
              </v:shape>
            </v:group>
            <v:group style="position:absolute;left:5374;top:3215;width:440;height:2" coordorigin="5374,3215" coordsize="440,2">
              <v:shape style="position:absolute;left:5374;top:3215;width:440;height:2" coordorigin="5374,3215" coordsize="440,0" path="m5374,3215l5815,3215e" filled="f" stroked="t" strokeweight=".473508pt" strokecolor="#545454">
                <v:path arrowok="t"/>
              </v:shape>
            </v:group>
            <v:group style="position:absolute;left:5758;top:3215;width:5905;height:2" coordorigin="5758,3215" coordsize="5905,2">
              <v:shape style="position:absolute;left:5758;top:3215;width:5905;height:2" coordorigin="5758,3215" coordsize="5905,0" path="m5758,3215l11663,3215e" filled="f" stroked="t" strokeweight=".710263pt" strokecolor="#777777">
                <v:path arrowok="t"/>
              </v:shape>
            </v:group>
            <v:group style="position:absolute;left:6326;top:3215;width:421;height:2" coordorigin="6326,3215" coordsize="421,2">
              <v:shape style="position:absolute;left:6326;top:3215;width:421;height:2" coordorigin="6326,3215" coordsize="421,0" path="m6326,3215l6747,3215e" filled="f" stroked="t" strokeweight=".473508pt" strokecolor="#5B5B5B">
                <v:path arrowok="t"/>
              </v:shape>
            </v:group>
            <v:group style="position:absolute;left:2855;top:3551;width:1269;height:2" coordorigin="2855,3551" coordsize="1269,2">
              <v:shape style="position:absolute;left:2855;top:3551;width:1269;height:2" coordorigin="2855,3551" coordsize="1269,0" path="m2855,3551l4124,3551e" filled="f" stroked="t" strokeweight="1.657279pt" strokecolor="#545454">
                <v:path arrowok="t"/>
              </v:shape>
            </v:group>
            <v:group style="position:absolute;left:4153;top:3551;width:355;height:2" coordorigin="4153,3551" coordsize="355,2">
              <v:shape style="position:absolute;left:4153;top:3551;width:355;height:2" coordorigin="4153,3551" coordsize="355,0" path="m4153,3551l4508,3551e" filled="f" stroked="t" strokeweight=".710263pt" strokecolor="#4B4B4B">
                <v:path arrowok="t"/>
              </v:shape>
            </v:group>
            <v:group style="position:absolute;left:4479;top:3551;width:545;height:2" coordorigin="4479,3551" coordsize="545,2">
              <v:shape style="position:absolute;left:4479;top:3551;width:545;height:2" coordorigin="4479,3551" coordsize="545,0" path="m4479,3551l5024,3551e" filled="f" stroked="t" strokeweight="1.183771pt" strokecolor="#5B5B5B">
                <v:path arrowok="t"/>
              </v:shape>
            </v:group>
            <v:group style="position:absolute;left:5786;top:3551;width:180;height:2" coordorigin="5786,3551" coordsize="180,2">
              <v:shape style="position:absolute;left:5786;top:3551;width:180;height:2" coordorigin="5786,3551" coordsize="180,0" path="m5786,3551l5966,3551e" filled="f" stroked="t" strokeweight=".236754pt" strokecolor="#5B5B5B">
                <v:path arrowok="t"/>
              </v:shape>
            </v:group>
            <v:group style="position:absolute;left:5952;top:3577;width:2169;height:2" coordorigin="5952,3577" coordsize="2169,2">
              <v:shape style="position:absolute;left:5952;top:3577;width:2169;height:2" coordorigin="5952,3577" coordsize="2169,0" path="m5952,3577l8121,3577e" filled="f" stroked="t" strokeweight=".473508pt" strokecolor="#575757">
                <v:path arrowok="t"/>
              </v:shape>
            </v:group>
            <v:group style="position:absolute;left:8064;top:3579;width:284;height:2" coordorigin="8064,3579" coordsize="284,2">
              <v:shape style="position:absolute;left:8064;top:3579;width:284;height:2" coordorigin="8064,3579" coordsize="284,0" path="m8064,3579l8348,3579e" filled="f" stroked="t" strokeweight=".473508pt" strokecolor="#343434">
                <v:path arrowok="t"/>
              </v:shape>
            </v:group>
            <v:group style="position:absolute;left:8291;top:3579;width:2609;height:2" coordorigin="8291,3579" coordsize="2609,2">
              <v:shape style="position:absolute;left:8291;top:3579;width:2609;height:2" coordorigin="8291,3579" coordsize="2609,0" path="m8291,3579l10900,3579e" filled="f" stroked="t" strokeweight=".710263pt" strokecolor="#646464">
                <v:path arrowok="t"/>
              </v:shape>
            </v:group>
            <v:group style="position:absolute;left:10630;top:3579;width:715;height:2" coordorigin="10630,3579" coordsize="715,2">
              <v:shape style="position:absolute;left:10630;top:3579;width:715;height:2" coordorigin="10630,3579" coordsize="715,0" path="m10630,3579l11345,3579e" filled="f" stroked="t" strokeweight=".710263pt" strokecolor="#7C7C7C">
                <v:path arrowok="t"/>
              </v:shape>
            </v:group>
            <v:group style="position:absolute;left:11118;top:3579;width:545;height:2" coordorigin="11118,3579" coordsize="545,2">
              <v:shape style="position:absolute;left:11118;top:3579;width:545;height:2" coordorigin="11118,3579" coordsize="545,0" path="m11118,3579l11663,3579e" filled="f" stroked="t" strokeweight=".710263pt" strokecolor="#979797">
                <v:path arrowok="t"/>
              </v:shape>
            </v:group>
            <v:group style="position:absolute;left:2865;top:3208;width:2;height:477" coordorigin="2865,3208" coordsize="2,477">
              <v:shape style="position:absolute;left:2865;top:3208;width:2;height:477" coordorigin="2865,3208" coordsize="0,477" path="m2865,3684l2865,3208e" filled="f" stroked="t" strokeweight=".710263pt" strokecolor="#4B4B4B">
                <v:path arrowok="t"/>
              </v:shape>
            </v:group>
            <v:group style="position:absolute;left:5964;top:3208;width:2;height:753" coordorigin="5964,3208" coordsize="2,753">
              <v:shape style="position:absolute;left:5964;top:3208;width:2;height:753" coordorigin="5964,3208" coordsize="0,753" path="m5964,3961l5964,3208e" filled="f" stroked="t" strokeweight=".947017pt" strokecolor="#5B5B5B">
                <v:path arrowok="t"/>
              </v:shape>
            </v:group>
            <v:group style="position:absolute;left:11023;top:4220;width:639;height:2" coordorigin="11023,4220" coordsize="639,2">
              <v:shape style="position:absolute;left:11023;top:4220;width:639;height:2" coordorigin="11023,4220" coordsize="639,0" path="m11023,4220l11663,4220e" filled="f" stroked="t" strokeweight=".947017pt" strokecolor="#7C7C7C">
                <v:path arrowok="t"/>
              </v:shape>
            </v:group>
            <v:group style="position:absolute;left:199;top:3956;width:767;height:2" coordorigin="199,3956" coordsize="767,2">
              <v:shape style="position:absolute;left:199;top:3956;width:767;height:2" coordorigin="199,3956" coordsize="767,0" path="m199,3956l966,3956e" filled="f" stroked="t" strokeweight=".710263pt" strokecolor="#606060">
                <v:path arrowok="t"/>
              </v:shape>
            </v:group>
            <v:group style="position:absolute;left:909;top:3953;width:526;height:2" coordorigin="909,3953" coordsize="526,2">
              <v:shape style="position:absolute;left:909;top:3953;width:526;height:2" coordorigin="909,3953" coordsize="526,0" path="m909,3953l1435,3953e" filled="f" stroked="t" strokeweight=".473508pt" strokecolor="#3B3B3B">
                <v:path arrowok="t"/>
              </v:shape>
            </v:group>
            <v:group style="position:absolute;left:2869;top:3627;width:2;height:334" coordorigin="2869,3627" coordsize="2,334">
              <v:shape style="position:absolute;left:2869;top:3627;width:2;height:334" coordorigin="2869,3627" coordsize="0,334" path="m2869,3961l2869,3627e" filled="f" stroked="t" strokeweight=".947017pt" strokecolor="#606060">
                <v:path arrowok="t"/>
              </v:shape>
            </v:group>
            <v:group style="position:absolute;left:227;top:3949;width:5190;height:2" coordorigin="227,3949" coordsize="5190,2">
              <v:shape style="position:absolute;left:227;top:3949;width:5190;height:2" coordorigin="227,3949" coordsize="5190,0" path="m227,3949l5417,3949e" filled="f" stroked="t" strokeweight=".947017pt" strokecolor="#4B4B4B">
                <v:path arrowok="t"/>
              </v:shape>
            </v:group>
            <v:group style="position:absolute;left:4967;top:3949;width:6506;height:2" coordorigin="4967,3949" coordsize="6506,2">
              <v:shape style="position:absolute;left:4967;top:3949;width:6506;height:2" coordorigin="4967,3949" coordsize="6506,0" path="m4967,3949l11473,3949e" filled="f" stroked="t" strokeweight=".710263pt" strokecolor="#606060">
                <v:path arrowok="t"/>
              </v:shape>
            </v:group>
            <v:group style="position:absolute;left:199;top:4230;width:3073;height:2" coordorigin="199,4230" coordsize="3073,2">
              <v:shape style="position:absolute;left:199;top:4230;width:3073;height:2" coordorigin="199,4230" coordsize="3073,0" path="m199,4230l3272,4230e" filled="f" stroked="t" strokeweight=".710263pt" strokecolor="#606060">
                <v:path arrowok="t"/>
              </v:shape>
            </v:group>
            <v:group style="position:absolute;left:1918;top:3941;width:2;height:1344" coordorigin="1918,3941" coordsize="2,1344">
              <v:shape style="position:absolute;left:1918;top:3941;width:2;height:1344" coordorigin="1918,3941" coordsize="0,1344" path="m1918,5286l1918,3941e" filled="f" stroked="t" strokeweight=".473508pt" strokecolor="#4F4F4F">
                <v:path arrowok="t"/>
              </v:shape>
            </v:group>
            <v:group style="position:absolute;left:3215;top:4227;width:724;height:2" coordorigin="3215,4227" coordsize="724,2">
              <v:shape style="position:absolute;left:3215;top:4227;width:724;height:2" coordorigin="3215,4227" coordsize="724,0" path="m3215,4227l3940,4227e" filled="f" stroked="t" strokeweight=".710263pt" strokecolor="#4B4B4B">
                <v:path arrowok="t"/>
              </v:shape>
            </v:group>
            <v:group style="position:absolute;left:3637;top:4227;width:606;height:2" coordorigin="3637,4227" coordsize="606,2">
              <v:shape style="position:absolute;left:3637;top:4227;width:606;height:2" coordorigin="3637,4227" coordsize="606,0" path="m3637,4227l4243,4227e" filled="f" stroked="t" strokeweight=".947017pt" strokecolor="#646464">
                <v:path arrowok="t"/>
              </v:shape>
            </v:group>
            <v:group style="position:absolute;left:4124;top:4227;width:412;height:2" coordorigin="4124,4227" coordsize="412,2">
              <v:shape style="position:absolute;left:4124;top:4227;width:412;height:2" coordorigin="4124,4227" coordsize="412,0" path="m4124,4227l4536,4227e" filled="f" stroked="t" strokeweight=".473508pt" strokecolor="#444444">
                <v:path arrowok="t"/>
              </v:shape>
            </v:group>
            <v:group style="position:absolute;left:4479;top:4225;width:7107;height:2" coordorigin="4479,4225" coordsize="7107,2">
              <v:shape style="position:absolute;left:4479;top:4225;width:7107;height:2" coordorigin="4479,4225" coordsize="7107,0" path="m4479,4225l11587,4225e" filled="f" stroked="t" strokeweight=".710263pt" strokecolor="#606060">
                <v:path arrowok="t"/>
              </v:shape>
            </v:group>
            <v:group style="position:absolute;left:8291;top:4223;width:625;height:2" coordorigin="8291,4223" coordsize="625,2">
              <v:shape style="position:absolute;left:8291;top:4223;width:625;height:2" coordorigin="8291,4223" coordsize="625,0" path="m8291,4223l8916,4223e" filled="f" stroked="t" strokeweight=".473508pt" strokecolor="#4F4F4F">
                <v:path arrowok="t"/>
              </v:shape>
            </v:group>
            <v:group style="position:absolute;left:1920;top:4180;width:2;height:1268" coordorigin="1920,4180" coordsize="2,1268">
              <v:shape style="position:absolute;left:1920;top:4180;width:2;height:1268" coordorigin="1920,4180" coordsize="0,1268" path="m1920,5448l1920,4180e" filled="f" stroked="t" strokeweight=".947017pt" strokecolor="#575757">
                <v:path arrowok="t"/>
              </v:shape>
            </v:group>
            <v:group style="position:absolute;left:1908;top:4468;width:2273;height:2" coordorigin="1908,4468" coordsize="2273,2">
              <v:shape style="position:absolute;left:1908;top:4468;width:2273;height:2" coordorigin="1908,4468" coordsize="2273,0" path="m1908,4468l4181,4468e" filled="f" stroked="t" strokeweight=".710263pt" strokecolor="#545454">
                <v:path arrowok="t"/>
              </v:shape>
            </v:group>
            <v:group style="position:absolute;left:4124;top:4466;width:412;height:2" coordorigin="4124,4466" coordsize="412,2">
              <v:shape style="position:absolute;left:4124;top:4466;width:412;height:2" coordorigin="4124,4466" coordsize="412,0" path="m4124,4466l4536,4466e" filled="f" stroked="t" strokeweight=".473508pt" strokecolor="#343434">
                <v:path arrowok="t"/>
              </v:shape>
            </v:group>
            <v:group style="position:absolute;left:4479;top:4463;width:7183;height:2" coordorigin="4479,4463" coordsize="7183,2">
              <v:shape style="position:absolute;left:4479;top:4463;width:7183;height:2" coordorigin="4479,4463" coordsize="7183,0" path="m4479,4463l11663,4463e" filled="f" stroked="t" strokeweight=".710263pt" strokecolor="#606060">
                <v:path arrowok="t"/>
              </v:shape>
            </v:group>
            <v:group style="position:absolute;left:11653;top:4180;width:2;height:348" coordorigin="11653,4180" coordsize="2,348">
              <v:shape style="position:absolute;left:11653;top:4180;width:2;height:348" coordorigin="11653,4180" coordsize="0,348" path="m11653,4528l11653,4180e" filled="f" stroked="t" strokeweight=".947017pt" strokecolor="#A8A8A8">
                <v:path arrowok="t"/>
              </v:shape>
            </v:group>
            <v:group style="position:absolute;left:3921;top:4456;width:2;height:2221" coordorigin="3921,4456" coordsize="2,2221">
              <v:shape style="position:absolute;left:3921;top:4456;width:2;height:2221" coordorigin="3921,4456" coordsize="0,2221" path="m3921,6677l3921,4456e" filled="f" stroked="t" strokeweight=".947017pt" strokecolor="#4F4F4F">
                <v:path arrowok="t"/>
              </v:shape>
            </v:group>
            <v:group style="position:absolute;left:6719;top:4447;width:2;height:267" coordorigin="6719,4447" coordsize="2,267">
              <v:shape style="position:absolute;left:6719;top:4447;width:2;height:267" coordorigin="6719,4447" coordsize="0,267" path="m6719,4714l6719,4447e" filled="f" stroked="t" strokeweight=".236754pt" strokecolor="#646464">
                <v:path arrowok="t"/>
              </v:shape>
            </v:group>
            <v:group style="position:absolute;left:3911;top:4950;width:1520;height:2" coordorigin="3911,4950" coordsize="1520,2">
              <v:shape style="position:absolute;left:3911;top:4950;width:1520;height:2" coordorigin="3911,4950" coordsize="1520,0" path="m3911,4950l5431,4950e" filled="f" stroked="t" strokeweight=".710263pt" strokecolor="#606060">
                <v:path arrowok="t"/>
              </v:shape>
            </v:group>
            <v:group style="position:absolute;left:5374;top:4950;width:440;height:2" coordorigin="5374,4950" coordsize="440,2">
              <v:shape style="position:absolute;left:5374;top:4950;width:440;height:2" coordorigin="5374,4950" coordsize="440,0" path="m5374,4950l5815,4950e" filled="f" stroked="t" strokeweight=".473508pt" strokecolor="#484848">
                <v:path arrowok="t"/>
              </v:shape>
            </v:group>
            <v:group style="position:absolute;left:5758;top:4950;width:625;height:2" coordorigin="5758,4950" coordsize="625,2">
              <v:shape style="position:absolute;left:5758;top:4950;width:625;height:2" coordorigin="5758,4950" coordsize="625,0" path="m5758,4950l6383,4950e" filled="f" stroked="t" strokeweight=".947017pt" strokecolor="#646464">
                <v:path arrowok="t"/>
              </v:shape>
            </v:group>
            <v:group style="position:absolute;left:6326;top:4950;width:426;height:2" coordorigin="6326,4950" coordsize="426,2">
              <v:shape style="position:absolute;left:6326;top:4950;width:426;height:2" coordorigin="6326,4950" coordsize="426,0" path="m6326,4950l6752,4950e" filled="f" stroked="t" strokeweight=".473508pt" strokecolor="#4B4B4B">
                <v:path arrowok="t"/>
              </v:shape>
            </v:group>
            <v:group style="position:absolute;left:6719;top:4714;width:2;height:234" coordorigin="6719,4714" coordsize="2,234">
              <v:shape style="position:absolute;left:6719;top:4714;width:2;height:234" coordorigin="6719,4714" coordsize="0,234" path="m6719,4947l6719,4714e" filled="f" stroked="t" strokeweight=".236754pt" strokecolor="#3F3F3F">
                <v:path arrowok="t"/>
              </v:shape>
            </v:group>
            <v:group style="position:absolute;left:6691;top:4950;width:1776;height:2" coordorigin="6691,4950" coordsize="1776,2">
              <v:shape style="position:absolute;left:6691;top:4950;width:1776;height:2" coordorigin="6691,4950" coordsize="1776,0" path="m6691,4950l8466,4950e" filled="f" stroked="t" strokeweight=".710263pt" strokecolor="#606060">
                <v:path arrowok="t"/>
              </v:shape>
            </v:group>
            <v:group style="position:absolute;left:8291;top:4947;width:625;height:2" coordorigin="8291,4947" coordsize="625,2">
              <v:shape style="position:absolute;left:8291;top:4947;width:625;height:2" coordorigin="8291,4947" coordsize="625,0" path="m8291,4947l8916,4947e" filled="f" stroked="t" strokeweight=".473508pt" strokecolor="#4F4F4F">
                <v:path arrowok="t"/>
              </v:shape>
            </v:group>
            <v:group style="position:absolute;left:8859;top:4947;width:2315;height:2" coordorigin="8859,4947" coordsize="2315,2">
              <v:shape style="position:absolute;left:8859;top:4947;width:2315;height:2" coordorigin="8859,4947" coordsize="2315,0" path="m8859,4947l11175,4947e" filled="f" stroked="t" strokeweight=".710263pt" strokecolor="#5B5B5B">
                <v:path arrowok="t"/>
              </v:shape>
            </v:group>
            <v:group style="position:absolute;left:11118;top:4945;width:549;height:2" coordorigin="11118,4945" coordsize="549,2">
              <v:shape style="position:absolute;left:11118;top:4945;width:549;height:2" coordorigin="11118,4945" coordsize="549,0" path="m11118,4945l11667,4945e" filled="f" stroked="t" strokeweight=".947017pt" strokecolor="#777777">
                <v:path arrowok="t"/>
              </v:shape>
            </v:group>
            <v:group style="position:absolute;left:11660;top:4656;width:2;height:2211" coordorigin="11660,4656" coordsize="2,2211">
              <v:shape style="position:absolute;left:11660;top:4656;width:2;height:2211" coordorigin="11660,4656" coordsize="0,2211" path="m11660,6868l11660,4656e" filled="f" stroked="t" strokeweight=".710263pt" strokecolor="#979797">
                <v:path arrowok="t"/>
              </v:shape>
            </v:group>
            <v:group style="position:absolute;left:11658;top:4847;width:2;height:267" coordorigin="11658,4847" coordsize="2,267">
              <v:shape style="position:absolute;left:11658;top:4847;width:2;height:267" coordorigin="11658,4847" coordsize="0,267" path="m11658,5114l11658,4847e" filled="f" stroked="t" strokeweight=".710263pt" strokecolor="#A8A8A8">
                <v:path arrowok="t"/>
              </v:shape>
            </v:group>
            <v:group style="position:absolute;left:3911;top:5188;width:7671;height:2" coordorigin="3911,5188" coordsize="7671,2">
              <v:shape style="position:absolute;left:3911;top:5188;width:7671;height:2" coordorigin="3911,5188" coordsize="7671,0" path="m3911,5188l11582,5188e" filled="f" stroked="t" strokeweight=".710263pt" strokecolor="#606060">
                <v:path arrowok="t"/>
              </v:shape>
            </v:group>
            <v:group style="position:absolute;left:6326;top:5188;width:421;height:2" coordorigin="6326,5188" coordsize="421,2">
              <v:shape style="position:absolute;left:6326;top:5188;width:421;height:2" coordorigin="6326,5188" coordsize="421,0" path="m6326,5188l6747,5188e" filled="f" stroked="t" strokeweight=".473508pt" strokecolor="#4B4B4B">
                <v:path arrowok="t"/>
              </v:shape>
            </v:group>
            <v:group style="position:absolute;left:7259;top:5188;width:597;height:2" coordorigin="7259,5188" coordsize="597,2">
              <v:shape style="position:absolute;left:7259;top:5188;width:597;height:2" coordorigin="7259,5188" coordsize="597,0" path="m7259,5188l7856,5188e" filled="f" stroked="t" strokeweight=".473508pt" strokecolor="#444444">
                <v:path arrowok="t"/>
              </v:shape>
            </v:group>
            <v:group style="position:absolute;left:8291;top:5185;width:625;height:2" coordorigin="8291,5185" coordsize="625,2">
              <v:shape style="position:absolute;left:8291;top:5185;width:625;height:2" coordorigin="8291,5185" coordsize="625,0" path="m8291,5185l8916,5185e" filled="f" stroked="t" strokeweight=".473508pt" strokecolor="#4B4B4B">
                <v:path arrowok="t"/>
              </v:shape>
            </v:group>
            <v:group style="position:absolute;left:11118;top:5185;width:549;height:2" coordorigin="11118,5185" coordsize="549,2">
              <v:shape style="position:absolute;left:11118;top:5185;width:549;height:2" coordorigin="11118,5185" coordsize="549,0" path="m11118,5185l11667,5185e" filled="f" stroked="t" strokeweight=".710263pt" strokecolor="#747474">
                <v:path arrowok="t"/>
              </v:shape>
            </v:group>
            <v:group style="position:absolute;left:11658;top:5123;width:2;height:219" coordorigin="11658,5123" coordsize="2,219">
              <v:shape style="position:absolute;left:11658;top:5123;width:2;height:219" coordorigin="11658,5123" coordsize="0,219" path="m11658,5343l11658,5123e" filled="f" stroked="t" strokeweight=".710263pt" strokecolor="#909090">
                <v:path arrowok="t"/>
              </v:shape>
            </v:group>
            <v:group style="position:absolute;left:208;top:5143;width:2;height:562" coordorigin="208,5143" coordsize="2,562">
              <v:shape style="position:absolute;left:208;top:5143;width:2;height:562" coordorigin="208,5143" coordsize="0,562" path="m208,5705l208,5143e" filled="f" stroked="t" strokeweight=".473508pt" strokecolor="#4B4B4B">
                <v:path arrowok="t"/>
              </v:shape>
            </v:group>
            <v:group style="position:absolute;left:3916;top:5433;width:2467;height:2" coordorigin="3916,5433" coordsize="2467,2">
              <v:shape style="position:absolute;left:3916;top:5433;width:2467;height:2" coordorigin="3916,5433" coordsize="2467,0" path="m3916,5433l6383,5433e" filled="f" stroked="t" strokeweight=".473508pt" strokecolor="#575757">
                <v:path arrowok="t"/>
              </v:shape>
            </v:group>
            <v:group style="position:absolute;left:6326;top:5431;width:5052;height:2" coordorigin="6326,5431" coordsize="5052,2">
              <v:shape style="position:absolute;left:6326;top:5431;width:5052;height:2" coordorigin="6326,5431" coordsize="5052,0" path="m6326,5431l11378,5431e" filled="f" stroked="t" strokeweight=".710263pt" strokecolor="#606060">
                <v:path arrowok="t"/>
              </v:shape>
            </v:group>
            <v:group style="position:absolute;left:6691;top:5431;width:625;height:2" coordorigin="6691,5431" coordsize="625,2">
              <v:shape style="position:absolute;left:6691;top:5431;width:625;height:2" coordorigin="6691,5431" coordsize="625,0" path="m6691,5431l7316,5431e" filled="f" stroked="t" strokeweight=".473508pt" strokecolor="#444444">
                <v:path arrowok="t"/>
              </v:shape>
            </v:group>
            <v:group style="position:absolute;left:8064;top:5428;width:284;height:2" coordorigin="8064,5428" coordsize="284,2">
              <v:shape style="position:absolute;left:8064;top:5428;width:284;height:2" coordorigin="8064,5428" coordsize="284,0" path="m8064,5428l8348,5428e" filled="f" stroked="t" strokeweight=".473508pt" strokecolor="#444444">
                <v:path arrowok="t"/>
              </v:shape>
            </v:group>
            <v:group style="position:absolute;left:11118;top:5426;width:545;height:2" coordorigin="11118,5426" coordsize="545,2">
              <v:shape style="position:absolute;left:11118;top:5426;width:545;height:2" coordorigin="11118,5426" coordsize="545,0" path="m11118,5426l11663,5426e" filled="f" stroked="t" strokeweight=".473508pt" strokecolor="#747474">
                <v:path arrowok="t"/>
              </v:shape>
            </v:group>
            <v:group style="position:absolute;left:11658;top:5123;width:2;height:429" coordorigin="11658,5123" coordsize="2,429">
              <v:shape style="position:absolute;left:11658;top:5123;width:2;height:429" coordorigin="11658,5123" coordsize="0,429" path="m11658,5552l11658,5123e" filled="f" stroked="t" strokeweight=".473508pt" strokecolor="#8C8C8C">
                <v:path arrowok="t"/>
              </v:shape>
            </v:group>
            <v:group style="position:absolute;left:11658;top:5347;width:2;height:205" coordorigin="11658,5347" coordsize="2,205">
              <v:shape style="position:absolute;left:11658;top:5347;width:2;height:205" coordorigin="11658,5347" coordsize="0,205" path="m11658,5552l11658,5347e" filled="f" stroked="t" strokeweight=".473508pt" strokecolor="#878787">
                <v:path arrowok="t"/>
              </v:shape>
            </v:group>
            <v:group style="position:absolute;left:1922;top:5390;width:2;height:315" coordorigin="1922,5390" coordsize="2,315">
              <v:shape style="position:absolute;left:1922;top:5390;width:2;height:315" coordorigin="1922,5390" coordsize="0,315" path="m1922,5705l1922,5390e" filled="f" stroked="t" strokeweight=".473508pt" strokecolor="#2B2B2B">
                <v:path arrowok="t"/>
              </v:shape>
            </v:group>
            <v:group style="position:absolute;left:1918;top:5669;width:6203;height:2" coordorigin="1918,5669" coordsize="6203,2">
              <v:shape style="position:absolute;left:1918;top:5669;width:6203;height:2" coordorigin="1918,5669" coordsize="6203,0" path="m1918,5669l8121,5669e" filled="f" stroked="t" strokeweight=".710263pt" strokecolor="#606060">
                <v:path arrowok="t"/>
              </v:shape>
            </v:group>
            <v:group style="position:absolute;left:8064;top:5667;width:284;height:2" coordorigin="8064,5667" coordsize="284,2">
              <v:shape style="position:absolute;left:8064;top:5667;width:284;height:2" coordorigin="8064,5667" coordsize="284,0" path="m8064,5667l8348,5667e" filled="f" stroked="t" strokeweight=".473508pt" strokecolor="#383838">
                <v:path arrowok="t"/>
              </v:shape>
            </v:group>
            <v:group style="position:absolute;left:8291;top:5667;width:3376;height:2" coordorigin="8291,5667" coordsize="3376,2">
              <v:shape style="position:absolute;left:8291;top:5667;width:3376;height:2" coordorigin="8291,5667" coordsize="3376,0" path="m8291,5667l11667,5667e" filled="f" stroked="t" strokeweight=".710263pt" strokecolor="#646464">
                <v:path arrowok="t"/>
              </v:shape>
            </v:group>
            <v:group style="position:absolute;left:11658;top:5629;width:2;height:639" coordorigin="11658,5629" coordsize="2,639">
              <v:shape style="position:absolute;left:11658;top:5629;width:2;height:639" coordorigin="11658,5629" coordsize="0,639" path="m11658,6267l11658,5629e" filled="f" stroked="t" strokeweight=".710263pt" strokecolor="#9C9C9C">
                <v:path arrowok="t"/>
              </v:shape>
            </v:group>
            <v:group style="position:absolute;left:199;top:5915;width:1236;height:2" coordorigin="199,5915" coordsize="1236,2">
              <v:shape style="position:absolute;left:199;top:5915;width:1236;height:2" coordorigin="199,5915" coordsize="1236,0" path="m199,5915l1435,5915e" filled="f" stroked="t" strokeweight=".710263pt" strokecolor="#575757">
                <v:path arrowok="t"/>
              </v:shape>
            </v:group>
            <v:group style="position:absolute;left:1378;top:5915;width:384;height:2" coordorigin="1378,5915" coordsize="384,2">
              <v:shape style="position:absolute;left:1378;top:5915;width:384;height:2" coordorigin="1378,5915" coordsize="384,0" path="m1378,5915l1761,5915e" filled="f" stroked="t" strokeweight=".473508pt" strokecolor="#484848">
                <v:path arrowok="t"/>
              </v:shape>
            </v:group>
            <v:group style="position:absolute;left:1925;top:5648;width:2;height:286" coordorigin="1925,5648" coordsize="2,286">
              <v:shape style="position:absolute;left:1925;top:5648;width:2;height:286" coordorigin="1925,5648" coordsize="0,286" path="m1925,5934l1925,5648e" filled="f" stroked="t" strokeweight=".710263pt" strokecolor="#444444">
                <v:path arrowok="t"/>
              </v:shape>
            </v:group>
            <v:group style="position:absolute;left:1695;top:5910;width:9480;height:2" coordorigin="1695,5910" coordsize="9480,2">
              <v:shape style="position:absolute;left:1695;top:5910;width:9480;height:2" coordorigin="1695,5910" coordsize="9480,0" path="m1695,5910l11175,5910e" filled="f" stroked="t" strokeweight=".710263pt" strokecolor="#606060">
                <v:path arrowok="t"/>
              </v:shape>
            </v:group>
            <v:group style="position:absolute;left:11118;top:5907;width:549;height:2" coordorigin="11118,5907" coordsize="549,2">
              <v:shape style="position:absolute;left:11118;top:5907;width:549;height:2" coordorigin="11118,5907" coordsize="549,0" path="m11118,5907l11667,5907e" filled="f" stroked="t" strokeweight=".947017pt" strokecolor="#7C7C7C">
                <v:path arrowok="t"/>
              </v:shape>
            </v:group>
            <v:group style="position:absolute;left:1925;top:5862;width:2;height:825" coordorigin="1925,5862" coordsize="2,825">
              <v:shape style="position:absolute;left:1925;top:5862;width:2;height:825" coordorigin="1925,5862" coordsize="0,825" path="m1925,6687l1925,5862e" filled="f" stroked="t" strokeweight=".947017pt" strokecolor="#575757">
                <v:path arrowok="t"/>
              </v:shape>
            </v:group>
            <v:group style="position:absolute;left:6719;top:5891;width:2;height:777" coordorigin="6719,5891" coordsize="2,777">
              <v:shape style="position:absolute;left:6719;top:5891;width:2;height:777" coordorigin="6719,5891" coordsize="0,777" path="m6719,6668l6719,5891e" filled="f" stroked="t" strokeweight=".236754pt" strokecolor="#3F3F3F">
                <v:path arrowok="t"/>
              </v:shape>
            </v:group>
            <v:group style="position:absolute;left:208;top:6134;width:2;height:577" coordorigin="208,6134" coordsize="2,577">
              <v:shape style="position:absolute;left:208;top:6134;width:2;height:577" coordorigin="208,6134" coordsize="0,577" path="m208,6711l208,6134e" filled="f" stroked="t" strokeweight=".473508pt" strokecolor="#4F4F4F">
                <v:path arrowok="t"/>
              </v:shape>
            </v:group>
            <v:group style="position:absolute;left:1918;top:6379;width:9693;height:2" coordorigin="1918,6379" coordsize="9693,2">
              <v:shape style="position:absolute;left:1918;top:6379;width:9693;height:2" coordorigin="1918,6379" coordsize="9693,0" path="m1918,6379l11610,6379e" filled="f" stroked="t" strokeweight=".710263pt" strokecolor="#606060">
                <v:path arrowok="t"/>
              </v:shape>
            </v:group>
            <v:group style="position:absolute;left:11118;top:6375;width:549;height:2" coordorigin="11118,6375" coordsize="549,2">
              <v:shape style="position:absolute;left:11118;top:6375;width:549;height:2" coordorigin="11118,6375" coordsize="549,0" path="m11118,6375l11667,6375e" filled="f" stroked="t" strokeweight=".947017pt" strokecolor="#7C7C7C">
                <v:path arrowok="t"/>
              </v:shape>
            </v:group>
            <v:group style="position:absolute;left:11663;top:6344;width:2;height:153" coordorigin="11663,6344" coordsize="2,153">
              <v:shape style="position:absolute;left:11663;top:6344;width:2;height:153" coordorigin="11663,6344" coordsize="0,153" path="m11663,6496l11663,6344e" filled="f" stroked="t" strokeweight=".947017pt" strokecolor="#979797">
                <v:path arrowok="t"/>
              </v:shape>
            </v:group>
            <v:group style="position:absolute;left:1918;top:6668;width:2263;height:2" coordorigin="1918,6668" coordsize="2263,2">
              <v:shape style="position:absolute;left:1918;top:6668;width:2263;height:2" coordorigin="1918,6668" coordsize="2263,0" path="m1918,6668l4181,6668e" filled="f" stroked="t" strokeweight=".710263pt" strokecolor="#5B5B5B">
                <v:path arrowok="t"/>
              </v:shape>
            </v:group>
            <v:group style="position:absolute;left:3921;top:6358;width:2;height:319" coordorigin="3921,6358" coordsize="2,319">
              <v:shape style="position:absolute;left:3921;top:6358;width:2;height:319" coordorigin="3921,6358" coordsize="0,319" path="m3921,6677l3921,6358e" filled="f" stroked="t" strokeweight=".473508pt" strokecolor="#343434">
                <v:path arrowok="t"/>
              </v:shape>
            </v:group>
            <v:group style="position:absolute;left:4124;top:6668;width:412;height:2" coordorigin="4124,6668" coordsize="412,2">
              <v:shape style="position:absolute;left:4124;top:6668;width:412;height:2" coordorigin="4124,6668" coordsize="412,0" path="m4124,6668l4536,6668e" filled="f" stroked="t" strokeweight=".473508pt" strokecolor="#383838">
                <v:path arrowok="t"/>
              </v:shape>
            </v:group>
            <v:group style="position:absolute;left:4479;top:6665;width:1904;height:2" coordorigin="4479,6665" coordsize="1904,2">
              <v:shape style="position:absolute;left:4479;top:6665;width:1904;height:2" coordorigin="4479,6665" coordsize="1904,0" path="m4479,6665l6383,6665e" filled="f" stroked="t" strokeweight=".710263pt" strokecolor="#5B5B5B">
                <v:path arrowok="t"/>
              </v:shape>
            </v:group>
            <v:group style="position:absolute;left:6326;top:6665;width:426;height:2" coordorigin="6326,6665" coordsize="426,2">
              <v:shape style="position:absolute;left:6326;top:6665;width:426;height:2" coordorigin="6326,6665" coordsize="426,0" path="m6326,6665l6752,6665e" filled="f" stroked="t" strokeweight=".473508pt" strokecolor="#484848">
                <v:path arrowok="t"/>
              </v:shape>
            </v:group>
            <v:group style="position:absolute;left:6691;top:6665;width:1719;height:2" coordorigin="6691,6665" coordsize="1719,2">
              <v:shape style="position:absolute;left:6691;top:6665;width:1719;height:2" coordorigin="6691,6665" coordsize="1719,0" path="m6691,6665l8410,6665e" filled="f" stroked="t" strokeweight=".710263pt" strokecolor="#646464">
                <v:path arrowok="t"/>
              </v:shape>
            </v:group>
            <v:group style="position:absolute;left:8291;top:6663;width:625;height:2" coordorigin="8291,6663" coordsize="625,2">
              <v:shape style="position:absolute;left:8291;top:6663;width:625;height:2" coordorigin="8291,6663" coordsize="625,0" path="m8291,6663l8916,6663e" filled="f" stroked="t" strokeweight=".473508pt" strokecolor="#4F4F4F">
                <v:path arrowok="t"/>
              </v:shape>
            </v:group>
            <v:group style="position:absolute;left:8859;top:6663;width:2315;height:2" coordorigin="8859,6663" coordsize="2315,2">
              <v:shape style="position:absolute;left:8859;top:6663;width:2315;height:2" coordorigin="8859,6663" coordsize="2315,0" path="m8859,6663l11175,6663e" filled="f" stroked="t" strokeweight=".710263pt" strokecolor="#646464">
                <v:path arrowok="t"/>
              </v:shape>
            </v:group>
            <v:group style="position:absolute;left:10867;top:6663;width:800;height:2" coordorigin="10867,6663" coordsize="800,2">
              <v:shape style="position:absolute;left:10867;top:6663;width:800;height:2" coordorigin="10867,6663" coordsize="800,0" path="m10867,6663l11667,6663e" filled="f" stroked="t" strokeweight=".710263pt" strokecolor="#7C7C7C">
                <v:path arrowok="t"/>
              </v:shape>
            </v:group>
            <v:group style="position:absolute;left:11663;top:6610;width:2;height:257" coordorigin="11663,6610" coordsize="2,257">
              <v:shape style="position:absolute;left:11663;top:6610;width:2;height:257" coordorigin="11663,6610" coordsize="0,257" path="m11663,6868l11663,6610e" filled="f" stroked="t" strokeweight=".473508pt" strokecolor="#808080">
                <v:path arrowok="t"/>
              </v:shape>
            </v:group>
            <v:group style="position:absolute;left:208;top:6908;width:3973;height:2" coordorigin="208,6908" coordsize="3973,2">
              <v:shape style="position:absolute;left:208;top:6908;width:3973;height:2" coordorigin="208,6908" coordsize="3973,0" path="m208,6908l4181,6908e" filled="f" stroked="t" strokeweight=".710263pt" strokecolor="#5B5B5B">
                <v:path arrowok="t"/>
              </v:shape>
            </v:group>
            <v:group style="position:absolute;left:1927;top:6630;width:2;height:572" coordorigin="1927,6630" coordsize="2,572">
              <v:shape style="position:absolute;left:1927;top:6630;width:2;height:572" coordorigin="1927,6630" coordsize="0,572" path="m1927,7201l1927,6630e" filled="f" stroked="t" strokeweight=".473508pt" strokecolor="#383838">
                <v:path arrowok="t"/>
              </v:shape>
            </v:group>
            <v:group style="position:absolute;left:4124;top:6906;width:412;height:2" coordorigin="4124,6906" coordsize="412,2">
              <v:shape style="position:absolute;left:4124;top:6906;width:412;height:2" coordorigin="4124,6906" coordsize="412,0" path="m4124,6906l4536,6906e" filled="f" stroked="t" strokeweight=".473508pt" strokecolor="#383838">
                <v:path arrowok="t"/>
              </v:shape>
            </v:group>
            <v:group style="position:absolute;left:4479;top:6904;width:7098;height:2" coordorigin="4479,6904" coordsize="7098,2">
              <v:shape style="position:absolute;left:4479;top:6904;width:7098;height:2" coordorigin="4479,6904" coordsize="7098,0" path="m4479,6904l11577,6904e" filled="f" stroked="t" strokeweight=".710263pt" strokecolor="#646464">
                <v:path arrowok="t"/>
              </v:shape>
            </v:group>
            <v:group style="position:absolute;left:6326;top:6904;width:421;height:2" coordorigin="6326,6904" coordsize="421,2">
              <v:shape style="position:absolute;left:6326;top:6904;width:421;height:2" coordorigin="6326,6904" coordsize="421,0" path="m6326,6904l6747,6904e" filled="f" stroked="t" strokeweight=".473508pt" strokecolor="#4F4F4F">
                <v:path arrowok="t"/>
              </v:shape>
            </v:group>
            <v:group style="position:absolute;left:10938;top:6901;width:729;height:2" coordorigin="10938,6901" coordsize="729,2">
              <v:shape style="position:absolute;left:10938;top:6901;width:729;height:2" coordorigin="10938,6901" coordsize="729,0" path="m10938,6901l11667,6901e" filled="f" stroked="t" strokeweight=".710263pt" strokecolor="#7C7C7C">
                <v:path arrowok="t"/>
              </v:shape>
            </v:group>
            <v:group style="position:absolute;left:11663;top:6625;width:2;height:348" coordorigin="11663,6625" coordsize="2,348">
              <v:shape style="position:absolute;left:11663;top:6625;width:2;height:348" coordorigin="11663,6625" coordsize="0,348" path="m11663,6973l11663,6625e" filled="f" stroked="t" strokeweight=".473508pt" strokecolor="#838383">
                <v:path arrowok="t"/>
              </v:shape>
            </v:group>
            <v:group style="position:absolute;left:11596;top:6901;width:71;height:2" coordorigin="11596,6901" coordsize="71,2">
              <v:shape style="position:absolute;left:11596;top:6901;width:71;height:2" coordorigin="11596,6901" coordsize="71,0" path="m11596,6901l11667,6901e" filled="f" stroked="t" strokeweight=".947017pt" strokecolor="#A3A3A3">
                <v:path arrowok="t"/>
              </v:shape>
            </v:group>
            <v:group style="position:absolute;left:11663;top:6887;width:2;height:515" coordorigin="11663,6887" coordsize="2,515">
              <v:shape style="position:absolute;left:11663;top:6887;width:2;height:515" coordorigin="11663,6887" coordsize="0,515" path="m11663,7402l11663,6887e" filled="f" stroked="t" strokeweight=".710263pt" strokecolor="#A0A0A0">
                <v:path arrowok="t"/>
              </v:shape>
            </v:group>
            <v:group style="position:absolute;left:204;top:7383;width:1231;height:2" coordorigin="204,7383" coordsize="1231,2">
              <v:shape style="position:absolute;left:204;top:7383;width:1231;height:2" coordorigin="204,7383" coordsize="1231,0" path="m204,7383l1435,7383e" filled="f" stroked="t" strokeweight=".710263pt" strokecolor="#5B5B5B">
                <v:path arrowok="t"/>
              </v:shape>
            </v:group>
            <v:group style="position:absolute;left:1378;top:7383;width:384;height:2" coordorigin="1378,7383" coordsize="384,2">
              <v:shape style="position:absolute;left:1378;top:7383;width:384;height:2" coordorigin="1378,7383" coordsize="384,0" path="m1378,7383l1761,7383e" filled="f" stroked="t" strokeweight=".473508pt" strokecolor="#3F3F3F">
                <v:path arrowok="t"/>
              </v:shape>
            </v:group>
            <v:group style="position:absolute;left:1927;top:7144;width:2;height:758" coordorigin="1927,7144" coordsize="2,758">
              <v:shape style="position:absolute;left:1927;top:7144;width:2;height:758" coordorigin="1927,7144" coordsize="0,758" path="m1927,7902l1927,7144e" filled="f" stroked="t" strokeweight=".710263pt" strokecolor="#545454">
                <v:path arrowok="t"/>
              </v:shape>
            </v:group>
            <v:group style="position:absolute;left:1705;top:7380;width:4110;height:2" coordorigin="1705,7380" coordsize="4110,2">
              <v:shape style="position:absolute;left:1705;top:7380;width:4110;height:2" coordorigin="1705,7380" coordsize="4110,0" path="m1705,7380l5815,7380e" filled="f" stroked="t" strokeweight=".710263pt" strokecolor="#5B5B5B">
                <v:path arrowok="t"/>
              </v:shape>
            </v:group>
            <v:group style="position:absolute;left:5758;top:7378;width:227;height:2" coordorigin="5758,7378" coordsize="227,2">
              <v:shape style="position:absolute;left:5758;top:7378;width:227;height:2" coordorigin="5758,7378" coordsize="227,0" path="m5758,7378l5985,7378e" filled="f" stroked="t" strokeweight=".473508pt" strokecolor="#383838">
                <v:path arrowok="t"/>
              </v:shape>
            </v:group>
            <v:group style="position:absolute;left:5928;top:7375;width:5246;height:2" coordorigin="5928,7375" coordsize="5246,2">
              <v:shape style="position:absolute;left:5928;top:7375;width:5246;height:2" coordorigin="5928,7375" coordsize="5246,0" path="m5928,7375l11175,7375e" filled="f" stroked="t" strokeweight=".710263pt" strokecolor="#606060">
                <v:path arrowok="t"/>
              </v:shape>
            </v:group>
            <v:group style="position:absolute;left:11118;top:7373;width:545;height:2" coordorigin="11118,7373" coordsize="545,2">
              <v:shape style="position:absolute;left:11118;top:7373;width:545;height:2" coordorigin="11118,7373" coordsize="545,0" path="m11118,7373l11663,7373e" filled="f" stroked="t" strokeweight=".710263pt" strokecolor="#838383">
                <v:path arrowok="t"/>
              </v:shape>
            </v:group>
            <v:group style="position:absolute;left:11663;top:7321;width:2;height:95" coordorigin="11663,7321" coordsize="2,95">
              <v:shape style="position:absolute;left:11663;top:7321;width:2;height:95" coordorigin="11663,7321" coordsize="0,95" path="m11663,7416l11663,7321e" filled="f" stroked="t" strokeweight=".710263pt" strokecolor="#9C9C9C">
                <v:path arrowok="t"/>
              </v:shape>
            </v:group>
            <v:group style="position:absolute;left:3935;top:7373;width:2;height:257" coordorigin="3935,7373" coordsize="2,257">
              <v:shape style="position:absolute;left:3935;top:7373;width:2;height:257" coordorigin="3935,7373" coordsize="0,257" path="m3935,7630l3935,7373e" filled="f" stroked="t" strokeweight="1.183771pt" strokecolor="#545454">
                <v:path arrowok="t"/>
              </v:shape>
            </v:group>
            <v:group style="position:absolute;left:3916;top:7616;width:7259;height:2" coordorigin="3916,7616" coordsize="7259,2">
              <v:shape style="position:absolute;left:3916;top:7616;width:7259;height:2" coordorigin="3916,7616" coordsize="7259,0" path="m3916,7616l11175,7616e" filled="f" stroked="t" strokeweight=".710263pt" strokecolor="#606060">
                <v:path arrowok="t"/>
              </v:shape>
            </v:group>
            <v:group style="position:absolute;left:10900;top:7614;width:767;height:2" coordorigin="10900,7614" coordsize="767,2">
              <v:shape style="position:absolute;left:10900;top:7614;width:767;height:2" coordorigin="10900,7614" coordsize="767,0" path="m10900,7614l11667,7614e" filled="f" stroked="t" strokeweight=".947017pt" strokecolor="#838383">
                <v:path arrowok="t"/>
              </v:shape>
            </v:group>
            <v:group style="position:absolute;left:3925;top:7578;width:2;height:324" coordorigin="3925,7578" coordsize="2,324">
              <v:shape style="position:absolute;left:3925;top:7578;width:2;height:324" coordorigin="3925,7578" coordsize="0,324" path="m3925,7902l3925,7578e" filled="f" stroked="t" strokeweight=".473508pt" strokecolor="#3F3F3F">
                <v:path arrowok="t"/>
              </v:shape>
            </v:group>
            <v:group style="position:absolute;left:3921;top:7888;width:1155;height:2" coordorigin="3921,7888" coordsize="1155,2">
              <v:shape style="position:absolute;left:3921;top:7888;width:1155;height:2" coordorigin="3921,7888" coordsize="1155,0" path="m3921,7888l5076,7888e" filled="f" stroked="t" strokeweight=".710263pt" strokecolor="#575757">
                <v:path arrowok="t"/>
              </v:shape>
            </v:group>
            <v:group style="position:absolute;left:4967;top:7888;width:464;height:2" coordorigin="4967,7888" coordsize="464,2">
              <v:shape style="position:absolute;left:4967;top:7888;width:464;height:2" coordorigin="4967,7888" coordsize="464,0" path="m4967,7888l5431,7888e" filled="f" stroked="t" strokeweight=".473508pt" strokecolor="#4F4F4F">
                <v:path arrowok="t"/>
              </v:shape>
            </v:group>
            <v:group style="position:absolute;left:5374;top:7885;width:3035;height:2" coordorigin="5374,7885" coordsize="3035,2">
              <v:shape style="position:absolute;left:5374;top:7885;width:3035;height:2" coordorigin="5374,7885" coordsize="3035,0" path="m5374,7885l8410,7885e" filled="f" stroked="t" strokeweight=".710263pt" strokecolor="#606060">
                <v:path arrowok="t"/>
              </v:shape>
            </v:group>
            <v:group style="position:absolute;left:8291;top:7883;width:625;height:2" coordorigin="8291,7883" coordsize="625,2">
              <v:shape style="position:absolute;left:8291;top:7883;width:625;height:2" coordorigin="8291,7883" coordsize="625,0" path="m8291,7883l8916,7883e" filled="f" stroked="t" strokeweight=".473508pt" strokecolor="#545454">
                <v:path arrowok="t"/>
              </v:shape>
            </v:group>
            <v:group style="position:absolute;left:8859;top:7883;width:2334;height:2" coordorigin="8859,7883" coordsize="2334,2">
              <v:shape style="position:absolute;left:8859;top:7883;width:2334;height:2" coordorigin="8859,7883" coordsize="2334,0" path="m8859,7883l11194,7883e" filled="f" stroked="t" strokeweight=".710263pt" strokecolor="#676767">
                <v:path arrowok="t"/>
              </v:shape>
            </v:group>
            <v:group style="position:absolute;left:199;top:8131;width:1563;height:2" coordorigin="199,8131" coordsize="1563,2">
              <v:shape style="position:absolute;left:199;top:8131;width:1563;height:2" coordorigin="199,8131" coordsize="1563,0" path="m199,8131l1761,8131e" filled="f" stroked="t" strokeweight=".710263pt" strokecolor="#676767">
                <v:path arrowok="t"/>
              </v:shape>
            </v:group>
            <v:group style="position:absolute;left:1705;top:8131;width:232;height:2" coordorigin="1705,8131" coordsize="232,2">
              <v:shape style="position:absolute;left:1705;top:8131;width:232;height:2" coordorigin="1705,8131" coordsize="232,0" path="m1705,8131l1937,8131e" filled="f" stroked="t" strokeweight=".473508pt" strokecolor="#484848">
                <v:path arrowok="t"/>
              </v:shape>
            </v:group>
            <v:group style="position:absolute;left:1927;top:7845;width:2;height:329" coordorigin="1927,7845" coordsize="2,329">
              <v:shape style="position:absolute;left:1927;top:7845;width:2;height:329" coordorigin="1927,7845" coordsize="0,329" path="m1927,8174l1927,7845e" filled="f" stroked="t" strokeweight=".473508pt" strokecolor="#343434">
                <v:path arrowok="t"/>
              </v:shape>
            </v:group>
            <v:group style="position:absolute;left:1875;top:8131;width:1009;height:2" coordorigin="1875,8131" coordsize="1009,2">
              <v:shape style="position:absolute;left:1875;top:8131;width:1009;height:2" coordorigin="1875,8131" coordsize="1009,0" path="m1875,8131l2884,8131e" filled="f" stroked="t" strokeweight=".710263pt" strokecolor="#5B5B5B">
                <v:path arrowok="t"/>
              </v:shape>
            </v:group>
            <v:group style="position:absolute;left:2827;top:8131;width:445;height:2" coordorigin="2827,8131" coordsize="445,2">
              <v:shape style="position:absolute;left:2827;top:8131;width:445;height:2" coordorigin="2827,8131" coordsize="445,0" path="m2827,8131l3272,8131e" filled="f" stroked="t" strokeweight=".473508pt" strokecolor="#444444">
                <v:path arrowok="t"/>
              </v:shape>
            </v:group>
            <v:group style="position:absolute;left:3215;top:8126;width:966;height:2" coordorigin="3215,8126" coordsize="966,2">
              <v:shape style="position:absolute;left:3215;top:8126;width:966;height:2" coordorigin="3215,8126" coordsize="966,0" path="m3215,8126l4181,8126e" filled="f" stroked="t" strokeweight=".710263pt" strokecolor="#606060">
                <v:path arrowok="t"/>
              </v:shape>
            </v:group>
            <v:group style="position:absolute;left:3921;top:8078;width:2;height:57" coordorigin="3921,8078" coordsize="2,57">
              <v:shape style="position:absolute;left:3921;top:8078;width:2;height:57" coordorigin="3921,8078" coordsize="0,57" path="m3921,8136l3921,8078e" filled="f" stroked="t" strokeweight=".947017pt" strokecolor="#545454">
                <v:path arrowok="t"/>
              </v:shape>
            </v:group>
            <v:group style="position:absolute;left:4124;top:8126;width:412;height:2" coordorigin="4124,8126" coordsize="412,2">
              <v:shape style="position:absolute;left:4124;top:8126;width:412;height:2" coordorigin="4124,8126" coordsize="412,0" path="m4124,8126l4536,8126e" filled="f" stroked="t" strokeweight=".473508pt" strokecolor="#3B3B3B">
                <v:path arrowok="t"/>
              </v:shape>
            </v:group>
            <v:group style="position:absolute;left:4479;top:8126;width:545;height:2" coordorigin="4479,8126" coordsize="545,2">
              <v:shape style="position:absolute;left:4479;top:8126;width:545;height:2" coordorigin="4479,8126" coordsize="545,0" path="m4479,8126l5024,8126e" filled="f" stroked="t" strokeweight=".947017pt" strokecolor="#676767">
                <v:path arrowok="t"/>
              </v:shape>
            </v:group>
            <v:group style="position:absolute;left:4967;top:8126;width:464;height:2" coordorigin="4967,8126" coordsize="464,2">
              <v:shape style="position:absolute;left:4967;top:8126;width:464;height:2" coordorigin="4967,8126" coordsize="464,0" path="m4967,8126l5431,8126e" filled="f" stroked="t" strokeweight=".473508pt" strokecolor="#4B4B4B">
                <v:path arrowok="t"/>
              </v:shape>
            </v:group>
            <v:group style="position:absolute;left:5374;top:8126;width:767;height:2" coordorigin="5374,8126" coordsize="767,2">
              <v:shape style="position:absolute;left:5374;top:8126;width:767;height:2" coordorigin="5374,8126" coordsize="767,0" path="m5374,8126l6141,8126e" filled="f" stroked="t" strokeweight=".947017pt" strokecolor="#676767">
                <v:path arrowok="t"/>
              </v:shape>
            </v:group>
            <v:group style="position:absolute;left:6085;top:8126;width:298;height:2" coordorigin="6085,8126" coordsize="298,2">
              <v:shape style="position:absolute;left:6085;top:8126;width:298;height:2" coordorigin="6085,8126" coordsize="298,0" path="m6085,8126l6383,8126e" filled="f" stroked="t" strokeweight=".473508pt" strokecolor="#3B3B3B">
                <v:path arrowok="t"/>
              </v:shape>
            </v:group>
            <v:group style="position:absolute;left:6326;top:8124;width:5341;height:2" coordorigin="6326,8124" coordsize="5341,2">
              <v:shape style="position:absolute;left:6326;top:8124;width:5341;height:2" coordorigin="6326,8124" coordsize="5341,0" path="m6326,8124l11667,8124e" filled="f" stroked="t" strokeweight=".710263pt" strokecolor="#646464">
                <v:path arrowok="t"/>
              </v:shape>
            </v:group>
            <v:group style="position:absolute;left:11610;top:8121;width:62;height:2" coordorigin="11610,8121" coordsize="62,2">
              <v:shape style="position:absolute;left:11610;top:8121;width:62;height:2" coordorigin="11610,8121" coordsize="62,0" path="m11610,8121l11672,8121e" filled="f" stroked="t" strokeweight=".473508pt" strokecolor="#575757">
                <v:path arrowok="t"/>
              </v:shape>
            </v:group>
            <v:group style="position:absolute;left:1927;top:8102;width:2;height:529" coordorigin="1927,8102" coordsize="2,529">
              <v:shape style="position:absolute;left:1927;top:8102;width:2;height:529" coordorigin="1927,8102" coordsize="0,529" path="m1927,8631l1927,8102e" filled="f" stroked="t" strokeweight=".710263pt" strokecolor="#4B4B4B">
                <v:path arrowok="t"/>
              </v:shape>
            </v:group>
            <v:group style="position:absolute;left:1930;top:8479;width:2;height:643" coordorigin="1930,8479" coordsize="2,643">
              <v:shape style="position:absolute;left:1930;top:8479;width:2;height:643" coordorigin="1930,8479" coordsize="0,643" path="m1930,9122l1930,8479e" filled="f" stroked="t" strokeweight=".710263pt" strokecolor="#606060">
                <v:path arrowok="t"/>
              </v:shape>
            </v:group>
            <v:group style="position:absolute;left:208;top:9060;width:10782;height:2" coordorigin="208,9060" coordsize="10782,2">
              <v:shape style="position:absolute;left:208;top:9060;width:10782;height:2" coordorigin="208,9060" coordsize="10782,0" path="m208,9060l10990,9060e" filled="f" stroked="t" strokeweight=".473508pt" strokecolor="#5B5B5B">
                <v:path arrowok="t"/>
              </v:shape>
            </v:group>
            <v:group style="position:absolute;left:1378;top:9060;width:384;height:2" coordorigin="1378,9060" coordsize="384,2">
              <v:shape style="position:absolute;left:1378;top:9060;width:384;height:2" coordorigin="1378,9060" coordsize="384,0" path="m1378,9060l1761,9060e" filled="f" stroked="t" strokeweight=".473508pt" strokecolor="#444444">
                <v:path arrowok="t"/>
              </v:shape>
            </v:group>
            <v:group style="position:absolute;left:3215;top:9060;width:724;height:2" coordorigin="3215,9060" coordsize="724,2">
              <v:shape style="position:absolute;left:3215;top:9060;width:724;height:2" coordorigin="3215,9060" coordsize="724,0" path="m3215,9060l3940,9060e" filled="f" stroked="t" strokeweight=".473508pt" strokecolor="#4F4F4F">
                <v:path arrowok="t"/>
              </v:shape>
            </v:group>
            <v:group style="position:absolute;left:4479;top:9058;width:545;height:2" coordorigin="4479,9058" coordsize="545,2">
              <v:shape style="position:absolute;left:4479;top:9058;width:545;height:2" coordorigin="4479,9058" coordsize="545,0" path="m4479,9058l5024,9058e" filled="f" stroked="t" strokeweight=".236754pt" strokecolor="#444444">
                <v:path arrowok="t"/>
              </v:shape>
            </v:group>
            <v:group style="position:absolute;left:4967;top:9060;width:848;height:2" coordorigin="4967,9060" coordsize="848,2">
              <v:shape style="position:absolute;left:4967;top:9060;width:848;height:2" coordorigin="4967,9060" coordsize="848,0" path="m4967,9060l5815,9060e" filled="f" stroked="t" strokeweight=".473508pt" strokecolor="#575757">
                <v:path arrowok="t"/>
              </v:shape>
            </v:group>
            <v:group style="position:absolute;left:5758;top:9058;width:227;height:2" coordorigin="5758,9058" coordsize="227,2">
              <v:shape style="position:absolute;left:5758;top:9058;width:227;height:2" coordorigin="5758,9058" coordsize="227,0" path="m5758,9058l5985,9058e" filled="f" stroked="t" strokeweight=".236754pt" strokecolor="#3B3B3B">
                <v:path arrowok="t"/>
              </v:shape>
            </v:group>
            <v:group style="position:absolute;left:5928;top:9060;width:819;height:2" coordorigin="5928,9060" coordsize="819,2">
              <v:shape style="position:absolute;left:5928;top:9060;width:819;height:2" coordorigin="5928,9060" coordsize="819,0" path="m5928,9060l6747,9060e" filled="f" stroked="t" strokeweight=".473508pt" strokecolor="#606060">
                <v:path arrowok="t"/>
              </v:shape>
            </v:group>
            <v:group style="position:absolute;left:6691;top:9058;width:398;height:2" coordorigin="6691,9058" coordsize="398,2">
              <v:shape style="position:absolute;left:6691;top:9058;width:398;height:2" coordorigin="6691,9058" coordsize="398,0" path="m6691,9058l7088,9058e" filled="f" stroked="t" strokeweight=".236754pt" strokecolor="#444444">
                <v:path arrowok="t"/>
              </v:shape>
            </v:group>
            <v:group style="position:absolute;left:7799;top:9058;width:199;height:2" coordorigin="7799,9058" coordsize="199,2">
              <v:shape style="position:absolute;left:7799;top:9058;width:199;height:2" coordorigin="7799,9058" coordsize="199,0" path="m7799,9058l7998,9058e" filled="f" stroked="t" strokeweight=".236754pt" strokecolor="#3F3F3F">
                <v:path arrowok="t"/>
              </v:shape>
            </v:group>
            <v:group style="position:absolute;left:8092;top:9089;width:227;height:2" coordorigin="8092,9089" coordsize="227,2">
              <v:shape style="position:absolute;left:8092;top:9089;width:227;height:2" coordorigin="8092,9089" coordsize="227,0" path="m8092,9089l8320,9089e" filled="f" stroked="t" strokeweight=".236754pt" strokecolor="#000000">
                <v:path arrowok="t"/>
              </v:shape>
            </v:group>
            <v:group style="position:absolute;left:8291;top:9058;width:625;height:2" coordorigin="8291,9058" coordsize="625,2">
              <v:shape style="position:absolute;left:8291;top:9058;width:625;height:2" coordorigin="8291,9058" coordsize="625,0" path="m8291,9058l8916,9058e" filled="f" stroked="t" strokeweight=".236754pt" strokecolor="#676767">
                <v:path arrowok="t"/>
              </v:shape>
            </v:group>
            <v:group style="position:absolute;left:9333;top:9058;width:606;height:2" coordorigin="9333,9058" coordsize="606,2">
              <v:shape style="position:absolute;left:9333;top:9058;width:606;height:2" coordorigin="9333,9058" coordsize="606,0" path="m9333,9058l9939,9058e" filled="f" stroked="t" strokeweight=".236754pt" strokecolor="#6B6B6B">
                <v:path arrowok="t"/>
              </v:shape>
            </v:group>
            <v:group style="position:absolute;left:10630;top:9058;width:275;height:2" coordorigin="10630,9058" coordsize="275,2">
              <v:shape style="position:absolute;left:10630;top:9058;width:275;height:2" coordorigin="10630,9058" coordsize="275,0" path="m10630,9058l10905,9058e" filled="f" stroked="t" strokeweight=".236754pt" strokecolor="#6B6B6B">
                <v:path arrowok="t"/>
              </v:shape>
            </v:group>
            <v:group style="position:absolute;left:1932;top:9060;width:2;height:863" coordorigin="1932,9060" coordsize="2,863">
              <v:shape style="position:absolute;left:1932;top:9060;width:2;height:863" coordorigin="1932,9060" coordsize="0,863" path="m1932,9923l1932,9060e" filled="f" stroked="t" strokeweight=".473508pt" strokecolor="#3B3B3B">
                <v:path arrowok="t"/>
              </v:shape>
            </v:group>
            <v:group style="position:absolute;left:218;top:9298;width:2;height:276" coordorigin="218,9298" coordsize="2,276">
              <v:shape style="position:absolute;left:218;top:9298;width:2;height:276" coordorigin="218,9298" coordsize="0,276" path="m218,9575l218,9298e" filled="f" stroked="t" strokeweight=".473508pt" strokecolor="#3B3B3B">
                <v:path arrowok="t"/>
              </v:shape>
            </v:group>
            <v:group style="position:absolute;left:208;top:9901;width:5223;height:2" coordorigin="208,9901" coordsize="5223,2">
              <v:shape style="position:absolute;left:208;top:9901;width:5223;height:2" coordorigin="208,9901" coordsize="5223,0" path="m208,9901l5431,9901e" filled="f" stroked="t" strokeweight=".710263pt" strokecolor="#5B5B5B">
                <v:path arrowok="t"/>
              </v:shape>
            </v:group>
            <v:group style="position:absolute;left:5374;top:9897;width:440;height:2" coordorigin="5374,9897" coordsize="440,2">
              <v:shape style="position:absolute;left:5374;top:9897;width:440;height:2" coordorigin="5374,9897" coordsize="440,0" path="m5374,9897l5815,9897e" filled="f" stroked="t" strokeweight=".473508pt" strokecolor="#484848">
                <v:path arrowok="t"/>
              </v:shape>
            </v:group>
            <v:group style="position:absolute;left:5758;top:9897;width:5819;height:2" coordorigin="5758,9897" coordsize="5819,2">
              <v:shape style="position:absolute;left:5758;top:9897;width:5819;height:2" coordorigin="5758,9897" coordsize="5819,0" path="m5758,9897l11577,9897e" filled="f" stroked="t" strokeweight=".710263pt" strokecolor="#606060">
                <v:path arrowok="t"/>
              </v:shape>
            </v:group>
            <v:group style="position:absolute;left:208;top:10142;width:1553;height:2" coordorigin="208,10142" coordsize="1553,2">
              <v:shape style="position:absolute;left:208;top:10142;width:1553;height:2" coordorigin="208,10142" coordsize="1553,0" path="m208,10142l1761,10142e" filled="f" stroked="t" strokeweight=".710263pt" strokecolor="#646464">
                <v:path arrowok="t"/>
              </v:shape>
            </v:group>
            <v:group style="position:absolute;left:1705;top:10142;width:232;height:2" coordorigin="1705,10142" coordsize="232,2">
              <v:shape style="position:absolute;left:1705;top:10142;width:232;height:2" coordorigin="1705,10142" coordsize="232,0" path="m1705,10142l1937,10142e" filled="f" stroked="t" strokeweight=".473508pt" strokecolor="#444444">
                <v:path arrowok="t"/>
              </v:shape>
            </v:group>
            <v:group style="position:absolute;left:1930;top:9851;width:2;height:801" coordorigin="1930,9851" coordsize="2,801">
              <v:shape style="position:absolute;left:1930;top:9851;width:2;height:801" coordorigin="1930,9851" coordsize="0,801" path="m1930,10652l1930,9851e" filled="f" stroked="t" strokeweight=".473508pt" strokecolor="#575757">
                <v:path arrowok="t"/>
              </v:shape>
            </v:group>
            <v:group style="position:absolute;left:3883;top:10142;width:298;height:2" coordorigin="3883,10142" coordsize="298,2">
              <v:shape style="position:absolute;left:3883;top:10142;width:298;height:2" coordorigin="3883,10142" coordsize="298,0" path="m3883,10142l4181,10142e" filled="f" stroked="t" strokeweight=".473508pt" strokecolor="#4F4F4F">
                <v:path arrowok="t"/>
              </v:shape>
            </v:group>
            <v:group style="position:absolute;left:8064;top:10137;width:284;height:2" coordorigin="8064,10137" coordsize="284,2">
              <v:shape style="position:absolute;left:8064;top:10137;width:284;height:2" coordorigin="8064,10137" coordsize="284,0" path="m8064,10137l8348,10137e" filled="f" stroked="t" strokeweight=".473508pt" strokecolor="#3B3B3B">
                <v:path arrowok="t"/>
              </v:shape>
            </v:group>
            <v:group style="position:absolute;left:1875;top:10137;width:9806;height:2" coordorigin="1875,10137" coordsize="9806,2">
              <v:shape style="position:absolute;left:1875;top:10137;width:9806;height:2" coordorigin="1875,10137" coordsize="9806,0" path="m1875,10137l11681,10137e" filled="f" stroked="t" strokeweight=".710263pt" strokecolor="#646464">
                <v:path arrowok="t"/>
              </v:shape>
            </v:group>
            <v:group style="position:absolute;left:2827;top:10380;width:445;height:2" coordorigin="2827,10380" coordsize="445,2">
              <v:shape style="position:absolute;left:2827;top:10380;width:445;height:2" coordorigin="2827,10380" coordsize="445,0" path="m2827,10380l3272,10380e" filled="f" stroked="t" strokeweight=".473508pt" strokecolor="#4F4F4F">
                <v:path arrowok="t"/>
              </v:shape>
            </v:group>
            <v:group style="position:absolute;left:3883;top:10378;width:298;height:2" coordorigin="3883,10378" coordsize="298,2">
              <v:shape style="position:absolute;left:3883;top:10378;width:298;height:2" coordorigin="3883,10378" coordsize="298,0" path="m3883,10378l4181,10378e" filled="f" stroked="t" strokeweight=".473508pt" strokecolor="#575757">
                <v:path arrowok="t"/>
              </v:shape>
            </v:group>
            <v:group style="position:absolute;left:6085;top:10376;width:298;height:2" coordorigin="6085,10376" coordsize="298,2">
              <v:shape style="position:absolute;left:6085;top:10376;width:298;height:2" coordorigin="6085,10376" coordsize="298,0" path="m6085,10376l6383,10376e" filled="f" stroked="t" strokeweight=".473508pt" strokecolor="#383838">
                <v:path arrowok="t"/>
              </v:shape>
            </v:group>
            <v:group style="position:absolute;left:213;top:10376;width:11459;height:2" coordorigin="213,10376" coordsize="11459,2">
              <v:shape style="position:absolute;left:213;top:10376;width:11459;height:2" coordorigin="213,10376" coordsize="11459,0" path="m213,10376l11672,10376e" filled="f" stroked="t" strokeweight=".710263pt" strokecolor="#646464">
                <v:path arrowok="t"/>
              </v:shape>
            </v:group>
            <v:group style="position:absolute;left:8064;top:10376;width:284;height:2" coordorigin="8064,10376" coordsize="284,2">
              <v:shape style="position:absolute;left:8064;top:10376;width:284;height:2" coordorigin="8064,10376" coordsize="284,0" path="m8064,10376l8348,10376e" filled="f" stroked="t" strokeweight=".473508pt" strokecolor="#444444">
                <v:path arrowok="t"/>
              </v:shape>
            </v:group>
            <v:group style="position:absolute;left:11667;top:10094;width:2;height:319" coordorigin="11667,10094" coordsize="2,319">
              <v:shape style="position:absolute;left:11667;top:10094;width:2;height:319" coordorigin="11667,10094" coordsize="0,319" path="m11667,10414l11667,10094e" filled="f" stroked="t" strokeweight=".473508pt" strokecolor="#939393">
                <v:path arrowok="t"/>
              </v:shape>
            </v:group>
            <v:group style="position:absolute;left:11610;top:10371;width:71;height:2" coordorigin="11610,10371" coordsize="71,2">
              <v:shape style="position:absolute;left:11610;top:10371;width:71;height:2" coordorigin="11610,10371" coordsize="71,0" path="m11610,10371l11681,10371e" filled="f" stroked="t" strokeweight=".473508pt" strokecolor="#6B6B6B">
                <v:path arrowok="t"/>
              </v:shape>
            </v:group>
            <v:group style="position:absolute;left:223;top:10595;width:2;height:577" coordorigin="223,10595" coordsize="2,577">
              <v:shape style="position:absolute;left:223;top:10595;width:2;height:577" coordorigin="223,10595" coordsize="0,577" path="m223,11172l223,10595e" filled="f" stroked="t" strokeweight=".473508pt" strokecolor="#4B4B4B">
                <v:path arrowok="t"/>
              </v:shape>
            </v:group>
            <v:group style="position:absolute;left:1378;top:10859;width:559;height:2" coordorigin="1378,10859" coordsize="559,2">
              <v:shape style="position:absolute;left:1378;top:10859;width:559;height:2" coordorigin="1378,10859" coordsize="559,0" path="m1378,10859l1937,10859e" filled="f" stroked="t" strokeweight=".473508pt" strokecolor="#4F4F4F">
                <v:path arrowok="t"/>
              </v:shape>
            </v:group>
            <v:group style="position:absolute;left:1937;top:10595;width:2;height:558" coordorigin="1937,10595" coordsize="2,558">
              <v:shape style="position:absolute;left:1937;top:10595;width:2;height:558" coordorigin="1937,10595" coordsize="0,558" path="m1937,11152l1937,10595e" filled="f" stroked="t" strokeweight=".473508pt" strokecolor="#4B4B4B">
                <v:path arrowok="t"/>
              </v:shape>
            </v:group>
            <v:group style="position:absolute;left:1875;top:10859;width:2064;height:2" coordorigin="1875,10859" coordsize="2064,2">
              <v:shape style="position:absolute;left:1875;top:10859;width:2064;height:2" coordorigin="1875,10859" coordsize="2064,0" path="m1875,10859l3940,10859e" filled="f" stroked="t" strokeweight=".710263pt" strokecolor="#6B6B6B">
                <v:path arrowok="t"/>
              </v:shape>
            </v:group>
            <v:group style="position:absolute;left:3883;top:10857;width:298;height:2" coordorigin="3883,10857" coordsize="298,2">
              <v:shape style="position:absolute;left:3883;top:10857;width:298;height:2" coordorigin="3883,10857" coordsize="298,0" path="m3883,10857l4181,10857e" filled="f" stroked="t" strokeweight=".473508pt" strokecolor="#5B5B5B">
                <v:path arrowok="t"/>
              </v:shape>
            </v:group>
            <v:group style="position:absolute;left:4124;top:10857;width:526;height:2" coordorigin="4124,10857" coordsize="526,2">
              <v:shape style="position:absolute;left:4124;top:10857;width:526;height:2" coordorigin="4124,10857" coordsize="526,0" path="m4124,10857l4650,10857e" filled="f" stroked="t" strokeweight=".947017pt" strokecolor="#747474">
                <v:path arrowok="t"/>
              </v:shape>
            </v:group>
            <v:group style="position:absolute;left:4479;top:10857;width:545;height:2" coordorigin="4479,10857" coordsize="545,2">
              <v:shape style="position:absolute;left:4479;top:10857;width:545;height:2" coordorigin="4479,10857" coordsize="545,0" path="m4479,10857l5024,10857e" filled="f" stroked="t" strokeweight=".473508pt" strokecolor="#5B5B5B">
                <v:path arrowok="t"/>
              </v:shape>
            </v:group>
            <v:group style="position:absolute;left:5758;top:10857;width:227;height:2" coordorigin="5758,10857" coordsize="227,2">
              <v:shape style="position:absolute;left:5758;top:10857;width:227;height:2" coordorigin="5758,10857" coordsize="227,0" path="m5758,10857l5985,10857e" filled="f" stroked="t" strokeweight=".473508pt" strokecolor="#383838">
                <v:path arrowok="t"/>
              </v:shape>
            </v:group>
            <v:group style="position:absolute;left:5928;top:10855;width:455;height:2" coordorigin="5928,10855" coordsize="455,2">
              <v:shape style="position:absolute;left:5928;top:10855;width:455;height:2" coordorigin="5928,10855" coordsize="455,0" path="m5928,10855l6383,10855e" filled="f" stroked="t" strokeweight=".473508pt" strokecolor="#4B4B4B">
                <v:path arrowok="t"/>
              </v:shape>
            </v:group>
            <v:group style="position:absolute;left:4967;top:10855;width:6714;height:2" coordorigin="4967,10855" coordsize="6714,2">
              <v:shape style="position:absolute;left:4967;top:10855;width:6714;height:2" coordorigin="4967,10855" coordsize="6714,0" path="m4967,10855l11681,10855e" filled="f" stroked="t" strokeweight=".710263pt" strokecolor="#646464">
                <v:path arrowok="t"/>
              </v:shape>
            </v:group>
            <v:group style="position:absolute;left:6691;top:10855;width:625;height:2" coordorigin="6691,10855" coordsize="625,2">
              <v:shape style="position:absolute;left:6691;top:10855;width:625;height:2" coordorigin="6691,10855" coordsize="625,0" path="m6691,10855l7316,10855e" filled="f" stroked="t" strokeweight=".473508pt" strokecolor="#4F4F4F">
                <v:path arrowok="t"/>
              </v:shape>
            </v:group>
            <v:group style="position:absolute;left:8064;top:10852;width:284;height:2" coordorigin="8064,10852" coordsize="284,2">
              <v:shape style="position:absolute;left:8064;top:10852;width:284;height:2" coordorigin="8064,10852" coordsize="284,0" path="m8064,10852l8348,10852e" filled="f" stroked="t" strokeweight=".473508pt" strokecolor="#444444">
                <v:path arrowok="t"/>
              </v:shape>
            </v:group>
            <v:group style="position:absolute;left:11672;top:10604;width:2;height:343" coordorigin="11672,10604" coordsize="2,343">
              <v:shape style="position:absolute;left:11672;top:10604;width:2;height:343" coordorigin="11672,10604" coordsize="0,343" path="m11672,10948l11672,10604e" filled="f" stroked="t" strokeweight=".473508pt" strokecolor="#878787">
                <v:path arrowok="t"/>
              </v:shape>
            </v:group>
            <v:group style="position:absolute;left:223;top:10814;width:2;height:114" coordorigin="223,10814" coordsize="2,114">
              <v:shape style="position:absolute;left:223;top:10814;width:2;height:114" coordorigin="223,10814" coordsize="0,114" path="m223,10928l223,10814e" filled="f" stroked="t" strokeweight=".473508pt" strokecolor="#2F2F2F">
                <v:path arrowok="t"/>
              </v:shape>
            </v:group>
            <v:group style="position:absolute;left:1904;top:11138;width:2008;height:2" coordorigin="1904,11138" coordsize="2008,2">
              <v:shape style="position:absolute;left:1904;top:11138;width:2008;height:2" coordorigin="1904,11138" coordsize="2008,0" path="m1904,11138l3911,11138e" filled="f" stroked="t" strokeweight=".236754pt" strokecolor="#606060">
                <v:path arrowok="t"/>
              </v:shape>
            </v:group>
            <v:group style="position:absolute;left:204;top:11138;width:1529;height:2" coordorigin="204,11138" coordsize="1529,2">
              <v:shape style="position:absolute;left:204;top:11138;width:1529;height:2" coordorigin="204,11138" coordsize="1529,0" path="m204,11138l1733,11138e" filled="f" stroked="t" strokeweight=".236754pt" strokecolor="#5B5B5B">
                <v:path arrowok="t"/>
              </v:shape>
            </v:group>
            <v:group style="position:absolute;left:1705;top:11107;width:232;height:2" coordorigin="1705,11107" coordsize="232,2">
              <v:shape style="position:absolute;left:1705;top:11107;width:232;height:2" coordorigin="1705,11107" coordsize="232,0" path="m1705,11107l1937,11107e" filled="f" stroked="t" strokeweight=".236754pt" strokecolor="#878787">
                <v:path arrowok="t"/>
              </v:shape>
            </v:group>
            <v:group style="position:absolute;left:3911;top:11138;width:1875;height:2" coordorigin="3911,11138" coordsize="1875,2">
              <v:shape style="position:absolute;left:3911;top:11138;width:1875;height:2" coordorigin="3911,11138" coordsize="1875,0" path="m3911,11138l5786,11138e" filled="f" stroked="t" strokeweight=".236754pt" strokecolor="#000000">
                <v:path arrowok="t"/>
              </v:shape>
            </v:group>
            <v:group style="position:absolute;left:5786;top:11138;width:568;height:2" coordorigin="5786,11138" coordsize="568,2">
              <v:shape style="position:absolute;left:5786;top:11138;width:568;height:2" coordorigin="5786,11138" coordsize="568,0" path="m5786,11138l6354,11138e" filled="f" stroked="t" strokeweight=".236754pt" strokecolor="#6B6B6B">
                <v:path arrowok="t"/>
              </v:shape>
            </v:group>
            <v:group style="position:absolute;left:6354;top:11138;width:365;height:2" coordorigin="6354,11138" coordsize="365,2">
              <v:shape style="position:absolute;left:6354;top:11138;width:365;height:2" coordorigin="6354,11138" coordsize="365,0" path="m6354,11138l6719,11138e" filled="f" stroked="t" strokeweight=".236754pt" strokecolor="#4F4F4F">
                <v:path arrowok="t"/>
              </v:shape>
            </v:group>
            <v:group style="position:absolute;left:6719;top:11138;width:1600;height:2" coordorigin="6719,11138" coordsize="1600,2">
              <v:shape style="position:absolute;left:6719;top:11138;width:1600;height:2" coordorigin="6719,11138" coordsize="1600,0" path="m6719,11138l8320,11138e" filled="f" stroked="t" strokeweight=".236754pt" strokecolor="#000000">
                <v:path arrowok="t"/>
              </v:shape>
            </v:group>
            <v:group style="position:absolute;left:8320;top:11138;width:568;height:2" coordorigin="8320,11138" coordsize="568,2">
              <v:shape style="position:absolute;left:8320;top:11138;width:568;height:2" coordorigin="8320,11138" coordsize="568,0" path="m8320,11138l8888,11138e" filled="f" stroked="t" strokeweight=".236754pt" strokecolor="#909090">
                <v:path arrowok="t"/>
              </v:shape>
            </v:group>
            <v:group style="position:absolute;left:8888;top:11138;width:2775;height:2" coordorigin="8888,11138" coordsize="2775,2">
              <v:shape style="position:absolute;left:8888;top:11138;width:2775;height:2" coordorigin="8888,11138" coordsize="2775,0" path="m8888,11138l11663,11138e" filled="f" stroked="t" strokeweight=".236754pt" strokecolor="#000000">
                <v:path arrowok="t"/>
              </v:shape>
            </v:group>
            <v:group style="position:absolute;left:11639;top:10900;width:2;height:243" coordorigin="11639,10900" coordsize="2,243">
              <v:shape style="position:absolute;left:11639;top:10900;width:2;height:243" coordorigin="11639,10900" coordsize="0,243" path="m11639,11143l11639,10900e" filled="f" stroked="t" strokeweight=".236754pt" strokecolor="#AFAFAF">
                <v:path arrowok="t"/>
              </v:shape>
            </v:group>
            <v:group style="position:absolute;left:230;top:11076;width:2;height:5257" coordorigin="230,11076" coordsize="2,5257">
              <v:shape style="position:absolute;left:230;top:11076;width:2;height:5257" coordorigin="230,11076" coordsize="0,5257" path="m230,16333l230,11076e" filled="f" stroked="t" strokeweight=".710263pt" strokecolor="#575757">
                <v:path arrowok="t"/>
              </v:shape>
            </v:group>
            <v:group style="position:absolute;left:1904;top:11138;width:2;height:253" coordorigin="1904,11138" coordsize="2,253">
              <v:shape style="position:absolute;left:1904;top:11138;width:2;height:253" coordorigin="1904,11138" coordsize="0,253" path="m1904,11391l1904,11138e" filled="f" stroked="t" strokeweight=".236754pt" strokecolor="#4B4B4B">
                <v:path arrowok="t"/>
              </v:shape>
            </v:group>
            <v:group style="position:absolute;left:6362;top:11110;width:2;height:1068" coordorigin="6362,11110" coordsize="2,1068">
              <v:shape style="position:absolute;left:6362;top:11110;width:2;height:1068" coordorigin="6362,11110" coordsize="0,1068" path="m6362,12177l6362,11110e" filled="f" stroked="t" strokeweight=".947017pt" strokecolor="#575757">
                <v:path arrowok="t"/>
              </v:shape>
            </v:group>
            <v:group style="position:absolute;left:11639;top:11138;width:2;height:253" coordorigin="11639,11138" coordsize="2,253">
              <v:shape style="position:absolute;left:11639;top:11138;width:2;height:253" coordorigin="11639,11138" coordsize="0,253" path="m11639,11391l11639,11138e" filled="f" stroked="t" strokeweight=".236754pt" strokecolor="#000000">
                <v:path arrowok="t"/>
              </v:shape>
            </v:group>
            <v:group style="position:absolute;left:213;top:11572;width:1548;height:2" coordorigin="213,11572" coordsize="1548,2">
              <v:shape style="position:absolute;left:213;top:11572;width:1548;height:2" coordorigin="213,11572" coordsize="1548,0" path="m213,11572l1761,11572e" filled="f" stroked="t" strokeweight=".710263pt" strokecolor="#676767">
                <v:path arrowok="t"/>
              </v:shape>
            </v:group>
            <v:group style="position:absolute;left:938;top:11391;width:2;height:481" coordorigin="938,11391" coordsize="2,481">
              <v:shape style="position:absolute;left:938;top:11391;width:2;height:481" coordorigin="938,11391" coordsize="0,481" path="m938,11872l938,11391e" filled="f" stroked="t" strokeweight=".236754pt" strokecolor="#3B3B3B">
                <v:path arrowok="t"/>
              </v:shape>
            </v:group>
            <v:group style="position:absolute;left:1406;top:11362;width:2;height:262" coordorigin="1406,11362" coordsize="2,262">
              <v:shape style="position:absolute;left:1406;top:11362;width:2;height:262" coordorigin="1406,11362" coordsize="0,262" path="m1406,11624l1406,11362e" filled="f" stroked="t" strokeweight=".947017pt" strokecolor="#5B5B5B">
                <v:path arrowok="t"/>
              </v:shape>
            </v:group>
            <v:group style="position:absolute;left:1705;top:11572;width:232;height:2" coordorigin="1705,11572" coordsize="232,2">
              <v:shape style="position:absolute;left:1705;top:11572;width:232;height:2" coordorigin="1705,11572" coordsize="232,0" path="m1705,11572l1937,11572e" filled="f" stroked="t" strokeweight=".473508pt" strokecolor="#383838">
                <v:path arrowok="t"/>
              </v:shape>
            </v:group>
            <v:group style="position:absolute;left:1904;top:11391;width:2;height:176" coordorigin="1904,11391" coordsize="2,176">
              <v:shape style="position:absolute;left:1904;top:11391;width:2;height:176" coordorigin="1904,11391" coordsize="0,176" path="m1904,11567l1904,11391e" filled="f" stroked="t" strokeweight=".236754pt" strokecolor="#2F2F2F">
                <v:path arrowok="t"/>
              </v:shape>
            </v:group>
            <v:group style="position:absolute;left:1875;top:11567;width:2306;height:2" coordorigin="1875,11567" coordsize="2306,2">
              <v:shape style="position:absolute;left:1875;top:11567;width:2306;height:2" coordorigin="1875,11567" coordsize="2306,0" path="m1875,11567l4181,11567e" filled="f" stroked="t" strokeweight=".710263pt" strokecolor="#5B5B5B">
                <v:path arrowok="t"/>
              </v:shape>
            </v:group>
            <v:group style="position:absolute;left:4124;top:11567;width:412;height:2" coordorigin="4124,11567" coordsize="412,2">
              <v:shape style="position:absolute;left:4124;top:11567;width:412;height:2" coordorigin="4124,11567" coordsize="412,0" path="m4124,11567l4536,11567e" filled="f" stroked="t" strokeweight=".473508pt" strokecolor="#3B3B3B">
                <v:path arrowok="t"/>
              </v:shape>
            </v:group>
            <v:group style="position:absolute;left:4479;top:11567;width:545;height:2" coordorigin="4479,11567" coordsize="545,2">
              <v:shape style="position:absolute;left:4479;top:11567;width:545;height:2" coordorigin="4479,11567" coordsize="545,0" path="m4479,11567l5024,11567e" filled="f" stroked="t" strokeweight=".947017pt" strokecolor="#646464">
                <v:path arrowok="t"/>
              </v:shape>
            </v:group>
            <v:group style="position:absolute;left:4967;top:11567;width:464;height:2" coordorigin="4967,11567" coordsize="464,2">
              <v:shape style="position:absolute;left:4967;top:11567;width:464;height:2" coordorigin="4967,11567" coordsize="464,0" path="m4967,11567l5431,11567e" filled="f" stroked="t" strokeweight=".473508pt" strokecolor="#545454">
                <v:path arrowok="t"/>
              </v:shape>
            </v:group>
            <v:group style="position:absolute;left:5374;top:11567;width:767;height:2" coordorigin="5374,11567" coordsize="767,2">
              <v:shape style="position:absolute;left:5374;top:11567;width:767;height:2" coordorigin="5374,11567" coordsize="767,0" path="m5374,11567l6141,11567e" filled="f" stroked="t" strokeweight=".710263pt" strokecolor="#606060">
                <v:path arrowok="t"/>
              </v:shape>
            </v:group>
            <v:group style="position:absolute;left:6085;top:11567;width:308;height:2" coordorigin="6085,11567" coordsize="308,2">
              <v:shape style="position:absolute;left:6085;top:11567;width:308;height:2" coordorigin="6085,11567" coordsize="308,0" path="m6085,11567l6392,11567e" filled="f" stroked="t" strokeweight=".473508pt" strokecolor="#3B3B3B">
                <v:path arrowok="t"/>
              </v:shape>
            </v:group>
            <v:group style="position:absolute;left:6321;top:11565;width:5213;height:2" coordorigin="6321,11565" coordsize="5213,2">
              <v:shape style="position:absolute;left:6321;top:11565;width:5213;height:2" coordorigin="6321,11565" coordsize="5213,0" path="m6321,11565l11535,11565e" filled="f" stroked="t" strokeweight=".710263pt" strokecolor="#646464">
                <v:path arrowok="t"/>
              </v:shape>
            </v:group>
            <v:group style="position:absolute;left:10943;top:11565;width:743;height:2" coordorigin="10943,11565" coordsize="743,2">
              <v:shape style="position:absolute;left:10943;top:11565;width:743;height:2" coordorigin="10943,11565" coordsize="743,0" path="m10943,11565l11686,11565e" filled="f" stroked="t" strokeweight=".710263pt" strokecolor="#7C7C7C">
                <v:path arrowok="t"/>
              </v:shape>
            </v:group>
            <v:group style="position:absolute;left:1409;top:11524;width:2;height:796" coordorigin="1409,11524" coordsize="2,796">
              <v:shape style="position:absolute;left:1409;top:11524;width:2;height:796" coordorigin="1409,11524" coordsize="0,796" path="m1409,12320l1409,11524e" filled="f" stroked="t" strokeweight=".473508pt" strokecolor="#3F3F3F">
                <v:path arrowok="t"/>
              </v:shape>
            </v:group>
            <v:group style="position:absolute;left:1934;top:11686;width:2;height:372" coordorigin="1934,11686" coordsize="2,372">
              <v:shape style="position:absolute;left:1934;top:11686;width:2;height:372" coordorigin="1934,11686" coordsize="0,372" path="m1934,12058l1934,11686e" filled="f" stroked="t" strokeweight=".236754pt" strokecolor="#808080">
                <v:path arrowok="t"/>
              </v:shape>
            </v:group>
            <v:group style="position:absolute;left:938;top:11872;width:2;height:1644" coordorigin="938,11872" coordsize="2,1644">
              <v:shape style="position:absolute;left:938;top:11872;width:2;height:1644" coordorigin="938,11872" coordsize="0,1644" path="m938,13516l938,11872e" filled="f" stroked="t" strokeweight=".236754pt" strokecolor="#000000">
                <v:path arrowok="t"/>
              </v:shape>
            </v:group>
            <v:group style="position:absolute;left:227;top:12120;width:2;height:481" coordorigin="227,12120" coordsize="2,481">
              <v:shape style="position:absolute;left:227;top:12120;width:2;height:481" coordorigin="227,12120" coordsize="0,481" path="m227,12601l227,12120e" filled="f" stroked="t" strokeweight=".473508pt" strokecolor="#444444">
                <v:path arrowok="t"/>
              </v:shape>
            </v:group>
            <v:group style="position:absolute;left:1904;top:12149;width:2;height:1368" coordorigin="1904,12149" coordsize="2,1368">
              <v:shape style="position:absolute;left:1904;top:12149;width:2;height:1368" coordorigin="1904,12149" coordsize="0,1368" path="m1904,13516l1904,12149e" filled="f" stroked="t" strokeweight=".236754pt" strokecolor="#000000">
                <v:path arrowok="t"/>
              </v:shape>
            </v:group>
            <v:group style="position:absolute;left:6366;top:12120;width:2;height:710" coordorigin="6366,12120" coordsize="2,710">
              <v:shape style="position:absolute;left:6366;top:12120;width:2;height:710" coordorigin="6366,12120" coordsize="0,710" path="m6366,12830l6366,12120e" filled="f" stroked="t" strokeweight=".473508pt" strokecolor="#383838">
                <v:path arrowok="t"/>
              </v:shape>
            </v:group>
            <v:group style="position:absolute;left:1413;top:12263;width:2;height:1282" coordorigin="1413,12263" coordsize="2,1282">
              <v:shape style="position:absolute;left:1413;top:12263;width:2;height:1282" coordorigin="1413,12263" coordsize="0,1282" path="m1413,13545l1413,12263e" filled="f" stroked="t" strokeweight=".947017pt" strokecolor="#5B5B5B">
                <v:path arrowok="t"/>
              </v:shape>
            </v:group>
            <v:group style="position:absolute;left:11639;top:12292;width:2;height:3346" coordorigin="11639,12292" coordsize="2,3346">
              <v:shape style="position:absolute;left:11639;top:12292;width:2;height:3346" coordorigin="11639,12292" coordsize="0,3346" path="m11639,15637l11639,12292e" filled="f" stroked="t" strokeweight=".236754pt" strokecolor="#000000">
                <v:path arrowok="t"/>
              </v:shape>
            </v:group>
            <v:group style="position:absolute;left:8121;top:12816;width:227;height:2" coordorigin="8121,12816" coordsize="227,2">
              <v:shape style="position:absolute;left:8121;top:12816;width:227;height:2" coordorigin="8121,12816" coordsize="227,0" path="m8121,12816l8348,12816e" filled="f" stroked="t" strokeweight="1.183771pt" strokecolor="#4448C8">
                <v:path arrowok="t"/>
              </v:shape>
            </v:group>
            <v:group style="position:absolute;left:6371;top:11086;width:2;height:5247" coordorigin="6371,11086" coordsize="2,5247">
              <v:shape style="position:absolute;left:6371;top:11086;width:2;height:5247" coordorigin="6371,11086" coordsize="0,5247" path="m6371,16333l6371,11086e" filled="f" stroked="t" strokeweight=".710263pt" strokecolor="#575757">
                <v:path arrowok="t"/>
              </v:shape>
            </v:group>
            <v:group style="position:absolute;left:10668;top:13211;width:350;height:2" coordorigin="10668,13211" coordsize="350,2">
              <v:shape style="position:absolute;left:10668;top:13211;width:350;height:2" coordorigin="10668,13211" coordsize="350,0" path="m10668,13211l11019,13211e" filled="f" stroked="t" strokeweight="1.894033pt" strokecolor="#444F83">
                <v:path arrowok="t"/>
              </v:shape>
            </v:group>
            <v:group style="position:absolute;left:10336;top:13211;width:75;height:2" coordorigin="10336,13211" coordsize="75,2">
              <v:shape style="position:absolute;left:10336;top:13211;width:75;height:2" coordorigin="10336,13211" coordsize="75,0" path="m10336,13211l10411,13211e" filled="f" stroked="t" strokeweight="1.894033pt" strokecolor="#444F83">
                <v:path arrowok="t"/>
              </v:shape>
            </v:group>
            <v:group style="position:absolute;left:8405;top:13211;width:1770;height:2" coordorigin="8405,13211" coordsize="1770,2">
              <v:shape style="position:absolute;left:8405;top:13211;width:1770;height:2" coordorigin="8405,13211" coordsize="1770,0" path="m8405,13211l10175,13211e" filled="f" stroked="t" strokeweight="1.894033pt" strokecolor="#444F83">
                <v:path arrowok="t"/>
              </v:shape>
            </v:group>
            <v:group style="position:absolute;left:204;top:13707;width:739;height:2" coordorigin="204,13707" coordsize="739,2">
              <v:shape style="position:absolute;left:204;top:13707;width:739;height:2" coordorigin="204,13707" coordsize="739,0" path="m204,13707l942,13707e" filled="f" stroked="t" strokeweight=".236754pt" strokecolor="#1C1C1C">
                <v:path arrowok="t"/>
              </v:shape>
            </v:group>
            <v:group style="position:absolute;left:938;top:13516;width:2;height:195" coordorigin="938,13516" coordsize="2,195">
              <v:shape style="position:absolute;left:938;top:13516;width:2;height:195" coordorigin="938,13516" coordsize="0,195" path="m938,13712l938,13516e" filled="f" stroked="t" strokeweight=".236754pt" strokecolor="#343434">
                <v:path arrowok="t"/>
              </v:shape>
            </v:group>
            <v:group style="position:absolute;left:938;top:13707;width:795;height:2" coordorigin="938,13707" coordsize="795,2">
              <v:shape style="position:absolute;left:938;top:13707;width:795;height:2" coordorigin="938,13707" coordsize="795,0" path="m938,13707l1733,13707e" filled="f" stroked="t" strokeweight=".236754pt" strokecolor="#2F2F2F">
                <v:path arrowok="t"/>
              </v:shape>
            </v:group>
            <v:group style="position:absolute;left:1416;top:11095;width:2;height:5238" coordorigin="1416,11095" coordsize="2,5238">
              <v:shape style="position:absolute;left:1416;top:11095;width:2;height:5238" coordorigin="1416,11095" coordsize="0,5238" path="m1416,16333l1416,11095e" filled="f" stroked="t" strokeweight=".473508pt" strokecolor="#4F4F4F">
                <v:path arrowok="t"/>
              </v:shape>
            </v:group>
            <v:group style="position:absolute;left:1733;top:13707;width:175;height:2" coordorigin="1733,13707" coordsize="175,2">
              <v:shape style="position:absolute;left:1733;top:13707;width:175;height:2" coordorigin="1733,13707" coordsize="175,0" path="m1733,13707l1908,13707e" filled="f" stroked="t" strokeweight=".236754pt" strokecolor="#000000">
                <v:path arrowok="t"/>
              </v:shape>
            </v:group>
            <v:group style="position:absolute;left:1904;top:13516;width:2;height:195" coordorigin="1904,13516" coordsize="2,195">
              <v:shape style="position:absolute;left:1904;top:13516;width:2;height:195" coordorigin="1904,13516" coordsize="0,195" path="m1904,13712l1904,13516e" filled="f" stroked="t" strokeweight=".236754pt" strokecolor="#575757">
                <v:path arrowok="t"/>
              </v:shape>
            </v:group>
            <v:group style="position:absolute;left:6369;top:13488;width:2;height:434" coordorigin="6369,13488" coordsize="2,434">
              <v:shape style="position:absolute;left:6369;top:13488;width:2;height:434" coordorigin="6369,13488" coordsize="0,434" path="m6369,13922l6369,13488e" filled="f" stroked="t" strokeweight=".473508pt" strokecolor="#383838">
                <v:path arrowok="t"/>
              </v:shape>
            </v:group>
            <v:group style="position:absolute;left:232;top:13678;width:2;height:243" coordorigin="232,13678" coordsize="2,243">
              <v:shape style="position:absolute;left:232;top:13678;width:2;height:243" coordorigin="232,13678" coordsize="0,243" path="m232,13922l232,13678e" filled="f" stroked="t" strokeweight=".473508pt" strokecolor="#1F1F1F">
                <v:path arrowok="t"/>
              </v:shape>
            </v:group>
            <v:group style="position:absolute;left:938;top:13707;width:2;height:2526" coordorigin="938,13707" coordsize="2,2526">
              <v:shape style="position:absolute;left:938;top:13707;width:2;height:2526" coordorigin="938,13707" coordsize="0,2526" path="m938,16233l938,13707e" filled="f" stroked="t" strokeweight=".236754pt" strokecolor="#000000">
                <v:path arrowok="t"/>
              </v:shape>
            </v:group>
            <v:group style="position:absolute;left:1416;top:13678;width:2;height:367" coordorigin="1416,13678" coordsize="2,367">
              <v:shape style="position:absolute;left:1416;top:13678;width:2;height:367" coordorigin="1416,13678" coordsize="0,367" path="m1416,14045l1416,13678e" filled="f" stroked="t" strokeweight=".473508pt" strokecolor="#343434">
                <v:path arrowok="t"/>
              </v:shape>
            </v:group>
            <v:group style="position:absolute;left:1904;top:13707;width:2;height:2526" coordorigin="1904,13707" coordsize="2,2526">
              <v:shape style="position:absolute;left:1904;top:13707;width:2;height:2526" coordorigin="1904,13707" coordsize="0,2526" path="m1904,16233l1904,13707e" filled="f" stroked="t" strokeweight=".236754pt" strokecolor="#000000">
                <v:path arrowok="t"/>
              </v:shape>
            </v:group>
            <v:group style="position:absolute;left:234;top:13864;width:2;height:291" coordorigin="234,13864" coordsize="2,291">
              <v:shape style="position:absolute;left:234;top:13864;width:2;height:291" coordorigin="234,13864" coordsize="0,291" path="m234,14155l234,13864e" filled="f" stroked="t" strokeweight=".473508pt" strokecolor="#3F3F3F">
                <v:path arrowok="t"/>
              </v:shape>
            </v:group>
            <v:group style="position:absolute;left:6371;top:13864;width:2;height:181" coordorigin="6371,13864" coordsize="2,181">
              <v:shape style="position:absolute;left:6371;top:13864;width:2;height:181" coordorigin="6371,13864" coordsize="0,181" path="m6371,14045l6371,13864e" filled="f" stroked="t" strokeweight=".710263pt" strokecolor="#4B4B4B">
                <v:path arrowok="t"/>
              </v:shape>
            </v:group>
            <v:group style="position:absolute;left:237;top:14098;width:2;height:267" coordorigin="237,14098" coordsize="2,267">
              <v:shape style="position:absolute;left:237;top:14098;width:2;height:267" coordorigin="237,14098" coordsize="0,267" path="m237,14365l237,14098e" filled="f" stroked="t" strokeweight=".473508pt" strokecolor="#2B2B2B">
                <v:path arrowok="t"/>
              </v:shape>
            </v:group>
            <v:group style="position:absolute;left:1418;top:13988;width:2;height:1077" coordorigin="1418,13988" coordsize="2,1077">
              <v:shape style="position:absolute;left:1418;top:13988;width:2;height:1077" coordorigin="1418,13988" coordsize="0,1077" path="m1418,15065l1418,13988e" filled="f" stroked="t" strokeweight=".947017pt" strokecolor="#5B5B5B">
                <v:path arrowok="t"/>
              </v:shape>
            </v:group>
            <v:group style="position:absolute;left:232;top:14308;width:2;height:2026" coordorigin="232,14308" coordsize="2,2026">
              <v:shape style="position:absolute;left:232;top:14308;width:2;height:2026" coordorigin="232,14308" coordsize="0,2026" path="m232,16333l232,14308e" filled="f" stroked="t" strokeweight=".710263pt" strokecolor="#5B5B5B">
                <v:path arrowok="t"/>
              </v:shape>
            </v:group>
            <v:group style="position:absolute;left:1904;top:14517;width:1340;height:2" coordorigin="1904,14517" coordsize="1340,2">
              <v:shape style="position:absolute;left:1904;top:14517;width:1340;height:2" coordorigin="1904,14517" coordsize="1340,0" path="m1904,14517l3244,14517e" filled="f" stroked="t" strokeweight=".710263pt" strokecolor="#343BA0">
                <v:path arrowok="t"/>
              </v:shape>
            </v:group>
            <v:group style="position:absolute;left:1421;top:15008;width:2;height:286" coordorigin="1421,15008" coordsize="2,286">
              <v:shape style="position:absolute;left:1421;top:15008;width:2;height:286" coordorigin="1421,15008" coordsize="0,286" path="m1421,15294l1421,15008e" filled="f" stroked="t" strokeweight=".473508pt" strokecolor="#232323">
                <v:path arrowok="t"/>
              </v:shape>
            </v:group>
            <v:group style="position:absolute;left:6376;top:15008;width:2;height:558" coordorigin="6376,15008" coordsize="2,558">
              <v:shape style="position:absolute;left:6376;top:15008;width:2;height:558" coordorigin="6376,15008" coordsize="0,558" path="m6376,15566l6376,15008e" filled="f" stroked="t" strokeweight=".473508pt" strokecolor="#3F4444">
                <v:path arrowok="t"/>
              </v:shape>
            </v:group>
            <v:group style="position:absolute;left:237;top:11944;width:2;height:4394" coordorigin="237,11944" coordsize="2,4394">
              <v:shape style="position:absolute;left:237;top:11944;width:2;height:4394" coordorigin="237,11944" coordsize="0,4394" path="m237,16338l237,11944e" filled="f" stroked="t" strokeweight=".473508pt" strokecolor="#545454">
                <v:path arrowok="t"/>
              </v:shape>
            </v:group>
            <v:group style="position:absolute;left:1421;top:15237;width:2;height:315" coordorigin="1421,15237" coordsize="2,315">
              <v:shape style="position:absolute;left:1421;top:15237;width:2;height:315" coordorigin="1421,15237" coordsize="0,315" path="m1421,15552l1421,15237e" filled="f" stroked="t" strokeweight=".473508pt" strokecolor="#383838">
                <v:path arrowok="t"/>
              </v:shape>
            </v:group>
            <v:group style="position:absolute;left:4508;top:15523;width:488;height:2" coordorigin="4508,15523" coordsize="488,2">
              <v:shape style="position:absolute;left:4508;top:15523;width:488;height:2" coordorigin="4508,15523" coordsize="488,0" path="m4508,15523l4996,15523e" filled="f" stroked="t" strokeweight=".710263pt" strokecolor="#5B5B8C">
                <v:path arrowok="t"/>
              </v:shape>
            </v:group>
            <v:group style="position:absolute;left:4996;top:15523;width:407;height:2" coordorigin="4996,15523" coordsize="407,2">
              <v:shape style="position:absolute;left:4996;top:15523;width:407;height:2" coordorigin="4996,15523" coordsize="407,0" path="m4996,15523l5403,15523e" filled="f" stroked="t" strokeweight="2.367542pt" strokecolor="#6B74A3">
                <v:path arrowok="t"/>
              </v:shape>
            </v:group>
            <v:group style="position:absolute;left:5503;top:15568;width:311;height:2" coordorigin="5503,15568" coordsize="311,2">
              <v:shape style="position:absolute;left:5503;top:15568;width:311;height:2" coordorigin="5503,15568" coordsize="311,0" path="m5503,15568l5815,15568e" filled="f" stroked="t" strokeweight="1.420525pt" strokecolor="#5767AF">
                <v:path arrowok="t"/>
              </v:shape>
            </v:group>
            <v:group style="position:absolute;left:5374;top:15568;width:36;height:2" coordorigin="5374,15568" coordsize="36,2">
              <v:shape style="position:absolute;left:5374;top:15568;width:36;height:2" coordorigin="5374,15568" coordsize="36,0" path="m5374,15568l5410,15568e" filled="f" stroked="t" strokeweight="1.420525pt" strokecolor="#5767AF">
                <v:path arrowok="t"/>
              </v:shape>
            </v:group>
            <v:group style="position:absolute;left:5758;top:15561;width:227;height:2" coordorigin="5758,15561" coordsize="227,2">
              <v:shape style="position:absolute;left:5758;top:15561;width:227;height:2" coordorigin="5758,15561" coordsize="227,0" path="m5758,15561l5985,15561e" filled="f" stroked="t" strokeweight=".473508pt" strokecolor="#8090BF">
                <v:path arrowok="t"/>
              </v:shape>
            </v:group>
            <v:group style="position:absolute;left:5957;top:15523;width:156;height:2" coordorigin="5957,15523" coordsize="156,2">
              <v:shape style="position:absolute;left:5957;top:15523;width:156;height:2" coordorigin="5957,15523" coordsize="156,0" path="m5957,15523l6113,15523e" filled="f" stroked="t" strokeweight="1.183771pt" strokecolor="#000000">
                <v:path arrowok="t"/>
              </v:shape>
            </v:group>
            <v:group style="position:absolute;left:6132;top:15561;width:156;height:2" coordorigin="6132,15561" coordsize="156,2">
              <v:shape style="position:absolute;left:6132;top:15561;width:156;height:2" coordorigin="6132,15561" coordsize="156,0" path="m6132,15561l6288,15561e" filled="f" stroked="t" strokeweight=".473508pt" strokecolor="#B8BCDB">
                <v:path arrowok="t"/>
              </v:shape>
            </v:group>
            <v:group style="position:absolute;left:1423;top:15480;width:2;height:853" coordorigin="1423,15480" coordsize="2,853">
              <v:shape style="position:absolute;left:1423;top:15480;width:2;height:853" coordorigin="1423,15480" coordsize="0,853" path="m1423,16333l1423,15480e" filled="f" stroked="t" strokeweight=".947017pt" strokecolor="#606060">
                <v:path arrowok="t"/>
              </v:shape>
            </v:group>
            <v:group style="position:absolute;left:239;top:15833;width:2;height:500" coordorigin="239,15833" coordsize="2,500">
              <v:shape style="position:absolute;left:239;top:15833;width:2;height:500" coordorigin="239,15833" coordsize="0,500" path="m239,16333l239,15833e" filled="f" stroked="t" strokeweight=".710263pt" strokecolor="#676767">
                <v:path arrowok="t"/>
              </v:shape>
            </v:group>
            <v:group style="position:absolute;left:938;top:16233;width:2;height:119" coordorigin="938,16233" coordsize="2,119">
              <v:shape style="position:absolute;left:938;top:16233;width:2;height:119" coordorigin="938,16233" coordsize="0,119" path="m938,16352l938,16233e" filled="f" stroked="t" strokeweight=".236754pt" strokecolor="#646464">
                <v:path arrowok="t"/>
              </v:shape>
            </v:group>
            <v:group style="position:absolute;left:232;top:16326;width:1212;height:2" coordorigin="232,16326" coordsize="1212,2">
              <v:shape style="position:absolute;left:232;top:16326;width:1212;height:2" coordorigin="232,16326" coordsize="1212,0" path="m232,16326l1444,16326e" filled="f" stroked="t" strokeweight=".710263pt" strokecolor="#646464">
                <v:path arrowok="t"/>
              </v:shape>
            </v:group>
            <v:group style="position:absolute;left:1373;top:16328;width:388;height:2" coordorigin="1373,16328" coordsize="388,2">
              <v:shape style="position:absolute;left:1373;top:16328;width:388;height:2" coordorigin="1373,16328" coordsize="388,0" path="m1373,16328l1761,16328e" filled="f" stroked="t" strokeweight=".473508pt" strokecolor="#444444">
                <v:path arrowok="t"/>
              </v:shape>
            </v:group>
            <v:group style="position:absolute;left:1904;top:16233;width:2;height:119" coordorigin="1904,16233" coordsize="2,119">
              <v:shape style="position:absolute;left:1904;top:16233;width:2;height:119" coordorigin="1904,16233" coordsize="0,119" path="m1904,16352l1904,16233e" filled="f" stroked="t" strokeweight=".236754pt" strokecolor="#6B6B6B">
                <v:path arrowok="t"/>
              </v:shape>
            </v:group>
            <v:group style="position:absolute;left:1705;top:16326;width:9991;height:2" coordorigin="1705,16326" coordsize="9991,2">
              <v:shape style="position:absolute;left:1705;top:16326;width:9991;height:2" coordorigin="1705,16326" coordsize="9991,0" path="m1705,16326l11696,16326e" filled="f" stroked="t" strokeweight=".710263pt" strokecolor="#707070">
                <v:path arrowok="t"/>
              </v:shape>
            </v:group>
            <v:group style="position:absolute;left:4479;top:16324;width:545;height:2" coordorigin="4479,16324" coordsize="545,2">
              <v:shape style="position:absolute;left:4479;top:16324;width:545;height:2" coordorigin="4479,16324" coordsize="545,0" path="m4479,16324l5024,16324e" filled="f" stroked="t" strokeweight=".473508pt" strokecolor="#5B5B5B">
                <v:path arrowok="t"/>
              </v:shape>
            </v:group>
            <v:group style="position:absolute;left:7259;top:16324;width:862;height:2" coordorigin="7259,16324" coordsize="862,2">
              <v:shape style="position:absolute;left:7259;top:16324;width:862;height:2" coordorigin="7259,16324" coordsize="862,0" path="m7259,16324l8121,16324e" filled="f" stroked="t" strokeweight=".473508pt" strokecolor="#575757">
                <v:path arrowok="t"/>
              </v:shape>
            </v:group>
            <v:group style="position:absolute;left:10630;top:16324;width:729;height:2" coordorigin="10630,16324" coordsize="729,2">
              <v:shape style="position:absolute;left:10630;top:16324;width:729;height:2" coordorigin="10630,16324" coordsize="729,0" path="m10630,16324l11359,16324e" filled="f" stroked="t" strokeweight=".710263pt" strokecolor="#878787">
                <v:path arrowok="t"/>
              </v:shape>
            </v:group>
            <v:group style="position:absolute;left:11525;top:16324;width:166;height:2" coordorigin="11525,16324" coordsize="166,2">
              <v:shape style="position:absolute;left:11525;top:16324;width:166;height:2" coordorigin="11525,16324" coordsize="166,0" path="m11525,16324l11691,16324e" filled="f" stroked="t" strokeweight=".473508pt" strokecolor="#383838">
                <v:path arrowok="t"/>
              </v:shape>
            </v:group>
            <v:group style="position:absolute;left:246;top:11100;width:284;height:2" coordorigin="246,11100" coordsize="284,2">
              <v:shape style="position:absolute;left:246;top:11100;width:284;height:2" coordorigin="246,11100" coordsize="284,0" path="m246,11100l530,11100e" filled="f" stroked="t" strokeweight=".473508pt" strokecolor="#000000">
                <v:path arrowok="t"/>
              </v:shape>
            </v:group>
            <v:group style="position:absolute;left:11655;top:1961;width:2;height:191" coordorigin="11655,1961" coordsize="2,191">
              <v:shape style="position:absolute;left:11655;top:1961;width:2;height:191" coordorigin="11655,1961" coordsize="0,191" path="m11655,2152l11655,1961e" filled="f" stroked="t" strokeweight="3.08606pt" strokecolor="#EDEDED">
                <v:path arrowok="t"/>
              </v:shape>
            </v:group>
            <v:group style="position:absolute;left:11461;top:1898;width:91;height:646" coordorigin="11461,1898" coordsize="91,646">
              <v:shape style="position:absolute;left:11461;top:1898;width:91;height:646" coordorigin="11461,1898" coordsize="91,646" path="m11461,1898l11552,1898,11552,2544,11461,2544,11461,1898e" filled="t" fillcolor="#EDEDED" stroked="f">
                <v:path arrowok="t"/>
                <v:fill/>
              </v:shape>
            </v:group>
            <v:group style="position:absolute;left:11627;top:2325;width:2;height:696" coordorigin="11627,2325" coordsize="2,696">
              <v:shape style="position:absolute;left:11627;top:2325;width:2;height:696" coordorigin="11627,2325" coordsize="0,696" path="m11627,3020l11627,2325e" filled="f" stroked="t" strokeweight="3.843655pt" strokecolor="#EDEDED">
                <v:path arrowok="t"/>
              </v:shape>
            </v:group>
            <v:group style="position:absolute;left:11668;top:7339;width:2;height:314" coordorigin="11668,7339" coordsize="2,314">
              <v:shape style="position:absolute;left:11668;top:7339;width:2;height:314" coordorigin="11668,7339" coordsize="0,314" path="m11668,7653l11668,7339e" filled="f" stroked="t" strokeweight="3.08701pt" strokecolor="#EDEDED">
                <v:path arrowok="t"/>
              </v:shape>
            </v:group>
            <v:group style="position:absolute;left:11472;top:7465;width:2;height:417" coordorigin="11472,7465" coordsize="2,417">
              <v:shape style="position:absolute;left:11472;top:7465;width:2;height:417" coordorigin="11472,7465" coordsize="0,417" path="m11472,7883l11472,7465e" filled="f" stroked="t" strokeweight="3.975pt" strokecolor="#EDEDED">
                <v:path arrowok="t"/>
              </v:shape>
            </v:group>
            <v:group style="position:absolute;left:11659;top:9125;width:2;height:256" coordorigin="11659,9125" coordsize="2,256">
              <v:shape style="position:absolute;left:11659;top:9125;width:2;height:256" coordorigin="11659,9125" coordsize="0,256" path="m11659,9381l11659,9125e" filled="f" stroked="t" strokeweight="2.38pt" strokecolor="#EDEDED">
                <v:path arrowok="t"/>
              </v:shape>
            </v:group>
            <v:group style="position:absolute;left:10175;top:13130;width:161;height:458" coordorigin="10175,13130" coordsize="161,458">
              <v:shape style="position:absolute;left:10175;top:13130;width:161;height:458" coordorigin="10175,13130" coordsize="161,458" path="m10175,13130l10336,13130,10336,13587,10175,13587,10175,13130e" filled="t" fillcolor="#EDEDED" stroked="f">
                <v:path arrowok="t"/>
                <v:fill/>
              </v:shape>
            </v:group>
            <v:group style="position:absolute;left:10411;top:13130;width:257;height:458" coordorigin="10411,13130" coordsize="257,458">
              <v:shape style="position:absolute;left:10411;top:13130;width:257;height:458" coordorigin="10411,13130" coordsize="257,458" path="m10411,13130l10668,13130,10668,13587,10411,13587,10411,13130e" filled="t" fillcolor="#EDEDED" stroked="f">
                <v:path arrowok="t"/>
                <v:fill/>
              </v:shape>
            </v:group>
            <v:group style="position:absolute;left:10830;top:13130;width:2;height:192" coordorigin="10830,13130" coordsize="2,192">
              <v:shape style="position:absolute;left:10830;top:13130;width:2;height:192" coordorigin="10830,13130" coordsize="0,192" path="m10830,13321l10830,13130e" filled="f" stroked="t" strokeweight="3.15694pt" strokecolor="#EDEDED">
                <v:path arrowok="t"/>
              </v:shape>
            </v:group>
            <v:group style="position:absolute;left:10558;top:13321;width:2;height:444" coordorigin="10558,13321" coordsize="2,444">
              <v:shape style="position:absolute;left:10558;top:13321;width:2;height:444" coordorigin="10558,13321" coordsize="0,444" path="m10558,13765l10558,13321e" filled="f" stroked="t" strokeweight="2.28625pt" strokecolor="#EDEDED">
                <v:path arrowok="t"/>
              </v:shape>
            </v:group>
            <v:group style="position:absolute;left:10678;top:13321;width:192;height:444" coordorigin="10678,13321" coordsize="192,444">
              <v:shape style="position:absolute;left:10678;top:13321;width:192;height:444" coordorigin="10678,13321" coordsize="192,444" path="m10678,13321l10870,13321,10870,13765,10678,13765,10678,13321e" filled="t" fillcolor="#EDEDED" stroked="f">
                <v:path arrowok="t"/>
                <v:fill/>
              </v:shape>
            </v:group>
            <v:group style="position:absolute;left:10960;top:13321;width:2;height:444" coordorigin="10960,13321" coordsize="2,444">
              <v:shape style="position:absolute;left:10960;top:13321;width:2;height:444" coordorigin="10960,13321" coordsize="0,444" path="m10960,13321l10960,13765,10960,13321xe" filled="t" fillcolor="#EDEDED" stroked="f">
                <v:path arrowok="t"/>
                <v:fill/>
              </v:shape>
            </v:group>
            <v:group style="position:absolute;left:10143;top:13695;width:121;height:212" coordorigin="10143,13695" coordsize="121,212">
              <v:shape style="position:absolute;left:10143;top:13695;width:121;height:212" coordorigin="10143,13695" coordsize="121,212" path="m10143,13695l10264,13695,10264,13907,10143,13907,10143,13695e" filled="t" fillcolor="#EDEDED" stroked="f">
                <v:path arrowok="t"/>
                <v:fill/>
              </v:shape>
            </v:group>
            <v:group style="position:absolute;left:10369;top:13615;width:2;height:317" coordorigin="10369,13615" coordsize="2,317">
              <v:shape style="position:absolute;left:10369;top:13615;width:2;height:317" coordorigin="10369,13615" coordsize="0,317" path="m10369,13615l10369,13933,10369,13615xe" filled="t" fillcolor="#EDEDED" stroked="f">
                <v:path arrowok="t"/>
                <v:fill/>
              </v:shape>
            </v:group>
            <v:group style="position:absolute;left:10606;top:13605;width:2;height:327" coordorigin="10606,13605" coordsize="2,327">
              <v:shape style="position:absolute;left:10606;top:13605;width:2;height:327" coordorigin="10606,13605" coordsize="0,327" path="m10606,13933l10606,13605e" filled="f" stroked="t" strokeweight=".293908pt" strokecolor="#EDEDED">
                <v:path arrowok="t"/>
              </v:shape>
            </v:group>
            <v:group style="position:absolute;left:10883;top:13605;width:2;height:527" coordorigin="10883,13605" coordsize="2,527">
              <v:shape style="position:absolute;left:10883;top:13605;width:2;height:527" coordorigin="10883,13605" coordsize="0,527" path="m10883,14133l10883,13605e" filled="f" stroked="t" strokeweight="7.487896pt" strokecolor="#EDEDED">
                <v:path arrowok="t"/>
              </v:shape>
            </v:group>
            <v:group style="position:absolute;left:9322;top:13758;width:2;height:327" coordorigin="9322,13758" coordsize="2,327">
              <v:shape style="position:absolute;left:9322;top:13758;width:2;height:327" coordorigin="9322,13758" coordsize="0,327" path="m9322,14085l9322,13758e" filled="f" stroked="t" strokeweight="4.022320pt" strokecolor="#EDEDED">
                <v:path arrowok="t"/>
              </v:shape>
            </v:group>
            <v:group style="position:absolute;left:9803;top:13779;width:2;height:300" coordorigin="9803,13779" coordsize="2,300">
              <v:shape style="position:absolute;left:9803;top:13779;width:2;height:300" coordorigin="9803,13779" coordsize="0,300" path="m9803,14079l9803,13779e" filled="f" stroked="t" strokeweight="4.5781pt" strokecolor="#EDEDED">
                <v:path arrowok="t"/>
              </v:shape>
            </v:group>
            <v:group style="position:absolute;left:10004;top:13779;width:2;height:250" coordorigin="10004,13779" coordsize="2,250">
              <v:shape style="position:absolute;left:10004;top:13779;width:2;height:250" coordorigin="10004,13779" coordsize="0,250" path="m10004,14028l10004,13779e" filled="f" stroked="t" strokeweight="3.39076pt" strokecolor="#EDEDED">
                <v:path arrowok="t"/>
              </v:shape>
            </v:group>
            <v:group style="position:absolute;left:10419;top:13810;width:2;height:259" coordorigin="10419,13810" coordsize="2,259">
              <v:shape style="position:absolute;left:10419;top:13810;width:2;height:259" coordorigin="10419,13810" coordsize="0,259" path="m10419,14069l10419,13810e" filled="f" stroked="t" strokeweight="2.520980pt" strokecolor="#EDEDED">
                <v:path arrowok="t"/>
              </v:shape>
            </v:group>
            <v:group style="position:absolute;left:10881;top:13914;width:2;height:123" coordorigin="10881,13914" coordsize="2,123">
              <v:shape style="position:absolute;left:10881;top:13914;width:2;height:123" coordorigin="10881,13914" coordsize="0,123" path="m10881,14037l10881,13914e" filled="f" stroked="t" strokeweight="1.4509pt" strokecolor="#EDEDED">
                <v:path arrowok="t"/>
              </v:shape>
            </v:group>
            <v:group style="position:absolute;left:9519;top:13990;width:2;height:121" coordorigin="9519,13990" coordsize="2,121">
              <v:shape style="position:absolute;left:9519;top:13990;width:2;height:121" coordorigin="9519,13990" coordsize="0,121" path="m9519,14111l9519,13990e" filled="f" stroked="t" strokeweight="1.377865pt" strokecolor="#EDEDED">
                <v:path arrowok="t"/>
              </v:shape>
            </v:group>
            <v:group style="position:absolute;left:9888;top:13991;width:2;height:37" coordorigin="9888,13991" coordsize="2,37">
              <v:shape style="position:absolute;left:9888;top:13991;width:2;height:37" coordorigin="9888,13991" coordsize="0,37" path="m9888,14028l9888,13991e" filled="f" stroked="t" strokeweight="1.45450pt" strokecolor="#EDEDED">
                <v:path arrowok="t"/>
              </v:shape>
            </v:group>
            <v:group style="position:absolute;left:10277;top:14000;width:2;height:108" coordorigin="10277,14000" coordsize="2,108">
              <v:shape style="position:absolute;left:10277;top:14000;width:2;height:108" coordorigin="10277,14000" coordsize="0,108" path="m10277,14108l10277,14000e" filled="f" stroked="t" strokeweight="3.138pt" strokecolor="#EDEDED">
                <v:path arrowok="t"/>
              </v:shape>
            </v:group>
            <v:group style="position:absolute;left:10523;top:14000;width:2;height:108" coordorigin="10523,14000" coordsize="2,108">
              <v:shape style="position:absolute;left:10523;top:14000;width:2;height:108" coordorigin="10523,14000" coordsize="0,108" path="m10523,14108l10523,14000e" filled="f" stroked="t" strokeweight="2.13pt" strokecolor="#EDEDED">
                <v:path arrowok="t"/>
              </v:shape>
            </v:group>
            <v:group style="position:absolute;left:11037;top:13980;width:2;height:135" coordorigin="11037,13980" coordsize="2,135">
              <v:shape style="position:absolute;left:11037;top:13980;width:2;height:135" coordorigin="11037,13980" coordsize="0,135" path="m11037,14114l11037,13980e" filled="f" stroked="t" strokeweight="1.27725pt" strokecolor="#EDEDED">
                <v:path arrowok="t"/>
              </v:shape>
            </v:group>
            <v:group style="position:absolute;left:9525;top:14028;width:2;height:269" coordorigin="9525,14028" coordsize="2,269">
              <v:shape style="position:absolute;left:9525;top:14028;width:2;height:269" coordorigin="9525,14028" coordsize="0,269" path="m9525,14028l9525,14297,9525,14028xe" filled="t" fillcolor="#EDEDED" stroked="f">
                <v:path arrowok="t"/>
                <v:fill/>
              </v:shape>
            </v:group>
            <v:group style="position:absolute;left:9847;top:14028;width:248;height:269" coordorigin="9847,14028" coordsize="248,269">
              <v:shape style="position:absolute;left:9847;top:14028;width:248;height:269" coordorigin="9847,14028" coordsize="248,269" path="m9847,14028l10095,14028,10095,14297,9847,14297,9847,14028e" filled="t" fillcolor="#EDEDED" stroked="f">
                <v:path arrowok="t"/>
                <v:fill/>
              </v:shape>
            </v:group>
            <v:group style="position:absolute;left:10438;top:14028;width:2;height:269" coordorigin="10438,14028" coordsize="2,269">
              <v:shape style="position:absolute;left:10438;top:14028;width:2;height:269" coordorigin="10438,14028" coordsize="0,269" path="m10438,14297l10438,14028e" filled="f" stroked="t" strokeweight="3.97pt" strokecolor="#EDEDED">
                <v:path arrowok="t"/>
              </v:shape>
            </v:group>
            <v:group style="position:absolute;left:10711;top:14153;width:114;height:108" coordorigin="10711,14153" coordsize="114,108">
              <v:shape style="position:absolute;left:10711;top:14153;width:114;height:108" coordorigin="10711,14153" coordsize="114,108" path="m10711,14153l10825,14153,10825,14261,10711,14261,10711,14153e" filled="t" fillcolor="#EDEDED" stroked="f">
                <v:path arrowok="t"/>
                <v:fill/>
              </v:shape>
            </v:group>
            <v:group style="position:absolute;left:10968;top:14153;width:2;height:108" coordorigin="10968,14153" coordsize="2,108">
              <v:shape style="position:absolute;left:10968;top:14153;width:2;height:108" coordorigin="10968,14153" coordsize="0,108" path="m10968,14261l10968,14153e" filled="f" stroked="t" strokeweight="4.09988pt" strokecolor="#EDEDED">
                <v:path arrowok="t"/>
              </v:shape>
            </v:group>
            <v:group style="position:absolute;left:9479;top:14135;width:2;height:246" coordorigin="9479,14135" coordsize="2,246">
              <v:shape style="position:absolute;left:9479;top:14135;width:2;height:246" coordorigin="9479,14135" coordsize="0,246" path="m9479,14380l9479,14135e" filled="f" stroked="t" strokeweight="3.2464pt" strokecolor="#EDEDED">
                <v:path arrowok="t"/>
              </v:shape>
            </v:group>
            <v:group style="position:absolute;left:10080;top:14135;width:2;height:246" coordorigin="10080,14135" coordsize="2,246">
              <v:shape style="position:absolute;left:10080;top:14135;width:2;height:246" coordorigin="10080,14135" coordsize="0,246" path="m10080,14380l10080,14135e" filled="f" stroked="t" strokeweight="2.06947pt" strokecolor="#EDEDED">
                <v:path arrowok="t"/>
              </v:shape>
            </v:group>
            <v:group style="position:absolute;left:10375;top:14135;width:2;height:246" coordorigin="10375,14135" coordsize="2,246">
              <v:shape style="position:absolute;left:10375;top:14135;width:2;height:246" coordorigin="10375,14135" coordsize="0,246" path="m10375,14380l10375,14135e" filled="f" stroked="t" strokeweight="2.71765pt" strokecolor="#EDEDED">
                <v:path arrowok="t"/>
              </v:shape>
            </v:group>
            <v:group style="position:absolute;left:10652;top:14135;width:2;height:246" coordorigin="10652,14135" coordsize="2,246">
              <v:shape style="position:absolute;left:10652;top:14135;width:2;height:246" coordorigin="10652,14135" coordsize="0,246" path="m10652,14380l10652,14135e" filled="f" stroked="t" strokeweight="4.137042pt" strokecolor="#EDEDED">
                <v:path arrowok="t"/>
              </v:shape>
            </v:group>
            <v:group style="position:absolute;left:9460;top:14307;width:2;height:229" coordorigin="9460,14307" coordsize="2,229">
              <v:shape style="position:absolute;left:9460;top:14307;width:2;height:229" coordorigin="9460,14307" coordsize="0,229" path="m9460,14307l9460,14536,9460,14307xe" filled="t" fillcolor="#EDEDED" stroked="f">
                <v:path arrowok="t"/>
                <v:fill/>
              </v:shape>
            </v:group>
            <v:group style="position:absolute;left:9723;top:14307;width:149;height:229" coordorigin="9723,14307" coordsize="149,229">
              <v:shape style="position:absolute;left:9723;top:14307;width:149;height:229" coordorigin="9723,14307" coordsize="149,229" path="m9723,14307l9872,14307,9872,14536,9723,14536,9723,14307e" filled="t" fillcolor="#EDEDED" stroked="f">
                <v:path arrowok="t"/>
                <v:fill/>
              </v:shape>
            </v:group>
            <v:group style="position:absolute;left:10199;top:14307;width:98;height:229" coordorigin="10199,14307" coordsize="98,229">
              <v:shape style="position:absolute;left:10199;top:14307;width:98;height:229" coordorigin="10199,14307" coordsize="98,229" path="m10199,14307l10297,14307,10297,14536,10199,14536,10199,14307e" filled="t" fillcolor="#EDEDED" stroked="f">
                <v:path arrowok="t"/>
                <v:fill/>
              </v:shape>
            </v:group>
            <v:group style="position:absolute;left:10762;top:14187;width:2;height:386" coordorigin="10762,14187" coordsize="2,386">
              <v:shape style="position:absolute;left:10762;top:14187;width:2;height:386" coordorigin="10762,14187" coordsize="0,386" path="m10762,14573l10762,14187e" filled="f" stroked="t" strokeweight="4.397084pt" strokecolor="#EDEDED">
                <v:path arrowok="t"/>
              </v:shape>
            </v:group>
            <v:group style="position:absolute;left:9844;top:14397;width:2;height:293" coordorigin="9844,14397" coordsize="2,293">
              <v:shape style="position:absolute;left:9844;top:14397;width:2;height:293" coordorigin="9844,14397" coordsize="0,293" path="m9844,14690l9844,14397e" filled="f" stroked="t" strokeweight="2.3pt" strokecolor="#EDEDED">
                <v:path arrowok="t"/>
              </v:shape>
            </v:group>
            <v:group style="position:absolute;left:9856;top:14393;width:422;height:296" coordorigin="9856,14393" coordsize="422,296">
              <v:shape style="position:absolute;left:9856;top:14393;width:422;height:296" coordorigin="9856,14393" coordsize="422,296" path="m9856,14393l10277,14393,10277,14690,9856,14690,9856,14393e" filled="t" fillcolor="#EDEDED" stroked="f">
                <v:path arrowok="t"/>
                <v:fill/>
              </v:shape>
            </v:group>
            <v:group style="position:absolute;left:10440;top:14508;width:2;height:148" coordorigin="10440,14508" coordsize="2,148">
              <v:shape style="position:absolute;left:10440;top:14508;width:2;height:148" coordorigin="10440,14508" coordsize="0,148" path="m10440,14656l10440,14508e" filled="f" stroked="t" strokeweight="1.56256pt" strokecolor="#EDEDED">
                <v:path arrowok="t"/>
              </v:shape>
            </v:group>
            <v:group style="position:absolute;left:5410;top:15514;width:93;height:286" coordorigin="5410,15514" coordsize="93,286">
              <v:shape style="position:absolute;left:5410;top:15514;width:93;height:286" coordorigin="5410,15514" coordsize="93,286" path="m5410,15514l5503,15514,5503,15801,5410,15801,5410,15514e" filled="t" fillcolor="#EDEDED" stroked="f">
                <v:path arrowok="t"/>
                <v:fill/>
              </v:shape>
            </v:group>
            <v:group style="position:absolute;left:11241;top:2982;width:358;height:2" coordorigin="11241,2982" coordsize="358,2">
              <v:shape style="position:absolute;left:11241;top:2982;width:358;height:2" coordorigin="11241,2982" coordsize="358,0" path="m11241,2982l11599,2982e" filled="f" stroked="t" strokeweight=".32pt" strokecolor="#A0A0A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368" w:lineRule="exact"/>
        <w:ind w:left="24" w:right="-73"/>
        <w:jc w:val="left"/>
        <w:tabs>
          <w:tab w:pos="1380" w:val="left"/>
        </w:tabs>
        <w:rPr>
          <w:rFonts w:ascii="Courier New" w:hAnsi="Courier New" w:cs="Courier New" w:eastAsia="Courier New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3"/>
        </w:rPr>
        <w:t>A.Kerim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3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3"/>
        </w:rPr>
      </w:r>
      <w:r>
        <w:rPr>
          <w:rFonts w:ascii="Courier New" w:hAnsi="Courier New" w:cs="Courier New" w:eastAsia="Courier New"/>
          <w:sz w:val="33"/>
          <w:szCs w:val="33"/>
          <w:color w:val="3A3A3A"/>
          <w:spacing w:val="0"/>
          <w:w w:val="108"/>
          <w:position w:val="2"/>
        </w:rPr>
        <w:t>0SE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A2A2A"/>
          <w:w w:val="92"/>
        </w:rPr>
        <w:t>Itfaiy</w:t>
      </w:r>
      <w:r>
        <w:rPr>
          <w:rFonts w:ascii="Arial" w:hAnsi="Arial" w:cs="Arial" w:eastAsia="Arial"/>
          <w:sz w:val="21"/>
          <w:szCs w:val="21"/>
          <w:color w:val="2A2A2A"/>
          <w:w w:val="93"/>
        </w:rPr>
        <w:t>e</w:t>
      </w:r>
      <w:r>
        <w:rPr>
          <w:rFonts w:ascii="Arial" w:hAnsi="Arial" w:cs="Arial" w:eastAsia="Arial"/>
          <w:sz w:val="21"/>
          <w:szCs w:val="21"/>
          <w:color w:val="2A2A2A"/>
          <w:spacing w:val="-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-6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0"/>
        </w:rPr>
        <w:t>Bo1g1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0"/>
        </w:rPr>
        <w:t>2</w:t>
      </w:r>
      <w:r>
        <w:rPr>
          <w:rFonts w:ascii="Arial" w:hAnsi="Arial" w:cs="Arial" w:eastAsia="Arial"/>
          <w:sz w:val="19"/>
          <w:szCs w:val="19"/>
          <w:color w:val="3A3A3A"/>
          <w:spacing w:val="32"/>
          <w:w w:val="7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51" w:lineRule="auto"/>
        <w:ind w:left="355" w:right="5986" w:firstLine="-3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141"/>
        <w:jc w:val="right"/>
        <w:tabs>
          <w:tab w:pos="940" w:val="left"/>
          <w:tab w:pos="62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21"/>
          <w:szCs w:val="21"/>
          <w:color w:val="BDC4D3"/>
          <w:spacing w:val="17"/>
          <w:w w:val="156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727BAF"/>
          <w:spacing w:val="0"/>
          <w:w w:val="156"/>
          <w:position w:val="2"/>
        </w:rPr>
        <w:t>=-</w:t>
      </w:r>
      <w:r>
        <w:rPr>
          <w:rFonts w:ascii="Times New Roman" w:hAnsi="Times New Roman" w:cs="Times New Roman" w:eastAsia="Times New Roman"/>
          <w:sz w:val="23"/>
          <w:szCs w:val="23"/>
          <w:color w:val="727BAF"/>
          <w:spacing w:val="-87"/>
          <w:w w:val="156"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BA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27BA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24"/>
          <w:position w:val="10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24"/>
          <w:position w:val="10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4"/>
          <w:w w:val="24"/>
          <w:position w:val="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DC4D3"/>
          <w:spacing w:val="0"/>
          <w:w w:val="179"/>
          <w:position w:val="10"/>
        </w:rPr>
        <w:t>-·</w:t>
      </w:r>
      <w:r>
        <w:rPr>
          <w:rFonts w:ascii="Times New Roman" w:hAnsi="Times New Roman" w:cs="Times New Roman" w:eastAsia="Times New Roman"/>
          <w:sz w:val="15"/>
          <w:szCs w:val="15"/>
          <w:color w:val="BDC4D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DC4D3"/>
          <w:spacing w:val="0"/>
          <w:w w:val="100"/>
          <w:position w:val="10"/>
        </w:rPr>
      </w:r>
      <w:r>
        <w:rPr>
          <w:rFonts w:ascii="Arial" w:hAnsi="Arial" w:cs="Arial" w:eastAsia="Arial"/>
          <w:sz w:val="9"/>
          <w:szCs w:val="9"/>
          <w:color w:val="A1A1A1"/>
          <w:spacing w:val="0"/>
          <w:w w:val="132"/>
          <w:position w:val="1"/>
        </w:rPr>
        <w:t>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0" w:lineRule="auto"/>
        <w:ind w:left="7017" w:right="88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6B6B6"/>
          <w:spacing w:val="0"/>
          <w:w w:val="191"/>
        </w:rPr>
        <w:t>ı</w:t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91"/>
        </w:rPr>
        <w:t> </w:t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91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4" w:after="0" w:line="240" w:lineRule="auto"/>
        <w:ind w:right="131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6"/>
          <w:szCs w:val="16"/>
          <w:color w:val="B6B6B6"/>
          <w:spacing w:val="-36"/>
          <w:w w:val="147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0"/>
          <w:w w:val="49"/>
          <w:position w:val="-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40"/>
          <w:cols w:num="3" w:equalWidth="0">
            <w:col w:w="546" w:space="1358"/>
            <w:col w:w="2055" w:space="601"/>
            <w:col w:w="7240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9" w:lineRule="auto"/>
        <w:ind w:left="575" w:right="-161" w:firstLine="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62626"/>
          <w:spacing w:val="-602"/>
          <w:w w:val="134"/>
          <w:b/>
          <w:bCs/>
          <w:position w:val="12"/>
        </w:rPr>
        <w:t>1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4"/>
          <w:position w:val="0"/>
        </w:rPr>
        <w:t>ZMIR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627" w:right="49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46.399994pt;margin-top:-2.883229pt;width:47.040001pt;height:43.200001pt;mso-position-horizontal-relative:page;mso-position-vertical-relative:paragraph;z-index:-15185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377" w:right="575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160" w:right="60"/>
          <w:cols w:num="2" w:equalWidth="0">
            <w:col w:w="1608" w:space="1090"/>
            <w:col w:w="9002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1" w:lineRule="auto"/>
        <w:ind w:left="118" w:right="4083" w:firstLine="-5"/>
        <w:jc w:val="left"/>
        <w:tabs>
          <w:tab w:pos="1360" w:val="left"/>
          <w:tab w:pos="1820" w:val="left"/>
          <w:tab w:pos="3840" w:val="left"/>
          <w:tab w:pos="4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14:19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04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2734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Mandıra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Üı:eri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2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Mandıra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2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34" w:lineRule="auto"/>
        <w:ind w:left="118" w:right="2395"/>
        <w:jc w:val="left"/>
        <w:tabs>
          <w:tab w:pos="1700" w:val="left"/>
          <w:tab w:pos="2780" w:val="left"/>
          <w:tab w:pos="3900" w:val="left"/>
          <w:tab w:pos="584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412659pt;margin-top:21.796194pt;width:33.338852pt;height:26pt;mso-position-horizontal-relative:page;mso-position-vertical-relative:paragraph;z-index:-1518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w w:val="4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40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4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0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15"/>
          <w:w w:val="6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233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Şekli: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2792" w:right="-20"/>
        <w:jc w:val="left"/>
        <w:tabs>
          <w:tab w:pos="528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u w:val="single" w:color="000000"/>
          <w:position w:val="3"/>
        </w:rPr>
        <w:t>Bctoı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u w:val="single" w:color="0000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5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u w:val="single" w:color="000000"/>
          <w:position w:val="3"/>
        </w:rPr>
        <w:t>arın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u w:val="single" w:color="000000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0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0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38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3"/>
        </w:rPr>
        <w:t>Kngi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3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  <w:position w:val="3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36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u w:val="single" w:color="0000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  <w:position w:val="3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4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94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6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5"/>
          <w:position w:val="3"/>
        </w:rPr>
        <w:t>!!&lt;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2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4"/>
          <w:position w:val="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3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89"/>
          <w:position w:val="3"/>
        </w:rPr>
        <w:t>1----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12"/>
          <w:w w:val="8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0"/>
          <w:w w:val="75"/>
          <w:position w:val="3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64"/>
          <w:w w:val="75"/>
          <w:position w:val="3"/>
        </w:rPr>
        <w:t>·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9"/>
          <w:w w:val="181"/>
          <w:position w:val="3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0"/>
          <w:w w:val="39"/>
          <w:position w:val="3"/>
        </w:rPr>
        <w:t>--......;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4685" w:right="-20"/>
        <w:jc w:val="left"/>
        <w:tabs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BCBCBC"/>
          <w:spacing w:val="0"/>
          <w:w w:val="54"/>
          <w:position w:val="1"/>
        </w:rPr>
        <w:t>1</w:t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BCBCB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rtangmı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14:35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71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240" w:lineRule="auto"/>
        <w:ind w:right="-73"/>
        <w:jc w:val="left"/>
        <w:tabs>
          <w:tab w:pos="2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20"/>
        <w:jc w:val="left"/>
        <w:tabs>
          <w:tab w:pos="1940" w:val="left"/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  <w:position w:val="-1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3" w:equalWidth="0">
            <w:col w:w="1162" w:space="684"/>
            <w:col w:w="4662" w:space="315"/>
            <w:col w:w="4877"/>
          </w:cols>
        </w:sectPr>
      </w:pPr>
      <w:rPr/>
    </w:p>
    <w:p>
      <w:pPr>
        <w:spacing w:before="0" w:after="0" w:line="218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4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8"/>
          <w:position w:val="0"/>
        </w:rPr>
        <w:t>1----------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93"/>
          <w:w w:val="10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62626"/>
          <w:spacing w:val="-19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6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60"/>
          <w:w w:val="14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0"/>
          <w:w w:val="137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64"/>
          <w:w w:val="137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2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0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52"/>
          <w:w w:val="14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19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19"/>
          <w:w w:val="18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9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19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420258pt;margin-top:-6.610025pt;width:100.288873pt;height:9.5pt;mso-position-horizontal-relative:page;mso-position-vertical-relative:paragraph;z-index:-1518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Elektri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1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9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620" w:space="1226"/>
            <w:col w:w="9854"/>
          </w:cols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8" w:lineRule="exact"/>
        <w:ind w:left="84" w:right="-53" w:firstLine="-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22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4" w:equalWidth="0">
            <w:col w:w="1216" w:space="634"/>
            <w:col w:w="1450" w:space="505"/>
            <w:col w:w="2141" w:space="746"/>
            <w:col w:w="5008"/>
          </w:cols>
        </w:sectPr>
      </w:pPr>
      <w:rPr/>
    </w:p>
    <w:p>
      <w:pPr>
        <w:spacing w:before="0" w:after="0" w:line="191" w:lineRule="exact"/>
        <w:ind w:left="10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GitJ1"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6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76"/>
        </w:rPr>
        <w:t>'1e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8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9"/>
          <w:position w:val="14"/>
        </w:rPr>
        <w:t>Dönüş_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1"/>
          <w:w w:val="105"/>
          <w:position w:val="14"/>
        </w:rPr>
        <w:t>S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91"/>
          <w:w w:val="150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1"/>
          <w:w w:val="104"/>
          <w:position w:val="14"/>
        </w:rPr>
        <w:t>a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244"/>
          <w:w w:val="150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  <w:position w:val="1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4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100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58"/>
          <w:w w:val="100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0"/>
          <w:position w:val="2"/>
        </w:rPr>
        <w:t>--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5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1"/>
          <w:position w:val="2"/>
        </w:rPr>
        <w:t>--------------+----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66"/>
          <w:w w:val="101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58"/>
          <w:w w:val="11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3"/>
          <w:position w:val="2"/>
        </w:rPr>
        <w:t>---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-65"/>
          <w:w w:val="103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0"/>
          <w:w w:val="86"/>
          <w:position w:val="2"/>
        </w:rPr>
        <w:t>--</w:t>
      </w:r>
      <w:r>
        <w:rPr>
          <w:rFonts w:ascii="Courier New" w:hAnsi="Courier New" w:cs="Courier New" w:eastAsia="Courier New"/>
          <w:sz w:val="32"/>
          <w:szCs w:val="32"/>
          <w:color w:val="5E5E5E"/>
          <w:spacing w:val="-46"/>
          <w:w w:val="86"/>
          <w:position w:val="2"/>
        </w:rPr>
        <w:t>-</w:t>
      </w:r>
      <w:r>
        <w:rPr>
          <w:rFonts w:ascii="Courier New" w:hAnsi="Courier New" w:cs="Courier New" w:eastAsia="Courier New"/>
          <w:sz w:val="32"/>
          <w:szCs w:val="32"/>
          <w:color w:val="8C8C8C"/>
          <w:spacing w:val="-7"/>
          <w:w w:val="43"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51"/>
          <w:position w:val="14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0.53418pt;margin-top:-12.799246pt;width:483.244098pt;height:9.5pt;mso-position-horizontal-relative:page;mso-position-vertical-relative:paragraph;z-index:-1518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964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YardımaGelenA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Plakası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0"/>
                      <w:w w:val="56"/>
                    </w:rPr>
                    <w:t>j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3" w:lineRule="exact"/>
        <w:ind w:left="85" w:right="-20"/>
        <w:jc w:val="left"/>
        <w:tabs>
          <w:tab w:pos="96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6"/>
        </w:rPr>
      </w:r>
      <w:r>
        <w:rPr>
          <w:rFonts w:ascii="Arial" w:hAnsi="Arial" w:cs="Arial" w:eastAsia="Arial"/>
          <w:sz w:val="52"/>
          <w:szCs w:val="52"/>
          <w:color w:val="8C8C8C"/>
          <w:spacing w:val="0"/>
          <w:w w:val="50"/>
          <w:position w:val="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3" w:after="0" w:line="214" w:lineRule="exact"/>
        <w:ind w:left="19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1502" w:space="349"/>
            <w:col w:w="9849"/>
          </w:cols>
        </w:sectPr>
      </w:pPr>
      <w:rPr/>
    </w:p>
    <w:p>
      <w:pPr>
        <w:spacing w:before="8" w:after="0" w:line="240" w:lineRule="auto"/>
        <w:ind w:left="108" w:right="-7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183" w:lineRule="exact"/>
        <w:ind w:right="-20"/>
        <w:jc w:val="left"/>
        <w:tabs>
          <w:tab w:pos="1820" w:val="left"/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4"/>
          <w:position w:val="-3"/>
        </w:rPr>
        <w:t>S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4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4D4D4D"/>
          <w:spacing w:val="9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lKöpü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3"/>
        </w:rPr>
        <w:t>_IK.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12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24" w:right="-20"/>
        <w:jc w:val="left"/>
        <w:tabs>
          <w:tab w:pos="1880" w:val="left"/>
          <w:tab w:pos="34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24"/>
          <w:szCs w:val="24"/>
          <w:color w:val="383838"/>
          <w:spacing w:val="-60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2221" w:space="1602"/>
            <w:col w:w="7877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55" w:lineRule="auto"/>
        <w:ind w:left="113" w:right="5609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86" w:lineRule="exact"/>
        <w:ind w:left="18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araş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0"/>
          <w:position w:val="1"/>
        </w:rPr>
        <w:t>ıvc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0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383838"/>
          <w:spacing w:val="27"/>
          <w:w w:val="5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8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tuluşlurına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6" w:lineRule="auto"/>
        <w:ind w:left="104" w:right="-53"/>
        <w:jc w:val="left"/>
        <w:tabs>
          <w:tab w:pos="18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04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08" w:right="-20"/>
        <w:jc w:val="left"/>
        <w:tabs>
          <w:tab w:pos="660" w:val="left"/>
          <w:tab w:pos="1900" w:val="left"/>
          <w:tab w:pos="260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Eki\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önilşü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7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6" w:lineRule="exact"/>
        <w:ind w:left="203" w:right="-20"/>
        <w:jc w:val="left"/>
        <w:tabs>
          <w:tab w:pos="90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Kİ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44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4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6483" w:space="1781"/>
            <w:col w:w="343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7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1.279999pt;margin-top:-9.684521pt;width:172.800003pt;height:148.800003pt;mso-position-horizontal-relative:page;mso-position-vertical-relative:paragraph;z-index:-15184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767" w:space="1225"/>
            <w:col w:w="9708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4" w:lineRule="exact"/>
        <w:ind w:right="-20"/>
        <w:jc w:val="right"/>
        <w:tabs>
          <w:tab w:pos="7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83838"/>
          <w:w w:val="132"/>
          <w:b/>
          <w:bCs/>
          <w:position w:val="-14"/>
        </w:rPr>
        <w:t>Av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83838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31"/>
          <w:szCs w:val="31"/>
          <w:color w:val="5E5E5E"/>
          <w:spacing w:val="0"/>
          <w:w w:val="68"/>
          <w:position w:val="-14"/>
        </w:rPr>
        <w:t>•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8" w:after="0" w:line="344" w:lineRule="exact"/>
        <w:ind w:left="1511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7E85B3"/>
          <w:spacing w:val="0"/>
          <w:w w:val="556"/>
          <w:position w:val="-3"/>
        </w:rPr>
        <w:t>-­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1002" w:right="58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85B3"/>
          <w:spacing w:val="-9"/>
          <w:w w:val="284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1"/>
        </w:rPr>
        <w:t>omeJOKTAY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91" w:right="62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52" w:lineRule="exact"/>
        <w:ind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1A2191"/>
          <w:spacing w:val="0"/>
          <w:w w:val="210"/>
          <w:position w:val="-5"/>
        </w:rPr>
        <w:t>/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773" w:right="5457"/>
        <w:jc w:val="center"/>
        <w:tabs>
          <w:tab w:pos="218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42"/>
          <w:szCs w:val="42"/>
          <w:color w:val="343B67"/>
          <w:spacing w:val="0"/>
          <w:w w:val="51"/>
          <w:i/>
          <w:position w:val="-5"/>
        </w:rPr>
        <w:t>1</w:t>
      </w:r>
      <w:r>
        <w:rPr>
          <w:rFonts w:ascii="Arial" w:hAnsi="Arial" w:cs="Arial" w:eastAsia="Arial"/>
          <w:sz w:val="42"/>
          <w:szCs w:val="42"/>
          <w:color w:val="343B67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343B67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32"/>
          <w:szCs w:val="32"/>
          <w:color w:val="545E8E"/>
          <w:spacing w:val="0"/>
          <w:w w:val="90"/>
          <w:position w:val="-5"/>
        </w:rPr>
        <w:t>-&gt;&gt;</w:t>
      </w:r>
      <w:r>
        <w:rPr>
          <w:rFonts w:ascii="Arial" w:hAnsi="Arial" w:cs="Arial" w:eastAsia="Arial"/>
          <w:sz w:val="32"/>
          <w:szCs w:val="32"/>
          <w:color w:val="545E8E"/>
          <w:spacing w:val="0"/>
          <w:w w:val="91"/>
          <w:position w:val="-5"/>
        </w:rPr>
        <w:t>)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2735" w:space="651"/>
            <w:col w:w="8314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12.596203pt;margin-top:34.350292pt;width:572.362037pt;height:774.40328pt;mso-position-horizontal-relative:page;mso-position-vertical-relative:page;z-index:-15183" coordorigin="252,687" coordsize="11447,15488">
            <v:shape style="position:absolute;left:2035;top:13709;width:1171;height:691" type="#_x0000_t75">
              <v:imagedata r:id="rId14" o:title=""/>
            </v:shape>
            <v:group style="position:absolute;left:273;top:708;width:11381;height:2" coordorigin="273,708" coordsize="11381,2">
              <v:shape style="position:absolute;left:273;top:708;width:11381;height:2" coordorigin="273,708" coordsize="11381,0" path="m273,708l11654,708e" filled="f" stroked="t" strokeweight=".706329pt" strokecolor="#646464">
                <v:path arrowok="t"/>
              </v:shape>
            </v:group>
            <v:group style="position:absolute;left:273;top:2011;width:11391;height:2" coordorigin="273,2011" coordsize="11391,2">
              <v:shape style="position:absolute;left:273;top:2011;width:11391;height:2" coordorigin="273,2011" coordsize="11391,0" path="m273,2011l11664,2011e" filled="f" stroked="t" strokeweight=".706329pt" strokecolor="#606060">
                <v:path arrowok="t"/>
              </v:shape>
            </v:group>
            <v:group style="position:absolute;left:1992;top:704;width:2;height:1312" coordorigin="1992,704" coordsize="2,1312">
              <v:shape style="position:absolute;left:1992;top:704;width:2;height:1312" coordorigin="1992,704" coordsize="0,1312" path="m1992,2016l1992,704e" filled="f" stroked="t" strokeweight=".706329pt" strokecolor="#838383">
                <v:path arrowok="t"/>
              </v:shape>
            </v:group>
            <v:group style="position:absolute;left:8135;top:699;width:2;height:1317" coordorigin="8135,699" coordsize="2,1317">
              <v:shape style="position:absolute;left:8135;top:699;width:2;height:1317" coordorigin="8135,699" coordsize="0,1317" path="m8135,2016l8135,699e" filled="f" stroked="t" strokeweight=".706329pt" strokecolor="#545454">
                <v:path arrowok="t"/>
              </v:shape>
            </v:group>
            <v:group style="position:absolute;left:11657;top:694;width:2;height:5496" coordorigin="11657,694" coordsize="2,5496">
              <v:shape style="position:absolute;left:11657;top:694;width:2;height:5496" coordorigin="11657,694" coordsize="0,5496" path="m11657,6190l11657,694e" filled="f" stroked="t" strokeweight=".706329pt" strokecolor="#8C8C8C">
                <v:path arrowok="t"/>
              </v:shape>
            </v:group>
            <v:group style="position:absolute;left:273;top:2249;width:11386;height:2" coordorigin="273,2249" coordsize="11386,2">
              <v:shape style="position:absolute;left:273;top:2249;width:11386;height:2" coordorigin="273,2249" coordsize="11386,0" path="m273,2249l11659,2249e" filled="f" stroked="t" strokeweight=".706329pt" strokecolor="#5B5B5B">
                <v:path arrowok="t"/>
              </v:shape>
            </v:group>
            <v:group style="position:absolute;left:268;top:2486;width:11395;height:2" coordorigin="268,2486" coordsize="11395,2">
              <v:shape style="position:absolute;left:268;top:2486;width:11395;height:2" coordorigin="268,2486" coordsize="11395,0" path="m268,2486l11664,2486e" filled="f" stroked="t" strokeweight=".706329pt" strokecolor="#5B5B5B">
                <v:path arrowok="t"/>
              </v:shape>
            </v:group>
            <v:group style="position:absolute;left:273;top:2724;width:11391;height:2" coordorigin="273,2724" coordsize="11391,2">
              <v:shape style="position:absolute;left:273;top:2724;width:11391;height:2" coordorigin="273,2724" coordsize="11391,0" path="m273,2724l11664,2724e" filled="f" stroked="t" strokeweight=".706329pt" strokecolor="#5B5B5B">
                <v:path arrowok="t"/>
              </v:shape>
            </v:group>
            <v:group style="position:absolute;left:264;top:2962;width:11400;height:2" coordorigin="264,2962" coordsize="11400,2">
              <v:shape style="position:absolute;left:264;top:2962;width:11400;height:2" coordorigin="264,2962" coordsize="11400,0" path="m264,2962l11664,2962e" filled="f" stroked="t" strokeweight=".706329pt" strokecolor="#747474">
                <v:path arrowok="t"/>
              </v:shape>
            </v:group>
            <v:group style="position:absolute;left:259;top:3199;width:11405;height:2" coordorigin="259,3199" coordsize="11405,2">
              <v:shape style="position:absolute;left:259;top:3199;width:11405;height:2" coordorigin="259,3199" coordsize="11405,0" path="m259,3199l11664,3199e" filled="f" stroked="t" strokeweight=".706329pt" strokecolor="#707070">
                <v:path arrowok="t"/>
              </v:shape>
            </v:group>
            <v:group style="position:absolute;left:1992;top:3927;width:2;height:12232" coordorigin="1992,3927" coordsize="2,12232">
              <v:shape style="position:absolute;left:1992;top:3927;width:2;height:12232" coordorigin="1992,3927" coordsize="0,12232" path="m1992,16159l1992,3927e" filled="f" stroked="t" strokeweight=".706329pt" strokecolor="#4F4F4F">
                <v:path arrowok="t"/>
              </v:shape>
            </v:group>
            <v:group style="position:absolute;left:2934;top:3195;width:2;height:746" coordorigin="2934,3195" coordsize="2,746">
              <v:shape style="position:absolute;left:2934;top:3195;width:2;height:746" coordorigin="2934,3195" coordsize="0,746" path="m2934,3941l2934,3195e" filled="f" stroked="t" strokeweight=".706329pt" strokecolor="#4B4B4B">
                <v:path arrowok="t"/>
              </v:shape>
            </v:group>
            <v:group style="position:absolute;left:5999;top:3190;width:2;height:751" coordorigin="5999,3190" coordsize="2,751">
              <v:shape style="position:absolute;left:5999;top:3190;width:2;height:751" coordorigin="5999,3190" coordsize="0,751" path="m5999,3941l5999,3190e" filled="f" stroked="t" strokeweight=".706329pt" strokecolor="#545454">
                <v:path arrowok="t"/>
              </v:shape>
            </v:group>
            <v:group style="position:absolute;left:259;top:3931;width:11405;height:2" coordorigin="259,3931" coordsize="11405,2">
              <v:shape style="position:absolute;left:259;top:3931;width:11405;height:2" coordorigin="259,3931" coordsize="11405,0" path="m259,3931l11664,3931e" filled="f" stroked="t" strokeweight=".706329pt" strokecolor="#545454">
                <v:path arrowok="t"/>
              </v:shape>
            </v:group>
            <v:group style="position:absolute;left:3970;top:4440;width:2;height:2215" coordorigin="3970,4440" coordsize="2,2215">
              <v:shape style="position:absolute;left:3970;top:4440;width:2;height:2215" coordorigin="3970,4440" coordsize="0,2215" path="m3970,6655l3970,4440e" filled="f" stroked="t" strokeweight=".941772pt" strokecolor="#545454">
                <v:path arrowok="t"/>
              </v:shape>
            </v:group>
            <v:group style="position:absolute;left:273;top:4207;width:11395;height:2" coordorigin="273,4207" coordsize="11395,2">
              <v:shape style="position:absolute;left:273;top:4207;width:11395;height:2" coordorigin="273,4207" coordsize="11395,0" path="m273,4207l11669,4207e" filled="f" stroked="t" strokeweight=".706329pt" strokecolor="#606060">
                <v:path arrowok="t"/>
              </v:shape>
            </v:group>
            <v:group style="position:absolute;left:1982;top:4450;width:9686;height:2" coordorigin="1982,4450" coordsize="9686,2">
              <v:shape style="position:absolute;left:1982;top:4450;width:9686;height:2" coordorigin="1982,4450" coordsize="9686,0" path="m1982,4450l11669,4450e" filled="f" stroked="t" strokeweight=".706329pt" strokecolor="#606060">
                <v:path arrowok="t"/>
              </v:shape>
            </v:group>
            <v:group style="position:absolute;left:3960;top:5172;width:7708;height:2" coordorigin="3960,5172" coordsize="7708,2">
              <v:shape style="position:absolute;left:3960;top:5172;width:7708;height:2" coordorigin="3960,5172" coordsize="7708,0" path="m3960,5172l11669,5172e" filled="f" stroked="t" strokeweight=".706329pt" strokecolor="#606060">
                <v:path arrowok="t"/>
              </v:shape>
            </v:group>
            <v:group style="position:absolute;left:3960;top:5412;width:7713;height:2" coordorigin="3960,5412" coordsize="7713,2">
              <v:shape style="position:absolute;left:3960;top:5412;width:7713;height:2" coordorigin="3960,5412" coordsize="7713,0" path="m3960,5412l11673,5412e" filled="f" stroked="t" strokeweight=".706329pt" strokecolor="#606060">
                <v:path arrowok="t"/>
              </v:shape>
            </v:group>
            <v:group style="position:absolute;left:1987;top:5648;width:9681;height:2" coordorigin="1987,5648" coordsize="9681,2">
              <v:shape style="position:absolute;left:1987;top:5648;width:9681;height:2" coordorigin="1987,5648" coordsize="9681,0" path="m1987,5648l11669,5648e" filled="f" stroked="t" strokeweight=".706329pt" strokecolor="#606060">
                <v:path arrowok="t"/>
              </v:shape>
            </v:group>
            <v:group style="position:absolute;left:259;top:5890;width:11410;height:2" coordorigin="259,5890" coordsize="11410,2">
              <v:shape style="position:absolute;left:259;top:5890;width:11410;height:2" coordorigin="259,5890" coordsize="11410,0" path="m259,5890l11669,5890e" filled="f" stroked="t" strokeweight=".706329pt" strokecolor="#5B5B5B">
                <v:path arrowok="t"/>
              </v:shape>
            </v:group>
            <v:group style="position:absolute;left:6833;top:5885;width:2;height:770" coordorigin="6833,5885" coordsize="2,770">
              <v:shape style="position:absolute;left:6833;top:5885;width:2;height:770" coordorigin="6833,5885" coordsize="0,770" path="m6833,6655l6833,5885e" filled="f" stroked="t" strokeweight=".941772pt" strokecolor="#5B5B5B">
                <v:path arrowok="t"/>
              </v:shape>
            </v:group>
            <v:group style="position:absolute;left:1982;top:6646;width:9686;height:2" coordorigin="1982,6646" coordsize="9686,2">
              <v:shape style="position:absolute;left:1982;top:6646;width:9686;height:2" coordorigin="1982,6646" coordsize="9686,0" path="m1982,6646l11669,6646e" filled="f" stroked="t" strokeweight=".706329pt" strokecolor="#606060">
                <v:path arrowok="t"/>
              </v:shape>
            </v:group>
            <v:group style="position:absolute;left:264;top:6884;width:11410;height:2" coordorigin="264,6884" coordsize="11410,2">
              <v:shape style="position:absolute;left:264;top:6884;width:11410;height:2" coordorigin="264,6884" coordsize="11410,0" path="m264,6884l11673,6884e" filled="f" stroked="t" strokeweight=".706329pt" strokecolor="#606060">
                <v:path arrowok="t"/>
              </v:shape>
            </v:group>
            <v:group style="position:absolute;left:11673;top:7178;width:2;height:8985" coordorigin="11673,7178" coordsize="2,8985">
              <v:shape style="position:absolute;left:11673;top:7178;width:2;height:8985" coordorigin="11673,7178" coordsize="0,8985" path="m11673,16163l11673,7178e" filled="f" stroked="t" strokeweight=".706329pt" strokecolor="#909090">
                <v:path arrowok="t"/>
              </v:shape>
            </v:group>
            <v:group style="position:absolute;left:268;top:7354;width:11405;height:2" coordorigin="268,7354" coordsize="11405,2">
              <v:shape style="position:absolute;left:268;top:7354;width:11405;height:2" coordorigin="268,7354" coordsize="11405,0" path="m268,7354l11673,7354e" filled="f" stroked="t" strokeweight=".706329pt" strokecolor="#606060">
                <v:path arrowok="t"/>
              </v:shape>
            </v:group>
            <v:group style="position:absolute;left:3972;top:7345;width:2;height:761" coordorigin="3972,7345" coordsize="2,761">
              <v:shape style="position:absolute;left:3972;top:7345;width:2;height:761" coordorigin="3972,7345" coordsize="0,761" path="m3972,8105l3972,7345e" filled="f" stroked="t" strokeweight=".706329pt" strokecolor="#545454">
                <v:path arrowok="t"/>
              </v:shape>
            </v:group>
            <v:group style="position:absolute;left:3965;top:7592;width:7708;height:2" coordorigin="3965,7592" coordsize="7708,2">
              <v:shape style="position:absolute;left:3965;top:7592;width:7708;height:2" coordorigin="3965,7592" coordsize="7708,0" path="m3965,7592l11673,7592e" filled="f" stroked="t" strokeweight=".706329pt" strokecolor="#606060">
                <v:path arrowok="t"/>
              </v:shape>
            </v:group>
            <v:group style="position:absolute;left:3965;top:7858;width:7713;height:2" coordorigin="3965,7858" coordsize="7713,2">
              <v:shape style="position:absolute;left:3965;top:7858;width:7713;height:2" coordorigin="3965,7858" coordsize="7713,0" path="m3965,7858l11678,7858e" filled="f" stroked="t" strokeweight=".706329pt" strokecolor="#606060">
                <v:path arrowok="t"/>
              </v:shape>
            </v:group>
            <v:group style="position:absolute;left:268;top:8096;width:11405;height:2" coordorigin="268,8096" coordsize="11405,2">
              <v:shape style="position:absolute;left:268;top:8096;width:11405;height:2" coordorigin="268,8096" coordsize="11405,0" path="m268,8096l11673,8096e" filled="f" stroked="t" strokeweight=".706329pt" strokecolor="#606060">
                <v:path arrowok="t"/>
              </v:shape>
            </v:group>
            <v:group style="position:absolute;left:264;top:8902;width:11410;height:2" coordorigin="264,8902" coordsize="11410,2">
              <v:shape style="position:absolute;left:264;top:8902;width:11410;height:2" coordorigin="264,8902" coordsize="11410,0" path="m264,8902l11673,8902e" filled="f" stroked="t" strokeweight=".706329pt" strokecolor="#606060">
                <v:path arrowok="t"/>
              </v:shape>
            </v:group>
            <v:group style="position:absolute;left:264;top:9741;width:11410;height:2" coordorigin="264,9741" coordsize="11410,2">
              <v:shape style="position:absolute;left:264;top:9741;width:11410;height:2" coordorigin="264,9741" coordsize="11410,0" path="m264,9741l11673,9741e" filled="f" stroked="t" strokeweight=".706329pt" strokecolor="#606060">
                <v:path arrowok="t"/>
              </v:shape>
            </v:group>
            <v:group style="position:absolute;left:268;top:9978;width:11410;height:2" coordorigin="268,9978" coordsize="11410,2">
              <v:shape style="position:absolute;left:268;top:9978;width:11410;height:2" coordorigin="268,9978" coordsize="11410,0" path="m268,9978l11678,9978e" filled="f" stroked="t" strokeweight=".706329pt" strokecolor="#606060">
                <v:path arrowok="t"/>
              </v:shape>
            </v:group>
            <v:group style="position:absolute;left:264;top:10221;width:11414;height:2" coordorigin="264,10221" coordsize="11414,2">
              <v:shape style="position:absolute;left:264;top:10221;width:11414;height:2" coordorigin="264,10221" coordsize="11414,0" path="m264,10221l11678,10221e" filled="f" stroked="t" strokeweight=".706329pt" strokecolor="#606060">
                <v:path arrowok="t"/>
              </v:shape>
            </v:group>
            <v:group style="position:absolute;left:259;top:10696;width:11419;height:2" coordorigin="259,10696" coordsize="11419,2">
              <v:shape style="position:absolute;left:259;top:10696;width:11419;height:2" coordorigin="259,10696" coordsize="11419,0" path="m259,10696l11678,10696e" filled="f" stroked="t" strokeweight=".706329pt" strokecolor="#606060">
                <v:path arrowok="t"/>
              </v:shape>
            </v:group>
            <v:group style="position:absolute;left:264;top:11405;width:11414;height:2" coordorigin="264,11405" coordsize="11414,2">
              <v:shape style="position:absolute;left:264;top:11405;width:11414;height:2" coordorigin="264,11405" coordsize="11414,0" path="m264,11405l11678,11405e" filled="f" stroked="t" strokeweight=".706329pt" strokecolor="#646464">
                <v:path arrowok="t"/>
              </v:shape>
            </v:group>
            <v:group style="position:absolute;left:268;top:16154;width:11424;height:2" coordorigin="268,16154" coordsize="11424,2">
              <v:shape style="position:absolute;left:268;top:16154;width:11424;height:2" coordorigin="268,16154" coordsize="11424,0" path="m268,16154l11692,16154e" filled="f" stroked="t" strokeweight=".706329pt" strokecolor="#676767">
                <v:path arrowok="t"/>
              </v:shape>
            </v:group>
            <v:group style="position:absolute;left:1055;top:11115;width:2;height:5049" coordorigin="1055,11115" coordsize="2,5049">
              <v:shape style="position:absolute;left:1055;top:11115;width:2;height:5049" coordorigin="1055,11115" coordsize="0,5049" path="m1055,16163l1055,11115e" filled="f" stroked="t" strokeweight=".706329pt" strokecolor="#545454">
                <v:path arrowok="t"/>
              </v:shape>
            </v:group>
            <v:group style="position:absolute;left:268;top:13477;width:1733;height:2" coordorigin="268,13477" coordsize="1733,2">
              <v:shape style="position:absolute;left:268;top:13477;width:1733;height:2" coordorigin="268,13477" coordsize="1733,0" path="m268,13477l2001,13477e" filled="f" stroked="t" strokeweight=".706329pt" strokecolor="#676767">
                <v:path arrowok="t"/>
              </v:shape>
            </v:group>
            <v:group style="position:absolute;left:1460;top:11115;width:2;height:5044" coordorigin="1460,11115" coordsize="2,5044">
              <v:shape style="position:absolute;left:1460;top:11115;width:2;height:5044" coordorigin="1460,11115" coordsize="0,5044" path="m1460,16159l1460,11115e" filled="f" stroked="t" strokeweight=".706329pt" strokecolor="#545454">
                <v:path arrowok="t"/>
              </v:shape>
            </v:group>
            <v:group style="position:absolute;left:6397;top:10929;width:2;height:5239" coordorigin="6397,10929" coordsize="2,5239">
              <v:shape style="position:absolute;left:6397;top:10929;width:2;height:5239" coordorigin="6397,10929" coordsize="0,5239" path="m6397,16168l6397,10929e" filled="f" stroked="t" strokeweight=".706329pt" strokecolor="#545457">
                <v:path arrowok="t"/>
              </v:shape>
            </v:group>
            <v:group style="position:absolute;left:4817;top:13126;width:1705;height:2" coordorigin="4817,13126" coordsize="1705,2">
              <v:shape style="position:absolute;left:4817;top:13126;width:1705;height:2" coordorigin="4817,13126" coordsize="1705,0" path="m4817,13126l6522,13126e" filled="f" stroked="t" strokeweight="2.354430pt" strokecolor="#7C87B3">
                <v:path arrowok="t"/>
              </v:shape>
            </v:group>
            <v:group style="position:absolute;left:1992;top:14281;width:1667;height:2" coordorigin="1992,14281" coordsize="1667,2">
              <v:shape style="position:absolute;left:1992;top:14281;width:1667;height:2" coordorigin="1992,14281" coordsize="1667,0" path="m1992,14281l3659,14281e" filled="f" stroked="t" strokeweight="2.354430pt" strokecolor="#2834B8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6" w:lineRule="exact"/>
        <w:ind w:left="273" w:right="-4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88"/>
          <w:b/>
          <w:bCs/>
        </w:rPr>
        <w:t>.n..er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14"/>
          <w:w w:val="88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88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88"/>
          <w:b/>
          <w:bCs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3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0"/>
          <w:w w:val="106"/>
          <w:b/>
          <w:bCs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-15"/>
          <w:w w:val="106"/>
          <w:b/>
          <w:bCs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4"/>
          <w:b/>
          <w:bCs/>
        </w:rPr>
        <w:t>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6" w:after="0" w:line="240" w:lineRule="auto"/>
        <w:ind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62626"/>
          <w:spacing w:val="0"/>
          <w:w w:val="87"/>
          <w:b/>
          <w:bCs/>
        </w:rPr>
        <w:t>Itfaiy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7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62626"/>
          <w:spacing w:val="-6"/>
          <w:w w:val="8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-24"/>
          <w:w w:val="116"/>
        </w:rPr>
        <w:t>,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5"/>
        </w:rPr>
        <w:t>4miri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left="-36" w:right="562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Cihat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9"/>
        </w:rPr>
        <w:t>ÜN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65" w:right="62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60"/>
          <w:cols w:num="3" w:equalWidth="0">
            <w:col w:w="484" w:space="1367"/>
            <w:col w:w="2040" w:space="475"/>
            <w:col w:w="7334"/>
          </w:cols>
        </w:sectPr>
      </w:pPr>
      <w:rPr/>
    </w:p>
    <w:p>
      <w:pPr>
        <w:spacing w:before="74" w:after="0" w:line="865" w:lineRule="exact"/>
        <w:ind w:left="739" w:right="-17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D3D3D"/>
          <w:spacing w:val="-354"/>
          <w:w w:val="158"/>
          <w:b/>
          <w:bCs/>
          <w:i/>
          <w:position w:val="-13"/>
        </w:rPr>
        <w:t>l</w:t>
      </w:r>
      <w:r>
        <w:rPr>
          <w:rFonts w:ascii="Arial" w:hAnsi="Arial" w:cs="Arial" w:eastAsia="Arial"/>
          <w:sz w:val="14"/>
          <w:szCs w:val="14"/>
          <w:color w:val="3D3D3D"/>
          <w:spacing w:val="5"/>
          <w:w w:val="120"/>
          <w:position w:val="-26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0"/>
          <w:position w:val="-26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tLeast"/>
        <w:ind w:left="108" w:right="4333" w:firstLine="-10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004272pt;margin-top:-17.990301pt;width:54.843843pt;height:72pt;mso-position-horizontal-relative:page;mso-position-vertical-relative:paragraph;z-index:-1516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939593"/>
                      <w:spacing w:val="0"/>
                      <w:w w:val="137"/>
                      <w:i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320" w:right="180"/>
          <w:cols w:num="2" w:equalWidth="0">
            <w:col w:w="1357" w:space="2319"/>
            <w:col w:w="7744"/>
          </w:cols>
        </w:sectPr>
      </w:pPr>
      <w:rPr/>
    </w:p>
    <w:p>
      <w:pPr>
        <w:spacing w:before="0" w:after="0" w:line="288" w:lineRule="exact"/>
        <w:ind w:left="629" w:right="-20"/>
        <w:jc w:val="left"/>
        <w:tabs>
          <w:tab w:pos="3280" w:val="left"/>
          <w:tab w:pos="1026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1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5"/>
          <w:szCs w:val="35"/>
          <w:color w:val="ACACAE"/>
          <w:spacing w:val="0"/>
          <w:w w:val="100"/>
          <w:b/>
          <w:bCs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67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977499" w:type="dxa"/>
      </w:tblPr>
      <w:tblGrid/>
      <w:tr>
        <w:trPr>
          <w:trHeight w:val="235" w:hRule="exact"/>
        </w:trPr>
        <w:tc>
          <w:tcPr>
            <w:tcW w:w="1195" w:type="dxa"/>
            <w:tcBorders>
              <w:top w:val="single" w:sz="5.635032" w:space="0" w:color="646464"/>
              <w:bottom w:val="single" w:sz="5.6350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0" w:type="dxa"/>
            <w:tcBorders>
              <w:top w:val="single" w:sz="5.635032" w:space="0" w:color="646464"/>
              <w:bottom w:val="single" w:sz="5.6350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05/05/2017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7" w:type="dxa"/>
            <w:tcBorders>
              <w:top w:val="nil" w:sz="6" w:space="0" w:color="auto"/>
              <w:bottom w:val="single" w:sz="5.6350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34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75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5" w:type="dxa"/>
            <w:tcBorders>
              <w:top w:val="single" w:sz="5.635032" w:space="0" w:color="676767"/>
              <w:bottom w:val="single" w:sz="5.6350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2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89"/>
              </w:rPr>
              <w:t>_!Bildirim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7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45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</w:rPr>
              <w:t>:13:50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6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35032" w:space="0" w:color="6B6B6B"/>
            </w:tcBorders>
          </w:tcPr>
          <w:p>
            <w:pPr>
              <w:spacing w:before="17" w:after="0" w:line="240" w:lineRule="auto"/>
              <w:ind w:left="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93"/>
              </w:rPr>
              <w:t>!Te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"/>
                <w:w w:val="9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95" w:type="dxa"/>
            <w:tcBorders>
              <w:top w:val="single" w:sz="5.635032" w:space="0" w:color="676767"/>
              <w:bottom w:val="single" w:sz="5.6350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0" w:type="dxa"/>
            <w:tcBorders>
              <w:top w:val="single" w:sz="5.635032" w:space="0" w:color="676767"/>
              <w:bottom w:val="single" w:sz="5.6350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05/05/2017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7" w:type="dxa"/>
            <w:tcBorders>
              <w:top w:val="single" w:sz="5.635032" w:space="0" w:color="676767"/>
              <w:bottom w:val="single" w:sz="5.6350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5" w:lineRule="exact"/>
              <w:ind w:left="339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13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18"/>
              </w:rPr>
              <w:t>2733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5" w:type="dxa"/>
            <w:tcBorders>
              <w:top w:val="single" w:sz="5.635032" w:space="0" w:color="676767"/>
              <w:bottom w:val="single" w:sz="5.6350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277" w:right="-47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92"/>
                <w:position w:val="-1"/>
              </w:rPr>
              <w:t>\Bildiri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D3D3D"/>
                <w:spacing w:val="0"/>
                <w:w w:val="7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D3D3D"/>
                <w:spacing w:val="0"/>
                <w:w w:val="7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3D3D3D"/>
                <w:spacing w:val="23"/>
                <w:w w:val="7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60" w:type="dxa"/>
            <w:tcBorders>
              <w:top w:val="nil" w:sz="6" w:space="0" w:color="auto"/>
              <w:bottom w:val="single" w:sz="5.635032" w:space="0" w:color="6B6B6B"/>
              <w:left w:val="nil" w:sz="6" w:space="0" w:color="auto"/>
              <w:right w:val="single" w:sz="5.635032" w:space="0" w:color="6B6B6B"/>
            </w:tcBorders>
          </w:tcPr>
          <w:p>
            <w:pPr/>
            <w:rPr/>
          </w:p>
        </w:tc>
      </w:tr>
    </w:tbl>
    <w:p>
      <w:pPr>
        <w:spacing w:before="0" w:after="0" w:line="207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4.685928pt;margin-top:-24.911215pt;width:.1pt;height:24.210685pt;mso-position-horizontal-relative:page;mso-position-vertical-relative:paragraph;z-index:-15178" coordorigin="3494,-498" coordsize="2,484">
            <v:shape style="position:absolute;left:3494;top:-498;width:2;height:484" coordorigin="3494,-498" coordsize="0,484" path="m3494,-14l3494,-498e" filled="f" stroked="t" strokeweight=".469586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Rıfat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D:l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6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Rıfat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5"/>
        </w:rPr>
        <w:t>0:1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8" w:right="-20"/>
        <w:jc w:val="left"/>
        <w:tabs>
          <w:tab w:pos="1500" w:val="left"/>
          <w:tab w:pos="48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Yangııu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]n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59" w:right="-20"/>
        <w:jc w:val="left"/>
        <w:tabs>
          <w:tab w:pos="36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314804pt;margin-top:13.192926pt;width:81.389466pt;height:26pt;mso-position-horizontal-relative:page;mso-position-vertical-relative:paragraph;z-index:-1517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-58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D3D3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-5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6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8"/>
          <w:position w:val="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2"/>
          <w:position w:val="1"/>
        </w:rPr>
        <w:t>_l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4"/>
          <w:w w:val="103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62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3977" w:right="-20"/>
        <w:jc w:val="left"/>
        <w:tabs>
          <w:tab w:pos="55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3D3D3D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ACACAE"/>
          <w:spacing w:val="0"/>
          <w:w w:val="50"/>
          <w:position w:val="-1"/>
        </w:rPr>
        <w:t>j</w:t>
      </w:r>
      <w:r>
        <w:rPr>
          <w:rFonts w:ascii="Arial" w:hAnsi="Arial" w:cs="Arial" w:eastAsia="Arial"/>
          <w:sz w:val="28"/>
          <w:szCs w:val="28"/>
          <w:color w:val="ACACA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ACACA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6"/>
        </w:rPr>
        <w:t>:14:05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7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94" w:lineRule="auto"/>
        <w:ind w:right="2465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[Sallibi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Mukadde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[Kira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:Mukadde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KÖSEKUL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-20"/>
        <w:jc w:val="left"/>
        <w:tabs>
          <w:tab w:pos="25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6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6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:13:51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:13:55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1215" w:space="935"/>
            <w:col w:w="9270"/>
          </w:cols>
        </w:sectPr>
      </w:pPr>
      <w:rPr/>
    </w:p>
    <w:p>
      <w:pPr>
        <w:spacing w:before="0" w:after="0" w:line="256" w:lineRule="exact"/>
        <w:ind w:left="16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9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68" w:right="45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tLeast"/>
        <w:ind w:left="2174" w:right="4169" w:firstLine="2517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Doıt&lt;ılgaz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0" w:after="0" w:line="247" w:lineRule="exact"/>
        <w:ind w:left="164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4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65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6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6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217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Adı-Soya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\Araç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4323" w:space="344"/>
            <w:col w:w="6753"/>
          </w:cols>
        </w:sectPr>
      </w:pPr>
      <w:rPr/>
    </w:p>
    <w:p>
      <w:pPr>
        <w:spacing w:before="27" w:after="0" w:line="250" w:lineRule="auto"/>
        <w:ind w:left="168" w:right="2778" w:firstLine="-28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sakinleri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södüıiildüğ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göıiild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nclilrm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5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</w:rPr>
        <w:t>ISöndtlrme.de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25" w:lineRule="exact"/>
        <w:ind w:left="2517" w:right="-20"/>
        <w:jc w:val="left"/>
        <w:tabs>
          <w:tab w:pos="434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1.688049pt;margin-top:7.253339pt;width:3.677175pt;height:22.5pt;mso-position-horizontal-relative:page;mso-position-vertical-relative:paragraph;z-index:-15176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646464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5"/>
          <w:position w:val="-1"/>
        </w:rPr>
        <w:t>ll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5"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2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1"/>
        </w:rPr>
        <w:t>_IKöpük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4361" w:right="4686"/>
        <w:jc w:val="center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545454"/>
          <w:spacing w:val="0"/>
          <w:w w:val="56"/>
          <w:position w:val="-1"/>
        </w:rPr>
        <w:t>1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87" w:right="1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yanmak,daire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8"/>
          <w:position w:val="1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2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5"/>
          <w:w w:val="288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rınüştür.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1848" w:space="303"/>
            <w:col w:w="9269"/>
          </w:cols>
        </w:sectPr>
      </w:pPr>
      <w:rPr/>
    </w:p>
    <w:p>
      <w:pPr>
        <w:spacing w:before="0" w:after="0" w:line="218" w:lineRule="exact"/>
        <w:ind w:left="16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Bina:50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3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yerinele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tetkikte;yangı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başlangıcının,zemi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13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0" w:lineRule="auto"/>
        <w:ind w:left="65" w:right="64" w:firstLine="-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9"/>
          <w:w w:val="25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yacın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sayacını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pım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2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2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</w:rPr>
        <w:t>ıka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kıvılcımı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izalasyonlarını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1800" w:space="350"/>
            <w:col w:w="927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4" w:lineRule="auto"/>
        <w:ind w:left="159" w:right="4015"/>
        <w:jc w:val="left"/>
        <w:tabs>
          <w:tab w:pos="22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go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  <w:position w:val="0"/>
        </w:rPr>
        <w:t>irkcti1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9" w:right="7719" w:firstLine="9"/>
        <w:jc w:val="left"/>
        <w:tabs>
          <w:tab w:pos="600" w:val="left"/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Mukadde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5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15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46464"/>
          <w:spacing w:val="0"/>
          <w:w w:val="69"/>
          <w:position w:val="-4"/>
        </w:rPr>
        <w:t>::::-: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0" w:after="0" w:line="194" w:lineRule="exact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C7C7C"/>
          <w:w w:val="7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kıoi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D3D"/>
          <w:spacing w:val="-33"/>
        </w:rPr>
        <w:t>n</w:t>
      </w:r>
      <w:r>
        <w:rPr>
          <w:rFonts w:ascii="Arial" w:hAnsi="Arial" w:cs="Arial" w:eastAsia="Arial"/>
          <w:sz w:val="19"/>
          <w:szCs w:val="19"/>
          <w:color w:val="7C7C7C"/>
          <w:spacing w:val="8"/>
          <w:w w:val="245"/>
        </w:rPr>
        <w:t>'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8"/>
        </w:rPr>
        <w:t>arih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05/05/2017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45454"/>
          <w:w w:val="139"/>
        </w:rPr>
        <w:t>aati</w:t>
      </w:r>
      <w:r>
        <w:rPr>
          <w:rFonts w:ascii="Arial" w:hAnsi="Arial" w:cs="Arial" w:eastAsia="Arial"/>
          <w:sz w:val="19"/>
          <w:szCs w:val="19"/>
          <w:color w:val="545454"/>
          <w:spacing w:val="6"/>
          <w:w w:val="139"/>
        </w:rPr>
        <w:t>: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47"/>
        </w:rPr>
        <w:t>1</w:t>
      </w:r>
      <w:r>
        <w:rPr>
          <w:rFonts w:ascii="Arial" w:hAnsi="Arial" w:cs="Arial" w:eastAsia="Arial"/>
          <w:sz w:val="19"/>
          <w:szCs w:val="19"/>
          <w:color w:val="212121"/>
          <w:spacing w:val="-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8"/>
        </w:rPr>
        <w:t>4</w:t>
      </w:r>
      <w:r>
        <w:rPr>
          <w:rFonts w:ascii="Arial" w:hAnsi="Arial" w:cs="Arial" w:eastAsia="Arial"/>
          <w:sz w:val="19"/>
          <w:szCs w:val="19"/>
          <w:color w:val="545454"/>
          <w:spacing w:val="11"/>
          <w:w w:val="97"/>
        </w:rPr>
        <w:t>: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56"/>
        </w:rPr>
        <w:t>1</w:t>
      </w:r>
      <w:r>
        <w:rPr>
          <w:rFonts w:ascii="Arial" w:hAnsi="Arial" w:cs="Arial" w:eastAsia="Arial"/>
          <w:sz w:val="19"/>
          <w:szCs w:val="19"/>
          <w:color w:val="212121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10"/>
        </w:rPr>
        <w:t>4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4" w:equalWidth="0">
            <w:col w:w="1325" w:space="825"/>
            <w:col w:w="443" w:space="148"/>
            <w:col w:w="1008" w:space="2348"/>
            <w:col w:w="5323"/>
          </w:cols>
        </w:sectPr>
      </w:pPr>
      <w:rPr/>
    </w:p>
    <w:p>
      <w:pPr>
        <w:spacing w:before="19" w:after="0" w:line="240" w:lineRule="auto"/>
        <w:ind w:left="253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16" w:lineRule="exact"/>
        <w:ind w:left="160" w:right="-20"/>
        <w:jc w:val="left"/>
        <w:tabs>
          <w:tab w:pos="2640" w:val="left"/>
          <w:tab w:pos="66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6"/>
          <w:position w:val="-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34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49"/>
          <w:position w:val="-1"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26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49"/>
          <w:position w:val="-1"/>
        </w:rPr>
        <w:t>MaYı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49"/>
          <w:position w:val="-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8"/>
          <w:w w:val="49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5"/>
          <w:position w:val="-1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2033" w:space="117"/>
            <w:col w:w="9270"/>
          </w:cols>
        </w:sectPr>
      </w:pPr>
      <w:rPr/>
    </w:p>
    <w:p>
      <w:pPr>
        <w:spacing w:before="36" w:after="0" w:line="240" w:lineRule="auto"/>
        <w:ind w:left="506" w:right="-20"/>
        <w:jc w:val="left"/>
        <w:tabs>
          <w:tab w:pos="5020" w:val="left"/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454681pt;margin-top:10.017240pt;width:57.040003pt;height:62pt;mso-position-horizontal-relative:page;mso-position-vertical-relative:paragraph;z-index:-15175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4D5472"/>
                      <w:spacing w:val="0"/>
                      <w:w w:val="184"/>
                      <w:i/>
                      <w:position w:val="-1"/>
                    </w:rPr>
                    <w:t>#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49"/>
          <w:position w:val="13"/>
        </w:rPr>
        <w:t>·c:ı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13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4"/>
        </w:rPr>
        <w:t>Eki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4"/>
        </w:rPr>
        <w:t>p</w:t>
      </w:r>
      <w:r>
        <w:rPr>
          <w:rFonts w:ascii="Arial" w:hAnsi="Arial" w:cs="Arial" w:eastAsia="Arial"/>
          <w:sz w:val="19"/>
          <w:szCs w:val="19"/>
          <w:color w:val="3D3D3D"/>
          <w:spacing w:val="-44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4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4" w:lineRule="atLeast"/>
        <w:ind w:right="1857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058228pt;margin-top:12.143551pt;width:84.816797pt;height:13pt;mso-position-horizontal-relative:page;mso-position-vertical-relative:paragraph;z-index:-15170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45454"/>
                      <w:spacing w:val="0"/>
                      <w:w w:val="179"/>
                    </w:rPr>
                    <w:t>.An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45454"/>
                      <w:spacing w:val="-52"/>
                      <w:w w:val="1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45454"/>
                      <w:spacing w:val="0"/>
                      <w:w w:val="100"/>
                    </w:rPr>
                    <w:t>MtJTI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45454"/>
                      <w:spacing w:val="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45454"/>
                      <w:spacing w:val="0"/>
                      <w:w w:val="105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ACACAE"/>
          <w:w w:val="51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72"/>
          <w:i/>
        </w:rPr>
        <w:t>:r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38"/>
          <w:w w:val="71"/>
          <w:i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30"/>
          <w:i/>
        </w:rPr>
        <w:t>"ı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25"/>
          <w:w w:val="115"/>
          <w:b/>
          <w:bCs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65"/>
          <w:b/>
          <w:bCs/>
        </w:rPr>
        <w:t>4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65"/>
          <w:b/>
          <w:bCs/>
        </w:rPr>
        <w:t>"1)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65"/>
          <w:b/>
          <w:bCs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5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-19"/>
          <w:w w:val="14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3"/>
          <w:spacing w:val="0"/>
          <w:w w:val="64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3959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93959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6C6C6"/>
          <w:spacing w:val="-17"/>
          <w:w w:val="14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0"/>
          <w:w w:val="67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846" w:lineRule="atLeast"/>
        <w:ind w:left="54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D3D3D"/>
          <w:spacing w:val="0"/>
          <w:w w:val="79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3" w:lineRule="exact"/>
        <w:ind w:left="55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149586pt;margin-top:4.566982pt;width:174.542771pt;height:42.2731pt;mso-position-horizontal-relative:page;mso-position-vertical-relative:paragraph;z-index:-15173" type="#_x0000_t202" filled="f" stroked="f">
            <v:textbox inset="0,0,0,0">
              <w:txbxContent>
                <w:p>
                  <w:pPr>
                    <w:spacing w:before="0" w:after="0" w:line="845" w:lineRule="exact"/>
                    <w:ind w:right="-167"/>
                    <w:jc w:val="left"/>
                    <w:tabs>
                      <w:tab w:pos="2380" w:val="left"/>
                    </w:tabs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646464"/>
                      <w:spacing w:val="-41"/>
                      <w:w w:val="33"/>
                      <w:position w:val="21"/>
                    </w:rPr>
                    <w:t>·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D3D3D"/>
                      <w:spacing w:val="0"/>
                      <w:w w:val="88"/>
                      <w:position w:val="2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D3D3D"/>
                      <w:spacing w:val="0"/>
                      <w:w w:val="100"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D3D3D"/>
                      <w:spacing w:val="0"/>
                      <w:w w:val="100"/>
                      <w:position w:val="2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283175"/>
                      <w:spacing w:val="0"/>
                      <w:w w:val="51"/>
                      <w:position w:val="-3"/>
                    </w:rPr>
                    <w:t>dLuJUt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77"/>
          <w:position w:val="-1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50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D3D3D"/>
          <w:w w:val="70"/>
          <w:position w:val="-2"/>
        </w:rPr>
        <w:t>;</w:t>
      </w:r>
      <w:r>
        <w:rPr>
          <w:rFonts w:ascii="Arial" w:hAnsi="Arial" w:cs="Arial" w:eastAsia="Arial"/>
          <w:sz w:val="21"/>
          <w:szCs w:val="21"/>
          <w:color w:val="3D3D3D"/>
          <w:spacing w:val="-7"/>
          <w:w w:val="70"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71"/>
          <w:position w:val="-2"/>
        </w:rPr>
        <w:t>§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525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51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3D3D3D"/>
          <w:spacing w:val="-3"/>
          <w:w w:val="51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51"/>
          <w:position w:val="10"/>
        </w:rPr>
        <w:t>....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5" w:lineRule="auto"/>
        <w:ind w:left="2436" w:right="5085" w:firstLine="24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342499pt;margin-top:12.823416pt;width:28.674379pt;height:6pt;mso-position-horizontal-relative:page;mso-position-vertical-relative:paragraph;z-index:-1517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tabs>
                      <w:tab w:pos="460" w:val="left"/>
                    </w:tabs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CAE"/>
                      <w:spacing w:val="5"/>
                      <w:w w:val="17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39593"/>
                      <w:spacing w:val="0"/>
                      <w:w w:val="177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39593"/>
                      <w:spacing w:val="-52"/>
                      <w:w w:val="1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3959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3959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CAE"/>
                      <w:spacing w:val="-10"/>
                      <w:w w:val="100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C7C7C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836456pt;margin-top:10.865739pt;width:143.693257pt;height:28pt;mso-position-horizontal-relative:page;mso-position-vertical-relative:paragraph;z-index:-15172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440" w:val="left"/>
                      <w:tab w:pos="28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w w:val="9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w w:val="99"/>
                      <w:b/>
                      <w:bCs/>
                      <w:u w:val="single" w:color="4F54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w w:val="100"/>
                      <w:b/>
                      <w:bCs/>
                      <w:u w:val="single" w:color="4F546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w w:val="100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spacing w:val="-98"/>
                      <w:w w:val="65"/>
                      <w:b/>
                      <w:bCs/>
                      <w:u w:val="single" w:color="4F5460"/>
                      <w:position w:val="-1"/>
                    </w:rPr>
                    <w:t>2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spacing w:val="-98"/>
                      <w:w w:val="65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83175"/>
                      <w:spacing w:val="-98"/>
                      <w:w w:val="65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39593"/>
                      <w:spacing w:val="-46"/>
                      <w:w w:val="24"/>
                      <w:b/>
                      <w:bCs/>
                      <w:u w:val="single" w:color="4F546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39593"/>
                      <w:spacing w:val="-46"/>
                      <w:w w:val="24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939593"/>
                      <w:spacing w:val="-46"/>
                      <w:w w:val="24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7C7C7C"/>
                      <w:spacing w:val="0"/>
                      <w:w w:val="65"/>
                      <w:b/>
                      <w:bCs/>
                      <w:u w:val="single" w:color="4F546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7C7C7C"/>
                      <w:spacing w:val="0"/>
                      <w:w w:val="65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7C7C7C"/>
                      <w:spacing w:val="0"/>
                      <w:w w:val="65"/>
                      <w:b/>
                      <w:bCs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58"/>
                      <w:u w:val="single" w:color="4F546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58"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99"/>
                      <w:u w:val="single" w:color="4F54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100"/>
                      <w:u w:val="single" w:color="4F546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100"/>
                      <w:u w:val="single" w:color="4F546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CACA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9.403564pt;margin-top:12.618005pt;width:189.169752pt;height:13.148825pt;mso-position-horizontal-relative:page;mso-position-vertical-relative:paragraph;z-index:-15171" type="#_x0000_t202" filled="f" stroked="f">
            <v:textbox inset="0,0,0,0">
              <w:txbxContent>
                <w:p>
                  <w:pPr>
                    <w:spacing w:before="0" w:after="0" w:line="263" w:lineRule="exact"/>
                    <w:ind w:right="-79"/>
                    <w:jc w:val="left"/>
                    <w:tabs>
                      <w:tab w:pos="370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6"/>
                    </w:rPr>
                    <w:t>İtf.Eri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D3D3D"/>
                      <w:spacing w:val="0"/>
                      <w:w w:val="12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KOSEKUL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11"/>
          <w:w w:val="14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1" w:lineRule="exact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8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8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1038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26349A"/>
          <w:spacing w:val="0"/>
          <w:w w:val="204"/>
          <w:b/>
          <w:bCs/>
        </w:rPr>
        <w:t>L-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16" w:lineRule="exact"/>
        <w:ind w:left="4977" w:right="-20"/>
        <w:jc w:val="left"/>
        <w:tabs>
          <w:tab w:pos="8120" w:val="left"/>
          <w:tab w:pos="8620" w:val="left"/>
          <w:tab w:pos="89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663269pt;margin-top:5.027705pt;width:12.021801pt;height:14pt;mso-position-horizontal-relative:page;mso-position-vertical-relative:paragraph;z-index:-1516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0"/>
                      <w:w w:val="154"/>
                    </w:rPr>
                    <w:t>ıl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2"/>
          <w:szCs w:val="102"/>
          <w:color w:val="283175"/>
          <w:spacing w:val="0"/>
          <w:w w:val="100"/>
          <w:i/>
          <w:position w:val="-70"/>
        </w:rPr>
        <w:t>fo.</w:t>
      </w:r>
      <w:r>
        <w:rPr>
          <w:rFonts w:ascii="Arial" w:hAnsi="Arial" w:cs="Arial" w:eastAsia="Arial"/>
          <w:sz w:val="102"/>
          <w:szCs w:val="102"/>
          <w:color w:val="283175"/>
          <w:spacing w:val="-227"/>
          <w:w w:val="100"/>
          <w:i/>
          <w:position w:val="-70"/>
        </w:rPr>
        <w:t> </w:t>
      </w:r>
      <w:r>
        <w:rPr>
          <w:rFonts w:ascii="Arial" w:hAnsi="Arial" w:cs="Arial" w:eastAsia="Arial"/>
          <w:sz w:val="102"/>
          <w:szCs w:val="102"/>
          <w:color w:val="283175"/>
          <w:spacing w:val="0"/>
          <w:w w:val="100"/>
          <w:i/>
          <w:position w:val="-70"/>
        </w:rPr>
        <w:tab/>
      </w:r>
      <w:r>
        <w:rPr>
          <w:rFonts w:ascii="Arial" w:hAnsi="Arial" w:cs="Arial" w:eastAsia="Arial"/>
          <w:sz w:val="102"/>
          <w:szCs w:val="102"/>
          <w:color w:val="283175"/>
          <w:spacing w:val="0"/>
          <w:w w:val="100"/>
          <w:i/>
          <w:position w:val="-70"/>
        </w:rPr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56"/>
          <w:position w:val="-7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47"/>
          <w:position w:val="-7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7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1"/>
          <w:position w:val="-7"/>
        </w:rPr>
        <w:t>Jr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1"/>
          <w:position w:val="-7"/>
        </w:rPr>
        <w:t>\</w:t>
      </w:r>
      <w:r>
        <w:rPr>
          <w:rFonts w:ascii="Arial" w:hAnsi="Arial" w:cs="Arial" w:eastAsia="Arial"/>
          <w:sz w:val="18"/>
          <w:szCs w:val="18"/>
          <w:color w:val="545454"/>
          <w:spacing w:val="24"/>
          <w:w w:val="71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42"/>
          <w:position w:val="-7"/>
        </w:rPr>
        <w:t>V</w:t>
      </w:r>
      <w:r>
        <w:rPr>
          <w:rFonts w:ascii="Arial" w:hAnsi="Arial" w:cs="Arial" w:eastAsia="Arial"/>
          <w:sz w:val="22"/>
          <w:szCs w:val="22"/>
          <w:color w:val="3D3D3D"/>
          <w:spacing w:val="-33"/>
          <w:w w:val="42"/>
          <w:position w:val="-7"/>
        </w:rPr>
        <w:t>: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81"/>
          <w:position w:val="-7"/>
        </w:rPr>
        <w:t>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77" w:lineRule="exact"/>
        <w:ind w:left="2512" w:right="-86"/>
        <w:jc w:val="left"/>
        <w:tabs>
          <w:tab w:pos="33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185577pt;margin-top:-3.585089pt;width:33.159048pt;height:5pt;mso-position-horizontal-relative:page;mso-position-vertical-relative:paragraph;z-index:-1516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939593"/>
                      <w:w w:val="82"/>
                      <w:b/>
                      <w:bCs/>
                    </w:rPr>
                    <w:t>J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545454"/>
                      <w:spacing w:val="1"/>
                      <w:w w:val="9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0"/>
                      <w:w w:val="140"/>
                    </w:rPr>
                    <w:t>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0"/>
                      <w:w w:val="100"/>
                    </w:rPr>
                    <w:t>   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CACA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46464"/>
                      <w:spacing w:val="0"/>
                      <w:w w:val="132"/>
                    </w:rPr>
                    <w:t>'\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386047pt;margin-top:-.14972pt;width:10.886867pt;height:10.5pt;mso-position-horizontal-relative:page;mso-position-vertical-relative:paragraph;z-index:-15168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-11"/>
                      <w:w w:val="6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60"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-3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C7C7C"/>
                      <w:spacing w:val="0"/>
                      <w:w w:val="36"/>
                    </w:rPr>
                    <w:t>·&gt;-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646464"/>
          <w:w w:val="60"/>
          <w:position w:val="-15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2A3457"/>
          <w:w w:val="59"/>
          <w:position w:val="-15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2A3457"/>
          <w:spacing w:val="-4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5472"/>
          <w:spacing w:val="0"/>
          <w:w w:val="195"/>
          <w:position w:val="-15"/>
        </w:rPr>
        <w:t>ra</w:t>
      </w:r>
      <w:r>
        <w:rPr>
          <w:rFonts w:ascii="Times New Roman" w:hAnsi="Times New Roman" w:cs="Times New Roman" w:eastAsia="Times New Roman"/>
          <w:sz w:val="29"/>
          <w:szCs w:val="29"/>
          <w:color w:val="4D5472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D5472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2A3457"/>
          <w:spacing w:val="0"/>
          <w:w w:val="54"/>
          <w:position w:val="-1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3457"/>
          <w:spacing w:val="-2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5472"/>
          <w:spacing w:val="0"/>
          <w:w w:val="78"/>
          <w:position w:val="-15"/>
        </w:rPr>
        <w:t>r16:1:i</w:t>
      </w:r>
      <w:r>
        <w:rPr>
          <w:rFonts w:ascii="Times New Roman" w:hAnsi="Times New Roman" w:cs="Times New Roman" w:eastAsia="Times New Roman"/>
          <w:sz w:val="19"/>
          <w:szCs w:val="19"/>
          <w:color w:val="4D5472"/>
          <w:spacing w:val="0"/>
          <w:w w:val="78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8"/>
          <w:position w:val="-15"/>
        </w:rPr>
        <w:t>TOPÇl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8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32"/>
          <w:w w:val="78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6349A"/>
          <w:spacing w:val="0"/>
          <w:w w:val="226"/>
          <w:position w:val="-15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6"/>
          <w:w w:val="600"/>
        </w:rPr>
        <w:t>f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0"/>
          <w:w w:val="65"/>
        </w:rPr>
        <w:t>e'$"Mld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76"/>
        </w:rPr>
        <w:t>ijdüj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2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6"/>
          <w:w w:val="78"/>
          <w:i/>
        </w:rPr>
        <w:t>V</w:t>
      </w:r>
      <w:r>
        <w:rPr>
          <w:rFonts w:ascii="Arial" w:hAnsi="Arial" w:cs="Arial" w:eastAsia="Arial"/>
          <w:sz w:val="17"/>
          <w:szCs w:val="17"/>
          <w:color w:val="ACACAE"/>
          <w:spacing w:val="0"/>
          <w:w w:val="136"/>
          <w:i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8" w:lineRule="exact"/>
        <w:ind w:left="1544" w:right="15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39593"/>
          <w:spacing w:val="0"/>
          <w:w w:val="171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left="540" w:right="-20"/>
        <w:jc w:val="left"/>
        <w:tabs>
          <w:tab w:pos="9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CACAE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ACACAE"/>
          <w:spacing w:val="-34"/>
          <w:w w:val="100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100"/>
          <w:position w:val="-7"/>
        </w:rPr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52"/>
          <w:position w:val="-7"/>
        </w:rPr>
        <w:t>)</w:t>
      </w:r>
      <w:r>
        <w:rPr>
          <w:rFonts w:ascii="Arial" w:hAnsi="Arial" w:cs="Arial" w:eastAsia="Arial"/>
          <w:sz w:val="13"/>
          <w:szCs w:val="13"/>
          <w:color w:val="3D3D3D"/>
          <w:spacing w:val="-8"/>
          <w:w w:val="52"/>
          <w:position w:val="-7"/>
        </w:rPr>
        <w:t>-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51"/>
          <w:position w:val="-7"/>
        </w:rPr>
        <w:t>'</w:t>
      </w:r>
      <w:r>
        <w:rPr>
          <w:rFonts w:ascii="Arial" w:hAnsi="Arial" w:cs="Arial" w:eastAsia="Arial"/>
          <w:sz w:val="13"/>
          <w:szCs w:val="13"/>
          <w:color w:val="3D3D3D"/>
          <w:spacing w:val="-15"/>
          <w:w w:val="51"/>
          <w:position w:val="-7"/>
        </w:rPr>
        <w:t>"</w:t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71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545454"/>
          <w:spacing w:val="-4"/>
          <w:w w:val="100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ACACAE"/>
          <w:spacing w:val="-4"/>
          <w:w w:val="76"/>
          <w:position w:val="-7"/>
        </w:rPr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76"/>
          <w:emboss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76"/>
          <w:emboss/>
          <w:position w:val="-7"/>
        </w:rPr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76"/>
          <w:position w:val="-7"/>
        </w:rPr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76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ACACAE"/>
          <w:spacing w:val="18"/>
          <w:w w:val="76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939593"/>
          <w:spacing w:val="-9"/>
          <w:w w:val="88"/>
          <w:b/>
          <w:bCs/>
          <w:i/>
          <w:position w:val="-7"/>
        </w:rPr>
        <w:t>,</w:t>
      </w:r>
      <w:r>
        <w:rPr>
          <w:rFonts w:ascii="Arial" w:hAnsi="Arial" w:cs="Arial" w:eastAsia="Arial"/>
          <w:sz w:val="13"/>
          <w:szCs w:val="13"/>
          <w:color w:val="ACACAE"/>
          <w:spacing w:val="-8"/>
          <w:w w:val="124"/>
          <w:b/>
          <w:bCs/>
          <w:i/>
          <w:position w:val="-7"/>
        </w:rPr>
        <w:t>,</w:t>
      </w:r>
      <w:r>
        <w:rPr>
          <w:rFonts w:ascii="Arial" w:hAnsi="Arial" w:cs="Arial" w:eastAsia="Arial"/>
          <w:sz w:val="13"/>
          <w:szCs w:val="13"/>
          <w:color w:val="939593"/>
          <w:spacing w:val="-17"/>
          <w:w w:val="74"/>
          <w:b/>
          <w:bCs/>
          <w:i/>
          <w:position w:val="-7"/>
        </w:rPr>
        <w:t>1</w:t>
      </w:r>
      <w:r>
        <w:rPr>
          <w:rFonts w:ascii="Arial" w:hAnsi="Arial" w:cs="Arial" w:eastAsia="Arial"/>
          <w:sz w:val="13"/>
          <w:szCs w:val="13"/>
          <w:color w:val="ACACAE"/>
          <w:spacing w:val="-6"/>
          <w:w w:val="44"/>
          <w:b/>
          <w:bCs/>
          <w:i/>
          <w:position w:val="-7"/>
        </w:rPr>
        <w:t>"</w:t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43"/>
          <w:b/>
          <w:bCs/>
          <w:i/>
          <w:position w:val="-7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4944" w:space="3151"/>
            <w:col w:w="3325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2.422722pt;margin-top:34.184925pt;width:557.86794pt;height:775.088993pt;mso-position-horizontal-relative:page;mso-position-vertical-relative:page;z-index:-15179" coordorigin="448,684" coordsize="11157,15502">
            <v:group style="position:absolute;left:460;top:707;width:11106;height:2" coordorigin="460,707" coordsize="11106,2">
              <v:shape style="position:absolute;left:460;top:707;width:11106;height:2" coordorigin="460,707" coordsize="11106,0" path="m460,707l11566,707e" filled="f" stroked="t" strokeweight=".704379pt" strokecolor="#707070">
                <v:path arrowok="t"/>
              </v:shape>
            </v:group>
            <v:group style="position:absolute;left:2472;top:703;width:2;height:1519" coordorigin="2472,703" coordsize="2,1519">
              <v:shape style="position:absolute;left:2472;top:703;width:2;height:1519" coordorigin="2472,703" coordsize="0,1519" path="m2472,2222l2472,703e" filled="f" stroked="t" strokeweight=".704379pt" strokecolor="#575757">
                <v:path arrowok="t"/>
              </v:shape>
            </v:group>
            <v:group style="position:absolute;left:1658;top:710;width:1409;height:2" coordorigin="1658,710" coordsize="1409,2">
              <v:shape style="position:absolute;left:1658;top:710;width:1409;height:2" coordorigin="1658,710" coordsize="1409,0" path="m1658,710l3066,710e" filled="f" stroked="t" strokeweight=".704379pt" strokecolor="#707070">
                <v:path arrowok="t"/>
              </v:shape>
            </v:group>
            <v:group style="position:absolute;left:3010;top:710;width:301;height:2" coordorigin="3010,710" coordsize="301,2">
              <v:shape style="position:absolute;left:3010;top:710;width:301;height:2" coordorigin="3010,710" coordsize="301,0" path="m3010,710l3311,710e" filled="f" stroked="t" strokeweight=".469586pt" strokecolor="#4F4F4F">
                <v:path arrowok="t"/>
              </v:shape>
            </v:group>
            <v:group style="position:absolute;left:3649;top:710;width:315;height:2" coordorigin="3649,710" coordsize="315,2">
              <v:shape style="position:absolute;left:3649;top:710;width:315;height:2" coordorigin="3649,710" coordsize="315,0" path="m3649,710l3963,710e" filled="f" stroked="t" strokeweight=".469586pt" strokecolor="#545454">
                <v:path arrowok="t"/>
              </v:shape>
            </v:group>
            <v:group style="position:absolute;left:4264;top:710;width:423;height:2" coordorigin="4264,710" coordsize="423,2">
              <v:shape style="position:absolute;left:4264;top:710;width:423;height:2" coordorigin="4264,710" coordsize="423,0" path="m4264,710l4686,710e" filled="f" stroked="t" strokeweight=".469586pt" strokecolor="#5B5B5B">
                <v:path arrowok="t"/>
              </v:shape>
            </v:group>
            <v:group style="position:absolute;left:4954;top:710;width:366;height:2" coordorigin="4954,710" coordsize="366,2">
              <v:shape style="position:absolute;left:4954;top:710;width:366;height:2" coordorigin="4954,710" coordsize="366,0" path="m4954,710l5320,710e" filled="f" stroked="t" strokeweight=".469586pt" strokecolor="#676767">
                <v:path arrowok="t"/>
              </v:shape>
            </v:group>
            <v:group style="position:absolute;left:6673;top:712;width:357;height:2" coordorigin="6673,712" coordsize="357,2">
              <v:shape style="position:absolute;left:6673;top:712;width:357;height:2" coordorigin="6673,712" coordsize="357,0" path="m6673,712l7030,712e" filled="f" stroked="t" strokeweight=".469586pt" strokecolor="#5B5B5B">
                <v:path arrowok="t"/>
              </v:shape>
            </v:group>
            <v:group style="position:absolute;left:7382;top:714;width:427;height:2" coordorigin="7382,714" coordsize="427,2">
              <v:shape style="position:absolute;left:7382;top:714;width:427;height:2" coordorigin="7382,714" coordsize="427,0" path="m7382,714l7809,714e" filled="f" stroked="t" strokeweight=".469586pt" strokecolor="#6B6B6B">
                <v:path arrowok="t"/>
              </v:shape>
            </v:group>
            <v:group style="position:absolute;left:9157;top:703;width:2;height:722" coordorigin="9157,703" coordsize="2,722">
              <v:shape style="position:absolute;left:9157;top:703;width:2;height:722" coordorigin="9157,703" coordsize="0,722" path="m9157,1424l9157,703e" filled="f" stroked="t" strokeweight=".704379pt" strokecolor="#575757">
                <v:path arrowok="t"/>
              </v:shape>
            </v:group>
            <v:group style="position:absolute;left:9115;top:714;width:484;height:2" coordorigin="9115,714" coordsize="484,2">
              <v:shape style="position:absolute;left:9115;top:714;width:484;height:2" coordorigin="9115,714" coordsize="484,0" path="m9115,714l9598,714e" filled="f" stroked="t" strokeweight=".469586pt" strokecolor="#646464">
                <v:path arrowok="t"/>
              </v:shape>
            </v:group>
            <v:group style="position:absolute;left:11571;top:703;width:2;height:8080" coordorigin="11571,703" coordsize="2,8080">
              <v:shape style="position:absolute;left:11571;top:703;width:2;height:8080" coordorigin="11571,703" coordsize="0,8080" path="m11571,8782l11571,703e" filled="f" stroked="t" strokeweight=".704379pt" strokecolor="#6B6B6B">
                <v:path arrowok="t"/>
              </v:shape>
            </v:group>
            <v:group style="position:absolute;left:467;top:693;width:2;height:1889" coordorigin="467,693" coordsize="2,1889">
              <v:shape style="position:absolute;left:467;top:693;width:2;height:1889" coordorigin="467,693" coordsize="0,1889" path="m467,2582l467,693e" filled="f" stroked="t" strokeweight=".704379pt" strokecolor="#808080">
                <v:path arrowok="t"/>
              </v:shape>
            </v:group>
            <v:group style="position:absolute;left:465;top:693;width:2;height:1082" coordorigin="465,693" coordsize="2,1082">
              <v:shape style="position:absolute;left:465;top:693;width:2;height:1082" coordorigin="465,693" coordsize="0,1082" path="m465,1775l465,693e" filled="f" stroked="t" strokeweight=".939172pt" strokecolor="#979797">
                <v:path arrowok="t"/>
              </v:shape>
            </v:group>
            <v:group style="position:absolute;left:9157;top:1367;width:2;height:123" coordorigin="9157,1367" coordsize="2,123">
              <v:shape style="position:absolute;left:9157;top:1367;width:2;height:123" coordorigin="9157,1367" coordsize="0,123" path="m9157,1491l9157,1367e" filled="f" stroked="t" strokeweight=".469586pt" strokecolor="#383838">
                <v:path arrowok="t"/>
              </v:shape>
            </v:group>
            <v:group style="position:absolute;left:9157;top:1434;width:2;height:788" coordorigin="9157,1434" coordsize="2,788">
              <v:shape style="position:absolute;left:9157;top:1434;width:2;height:788" coordorigin="9157,1434" coordsize="0,788" path="m9157,2222l9157,1434e" filled="f" stroked="t" strokeweight=".704379pt" strokecolor="#606060">
                <v:path arrowok="t"/>
              </v:shape>
            </v:group>
            <v:group style="position:absolute;left:470;top:2431;width:2;height:290" coordorigin="470,2431" coordsize="2,290">
              <v:shape style="position:absolute;left:470;top:2431;width:2;height:290" coordorigin="470,2431" coordsize="0,290" path="m470,2720l470,2431e" filled="f" stroked="t" strokeweight=".469586pt" strokecolor="#484848">
                <v:path arrowok="t"/>
              </v:shape>
            </v:group>
            <v:group style="position:absolute;left:455;top:2929;width:11101;height:2" coordorigin="455,2929" coordsize="11101,2">
              <v:shape style="position:absolute;left:455;top:2929;width:11101;height:2" coordorigin="455,2929" coordsize="11101,0" path="m455,2929l11557,2929e" filled="f" stroked="t" strokeweight=".704379pt" strokecolor="#7C7C7C">
                <v:path arrowok="t"/>
              </v:shape>
            </v:group>
            <v:group style="position:absolute;left:5264;top:2929;width:296;height:2" coordorigin="5264,2929" coordsize="296,2">
              <v:shape style="position:absolute;left:5264;top:2929;width:296;height:2" coordorigin="5264,2929" coordsize="296,0" path="m5264,2929l5560,2929e" filled="f" stroked="t" strokeweight=".469586pt" strokecolor="#5B5B5B">
                <v:path arrowok="t"/>
              </v:shape>
            </v:group>
            <v:group style="position:absolute;left:10561;top:2927;width:1019;height:2" coordorigin="10561,2927" coordsize="1019,2">
              <v:shape style="position:absolute;left:10561;top:2927;width:1019;height:2" coordorigin="10561,2927" coordsize="1019,0" path="m10561,2927l11580,2927e" filled="f" stroked="t" strokeweight=".469586pt" strokecolor="#909090">
                <v:path arrowok="t"/>
              </v:shape>
            </v:group>
            <v:group style="position:absolute;left:460;top:3164;width:11115;height:2" coordorigin="460,3164" coordsize="11115,2">
              <v:shape style="position:absolute;left:460;top:3164;width:11115;height:2" coordorigin="460,3164" coordsize="11115,0" path="m460,3164l11575,3164e" filled="f" stroked="t" strokeweight=".704379pt" strokecolor="#7C7C7C">
                <v:path arrowok="t"/>
              </v:shape>
            </v:group>
            <v:group style="position:absolute;left:467;top:2587;width:2;height:13586" coordorigin="467,2587" coordsize="2,13586">
              <v:shape style="position:absolute;left:467;top:2587;width:2;height:13586" coordorigin="467,2587" coordsize="0,13586" path="m467,16174l467,2587e" filled="f" stroked="t" strokeweight=".704379pt" strokecolor="#606060">
                <v:path arrowok="t"/>
              </v:shape>
            </v:group>
            <v:group style="position:absolute;left:5264;top:3166;width:296;height:2" coordorigin="5264,3166" coordsize="296,2">
              <v:shape style="position:absolute;left:5264;top:3166;width:296;height:2" coordorigin="5264,3166" coordsize="296,0" path="m5264,3166l5560,3166e" filled="f" stroked="t" strokeweight=".469586pt" strokecolor="#676767">
                <v:path arrowok="t"/>
              </v:shape>
            </v:group>
            <v:group style="position:absolute;left:460;top:3404;width:2606;height:2" coordorigin="460,3404" coordsize="2606,2">
              <v:shape style="position:absolute;left:460;top:3404;width:2606;height:2" coordorigin="460,3404" coordsize="2606,0" path="m460,3404l3066,3404e" filled="f" stroked="t" strokeweight=".704379pt" strokecolor="#646464">
                <v:path arrowok="t"/>
              </v:shape>
            </v:group>
            <v:group style="position:absolute;left:465;top:2725;width:2;height:4401" coordorigin="465,2725" coordsize="2,4401">
              <v:shape style="position:absolute;left:465;top:2725;width:2;height:4401" coordorigin="465,2725" coordsize="0,4401" path="m465,7126l465,2725e" filled="f" stroked="t" strokeweight=".704379pt" strokecolor="#5B5B5B">
                <v:path arrowok="t"/>
              </v:shape>
            </v:group>
            <v:group style="position:absolute;left:3010;top:3404;width:211;height:2" coordorigin="3010,3404" coordsize="211,2">
              <v:shape style="position:absolute;left:3010;top:3404;width:211;height:2" coordorigin="3010,3404" coordsize="211,0" path="m3010,3404l3221,3404e" filled="f" stroked="t" strokeweight=".469586pt" strokecolor="#545454">
                <v:path arrowok="t"/>
              </v:shape>
            </v:group>
            <v:group style="position:absolute;left:3165;top:3404;width:366;height:2" coordorigin="3165,3404" coordsize="366,2">
              <v:shape style="position:absolute;left:3165;top:3404;width:366;height:2" coordorigin="3165,3404" coordsize="366,0" path="m3165,3404l3531,3404e" filled="f" stroked="t" strokeweight=".704379pt" strokecolor="#676767">
                <v:path arrowok="t"/>
              </v:shape>
            </v:group>
            <v:group style="position:absolute;left:3456;top:3404;width:249;height:2" coordorigin="3456,3404" coordsize="249,2">
              <v:shape style="position:absolute;left:3456;top:3404;width:249;height:2" coordorigin="3456,3404" coordsize="249,0" path="m3456,3404l3705,3404e" filled="f" stroked="t" strokeweight=".469586pt" strokecolor="#4F4F4F">
                <v:path arrowok="t"/>
              </v:shape>
            </v:group>
            <v:group style="position:absolute;left:3649;top:3406;width:7931;height:2" coordorigin="3649,3406" coordsize="7931,2">
              <v:shape style="position:absolute;left:3649;top:3406;width:7931;height:2" coordorigin="3649,3406" coordsize="7931,0" path="m3649,3406l11580,3406e" filled="f" stroked="t" strokeweight=".704379pt" strokecolor="#676767">
                <v:path arrowok="t"/>
              </v:shape>
            </v:group>
            <v:group style="position:absolute;left:11571;top:3119;width:2;height:332" coordorigin="11571,3119" coordsize="2,332">
              <v:shape style="position:absolute;left:11571;top:3119;width:2;height:332" coordorigin="11571,3119" coordsize="0,332" path="m11571,3451l11571,3119e" filled="f" stroked="t" strokeweight=".469586pt" strokecolor="#575757">
                <v:path arrowok="t"/>
              </v:shape>
            </v:group>
            <v:group style="position:absolute;left:11571;top:3380;width:2;height:1054" coordorigin="11571,3380" coordsize="2,1054">
              <v:shape style="position:absolute;left:11571;top:3380;width:2;height:1054" coordorigin="11571,3380" coordsize="0,1054" path="m11571,4434l11571,3380e" filled="f" stroked="t" strokeweight=".704379pt" strokecolor="#676767">
                <v:path arrowok="t"/>
              </v:shape>
            </v:group>
            <v:group style="position:absolute;left:6997;top:3826;width:2151;height:2" coordorigin="6997,3826" coordsize="2151,2">
              <v:shape style="position:absolute;left:6997;top:3826;width:2151;height:2" coordorigin="6997,3826" coordsize="2151,0" path="m6997,3826l9148,3826e" filled="f" stroked="t" strokeweight=".234793pt" strokecolor="#5B5B5B">
                <v:path arrowok="t"/>
              </v:shape>
            </v:group>
            <v:group style="position:absolute;left:7011;top:3394;width:2;height:750" coordorigin="7011,3394" coordsize="2,750">
              <v:shape style="position:absolute;left:7011;top:3394;width:2;height:750" coordorigin="7011,3394" coordsize="0,750" path="m7011,4144l7011,3394e" filled="f" stroked="t" strokeweight=".704379pt" strokecolor="#5B5B5B">
                <v:path arrowok="t"/>
              </v:shape>
            </v:group>
            <v:group style="position:absolute;left:9148;top:3826;width:1442;height:2" coordorigin="9148,3826" coordsize="1442,2">
              <v:shape style="position:absolute;left:9148;top:3826;width:1442;height:2" coordorigin="9148,3826" coordsize="1442,0" path="m9148,3826l10589,3826e" filled="f" stroked="t" strokeweight=".234793pt" strokecolor="#000000">
                <v:path arrowok="t"/>
              </v:shape>
            </v:group>
            <v:group style="position:absolute;left:10589;top:3826;width:981;height:2" coordorigin="10589,3826" coordsize="981,2">
              <v:shape style="position:absolute;left:10589;top:3826;width:981;height:2" coordorigin="10589,3826" coordsize="981,0" path="m10589,3826l11571,3826e" filled="f" stroked="t" strokeweight=".234793pt" strokecolor="#4F4F4F">
                <v:path arrowok="t"/>
              </v:shape>
            </v:group>
            <v:group style="position:absolute;left:455;top:4135;width:296;height:2" coordorigin="455,4135" coordsize="296,2">
              <v:shape style="position:absolute;left:455;top:4135;width:296;height:2" coordorigin="455,4135" coordsize="296,0" path="m455,4135l751,4135e" filled="f" stroked="t" strokeweight=".469586pt" strokecolor="#606060">
                <v:path arrowok="t"/>
              </v:shape>
            </v:group>
            <v:group style="position:absolute;left:484;top:4137;width:3489;height:2" coordorigin="484,4137" coordsize="3489,2">
              <v:shape style="position:absolute;left:484;top:4137;width:3489;height:2" coordorigin="484,4137" coordsize="3489,0" path="m484,4137l3973,4137e" filled="f" stroked="t" strokeweight=".704379pt" strokecolor="#6B6B6B">
                <v:path arrowok="t"/>
              </v:shape>
            </v:group>
            <v:group style="position:absolute;left:3165;top:4140;width:146;height:2" coordorigin="3165,4140" coordsize="146,2">
              <v:shape style="position:absolute;left:3165;top:4140;width:146;height:2" coordorigin="3165,4140" coordsize="146,0" path="m3165,4140l3311,4140e" filled="f" stroked="t" strokeweight=".469586pt" strokecolor="#4F4F4F">
                <v:path arrowok="t"/>
              </v:shape>
            </v:group>
            <v:group style="position:absolute;left:3940;top:3826;width:2315;height:2" coordorigin="3940,3826" coordsize="2315,2">
              <v:shape style="position:absolute;left:3940;top:3826;width:2315;height:2" coordorigin="3940,3826" coordsize="2315,0" path="m3940,3826l6255,3826e" filled="f" stroked="t" strokeweight=".704379pt" strokecolor="#747474">
                <v:path arrowok="t"/>
              </v:shape>
            </v:group>
            <v:group style="position:absolute;left:3945;top:3394;width:2;height:750" coordorigin="3945,3394" coordsize="2,750">
              <v:shape style="position:absolute;left:3945;top:3394;width:2;height:750" coordorigin="3945,3394" coordsize="0,750" path="m3945,4144l3945,3394e" filled="f" stroked="t" strokeweight=".704379pt" strokecolor="#575757">
                <v:path arrowok="t"/>
              </v:shape>
            </v:group>
            <v:group style="position:absolute;left:3879;top:4135;width:2850;height:2" coordorigin="3879,4135" coordsize="2850,2">
              <v:shape style="position:absolute;left:3879;top:4135;width:2850;height:2" coordorigin="3879,4135" coordsize="2850,0" path="m3879,4135l6729,4135e" filled="f" stroked="t" strokeweight=".939172pt" strokecolor="#545454">
                <v:path arrowok="t"/>
              </v:shape>
            </v:group>
            <v:group style="position:absolute;left:6147;top:4135;width:5433;height:2" coordorigin="6147,4135" coordsize="5433,2">
              <v:shape style="position:absolute;left:6147;top:4135;width:5433;height:2" coordorigin="6147,4135" coordsize="5433,0" path="m6147,4135l11580,4135e" filled="f" stroked="t" strokeweight=".704379pt" strokecolor="#707070">
                <v:path arrowok="t"/>
              </v:shape>
            </v:group>
            <v:group style="position:absolute;left:455;top:4410;width:4865;height:2" coordorigin="455,4410" coordsize="4865,2">
              <v:shape style="position:absolute;left:455;top:4410;width:4865;height:2" coordorigin="455,4410" coordsize="4865,0" path="m455,4410l5320,4410e" filled="f" stroked="t" strokeweight=".704379pt" strokecolor="#707070">
                <v:path arrowok="t"/>
              </v:shape>
            </v:group>
            <v:group style="position:absolute;left:2470;top:4130;width:2;height:304" coordorigin="2470,4130" coordsize="2,304">
              <v:shape style="position:absolute;left:2470;top:4130;width:2;height:304" coordorigin="2470,4130" coordsize="0,304" path="m2470,4434l2470,4130e" filled="f" stroked="t" strokeweight=".469586pt" strokecolor="#484848">
                <v:path arrowok="t"/>
              </v:shape>
            </v:group>
            <v:group style="position:absolute;left:5264;top:4410;width:296;height:2" coordorigin="5264,4410" coordsize="296,2">
              <v:shape style="position:absolute;left:5264;top:4410;width:296;height:2" coordorigin="5264,4410" coordsize="296,0" path="m5264,4410l5560,4410e" filled="f" stroked="t" strokeweight=".469586pt" strokecolor="#606060">
                <v:path arrowok="t"/>
              </v:shape>
            </v:group>
            <v:group style="position:absolute;left:5504;top:4410;width:5114;height:2" coordorigin="5504,4410" coordsize="5114,2">
              <v:shape style="position:absolute;left:5504;top:4410;width:5114;height:2" coordorigin="5504,4410" coordsize="5114,0" path="m5504,4410l10617,4410e" filled="f" stroked="t" strokeweight=".704379pt" strokecolor="#6B6B6B">
                <v:path arrowok="t"/>
              </v:shape>
            </v:group>
            <v:group style="position:absolute;left:10411;top:4410;width:1169;height:2" coordorigin="10411,4410" coordsize="1169,2">
              <v:shape style="position:absolute;left:10411;top:4410;width:1169;height:2" coordorigin="10411,4410" coordsize="1169,0" path="m10411,4410l11580,4410e" filled="f" stroked="t" strokeweight=".704379pt" strokecolor="#808080">
                <v:path arrowok="t"/>
              </v:shape>
            </v:group>
            <v:group style="position:absolute;left:2472;top:4363;width:2;height:6266" coordorigin="2472,4363" coordsize="2,6266">
              <v:shape style="position:absolute;left:2472;top:4363;width:2;height:6266" coordorigin="2472,4363" coordsize="0,6266" path="m2472,10629l2472,4363e" filled="f" stroked="t" strokeweight=".704379pt" strokecolor="#5B5B5B">
                <v:path arrowok="t"/>
              </v:shape>
            </v:group>
            <v:group style="position:absolute;left:2461;top:4650;width:9119;height:2" coordorigin="2461,4650" coordsize="9119,2">
              <v:shape style="position:absolute;left:2461;top:4650;width:9119;height:2" coordorigin="2461,4650" coordsize="9119,0" path="m2461,4650l11580,4650e" filled="f" stroked="t" strokeweight=".704379pt" strokecolor="#6B6B6B">
                <v:path arrowok="t"/>
              </v:shape>
            </v:group>
            <v:group style="position:absolute;left:4992;top:4648;width:2;height:266" coordorigin="4992,4648" coordsize="2,266">
              <v:shape style="position:absolute;left:4992;top:4648;width:2;height:266" coordorigin="4992,4648" coordsize="0,266" path="m4992,4913l4992,4648e" filled="f" stroked="t" strokeweight=".469586pt" strokecolor="#4B4B4B">
                <v:path arrowok="t"/>
              </v:shape>
            </v:group>
            <v:group style="position:absolute;left:7781;top:4633;width:2;height:252" coordorigin="7781,4633" coordsize="2,252">
              <v:shape style="position:absolute;left:7781;top:4633;width:2;height:252" coordorigin="7781,4633" coordsize="0,252" path="m7781,4885l7781,4633e" filled="f" stroked="t" strokeweight=".234793pt" strokecolor="#545454">
                <v:path arrowok="t"/>
              </v:shape>
            </v:group>
            <v:group style="position:absolute;left:4978;top:5127;width:1784;height:2" coordorigin="4978,5127" coordsize="1784,2">
              <v:shape style="position:absolute;left:4978;top:5127;width:1784;height:2" coordorigin="4978,5127" coordsize="1784,0" path="m4978,5127l6762,5127e" filled="f" stroked="t" strokeweight=".704379pt" strokecolor="#6B6B6B">
                <v:path arrowok="t"/>
              </v:shape>
            </v:group>
            <v:group style="position:absolute;left:4992;top:4856;width:2;height:285" coordorigin="4992,4856" coordsize="2,285">
              <v:shape style="position:absolute;left:4992;top:4856;width:2;height:285" coordorigin="4992,4856" coordsize="0,285" path="m4992,5141l4992,4856e" filled="f" stroked="t" strokeweight=".939172pt" strokecolor="#6B6B6B">
                <v:path arrowok="t"/>
              </v:shape>
            </v:group>
            <v:group style="position:absolute;left:6673;top:5127;width:357;height:2" coordorigin="6673,5127" coordsize="357,2">
              <v:shape style="position:absolute;left:6673;top:5127;width:357;height:2" coordorigin="6673,5127" coordsize="357,0" path="m6673,5127l7030,5127e" filled="f" stroked="t" strokeweight=".469586pt" strokecolor="#606060">
                <v:path arrowok="t"/>
              </v:shape>
            </v:group>
            <v:group style="position:absolute;left:6973;top:5127;width:4607;height:2" coordorigin="6973,5127" coordsize="4607,2">
              <v:shape style="position:absolute;left:6973;top:5127;width:4607;height:2" coordorigin="6973,5127" coordsize="4607,0" path="m6973,5127l11580,5127e" filled="f" stroked="t" strokeweight=".704379pt" strokecolor="#777777">
                <v:path arrowok="t"/>
              </v:shape>
            </v:group>
            <v:group style="position:absolute;left:7781;top:4885;width:2;height:237" coordorigin="7781,4885" coordsize="2,237">
              <v:shape style="position:absolute;left:7781;top:4885;width:2;height:237" coordorigin="7781,4885" coordsize="0,237" path="m7781,5122l7781,4885e" filled="f" stroked="t" strokeweight=".234793pt" strokecolor="#777777">
                <v:path arrowok="t"/>
              </v:shape>
            </v:group>
            <v:group style="position:absolute;left:9119;top:5127;width:183;height:2" coordorigin="9119,5127" coordsize="183,2">
              <v:shape style="position:absolute;left:9119;top:5127;width:183;height:2" coordorigin="9119,5127" coordsize="183,0" path="m9119,5127l9302,5127e" filled="f" stroked="t" strokeweight=".469586pt" strokecolor="#5B5B5B">
                <v:path arrowok="t"/>
              </v:shape>
            </v:group>
            <v:group style="position:absolute;left:4992;top:5084;width:2;height:299" coordorigin="4992,5084" coordsize="2,299">
              <v:shape style="position:absolute;left:4992;top:5084;width:2;height:299" coordorigin="4992,5084" coordsize="0,299" path="m4992,5383l4992,5084e" filled="f" stroked="t" strokeweight=".469586pt" strokecolor="#545454">
                <v:path arrowok="t"/>
              </v:shape>
            </v:group>
            <v:group style="position:absolute;left:4982;top:5367;width:6598;height:2" coordorigin="4982,5367" coordsize="6598,2">
              <v:shape style="position:absolute;left:4982;top:5367;width:6598;height:2" coordorigin="4982,5367" coordsize="6598,0" path="m4982,5367l11580,5367e" filled="f" stroked="t" strokeweight=".704379pt" strokecolor="#707070">
                <v:path arrowok="t"/>
              </v:shape>
            </v:group>
            <v:group style="position:absolute;left:4992;top:5326;width:2;height:332" coordorigin="4992,5326" coordsize="2,332">
              <v:shape style="position:absolute;left:4992;top:5326;width:2;height:332" coordorigin="4992,5326" coordsize="0,332" path="m4992,5659l4992,5326e" filled="f" stroked="t" strokeweight=".704379pt" strokecolor="#606060">
                <v:path arrowok="t"/>
              </v:shape>
            </v:group>
            <v:group style="position:absolute;left:4982;top:5606;width:6593;height:2" coordorigin="4982,5606" coordsize="6593,2">
              <v:shape style="position:absolute;left:4982;top:5606;width:6593;height:2" coordorigin="4982,5606" coordsize="6593,0" path="m4982,5606l11575,5606e" filled="f" stroked="t" strokeweight=".704379pt" strokecolor="#6B6B6B">
                <v:path arrowok="t"/>
              </v:shape>
            </v:group>
            <v:group style="position:absolute;left:2470;top:5851;width:9110;height:2" coordorigin="2470,5851" coordsize="9110,2">
              <v:shape style="position:absolute;left:2470;top:5851;width:9110;height:2" coordorigin="2470,5851" coordsize="9110,0" path="m2470,5851l11580,5851e" filled="f" stroked="t" strokeweight=".704379pt" strokecolor="#676767">
                <v:path arrowok="t"/>
              </v:shape>
            </v:group>
            <v:group style="position:absolute;left:4992;top:5602;width:2;height:517" coordorigin="4992,5602" coordsize="2,517">
              <v:shape style="position:absolute;left:4992;top:5602;width:2;height:517" coordorigin="4992,5602" coordsize="0,517" path="m4992,6119l4992,5602e" filled="f" stroked="t" strokeweight=".469586pt" strokecolor="#545454">
                <v:path arrowok="t"/>
              </v:shape>
            </v:group>
            <v:group style="position:absolute;left:455;top:6088;width:10162;height:2" coordorigin="455,6088" coordsize="10162,2">
              <v:shape style="position:absolute;left:455;top:6088;width:10162;height:2" coordorigin="455,6088" coordsize="10162,0" path="m455,6088l10617,6088e" filled="f" stroked="t" strokeweight=".704379pt" strokecolor="#676767">
                <v:path arrowok="t"/>
              </v:shape>
            </v:group>
            <v:group style="position:absolute;left:4104;top:6091;width:216;height:2" coordorigin="4104,6091" coordsize="216,2">
              <v:shape style="position:absolute;left:4104;top:6091;width:216;height:2" coordorigin="4104,6091" coordsize="216,0" path="m4104,6091l4320,6091e" filled="f" stroked="t" strokeweight=".469586pt" strokecolor="#4B4B4B">
                <v:path arrowok="t"/>
              </v:shape>
            </v:group>
            <v:group style="position:absolute;left:10561;top:6088;width:1019;height:2" coordorigin="10561,6088" coordsize="1019,2">
              <v:shape style="position:absolute;left:10561;top:6088;width:1019;height:2" coordorigin="10561,6088" coordsize="1019,0" path="m10561,6088l11580,6088e" filled="f" stroked="t" strokeweight=".704379pt" strokecolor="#808080">
                <v:path arrowok="t"/>
              </v:shape>
            </v:group>
            <v:group style="position:absolute;left:4992;top:6048;width:2;height:356" coordorigin="4992,6048" coordsize="2,356">
              <v:shape style="position:absolute;left:4992;top:6048;width:2;height:356" coordorigin="4992,6048" coordsize="0,356" path="m4992,6404l4992,6048e" filled="f" stroked="t" strokeweight=".704379pt" strokecolor="#575757">
                <v:path arrowok="t"/>
              </v:shape>
            </v:group>
            <v:group style="position:absolute;left:7781;top:6076;width:2;height:299" coordorigin="7781,6076" coordsize="2,299">
              <v:shape style="position:absolute;left:7781;top:6076;width:2;height:299" coordorigin="7781,6076" coordsize="0,299" path="m7781,6375l7781,6076e" filled="f" stroked="t" strokeweight=".234793pt" strokecolor="#3F3F3F">
                <v:path arrowok="t"/>
              </v:shape>
            </v:group>
            <v:group style="position:absolute;left:2465;top:6561;width:1409;height:2" coordorigin="2465,6561" coordsize="1409,2">
              <v:shape style="position:absolute;left:2465;top:6561;width:1409;height:2" coordorigin="2465,6561" coordsize="1409,0" path="m2465,6561l3874,6561e" filled="f" stroked="t" strokeweight=".704379pt" strokecolor="#6B6B6B">
                <v:path arrowok="t"/>
              </v:shape>
            </v:group>
            <v:group style="position:absolute;left:3818;top:6561;width:146;height:2" coordorigin="3818,6561" coordsize="146,2">
              <v:shape style="position:absolute;left:3818;top:6561;width:146;height:2" coordorigin="3818,6561" coordsize="146,0" path="m3818,6561l3963,6561e" filled="f" stroked="t" strokeweight=".469586pt" strokecolor="#383838">
                <v:path arrowok="t"/>
              </v:shape>
            </v:group>
            <v:group style="position:absolute;left:3907;top:6563;width:254;height:2" coordorigin="3907,6563" coordsize="254,2">
              <v:shape style="position:absolute;left:3907;top:6563;width:254;height:2" coordorigin="3907,6563" coordsize="254,0" path="m3907,6563l4161,6563e" filled="f" stroked="t" strokeweight=".469586pt" strokecolor="#575757">
                <v:path arrowok="t"/>
              </v:shape>
            </v:group>
            <v:group style="position:absolute;left:4062;top:6561;width:305;height:2" coordorigin="4062,6561" coordsize="305,2">
              <v:shape style="position:absolute;left:4062;top:6561;width:305;height:2" coordorigin="4062,6561" coordsize="305,0" path="m4062,6561l4367,6561e" filled="f" stroked="t" strokeweight=".939172pt" strokecolor="#747474">
                <v:path arrowok="t"/>
              </v:shape>
            </v:group>
            <v:group style="position:absolute;left:4264;top:6561;width:423;height:2" coordorigin="4264,6561" coordsize="423,2">
              <v:shape style="position:absolute;left:4264;top:6561;width:423;height:2" coordorigin="4264,6561" coordsize="423,0" path="m4264,6561l4686,6561e" filled="f" stroked="t" strokeweight=".469586pt" strokecolor="#5B5B5B">
                <v:path arrowok="t"/>
              </v:shape>
            </v:group>
            <v:group style="position:absolute;left:4630;top:6561;width:6926;height:2" coordorigin="4630,6561" coordsize="6926,2">
              <v:shape style="position:absolute;left:4630;top:6561;width:6926;height:2" coordorigin="4630,6561" coordsize="6926,0" path="m4630,6561l11557,6561e" filled="f" stroked="t" strokeweight=".704379pt" strokecolor="#747474">
                <v:path arrowok="t"/>
              </v:shape>
            </v:group>
            <v:group style="position:absolute;left:4992;top:6347;width:2;height:271" coordorigin="4992,6347" coordsize="2,271">
              <v:shape style="position:absolute;left:4992;top:6347;width:2;height:271" coordorigin="4992,6347" coordsize="0,271" path="m4992,6618l4992,6347e" filled="f" stroked="t" strokeweight=".469586pt" strokecolor="#484848">
                <v:path arrowok="t"/>
              </v:shape>
            </v:group>
            <v:group style="position:absolute;left:7781;top:6375;width:2;height:214" coordorigin="7781,6375" coordsize="2,214">
              <v:shape style="position:absolute;left:7781;top:6375;width:2;height:214" coordorigin="7781,6375" coordsize="0,214" path="m7781,6589l7781,6375e" filled="f" stroked="t" strokeweight=".234793pt" strokecolor="#747474">
                <v:path arrowok="t"/>
              </v:shape>
            </v:group>
            <v:group style="position:absolute;left:10561;top:6561;width:1019;height:2" coordorigin="10561,6561" coordsize="1019,2">
              <v:shape style="position:absolute;left:10561;top:6561;width:1019;height:2" coordorigin="10561,6561" coordsize="1019,0" path="m10561,6561l11580,6561e" filled="f" stroked="t" strokeweight=".704379pt" strokecolor="#8C8C8C">
                <v:path arrowok="t"/>
              </v:shape>
            </v:group>
            <v:group style="position:absolute;left:4992;top:6546;width:2;height:256" coordorigin="4992,6546" coordsize="2,256">
              <v:shape style="position:absolute;left:4992;top:6546;width:2;height:256" coordorigin="4992,6546" coordsize="0,256" path="m4992,6803l4992,6546e" filled="f" stroked="t" strokeweight=".939172pt" strokecolor="#6B6B6B">
                <v:path arrowok="t"/>
              </v:shape>
            </v:group>
            <v:group style="position:absolute;left:4949;top:6798;width:371;height:2" coordorigin="4949,6798" coordsize="371,2">
              <v:shape style="position:absolute;left:4949;top:6798;width:371;height:2" coordorigin="4949,6798" coordsize="371,0" path="m4949,6798l5320,6798e" filled="f" stroked="t" strokeweight=".469586pt" strokecolor="#646464">
                <v:path arrowok="t"/>
              </v:shape>
            </v:group>
            <v:group style="position:absolute;left:7781;top:6575;width:2;height:218" coordorigin="7781,6575" coordsize="2,218">
              <v:shape style="position:absolute;left:7781;top:6575;width:2;height:218" coordorigin="7781,6575" coordsize="0,218" path="m7781,6793l7781,6575e" filled="f" stroked="t" strokeweight=".234793pt" strokecolor="#4B4B4B">
                <v:path arrowok="t"/>
              </v:shape>
            </v:group>
            <v:group style="position:absolute;left:9119;top:6798;width:183;height:2" coordorigin="9119,6798" coordsize="183,2">
              <v:shape style="position:absolute;left:9119;top:6798;width:183;height:2" coordorigin="9119,6798" coordsize="183,0" path="m9119,6798l9302,6798e" filled="f" stroked="t" strokeweight=".469586pt" strokecolor="#575757">
                <v:path arrowok="t"/>
              </v:shape>
            </v:group>
            <v:group style="position:absolute;left:2465;top:6796;width:9119;height:2" coordorigin="2465,6796" coordsize="9119,2">
              <v:shape style="position:absolute;left:2465;top:6796;width:9119;height:2" coordorigin="2465,6796" coordsize="9119,0" path="m2465,6796l11585,6796e" filled="f" stroked="t" strokeweight=".704379pt" strokecolor="#707070">
                <v:path arrowok="t"/>
              </v:shape>
            </v:group>
            <v:group style="position:absolute;left:11578;top:6546;width:2;height:275" coordorigin="11578,6546" coordsize="2,275">
              <v:shape style="position:absolute;left:11578;top:6546;width:2;height:275" coordorigin="11578,6546" coordsize="0,275" path="m11578,6822l11578,6546e" filled="f" stroked="t" strokeweight=".704379pt" strokecolor="#676767">
                <v:path arrowok="t"/>
              </v:shape>
            </v:group>
            <v:group style="position:absolute;left:4954;top:7035;width:366;height:2" coordorigin="4954,7035" coordsize="366,2">
              <v:shape style="position:absolute;left:4954;top:7035;width:366;height:2" coordorigin="4954,7035" coordsize="366,0" path="m4954,7035l5320,7035e" filled="f" stroked="t" strokeweight=".469586pt" strokecolor="#575757">
                <v:path arrowok="t"/>
              </v:shape>
            </v:group>
            <v:group style="position:absolute;left:5504;top:7035;width:418;height:2" coordorigin="5504,7035" coordsize="418,2">
              <v:shape style="position:absolute;left:5504;top:7035;width:418;height:2" coordorigin="5504,7035" coordsize="418,0" path="m5504,7035l5921,7035e" filled="f" stroked="t" strokeweight=".469586pt" strokecolor="#545454">
                <v:path arrowok="t"/>
              </v:shape>
            </v:group>
            <v:group style="position:absolute;left:9119;top:7035;width:183;height:2" coordorigin="9119,7035" coordsize="183,2">
              <v:shape style="position:absolute;left:9119;top:7035;width:183;height:2" coordorigin="9119,7035" coordsize="183,0" path="m9119,7035l9302,7035e" filled="f" stroked="t" strokeweight=".469586pt" strokecolor="#545454">
                <v:path arrowok="t"/>
              </v:shape>
            </v:group>
            <v:group style="position:absolute;left:460;top:7033;width:10157;height:2" coordorigin="460,7033" coordsize="10157,2">
              <v:shape style="position:absolute;left:460;top:7033;width:10157;height:2" coordorigin="460,7033" coordsize="10157,0" path="m460,7033l10617,7033e" filled="f" stroked="t" strokeweight=".704379pt" strokecolor="#6B6B6B">
                <v:path arrowok="t"/>
              </v:shape>
            </v:group>
            <v:group style="position:absolute;left:10378;top:7035;width:1207;height:2" coordorigin="10378,7035" coordsize="1207,2">
              <v:shape style="position:absolute;left:10378;top:7035;width:1207;height:2" coordorigin="10378,7035" coordsize="1207,0" path="m10378,7035l11585,7035e" filled="f" stroked="t" strokeweight=".704379pt" strokecolor="#808080">
                <v:path arrowok="t"/>
              </v:shape>
            </v:group>
            <v:group style="position:absolute;left:11578;top:7007;width:2;height:313" coordorigin="11578,7007" coordsize="2,313">
              <v:shape style="position:absolute;left:11578;top:7007;width:2;height:313" coordorigin="11578,7007" coordsize="0,313" path="m11578,7320l11578,7007e" filled="f" stroked="t" strokeweight=".469586pt" strokecolor="#5B5B5B">
                <v:path arrowok="t"/>
              </v:shape>
            </v:group>
            <v:group style="position:absolute;left:460;top:7503;width:2850;height:2" coordorigin="460,7503" coordsize="2850,2">
              <v:shape style="position:absolute;left:460;top:7503;width:2850;height:2" coordorigin="460,7503" coordsize="2850,0" path="m460,7503l3311,7503e" filled="f" stroked="t" strokeweight=".704379pt" strokecolor="#676767">
                <v:path arrowok="t"/>
              </v:shape>
            </v:group>
            <v:group style="position:absolute;left:3254;top:7501;width:155;height:2" coordorigin="3254,7501" coordsize="155,2">
              <v:shape style="position:absolute;left:3254;top:7501;width:155;height:2" coordorigin="3254,7501" coordsize="155,0" path="m3254,7501l3409,7501e" filled="f" stroked="t" strokeweight=".469586pt" strokecolor="#3B3B3B">
                <v:path arrowok="t"/>
              </v:shape>
            </v:group>
            <v:group style="position:absolute;left:3353;top:7501;width:160;height:2" coordorigin="3353,7501" coordsize="160,2">
              <v:shape style="position:absolute;left:3353;top:7501;width:160;height:2" coordorigin="3353,7501" coordsize="160,0" path="m3353,7501l3513,7501e" filled="f" stroked="t" strokeweight=".469586pt" strokecolor="#545454">
                <v:path arrowok="t"/>
              </v:shape>
            </v:group>
            <v:group style="position:absolute;left:3818;top:7501;width:146;height:2" coordorigin="3818,7501" coordsize="146,2">
              <v:shape style="position:absolute;left:3818;top:7501;width:146;height:2" coordorigin="3818,7501" coordsize="146,0" path="m3818,7501l3963,7501e" filled="f" stroked="t" strokeweight=".469586pt" strokecolor="#444444">
                <v:path arrowok="t"/>
              </v:shape>
            </v:group>
            <v:group style="position:absolute;left:3907;top:7503;width:254;height:2" coordorigin="3907,7503" coordsize="254,2">
              <v:shape style="position:absolute;left:3907;top:7503;width:254;height:2" coordorigin="3907,7503" coordsize="254,0" path="m3907,7503l4161,7503e" filled="f" stroked="t" strokeweight=".469586pt" strokecolor="#575757">
                <v:path arrowok="t"/>
              </v:shape>
            </v:group>
            <v:group style="position:absolute;left:4954;top:7501;width:366;height:2" coordorigin="4954,7501" coordsize="366,2">
              <v:shape style="position:absolute;left:4954;top:7501;width:366;height:2" coordorigin="4954,7501" coordsize="366,0" path="m4954,7501l5320,7501e" filled="f" stroked="t" strokeweight=".469586pt" strokecolor="#5B5B5B">
                <v:path arrowok="t"/>
              </v:shape>
            </v:group>
            <v:group style="position:absolute;left:5504;top:7501;width:418;height:2" coordorigin="5504,7501" coordsize="418,2">
              <v:shape style="position:absolute;left:5504;top:7501;width:418;height:2" coordorigin="5504,7501" coordsize="418,0" path="m5504,7501l5921,7501e" filled="f" stroked="t" strokeweight=".469586pt" strokecolor="#545454">
                <v:path arrowok="t"/>
              </v:shape>
            </v:group>
            <v:group style="position:absolute;left:9119;top:7501;width:183;height:2" coordorigin="9119,7501" coordsize="183,2">
              <v:shape style="position:absolute;left:9119;top:7501;width:183;height:2" coordorigin="9119,7501" coordsize="183,0" path="m9119,7501l9302,7501e" filled="f" stroked="t" strokeweight=".469586pt" strokecolor="#606060">
                <v:path arrowok="t"/>
              </v:shape>
            </v:group>
            <v:group style="position:absolute;left:3456;top:7498;width:7509;height:2" coordorigin="3456,7498" coordsize="7509,2">
              <v:shape style="position:absolute;left:3456;top:7498;width:7509;height:2" coordorigin="3456,7498" coordsize="7509,0" path="m3456,7498l10965,7498e" filled="f" stroked="t" strokeweight=".704379pt" strokecolor="#6B6B6B">
                <v:path arrowok="t"/>
              </v:shape>
            </v:group>
            <v:group style="position:absolute;left:10228;top:7498;width:1357;height:2" coordorigin="10228,7498" coordsize="1357,2">
              <v:shape style="position:absolute;left:10228;top:7498;width:1357;height:2" coordorigin="10228,7498" coordsize="1357,0" path="m10228,7498l11585,7498e" filled="f" stroked="t" strokeweight=".704379pt" strokecolor="#8C8C8C">
                <v:path arrowok="t"/>
              </v:shape>
            </v:group>
            <v:group style="position:absolute;left:4992;top:7496;width:2;height:266" coordorigin="4992,7496" coordsize="2,266">
              <v:shape style="position:absolute;left:4992;top:7496;width:2;height:266" coordorigin="4992,7496" coordsize="0,266" path="m4992,7762l4992,7496e" filled="f" stroked="t" strokeweight=".469586pt" strokecolor="#4B4B4B">
                <v:path arrowok="t"/>
              </v:shape>
            </v:group>
            <v:group style="position:absolute;left:4987;top:7743;width:4170;height:2" coordorigin="4987,7743" coordsize="4170,2">
              <v:shape style="position:absolute;left:4987;top:7743;width:4170;height:2" coordorigin="4987,7743" coordsize="4170,0" path="m4987,7743l9157,7743e" filled="f" stroked="t" strokeweight=".704379pt" strokecolor="#6B6B6B">
                <v:path arrowok="t"/>
              </v:shape>
            </v:group>
            <v:group style="position:absolute;left:8471;top:7740;width:3113;height:2" coordorigin="8471,7740" coordsize="3113,2">
              <v:shape style="position:absolute;left:8471;top:7740;width:3113;height:2" coordorigin="8471,7740" coordsize="3113,0" path="m8471,7740l11585,7740e" filled="f" stroked="t" strokeweight=".704379pt" strokecolor="#808080">
                <v:path arrowok="t"/>
              </v:shape>
            </v:group>
            <v:group style="position:absolute;left:4994;top:7705;width:2;height:551" coordorigin="4994,7705" coordsize="2,551">
              <v:shape style="position:absolute;left:4994;top:7705;width:2;height:551" coordorigin="4994,7705" coordsize="0,551" path="m4994,8255l4994,7705e" filled="f" stroked="t" strokeweight=".704379pt" strokecolor="#606060">
                <v:path arrowok="t"/>
              </v:shape>
            </v:group>
            <v:group style="position:absolute;left:4982;top:7982;width:5635;height:2" coordorigin="4982,7982" coordsize="5635,2">
              <v:shape style="position:absolute;left:4982;top:7982;width:5635;height:2" coordorigin="4982,7982" coordsize="5635,0" path="m4982,7982l10617,7982e" filled="f" stroked="t" strokeweight=".704379pt" strokecolor="#707070">
                <v:path arrowok="t"/>
              </v:shape>
            </v:group>
            <v:group style="position:absolute;left:10491;top:7980;width:1094;height:2" coordorigin="10491,7980" coordsize="1094,2">
              <v:shape style="position:absolute;left:10491;top:7980;width:1094;height:2" coordorigin="10491,7980" coordsize="1094,0" path="m10491,7980l11585,7980e" filled="f" stroked="t" strokeweight=".704379pt" strokecolor="#878787">
                <v:path arrowok="t"/>
              </v:shape>
            </v:group>
            <v:group style="position:absolute;left:460;top:8246;width:291;height:2" coordorigin="460,8246" coordsize="291,2">
              <v:shape style="position:absolute;left:460;top:8246;width:291;height:2" coordorigin="460,8246" coordsize="291,0" path="m460,8246l751,8246e" filled="f" stroked="t" strokeweight=".469586pt" strokecolor="#545454">
                <v:path arrowok="t"/>
              </v:shape>
            </v:group>
            <v:group style="position:absolute;left:695;top:8248;width:9922;height:2" coordorigin="695,8248" coordsize="9922,2">
              <v:shape style="position:absolute;left:695;top:8248;width:9922;height:2" coordorigin="695,8248" coordsize="9922,0" path="m695,8248l10617,8248e" filled="f" stroked="t" strokeweight=".704379pt" strokecolor="#6B6B6B">
                <v:path arrowok="t"/>
              </v:shape>
            </v:group>
            <v:group style="position:absolute;left:3165;top:8251;width:244;height:2" coordorigin="3165,8251" coordsize="244,2">
              <v:shape style="position:absolute;left:3165;top:8251;width:244;height:2" coordorigin="3165,8251" coordsize="244,0" path="m3165,8251l3409,8251e" filled="f" stroked="t" strokeweight=".469586pt" strokecolor="#484848">
                <v:path arrowok="t"/>
              </v:shape>
            </v:group>
            <v:group style="position:absolute;left:3818;top:8251;width:146;height:2" coordorigin="3818,8251" coordsize="146,2">
              <v:shape style="position:absolute;left:3818;top:8251;width:146;height:2" coordorigin="3818,8251" coordsize="146,0" path="m3818,8251l3963,8251e" filled="f" stroked="t" strokeweight=".469586pt" strokecolor="#575757">
                <v:path arrowok="t"/>
              </v:shape>
            </v:group>
            <v:group style="position:absolute;left:4949;top:8251;width:371;height:2" coordorigin="4949,8251" coordsize="371,2">
              <v:shape style="position:absolute;left:4949;top:8251;width:371;height:2" coordorigin="4949,8251" coordsize="371,0" path="m4949,8251l5320,8251e" filled="f" stroked="t" strokeweight=".469586pt" strokecolor="#606060">
                <v:path arrowok="t"/>
              </v:shape>
            </v:group>
            <v:group style="position:absolute;left:5504;top:8251;width:418;height:2" coordorigin="5504,8251" coordsize="418,2">
              <v:shape style="position:absolute;left:5504;top:8251;width:418;height:2" coordorigin="5504,8251" coordsize="418,0" path="m5504,8251l5921,8251e" filled="f" stroked="t" strokeweight=".469586pt" strokecolor="#606060">
                <v:path arrowok="t"/>
              </v:shape>
            </v:group>
            <v:group style="position:absolute;left:10500;top:8246;width:1085;height:2" coordorigin="10500,8246" coordsize="1085,2">
              <v:shape style="position:absolute;left:10500;top:8246;width:1085;height:2" coordorigin="10500,8246" coordsize="1085,0" path="m10500,8246l11585,8246e" filled="f" stroked="t" strokeweight=".704379pt" strokecolor="#808080">
                <v:path arrowok="t"/>
              </v:shape>
            </v:group>
            <v:group style="position:absolute;left:2472;top:8236;width:2;height:280" coordorigin="2472,8236" coordsize="2,280">
              <v:shape style="position:absolute;left:2472;top:8236;width:2;height:280" coordorigin="2472,8236" coordsize="0,280" path="m2472,8516l2472,8236e" filled="f" stroked="t" strokeweight=".704379pt" strokecolor="#484848">
                <v:path arrowok="t"/>
              </v:shape>
            </v:group>
            <v:group style="position:absolute;left:11578;top:8236;width:2;height:280" coordorigin="11578,8236" coordsize="2,280">
              <v:shape style="position:absolute;left:11578;top:8236;width:2;height:280" coordorigin="11578,8236" coordsize="0,280" path="m11578,8516l11578,8236e" filled="f" stroked="t" strokeweight=".704379pt" strokecolor="#6B6B6B">
                <v:path arrowok="t"/>
              </v:shape>
            </v:group>
            <v:group style="position:absolute;left:2470;top:8459;width:2;height:546" coordorigin="2470,8459" coordsize="2,546">
              <v:shape style="position:absolute;left:2470;top:8459;width:2;height:546" coordorigin="2470,8459" coordsize="0,546" path="m2470,9005l2470,8459e" filled="f" stroked="t" strokeweight=".469586pt" strokecolor="#5B5B5B">
                <v:path arrowok="t"/>
              </v:shape>
            </v:group>
            <v:group style="position:absolute;left:455;top:9046;width:9828;height:2" coordorigin="455,9046" coordsize="9828,2">
              <v:shape style="position:absolute;left:455;top:9046;width:9828;height:2" coordorigin="455,9046" coordsize="9828,0" path="m455,9046l10284,9046e" filled="f" stroked="t" strokeweight=".704379pt" strokecolor="#747474">
                <v:path arrowok="t"/>
              </v:shape>
            </v:group>
            <v:group style="position:absolute;left:9777;top:9043;width:1813;height:2" coordorigin="9777,9043" coordsize="1813,2">
              <v:shape style="position:absolute;left:9777;top:9043;width:1813;height:2" coordorigin="9777,9043" coordsize="1813,0" path="m9777,9043l11589,9043e" filled="f" stroked="t" strokeweight=".704379pt" strokecolor="#878787">
                <v:path arrowok="t"/>
              </v:shape>
            </v:group>
            <v:group style="position:absolute;left:11582;top:6262;width:2;height:9903" coordorigin="11582,6262" coordsize="2,9903">
              <v:shape style="position:absolute;left:11582;top:6262;width:2;height:9903" coordorigin="11582,6262" coordsize="0,9903" path="m11582,16164l11582,6262e" filled="f" stroked="t" strokeweight=".704379pt" strokecolor="#6B6B6B">
                <v:path arrowok="t"/>
              </v:shape>
            </v:group>
            <v:group style="position:absolute;left:460;top:9879;width:291;height:2" coordorigin="460,9879" coordsize="291,2">
              <v:shape style="position:absolute;left:460;top:9879;width:291;height:2" coordorigin="460,9879" coordsize="291,0" path="m460,9879l751,9879e" filled="f" stroked="t" strokeweight=".469586pt" strokecolor="#545454">
                <v:path arrowok="t"/>
              </v:shape>
            </v:group>
            <v:group style="position:absolute;left:479;top:9884;width:11106;height:2" coordorigin="479,9884" coordsize="11106,2">
              <v:shape style="position:absolute;left:479;top:9884;width:11106;height:2" coordorigin="479,9884" coordsize="11106,0" path="m479,9884l11585,9884e" filled="f" stroked="t" strokeweight=".704379pt" strokecolor="#6B6B6B">
                <v:path arrowok="t"/>
              </v:shape>
            </v:group>
            <v:group style="position:absolute;left:460;top:10126;width:11096;height:2" coordorigin="460,10126" coordsize="11096,2">
              <v:shape style="position:absolute;left:460;top:10126;width:11096;height:2" coordorigin="460,10126" coordsize="11096,0" path="m460,10126l11557,10126e" filled="f" stroked="t" strokeweight=".704379pt" strokecolor="#6B6B6B">
                <v:path arrowok="t"/>
              </v:shape>
            </v:group>
            <v:group style="position:absolute;left:3456;top:10126;width:249;height:2" coordorigin="3456,10126" coordsize="249,2">
              <v:shape style="position:absolute;left:3456;top:10126;width:249;height:2" coordorigin="3456,10126" coordsize="249,0" path="m3456,10126l3705,10126e" filled="f" stroked="t" strokeweight=".469586pt" strokecolor="#3F3F3F">
                <v:path arrowok="t"/>
              </v:shape>
            </v:group>
            <v:group style="position:absolute;left:3649;top:10128;width:225;height:2" coordorigin="3649,10128" coordsize="225,2">
              <v:shape style="position:absolute;left:3649;top:10128;width:225;height:2" coordorigin="3649,10128" coordsize="225,0" path="m3649,10128l3874,10128e" filled="f" stroked="t" strokeweight=".704379pt" strokecolor="#545454">
                <v:path arrowok="t"/>
              </v:shape>
            </v:group>
            <v:group style="position:absolute;left:4104;top:10126;width:216;height:2" coordorigin="4104,10126" coordsize="216,2">
              <v:shape style="position:absolute;left:4104;top:10126;width:216;height:2" coordorigin="4104,10126" coordsize="216,0" path="m4104,10126l4320,10126e" filled="f" stroked="t" strokeweight=".469586pt" strokecolor="#383838">
                <v:path arrowok="t"/>
              </v:shape>
            </v:group>
            <v:group style="position:absolute;left:4630;top:10126;width:380;height:2" coordorigin="4630,10126" coordsize="380,2">
              <v:shape style="position:absolute;left:4630;top:10126;width:380;height:2" coordorigin="4630,10126" coordsize="380,0" path="m4630,10126l5010,10126e" filled="f" stroked="t" strokeweight=".469586pt" strokecolor="#5B5B5B">
                <v:path arrowok="t"/>
              </v:shape>
            </v:group>
            <v:group style="position:absolute;left:5865;top:10126;width:362;height:2" coordorigin="5865,10126" coordsize="362,2">
              <v:shape style="position:absolute;left:5865;top:10126;width:362;height:2" coordorigin="5865,10126" coordsize="362,0" path="m5865,10126l6227,10126e" filled="f" stroked="t" strokeweight=".469586pt" strokecolor="#646464">
                <v:path arrowok="t"/>
              </v:shape>
            </v:group>
            <v:group style="position:absolute;left:9542;top:10121;width:2043;height:2" coordorigin="9542,10121" coordsize="2043,2">
              <v:shape style="position:absolute;left:9542;top:10121;width:2043;height:2" coordorigin="9542,10121" coordsize="2043,0" path="m9542,10121l11585,10121e" filled="f" stroked="t" strokeweight=".704379pt" strokecolor="#808080">
                <v:path arrowok="t"/>
              </v:shape>
            </v:group>
            <v:group style="position:absolute;left:465;top:10365;width:11096;height:2" coordorigin="465,10365" coordsize="11096,2">
              <v:shape style="position:absolute;left:465;top:10365;width:11096;height:2" coordorigin="465,10365" coordsize="11096,0" path="m465,10365l11561,10365e" filled="f" stroked="t" strokeweight=".704379pt" strokecolor="#676767">
                <v:path arrowok="t"/>
              </v:shape>
            </v:group>
            <v:group style="position:absolute;left:3165;top:10368;width:244;height:2" coordorigin="3165,10368" coordsize="244,2">
              <v:shape style="position:absolute;left:3165;top:10368;width:244;height:2" coordorigin="3165,10368" coordsize="244,0" path="m3165,10368l3409,10368e" filled="f" stroked="t" strokeweight=".469586pt" strokecolor="#444444">
                <v:path arrowok="t"/>
              </v:shape>
            </v:group>
            <v:group style="position:absolute;left:3818;top:10368;width:146;height:2" coordorigin="3818,10368" coordsize="146,2">
              <v:shape style="position:absolute;left:3818;top:10368;width:146;height:2" coordorigin="3818,10368" coordsize="146,0" path="m3818,10368l3963,10368e" filled="f" stroked="t" strokeweight=".469586pt" strokecolor="#2F2F2F">
                <v:path arrowok="t"/>
              </v:shape>
            </v:group>
            <v:group style="position:absolute;left:4954;top:10368;width:366;height:2" coordorigin="4954,10368" coordsize="366,2">
              <v:shape style="position:absolute;left:4954;top:10368;width:366;height:2" coordorigin="4954,10368" coordsize="366,0" path="m4954,10368l5320,10368e" filled="f" stroked="t" strokeweight=".469586pt" strokecolor="#575757">
                <v:path arrowok="t"/>
              </v:shape>
            </v:group>
            <v:group style="position:absolute;left:10368;top:10361;width:1221;height:2" coordorigin="10368,10361" coordsize="1221,2">
              <v:shape style="position:absolute;left:10368;top:10361;width:1221;height:2" coordorigin="10368,10361" coordsize="1221,0" path="m10368,10361l11589,10361e" filled="f" stroked="t" strokeweight=".704379pt" strokecolor="#808080">
                <v:path arrowok="t"/>
              </v:shape>
            </v:group>
            <v:group style="position:absolute;left:2475;top:10572;width:2;height:271" coordorigin="2475,10572" coordsize="2,271">
              <v:shape style="position:absolute;left:2475;top:10572;width:2;height:271" coordorigin="2475,10572" coordsize="0,271" path="m2475,10843l2475,10572e" filled="f" stroked="t" strokeweight=".469586pt" strokecolor="#383838">
                <v:path arrowok="t"/>
              </v:shape>
            </v:group>
            <v:group style="position:absolute;left:906;top:10835;width:10683;height:2" coordorigin="906,10835" coordsize="10683,2">
              <v:shape style="position:absolute;left:906;top:10835;width:10683;height:2" coordorigin="906,10835" coordsize="10683,0" path="m906,10835l11589,10835e" filled="f" stroked="t" strokeweight=".469586pt" strokecolor="#6B6B6B">
                <v:path arrowok="t"/>
              </v:shape>
            </v:group>
            <v:group style="position:absolute;left:4264;top:11080;width:423;height:2" coordorigin="4264,11080" coordsize="423,2">
              <v:shape style="position:absolute;left:4264;top:11080;width:423;height:2" coordorigin="4264,11080" coordsize="423,0" path="m4264,11080l4686,11080e" filled="f" stroked="t" strokeweight=".469586pt" strokecolor="#5B5B5B">
                <v:path arrowok="t"/>
              </v:shape>
            </v:group>
            <v:group style="position:absolute;left:460;top:11078;width:11129;height:2" coordorigin="460,11078" coordsize="11129,2">
              <v:shape style="position:absolute;left:460;top:11078;width:11129;height:2" coordorigin="460,11078" coordsize="11129,0" path="m460,11078l11589,11078e" filled="f" stroked="t" strokeweight=".704379pt" strokecolor="#707070">
                <v:path arrowok="t"/>
              </v:shape>
            </v:group>
            <v:group style="position:absolute;left:1197;top:11080;width:2;height:233" coordorigin="1197,11080" coordsize="2,233">
              <v:shape style="position:absolute;left:1197;top:11080;width:2;height:233" coordorigin="1197,11080" coordsize="0,233" path="m1197,11313l1197,11080e" filled="f" stroked="t" strokeweight=".234793pt" strokecolor="#6B6B6B">
                <v:path arrowok="t"/>
              </v:shape>
            </v:group>
            <v:group style="position:absolute;left:1815;top:11070;width:2;height:5103" coordorigin="1815,11070" coordsize="2,5103">
              <v:shape style="position:absolute;left:1815;top:11070;width:2;height:5103" coordorigin="1815,11070" coordsize="0,5103" path="m1815,16174l1815,11070e" filled="f" stroked="t" strokeweight=".704379pt" strokecolor="#5B5B5B">
                <v:path arrowok="t"/>
              </v:shape>
            </v:group>
            <v:group style="position:absolute;left:7424;top:11070;width:2;height:3636" coordorigin="7424,11070" coordsize="2,3636">
              <v:shape style="position:absolute;left:7424;top:11070;width:2;height:3636" coordorigin="7424,11070" coordsize="0,3636" path="m7424,14707l7424,11070e" filled="f" stroked="t" strokeweight=".704379pt" strokecolor="#606060">
                <v:path arrowok="t"/>
              </v:shape>
            </v:group>
            <v:group style="position:absolute;left:460;top:11313;width:11134;height:2" coordorigin="460,11313" coordsize="11134,2">
              <v:shape style="position:absolute;left:460;top:11313;width:11134;height:2" coordorigin="460,11313" coordsize="11134,0" path="m460,11313l11594,11313e" filled="f" stroked="t" strokeweight=".704379pt" strokecolor="#707070">
                <v:path arrowok="t"/>
              </v:shape>
            </v:group>
            <v:group style="position:absolute;left:1197;top:11298;width:2;height:498" coordorigin="1197,11298" coordsize="2,498">
              <v:shape style="position:absolute;left:1197;top:11298;width:2;height:498" coordorigin="1197,11298" coordsize="0,498" path="m1197,11797l1197,11298e" filled="f" stroked="t" strokeweight=".234793pt" strokecolor="#545454">
                <v:path arrowok="t"/>
              </v:shape>
            </v:group>
            <v:group style="position:absolute;left:1197;top:11797;width:2;height:1462" coordorigin="1197,11797" coordsize="2,1462">
              <v:shape style="position:absolute;left:1197;top:11797;width:2;height:1462" coordorigin="1197,11797" coordsize="0,1462" path="m1197,13259l1197,11797e" filled="f" stroked="t" strokeweight=".234793pt" strokecolor="#000000">
                <v:path arrowok="t"/>
              </v:shape>
            </v:group>
            <v:group style="position:absolute;left:1813;top:12053;width:2;height:142" coordorigin="1813,12053" coordsize="2,142">
              <v:shape style="position:absolute;left:1813;top:12053;width:2;height:142" coordorigin="1813,12053" coordsize="0,142" path="m1813,12196l1813,12053e" filled="f" stroked="t" strokeweight=".469586pt" strokecolor="#3B3B3B">
                <v:path arrowok="t"/>
              </v:shape>
            </v:group>
            <v:group style="position:absolute;left:3862;top:12129;width:2;height:617" coordorigin="3862,12129" coordsize="2,617">
              <v:shape style="position:absolute;left:3862;top:12129;width:2;height:617" coordorigin="3862,12129" coordsize="0,617" path="m3862,12746l3862,12129e" filled="f" stroked="t" strokeweight="1.878343pt" strokecolor="#383F87">
                <v:path arrowok="t"/>
              </v:shape>
            </v:group>
            <v:group style="position:absolute;left:11585;top:12053;width:2;height:142" coordorigin="11585,12053" coordsize="2,142">
              <v:shape style="position:absolute;left:11585;top:12053;width:2;height:142" coordorigin="11585,12053" coordsize="0,142" path="m11585,12196l11585,12053e" filled="f" stroked="t" strokeweight=".469586pt" strokecolor="#4F4F4F">
                <v:path arrowok="t"/>
              </v:shape>
            </v:group>
            <v:group style="position:absolute;left:3846;top:12167;width:2;height:104" coordorigin="3846,12167" coordsize="2,104">
              <v:shape style="position:absolute;left:3846;top:12167;width:2;height:104" coordorigin="3846,12167" coordsize="0,104" path="m3846,12271l3846,12167e" filled="f" stroked="t" strokeweight="1.173965pt" strokecolor="#6777A8">
                <v:path arrowok="t"/>
              </v:shape>
            </v:group>
            <v:group style="position:absolute;left:465;top:12243;width:2;height:261" coordorigin="465,12243" coordsize="2,261">
              <v:shape style="position:absolute;left:465;top:12243;width:2;height:261" coordorigin="465,12243" coordsize="0,261" path="m465,12504l465,12243e" filled="f" stroked="t" strokeweight=".469586pt" strokecolor="#4B4B4B">
                <v:path arrowok="t"/>
              </v:shape>
            </v:group>
            <v:group style="position:absolute;left:2472;top:10781;width:2;height:1723" coordorigin="2472,10781" coordsize="2,1723">
              <v:shape style="position:absolute;left:2472;top:10781;width:2;height:1723" coordorigin="2472,10781" coordsize="0,1723" path="m2472,12504l2472,10781e" filled="f" stroked="t" strokeweight=".704379pt" strokecolor="#606060">
                <v:path arrowok="t"/>
              </v:shape>
            </v:group>
            <v:group style="position:absolute;left:4311;top:12675;width:2;height:366" coordorigin="4311,12675" coordsize="2,366">
              <v:shape style="position:absolute;left:4311;top:12675;width:2;height:366" coordorigin="4311,12675" coordsize="0,366" path="m4311,13041l4311,12675e" filled="f" stroked="t" strokeweight="1.408757pt" strokecolor="#2F3B74">
                <v:path arrowok="t"/>
              </v:shape>
            </v:group>
            <v:group style="position:absolute;left:2470;top:12447;width:2;height:342" coordorigin="2470,12447" coordsize="2,342">
              <v:shape style="position:absolute;left:2470;top:12447;width:2;height:342" coordorigin="2470,12447" coordsize="0,342" path="m2470,12789l2470,12447e" filled="f" stroked="t" strokeweight=".469586pt" strokecolor="#4B4B4B">
                <v:path arrowok="t"/>
              </v:shape>
            </v:group>
            <v:group style="position:absolute;left:11585;top:12205;width:2;height:945" coordorigin="11585,12205" coordsize="2,945">
              <v:shape style="position:absolute;left:11585;top:12205;width:2;height:945" coordorigin="11585,12205" coordsize="0,945" path="m11585,13150l11585,12205e" filled="f" stroked="t" strokeweight=".939172pt" strokecolor="#707070">
                <v:path arrowok="t"/>
              </v:shape>
            </v:group>
            <v:group style="position:absolute;left:2472;top:12732;width:2;height:1519" coordorigin="2472,12732" coordsize="2,1519">
              <v:shape style="position:absolute;left:2472;top:12732;width:2;height:1519" coordorigin="2472,12732" coordsize="0,1519" path="m2472,14251l2472,12732e" filled="f" stroked="t" strokeweight=".704379pt" strokecolor="#606060">
                <v:path arrowok="t"/>
              </v:shape>
            </v:group>
            <v:group style="position:absolute;left:455;top:13378;width:2019;height:2" coordorigin="455,13378" coordsize="2019,2">
              <v:shape style="position:absolute;left:455;top:13378;width:2019;height:2" coordorigin="455,13378" coordsize="2019,0" path="m455,13378l2475,13378e" filled="f" stroked="t" strokeweight=".704379pt" strokecolor="#747474">
                <v:path arrowok="t"/>
              </v:shape>
            </v:group>
            <v:group style="position:absolute;left:1197;top:13259;width:2;height:138" coordorigin="1197,13259" coordsize="2,138">
              <v:shape style="position:absolute;left:1197;top:13259;width:2;height:138" coordorigin="1197,13259" coordsize="0,138" path="m1197,13397l1197,13259e" filled="f" stroked="t" strokeweight=".234793pt" strokecolor="#878787">
                <v:path arrowok="t"/>
              </v:shape>
            </v:group>
            <v:group style="position:absolute;left:1197;top:13382;width:2;height:380" coordorigin="1197,13382" coordsize="2,380">
              <v:shape style="position:absolute;left:1197;top:13382;width:2;height:380" coordorigin="1197,13382" coordsize="0,380" path="m1197,13762l1197,13382e" filled="f" stroked="t" strokeweight=".234793pt" strokecolor="#707070">
                <v:path arrowok="t"/>
              </v:shape>
            </v:group>
            <v:group style="position:absolute;left:11585;top:13359;width:2;height:451" coordorigin="11585,13359" coordsize="2,451">
              <v:shape style="position:absolute;left:11585;top:13359;width:2;height:451" coordorigin="11585,13359" coordsize="0,451" path="m11585,13810l11585,13359e" filled="f" stroked="t" strokeweight=".704379pt" strokecolor="#6B6B6B">
                <v:path arrowok="t"/>
              </v:shape>
            </v:group>
            <v:group style="position:absolute;left:1197;top:13762;width:2;height:2397" coordorigin="1197,13762" coordsize="2,2397">
              <v:shape style="position:absolute;left:1197;top:13762;width:2;height:2397" coordorigin="1197,13762" coordsize="0,2397" path="m1197,16159l1197,13762e" filled="f" stroked="t" strokeweight=".234793pt" strokecolor="#000000">
                <v:path arrowok="t"/>
              </v:shape>
            </v:group>
            <v:group style="position:absolute;left:11585;top:13734;width:2;height:271" coordorigin="11585,13734" coordsize="2,271">
              <v:shape style="position:absolute;left:11585;top:13734;width:2;height:271" coordorigin="11585,13734" coordsize="0,271" path="m11585,14004l11585,13734e" filled="f" stroked="t" strokeweight=".469586pt" strokecolor="#545454">
                <v:path arrowok="t"/>
              </v:shape>
            </v:group>
            <v:group style="position:absolute;left:3677;top:13976;width:2;height:247" coordorigin="3677,13976" coordsize="2,247">
              <v:shape style="position:absolute;left:3677;top:13976;width:2;height:247" coordorigin="3677,13976" coordsize="0,247" path="m3677,14223l3677,13976e" filled="f" stroked="t" strokeweight="1.173965pt" strokecolor="#5B6BA8">
                <v:path arrowok="t"/>
              </v:shape>
            </v:group>
            <v:group style="position:absolute;left:11585;top:13947;width:2;height:546" coordorigin="11585,13947" coordsize="2,546">
              <v:shape style="position:absolute;left:11585;top:13947;width:2;height:546" coordorigin="11585,13947" coordsize="0,546" path="m11585,14493l11585,13947e" filled="f" stroked="t" strokeweight=".704379pt" strokecolor="#707070">
                <v:path arrowok="t"/>
              </v:shape>
            </v:group>
            <v:group style="position:absolute;left:465;top:14194;width:2;height:138" coordorigin="465,14194" coordsize="2,138">
              <v:shape style="position:absolute;left:465;top:14194;width:2;height:138" coordorigin="465,14194" coordsize="0,138" path="m465,14332l465,14194e" filled="f" stroked="t" strokeweight=".469586pt" strokecolor="#343434">
                <v:path arrowok="t"/>
              </v:shape>
            </v:group>
            <v:group style="position:absolute;left:2475;top:14194;width:2;height:299" coordorigin="2475,14194" coordsize="2,299">
              <v:shape style="position:absolute;left:2475;top:14194;width:2;height:299" coordorigin="2475,14194" coordsize="0,299" path="m2475,14493l2475,14194e" filled="f" stroked="t" strokeweight=".469586pt" strokecolor="#3F3F3F">
                <v:path arrowok="t"/>
              </v:shape>
            </v:group>
            <v:group style="position:absolute;left:3193;top:14223;width:2;height:81" coordorigin="3193,14223" coordsize="2,81">
              <v:shape style="position:absolute;left:3193;top:14223;width:2;height:81" coordorigin="3193,14223" coordsize="0,81" path="m3193,14303l3193,14223e" filled="f" stroked="t" strokeweight=".234793pt" strokecolor="#000000">
                <v:path arrowok="t"/>
              </v:shape>
            </v:group>
            <v:group style="position:absolute;left:3677;top:14223;width:2;height:81" coordorigin="3677,14223" coordsize="2,81">
              <v:shape style="position:absolute;left:3677;top:14223;width:2;height:81" coordorigin="3677,14223" coordsize="0,81" path="m3677,14303l3677,14223e" filled="f" stroked="t" strokeweight="1.64355pt" strokecolor="#1C1F57">
                <v:path arrowok="t"/>
              </v:shape>
            </v:group>
            <v:group style="position:absolute;left:1817;top:14275;width:2;height:218" coordorigin="1817,14275" coordsize="2,218">
              <v:shape style="position:absolute;left:1817;top:14275;width:2;height:218" coordorigin="1817,14275" coordsize="0,218" path="m1817,14493l1817,14275e" filled="f" stroked="t" strokeweight=".469586pt" strokecolor="#3F3F3F">
                <v:path arrowok="t"/>
              </v:shape>
            </v:group>
            <v:group style="position:absolute;left:2475;top:14436;width:2;height:408" coordorigin="2475,14436" coordsize="2,408">
              <v:shape style="position:absolute;left:2475;top:14436;width:2;height:408" coordorigin="2475,14436" coordsize="0,408" path="m2475,14844l2475,14436e" filled="f" stroked="t" strokeweight=".939172pt" strokecolor="#646464">
                <v:path arrowok="t"/>
              </v:shape>
            </v:group>
            <v:group style="position:absolute;left:11585;top:14436;width:2;height:180" coordorigin="11585,14436" coordsize="2,180">
              <v:shape style="position:absolute;left:11585;top:14436;width:2;height:180" coordorigin="11585,14436" coordsize="0,180" path="m11585,14617l11585,14436e" filled="f" stroked="t" strokeweight=".469586pt" strokecolor="#4B4B4B">
                <v:path arrowok="t"/>
              </v:shape>
            </v:group>
            <v:group style="position:absolute;left:11585;top:14560;width:2;height:745" coordorigin="11585,14560" coordsize="2,745">
              <v:shape style="position:absolute;left:11585;top:14560;width:2;height:745" coordorigin="11585,14560" coordsize="0,745" path="m11585,15305l11585,14560e" filled="f" stroked="t" strokeweight=".704379pt" strokecolor="#707070">
                <v:path arrowok="t"/>
              </v:shape>
            </v:group>
            <v:group style="position:absolute;left:3041;top:14678;width:2;height:323" coordorigin="3041,14678" coordsize="2,323">
              <v:shape style="position:absolute;left:3041;top:14678;width:2;height:323" coordorigin="3041,14678" coordsize="0,323" path="m3041,15001l3041,14678e" filled="f" stroked="t" strokeweight="1.64355pt" strokecolor="#383F64">
                <v:path arrowok="t"/>
              </v:shape>
            </v:group>
            <v:group style="position:absolute;left:7429;top:14650;width:2;height:195" coordorigin="7429,14650" coordsize="2,195">
              <v:shape style="position:absolute;left:7429;top:14650;width:2;height:195" coordorigin="7429,14650" coordsize="0,195" path="m7429,14844l7429,14650e" filled="f" stroked="t" strokeweight=".469586pt" strokecolor="#484848">
                <v:path arrowok="t"/>
              </v:shape>
            </v:group>
            <v:group style="position:absolute;left:2475;top:14788;width:2;height:256" coordorigin="2475,14788" coordsize="2,256">
              <v:shape style="position:absolute;left:2475;top:14788;width:2;height:256" coordorigin="2475,14788" coordsize="0,256" path="m2475,15044l2475,14788e" filled="f" stroked="t" strokeweight=".469586pt" strokecolor="#3B3B3B">
                <v:path arrowok="t"/>
              </v:shape>
            </v:group>
            <v:group style="position:absolute;left:7426;top:14788;width:2;height:1391" coordorigin="7426,14788" coordsize="2,1391">
              <v:shape style="position:absolute;left:7426;top:14788;width:2;height:1391" coordorigin="7426,14788" coordsize="0,1391" path="m7426,16178l7426,14788e" filled="f" stroked="t" strokeweight=".704379pt" strokecolor="#646464">
                <v:path arrowok="t"/>
              </v:shape>
            </v:group>
            <v:group style="position:absolute;left:460;top:16169;width:4860;height:2" coordorigin="460,16169" coordsize="4860,2">
              <v:shape style="position:absolute;left:460;top:16169;width:4860;height:2" coordorigin="460,16169" coordsize="4860,0" path="m460,16169l5320,16169e" filled="f" stroked="t" strokeweight=".704379pt" strokecolor="#707070">
                <v:path arrowok="t"/>
              </v:shape>
            </v:group>
            <v:group style="position:absolute;left:2472;top:14987;width:2;height:1192" coordorigin="2472,14987" coordsize="2,1192">
              <v:shape style="position:absolute;left:2472;top:14987;width:2;height:1192" coordorigin="2472,14987" coordsize="0,1192" path="m2472,16178l2472,14987e" filled="f" stroked="t" strokeweight=".704379pt" strokecolor="#606060">
                <v:path arrowok="t"/>
              </v:shape>
            </v:group>
            <v:group style="position:absolute;left:3165;top:16174;width:146;height:2" coordorigin="3165,16174" coordsize="146,2">
              <v:shape style="position:absolute;left:3165;top:16174;width:146;height:2" coordorigin="3165,16174" coordsize="146,0" path="m3165,16174l3311,16174e" filled="f" stroked="t" strokeweight=".469586pt" strokecolor="#545454">
                <v:path arrowok="t"/>
              </v:shape>
            </v:group>
            <v:group style="position:absolute;left:3649;top:16171;width:225;height:2" coordorigin="3649,16171" coordsize="225,2">
              <v:shape style="position:absolute;left:3649;top:16171;width:225;height:2" coordorigin="3649,16171" coordsize="225,0" path="m3649,16171l3874,16171e" filled="f" stroked="t" strokeweight=".469586pt" strokecolor="#575757">
                <v:path arrowok="t"/>
              </v:shape>
            </v:group>
            <v:group style="position:absolute;left:5264;top:16169;width:296;height:2" coordorigin="5264,16169" coordsize="296,2">
              <v:shape style="position:absolute;left:5264;top:16169;width:296;height:2" coordorigin="5264,16169" coordsize="296,0" path="m5264,16169l5560,16169e" filled="f" stroked="t" strokeweight=".469586pt" strokecolor="#6B6B6B">
                <v:path arrowok="t"/>
              </v:shape>
            </v:group>
            <v:group style="position:absolute;left:5504;top:16164;width:5466;height:2" coordorigin="5504,16164" coordsize="5466,2">
              <v:shape style="position:absolute;left:5504;top:16164;width:5466;height:2" coordorigin="5504,16164" coordsize="5466,0" path="m5504,16164l10970,16164e" filled="f" stroked="t" strokeweight=".704379pt" strokecolor="#7C7C7C">
                <v:path arrowok="t"/>
              </v:shape>
            </v:group>
            <v:group style="position:absolute;left:10228;top:16157;width:390;height:2" coordorigin="10228,16157" coordsize="390,2">
              <v:shape style="position:absolute;left:10228;top:16157;width:390;height:2" coordorigin="10228,16157" coordsize="390,0" path="m10228,16157l10617,16157e" filled="f" stroked="t" strokeweight=".469586pt" strokecolor="#747474">
                <v:path arrowok="t"/>
              </v:shape>
            </v:group>
            <v:group style="position:absolute;left:10561;top:16157;width:1038;height:2" coordorigin="10561,16157" coordsize="1038,2">
              <v:shape style="position:absolute;left:10561;top:16157;width:1038;height:2" coordorigin="10561,16157" coordsize="1038,0" path="m10561,16157l11599,16157e" filled="f" stroked="t" strokeweight=".704379pt" strokecolor="#8C8C8C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549" w:right="-76"/>
        <w:jc w:val="left"/>
        <w:tabs>
          <w:tab w:pos="2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808762pt;margin-top:4.937779pt;width:6.600237pt;height:7.5pt;mso-position-horizontal-relative:page;mso-position-vertical-relative:paragraph;z-index:-1516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C7C7C"/>
                      <w:spacing w:val="-13"/>
                      <w:w w:val="146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45454"/>
                      <w:spacing w:val="0"/>
                      <w:w w:val="4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50"/>
          <w:position w:val="2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2A3457"/>
          <w:spacing w:val="-3"/>
          <w:w w:val="59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66"/>
          <w:position w:val="0"/>
        </w:rPr>
        <w:t>ı:.c.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right="-85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6DCA"/>
          <w:w w:val="2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D6DC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3457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3457"/>
          <w:spacing w:val="1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D5791"/>
          <w:spacing w:val="-23"/>
          <w:w w:val="87"/>
          <w:b/>
          <w:bCs/>
        </w:rPr>
        <w:t>1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87"/>
          <w:b/>
          <w:bCs/>
        </w:rPr>
        <w:t>.</w:t>
      </w:r>
      <w:r>
        <w:rPr>
          <w:rFonts w:ascii="Arial" w:hAnsi="Arial" w:cs="Arial" w:eastAsia="Arial"/>
          <w:sz w:val="16"/>
          <w:szCs w:val="16"/>
          <w:color w:val="646464"/>
          <w:spacing w:val="-2"/>
          <w:w w:val="8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A3457"/>
          <w:spacing w:val="0"/>
          <w:w w:val="120"/>
        </w:rPr>
        <w:t>ILli/.</w:t>
      </w:r>
      <w:r>
        <w:rPr>
          <w:rFonts w:ascii="Arial" w:hAnsi="Arial" w:cs="Arial" w:eastAsia="Arial"/>
          <w:sz w:val="19"/>
          <w:szCs w:val="19"/>
          <w:color w:val="2A3457"/>
          <w:spacing w:val="19"/>
          <w:w w:val="120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-14"/>
          <w:w w:val="116"/>
          <w:position w:val="-10"/>
        </w:rPr>
        <w:t>l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79"/>
          <w:position w:val="-10"/>
        </w:rPr>
        <w:t>ge</w:t>
      </w:r>
      <w:r>
        <w:rPr>
          <w:rFonts w:ascii="Arial" w:hAnsi="Arial" w:cs="Arial" w:eastAsia="Arial"/>
          <w:sz w:val="23"/>
          <w:szCs w:val="23"/>
          <w:color w:val="7C7C7C"/>
          <w:spacing w:val="-22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7"/>
          <w:position w:val="-10"/>
        </w:rPr>
        <w:t>A</w:t>
      </w:r>
      <w:r>
        <w:rPr>
          <w:rFonts w:ascii="Arial" w:hAnsi="Arial" w:cs="Arial" w:eastAsia="Arial"/>
          <w:sz w:val="23"/>
          <w:szCs w:val="23"/>
          <w:color w:val="3D3D3D"/>
          <w:spacing w:val="-12"/>
          <w:w w:val="78"/>
          <w:position w:val="-10"/>
        </w:rPr>
        <w:t>m</w:t>
      </w:r>
      <w:r>
        <w:rPr>
          <w:rFonts w:ascii="Arial" w:hAnsi="Arial" w:cs="Arial" w:eastAsia="Arial"/>
          <w:sz w:val="23"/>
          <w:szCs w:val="23"/>
          <w:color w:val="3D3D3D"/>
          <w:spacing w:val="-47"/>
          <w:w w:val="69"/>
          <w:position w:val="-10"/>
        </w:rPr>
        <w:t>ı</w:t>
      </w:r>
      <w:r>
        <w:rPr>
          <w:rFonts w:ascii="Arial" w:hAnsi="Arial" w:cs="Arial" w:eastAsia="Arial"/>
          <w:sz w:val="19"/>
          <w:szCs w:val="19"/>
          <w:color w:val="3D3D3D"/>
          <w:spacing w:val="10"/>
          <w:w w:val="48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9"/>
          <w:position w:val="-10"/>
        </w:rPr>
        <w:t>r;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4179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939593"/>
          <w:spacing w:val="-34"/>
          <w:w w:val="79"/>
        </w:rPr>
        <w:t>-</w:t>
      </w:r>
      <w:r>
        <w:rPr>
          <w:rFonts w:ascii="Arial" w:hAnsi="Arial" w:cs="Arial" w:eastAsia="Arial"/>
          <w:sz w:val="35"/>
          <w:szCs w:val="35"/>
          <w:color w:val="ACACAE"/>
          <w:spacing w:val="0"/>
          <w:w w:val="81"/>
        </w:rPr>
        <w:t>·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214" w:lineRule="exact"/>
        <w:ind w:left="-34" w:right="51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318" w:right="55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20" w:right="180"/>
          <w:cols w:num="3" w:equalWidth="0">
            <w:col w:w="2979" w:space="110"/>
            <w:col w:w="1482" w:space="363"/>
            <w:col w:w="6486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46" w:right="4691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BAŞKANLlCa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160" w:right="160"/>
        </w:sectPr>
      </w:pPr>
      <w:rPr/>
    </w:p>
    <w:p>
      <w:pPr>
        <w:spacing w:before="0" w:after="0" w:line="118" w:lineRule="exact"/>
        <w:ind w:left="798" w:right="217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920002pt;margin-top:-38.039051pt;width:473.503248pt;height:63.981369pt;mso-position-horizontal-relative:page;mso-position-vertical-relative:paragraph;z-index:-15152" type="#_x0000_t202" filled="f" stroked="f">
            <v:textbox inset="0,0,0,0">
              <w:txbxContent>
                <w:p>
                  <w:pPr>
                    <w:spacing w:before="0" w:after="0" w:line="1280" w:lineRule="exact"/>
                    <w:ind w:right="-232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13"/>
                      <w:szCs w:val="113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1F1F1F"/>
                      <w:spacing w:val="0"/>
                      <w:w w:val="143"/>
                      <w:b/>
                      <w:bCs/>
                      <w:position w:val="29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1F1F1F"/>
                      <w:spacing w:val="0"/>
                      <w:w w:val="100"/>
                      <w:b/>
                      <w:bCs/>
                      <w:position w:val="29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1F1F1F"/>
                      <w:spacing w:val="0"/>
                      <w:w w:val="100"/>
                      <w:b/>
                      <w:bCs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959595"/>
                      <w:spacing w:val="-107"/>
                      <w:w w:val="22"/>
                      <w:b/>
                      <w:bCs/>
                      <w:position w:val="-4"/>
                    </w:rPr>
                    <w:t>'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2F2F2F"/>
                      <w:spacing w:val="-65"/>
                      <w:w w:val="172"/>
                      <w:b/>
                      <w:bCs/>
                      <w:position w:val="-4"/>
                    </w:rPr>
                    <w:t>8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B1B1B3"/>
                      <w:spacing w:val="0"/>
                      <w:w w:val="12"/>
                      <w:b/>
                      <w:bCs/>
                      <w:position w:val="-4"/>
                    </w:rPr>
                    <w:t>·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13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542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F1F1F"/>
          <w:spacing w:val="0"/>
          <w:w w:val="91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1531" w:space="1501"/>
            <w:col w:w="8568"/>
          </w:cols>
        </w:sectPr>
      </w:pPr>
      <w:rPr/>
    </w:p>
    <w:p>
      <w:pPr>
        <w:spacing w:before="0" w:after="0" w:line="227" w:lineRule="exact"/>
        <w:ind w:left="618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F1F1F"/>
          <w:spacing w:val="0"/>
          <w:w w:val="114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1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8" w:right="-20"/>
        <w:jc w:val="left"/>
        <w:tabs>
          <w:tab w:pos="1500" w:val="left"/>
          <w:tab w:pos="2900" w:val="left"/>
          <w:tab w:pos="53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0"/>
          <w:w w:val="47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No:10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2F2F2F"/>
          <w:spacing w:val="-1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28" w:right="-20"/>
        <w:jc w:val="left"/>
        <w:tabs>
          <w:tab w:pos="1500" w:val="left"/>
          <w:tab w:pos="2900" w:val="left"/>
          <w:tab w:pos="428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:2732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6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0"/>
        </w:rPr>
        <w:t>Gİ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0"/>
        </w:rPr>
        <w:t>GİNER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8" w:lineRule="auto"/>
        <w:ind w:left="128" w:right="4137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No:86/l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4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[ZMJR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No:86/l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ÖdemişfİZM1R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8" w:right="-20"/>
        <w:jc w:val="left"/>
        <w:tabs>
          <w:tab w:pos="1500" w:val="left"/>
          <w:tab w:pos="46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182" w:lineRule="auto"/>
        <w:ind w:left="3382" w:right="1575" w:firstLine="-3254"/>
        <w:jc w:val="left"/>
        <w:tabs>
          <w:tab w:pos="338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880005pt;margin-top:16.653452pt;width:57.940313pt;height:24pt;mso-position-horizontal-relative:page;mso-position-vertical-relative:paragraph;z-index:-1515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07270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7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8"/>
          <w:w w:val="100"/>
          <w:position w:val="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  <w:position w:val="9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4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4"/>
          <w:position w:val="9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7"/>
          <w:w w:val="104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54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Restaurant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0"/>
        </w:rPr>
        <w:t>Bacası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714" w:right="-20"/>
        <w:jc w:val="left"/>
        <w:tabs>
          <w:tab w:pos="578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100"/>
          <w:position w:val="-8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5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54"/>
          <w:position w:val="-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0"/>
        </w:rPr>
        <w:t>:13:25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8" w:right="-20"/>
        <w:jc w:val="left"/>
        <w:tabs>
          <w:tab w:pos="19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:Hatice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ERSÖZ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2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Hüsnü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0"/>
        </w:rPr>
        <w:t>AKAR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M.Kemal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GİRGINER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885" w:right="-20"/>
        <w:jc w:val="left"/>
        <w:tabs>
          <w:tab w:pos="44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:13:14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9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9"/>
          <w:position w:val="-1"/>
        </w:rPr>
        <w:t>13:18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1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3"/>
          <w:position w:val="-1"/>
        </w:rPr>
        <w:t>624-35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611" w:space="1274"/>
            <w:col w:w="9715"/>
          </w:cols>
        </w:sectPr>
      </w:pPr>
      <w:rPr/>
    </w:p>
    <w:p>
      <w:pPr>
        <w:spacing w:before="0" w:after="0" w:line="258" w:lineRule="exact"/>
        <w:ind w:left="128" w:right="-20"/>
        <w:jc w:val="left"/>
        <w:tabs>
          <w:tab w:pos="1900" w:val="left"/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455" w:right="48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1909" w:right="4515" w:firstLine="2568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iyet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Sayısı:?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8" w:right="-20"/>
        <w:jc w:val="left"/>
        <w:tabs>
          <w:tab w:pos="1960" w:val="left"/>
          <w:tab w:pos="44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67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67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8" w:right="-20"/>
        <w:jc w:val="left"/>
        <w:tabs>
          <w:tab w:pos="680" w:val="left"/>
          <w:tab w:pos="1900" w:val="left"/>
          <w:tab w:pos="78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27"/>
          <w:szCs w:val="27"/>
          <w:color w:val="1F1F1F"/>
          <w:spacing w:val="0"/>
          <w:w w:val="100"/>
          <w:position w:val="-1"/>
        </w:rPr>
        <w:t>m</w:t>
      </w:r>
      <w:r>
        <w:rPr>
          <w:rFonts w:ascii="Arial" w:hAnsi="Arial" w:cs="Arial" w:eastAsia="Arial"/>
          <w:sz w:val="27"/>
          <w:szCs w:val="27"/>
          <w:color w:val="1F1F1F"/>
          <w:spacing w:val="-55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68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"/>
          <w:w w:val="10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BD97C3"/>
          <w:spacing w:val="0"/>
          <w:w w:val="243"/>
          <w:i/>
          <w:position w:val="1"/>
        </w:rPr>
        <w:t>(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1F1F1F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1F1F1F"/>
          <w:spacing w:val="3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9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restamantı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hacasındaki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bit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481" w:right="41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1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20" w:after="0" w:line="240" w:lineRule="auto"/>
        <w:ind w:left="179" w:right="-6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Boğma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0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1Sum3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1"/>
        </w:rPr>
        <w:t>öpük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3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  <w:position w:val="-1"/>
        </w:rPr>
        <w:t>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1934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111111"/>
          <w:spacing w:val="0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11111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11111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  <w:position w:val="2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2720" w:space="1737"/>
            <w:col w:w="7143"/>
          </w:cols>
        </w:sectPr>
      </w:pPr>
      <w:rPr/>
    </w:p>
    <w:p>
      <w:pPr>
        <w:spacing w:before="0" w:after="0" w:line="198" w:lineRule="exact"/>
        <w:ind w:left="19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kaplama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erirne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cephesine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monteli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malzemeden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3" w:lineRule="auto"/>
        <w:ind w:left="138" w:right="5553" w:firstLine="-5"/>
        <w:jc w:val="left"/>
        <w:tabs>
          <w:tab w:pos="19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Hatice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ERSÖZ'e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904" w:right="-20"/>
        <w:jc w:val="left"/>
        <w:tabs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restamantı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04" w:right="56" w:firstLine="-176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8" w:lineRule="auto"/>
        <w:ind w:left="138" w:right="4363" w:firstLine="-19"/>
        <w:jc w:val="left"/>
        <w:tabs>
          <w:tab w:pos="19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"/>
          <w:w w:val="1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93"/>
        </w:rPr>
        <w:t>Şirketi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61"/>
          <w:position w:val="1"/>
        </w:rPr>
        <w:t>lB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1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7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şyerine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23"/>
          <w:i/>
          <w:position w:val="-2"/>
        </w:rPr>
        <w:t>[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23"/>
          <w:i/>
          <w:position w:val="-2"/>
        </w:rPr>
        <w:t>r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23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35"/>
          <w:w w:val="123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23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11"/>
          <w:w w:val="123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23"/>
          <w:position w:val="-2"/>
        </w:rPr>
        <w:t>'l1</w:t>
      </w:r>
      <w:r>
        <w:rPr>
          <w:rFonts w:ascii="Arial" w:hAnsi="Arial" w:cs="Arial" w:eastAsia="Arial"/>
          <w:sz w:val="14"/>
          <w:szCs w:val="14"/>
          <w:color w:val="1F1F1F"/>
          <w:spacing w:val="23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3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13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329"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0" w:after="0" w:line="213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Ekwı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60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1"/>
        </w:rPr>
        <w:t>13:43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1342" w:space="562"/>
            <w:col w:w="9696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50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599" w:space="172"/>
            <w:col w:w="10829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06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Amir'·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3" w:lineRule="exact"/>
        <w:ind w:left="330" w:right="-20"/>
        <w:jc w:val="left"/>
        <w:tabs>
          <w:tab w:pos="4840" w:val="left"/>
          <w:tab w:pos="85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640001pt;margin-top:11.023802pt;width:5.77412pt;height:4pt;mso-position-horizontal-relative:page;mso-position-vertical-relative:paragraph;z-index:-1515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1F1F1F"/>
                      <w:w w:val="120"/>
                      <w:i/>
                    </w:rPr>
                    <w:t>&lt;!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1F1F1F"/>
                      <w:w w:val="121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68"/>
          <w:position w:val="5"/>
        </w:rPr>
        <w:t>'c::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68"/>
          <w:position w:val="5"/>
        </w:rPr>
        <w:t>)</w:t>
      </w:r>
      <w:r>
        <w:rPr>
          <w:rFonts w:ascii="Arial" w:hAnsi="Arial" w:cs="Arial" w:eastAsia="Arial"/>
          <w:sz w:val="14"/>
          <w:szCs w:val="14"/>
          <w:color w:val="1F1F1F"/>
          <w:spacing w:val="-26"/>
          <w:w w:val="68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1F1F1F"/>
          <w:spacing w:val="0"/>
          <w:w w:val="79"/>
          <w:position w:val="-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1F1F1F"/>
          <w:spacing w:val="-41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140"/>
          <w:position w:val="-3"/>
        </w:rPr>
        <w:t>'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140"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1F1F1F"/>
          <w:spacing w:val="-29"/>
          <w:w w:val="14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1F1F1F"/>
          <w:spacing w:val="0"/>
          <w:w w:val="52"/>
          <w:position w:val="-3"/>
        </w:rPr>
        <w:t>MaYıs</w:t>
      </w:r>
      <w:r>
        <w:rPr>
          <w:rFonts w:ascii="Arial" w:hAnsi="Arial" w:cs="Arial" w:eastAsia="Arial"/>
          <w:sz w:val="24"/>
          <w:szCs w:val="24"/>
          <w:color w:val="1F1F1F"/>
          <w:spacing w:val="0"/>
          <w:w w:val="52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1F1F1F"/>
          <w:spacing w:val="14"/>
          <w:w w:val="52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1F1F1F"/>
          <w:spacing w:val="0"/>
          <w:w w:val="64"/>
          <w:position w:val="-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30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i/>
          <w:position w:val="-2"/>
        </w:rPr>
        <w:t>.Q</w:t>
      </w:r>
      <w:r>
        <w:rPr>
          <w:rFonts w:ascii="Arial" w:hAnsi="Arial" w:cs="Arial" w:eastAsia="Arial"/>
          <w:sz w:val="18"/>
          <w:szCs w:val="18"/>
          <w:color w:val="1F1F1F"/>
          <w:spacing w:val="-48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4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2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0" w:after="0" w:line="323" w:lineRule="exact"/>
        <w:ind w:left="301" w:right="-8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4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5"/>
          <w:w w:val="51"/>
          <w:position w:val="1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11"/>
          <w:w w:val="53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1F1F1F"/>
          <w:spacing w:val="-37"/>
          <w:w w:val="53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13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9"/>
          <w:w w:val="52"/>
          <w:position w:val="10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5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0"/>
          <w:w w:val="52"/>
          <w:position w:val="1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76" w:right="-2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54"/>
          <w:w w:val="80"/>
          <w:position w:val="1"/>
        </w:rPr>
        <w:t>E</w:t>
      </w:r>
      <w:r>
        <w:rPr>
          <w:rFonts w:ascii="Arial" w:hAnsi="Arial" w:cs="Arial" w:eastAsia="Arial"/>
          <w:sz w:val="11"/>
          <w:szCs w:val="11"/>
          <w:color w:val="1F1F1F"/>
          <w:spacing w:val="2"/>
          <w:w w:val="234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72"/>
          <w:w w:val="81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1F1F1F"/>
          <w:spacing w:val="-17"/>
          <w:w w:val="234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81"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68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959595"/>
          <w:spacing w:val="-4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55"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55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9"/>
          <w:w w:val="55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6267"/>
          <w:spacing w:val="0"/>
          <w:w w:val="111"/>
          <w:position w:val="0"/>
        </w:rPr>
        <w:t>YILDIRI</w:t>
      </w:r>
      <w:r>
        <w:rPr>
          <w:rFonts w:ascii="Arial" w:hAnsi="Arial" w:cs="Arial" w:eastAsia="Arial"/>
          <w:sz w:val="20"/>
          <w:szCs w:val="20"/>
          <w:color w:val="5B6267"/>
          <w:spacing w:val="0"/>
          <w:w w:val="111"/>
          <w:position w:val="0"/>
        </w:rPr>
        <w:t>M</w:t>
      </w:r>
      <w:r>
        <w:rPr>
          <w:rFonts w:ascii="Arial" w:hAnsi="Arial" w:cs="Arial" w:eastAsia="Arial"/>
          <w:sz w:val="20"/>
          <w:szCs w:val="20"/>
          <w:color w:val="5B6267"/>
          <w:spacing w:val="40"/>
          <w:w w:val="111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6267"/>
          <w:spacing w:val="0"/>
          <w:w w:val="119"/>
          <w:position w:val="0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76" w:lineRule="exact"/>
        <w:ind w:left="-37" w:right="-57"/>
        <w:jc w:val="center"/>
        <w:tabs>
          <w:tab w:pos="10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27.113007pt;margin-top:1.587452pt;width:4.515pt;height:14.13501pt;mso-position-horizontal-relative:page;mso-position-vertical-relative:paragraph;z-index:-15162" coordorigin="2542,32" coordsize="90,283">
            <v:shape style="position:absolute;left:2542;top:32;width:90;height:283" coordorigin="2542,32" coordsize="90,283" path="m2542,32l2633,32,2633,314,2542,314,2542,32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80"/>
          <w:position w:val="-15"/>
        </w:rPr>
        <w:t>c.urı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80"/>
          <w:position w:val="-15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4"/>
          <w:w w:val="80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3"/>
          <w:spacing w:val="0"/>
          <w:w w:val="172"/>
          <w:position w:val="-1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1B1B3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3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100"/>
          <w:position w:val="-1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1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6267"/>
          <w:spacing w:val="0"/>
          <w:w w:val="100"/>
          <w:position w:val="-14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5B6267"/>
          <w:spacing w:val="25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5B6267"/>
          <w:spacing w:val="0"/>
          <w:w w:val="103"/>
          <w:b/>
          <w:bCs/>
          <w:position w:val="-14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right="-206"/>
        <w:jc w:val="left"/>
        <w:rPr>
          <w:rFonts w:ascii="Times New Roman" w:hAnsi="Times New Roman" w:cs="Times New Roman" w:eastAsia="Times New Roman"/>
          <w:sz w:val="111"/>
          <w:szCs w:val="1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1"/>
          <w:szCs w:val="111"/>
          <w:color w:val="2F2F2F"/>
          <w:spacing w:val="36"/>
          <w:w w:val="14"/>
          <w:i/>
          <w:position w:val="-61"/>
        </w:rPr>
        <w:t>M</w:t>
      </w:r>
      <w:r>
        <w:rPr>
          <w:rFonts w:ascii="Times New Roman" w:hAnsi="Times New Roman" w:cs="Times New Roman" w:eastAsia="Times New Roman"/>
          <w:sz w:val="111"/>
          <w:szCs w:val="111"/>
          <w:color w:val="3D3F5E"/>
          <w:spacing w:val="0"/>
          <w:w w:val="87"/>
          <w:i/>
          <w:position w:val="-61"/>
        </w:rPr>
        <w:t>:::</w:t>
      </w:r>
      <w:r>
        <w:rPr>
          <w:rFonts w:ascii="Times New Roman" w:hAnsi="Times New Roman" w:cs="Times New Roman" w:eastAsia="Times New Roman"/>
          <w:sz w:val="111"/>
          <w:szCs w:val="111"/>
          <w:color w:val="2F2F2F"/>
          <w:spacing w:val="0"/>
          <w:w w:val="18"/>
          <w:i/>
          <w:position w:val="-61"/>
        </w:rPr>
        <w:t>R</w:t>
      </w:r>
      <w:r>
        <w:rPr>
          <w:rFonts w:ascii="Times New Roman" w:hAnsi="Times New Roman" w:cs="Times New Roman" w:eastAsia="Times New Roman"/>
          <w:sz w:val="111"/>
          <w:szCs w:val="111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8.397522pt;margin-top:-2.948849pt;width:12.298025pt;height:39.97336pt;mso-position-horizontal-relative:page;mso-position-vertical-relative:paragraph;z-index:-15163" coordorigin="9568,-59" coordsize="246,799">
            <v:group style="position:absolute;left:9720;top:-32;width:2;height:404" coordorigin="9720,-32" coordsize="2,404">
              <v:shape style="position:absolute;left:9720;top:-32;width:2;height:404" coordorigin="9720,-32" coordsize="0,404" path="m9720,372l9720,-32e" filled="f" stroked="t" strokeweight="2.719pt" strokecolor="#EBEDED">
                <v:path arrowok="t"/>
              </v:shape>
            </v:group>
            <v:group style="position:absolute;left:9600;top:345;width:2;height:363" coordorigin="9600,345" coordsize="2,363">
              <v:shape style="position:absolute;left:9600;top:345;width:2;height:363" coordorigin="9600,345" coordsize="0,363" path="m9600,708l9600,345e" filled="f" stroked="t" strokeweight="3.201895pt" strokecolor="#EBEDED">
                <v:path arrowok="t"/>
              </v:shape>
            </v:group>
            <v:group style="position:absolute;left:9675;top:345;width:139;height:363" coordorigin="9675,345" coordsize="139,363">
              <v:shape style="position:absolute;left:9675;top:345;width:139;height:363" coordorigin="9675,345" coordsize="139,363" path="m9675,345l9814,345,9814,708,9675,708,9675,345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İtfe.iye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72"/>
          <w:position w:val="-6"/>
        </w:rPr>
        <w:t>fiıri</w:t>
      </w:r>
      <w:r>
        <w:rPr>
          <w:rFonts w:ascii="Times New Roman" w:hAnsi="Times New Roman" w:cs="Times New Roman" w:eastAsia="Times New Roman"/>
          <w:sz w:val="30"/>
          <w:szCs w:val="30"/>
          <w:color w:val="B1B1B3"/>
          <w:spacing w:val="-14"/>
          <w:w w:val="97"/>
          <w:position w:val="-6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808080"/>
          <w:spacing w:val="0"/>
          <w:w w:val="65"/>
          <w:position w:val="-6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808080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0"/>
          <w:w w:val="54"/>
          <w:position w:val="-6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B7CAF"/>
          <w:spacing w:val="-46"/>
          <w:w w:val="62"/>
          <w:position w:val="-6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07270"/>
          <w:spacing w:val="0"/>
          <w:w w:val="78"/>
          <w:position w:val="-6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07270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07270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6"/>
        </w:rPr>
        <w:t>ıri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4" w:equalWidth="0">
            <w:col w:w="492" w:space="1460"/>
            <w:col w:w="2008" w:space="1092"/>
            <w:col w:w="1260" w:space="2244"/>
            <w:col w:w="3044"/>
          </w:cols>
        </w:sectPr>
      </w:pPr>
      <w:rPr/>
    </w:p>
    <w:p>
      <w:pPr>
        <w:spacing w:before="0" w:after="0" w:line="391" w:lineRule="exact"/>
        <w:ind w:right="967"/>
        <w:jc w:val="right"/>
        <w:tabs>
          <w:tab w:pos="63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426.154999pt;margin-top:9.69336pt;width:5.74593pt;height:32.958447pt;mso-position-horizontal-relative:page;mso-position-vertical-relative:paragraph;z-index:-15161" coordorigin="8523,194" coordsize="115,659">
            <v:group style="position:absolute;left:8562;top:233;width:2;height:458" coordorigin="8562,233" coordsize="2,458">
              <v:shape style="position:absolute;left:8562;top:233;width:2;height:458" coordorigin="8562,233" coordsize="0,458" path="m8562,690l8562,233e" filled="f" stroked="t" strokeweight="3.86951pt" strokecolor="#EBEDED">
                <v:path arrowok="t"/>
              </v:shape>
            </v:group>
            <v:group style="position:absolute;left:8612;top:581;width:2;height:246" coordorigin="8612,581" coordsize="2,246">
              <v:shape style="position:absolute;left:8612;top:581;width:2;height:246" coordorigin="8612,581" coordsize="0,246" path="m8612,827l8612,581e" filled="f" stroked="t" strokeweight="2.61793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F1F1F"/>
          <w:w w:val="93"/>
          <w:position w:val="-1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1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4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100"/>
          <w:position w:val="-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43"/>
          <w:szCs w:val="43"/>
          <w:color w:val="959595"/>
          <w:spacing w:val="0"/>
          <w:w w:val="22"/>
          <w:position w:val="-3"/>
        </w:rPr>
        <w:t>·</w:t>
      </w:r>
      <w:r>
        <w:rPr>
          <w:rFonts w:ascii="Times New Roman" w:hAnsi="Times New Roman" w:cs="Times New Roman" w:eastAsia="Times New Roman"/>
          <w:sz w:val="43"/>
          <w:szCs w:val="43"/>
          <w:color w:val="959595"/>
          <w:spacing w:val="-7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B6267"/>
          <w:spacing w:val="0"/>
          <w:w w:val="87"/>
          <w:position w:val="-3"/>
        </w:rPr>
        <w:t>itül</w:t>
      </w:r>
      <w:r>
        <w:rPr>
          <w:rFonts w:ascii="Times New Roman" w:hAnsi="Times New Roman" w:cs="Times New Roman" w:eastAsia="Times New Roman"/>
          <w:sz w:val="43"/>
          <w:szCs w:val="43"/>
          <w:color w:val="5B6267"/>
          <w:spacing w:val="9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24242"/>
          <w:spacing w:val="-70"/>
          <w:w w:val="226"/>
          <w:position w:val="-3"/>
        </w:rPr>
        <w:t>!</w:t>
      </w:r>
      <w:r>
        <w:rPr>
          <w:rFonts w:ascii="Times New Roman" w:hAnsi="Times New Roman" w:cs="Times New Roman" w:eastAsia="Times New Roman"/>
          <w:sz w:val="27"/>
          <w:szCs w:val="27"/>
          <w:color w:val="B1B1B3"/>
          <w:spacing w:val="-19"/>
          <w:w w:val="69"/>
          <w:position w:val="-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B6267"/>
          <w:spacing w:val="-25"/>
          <w:w w:val="137"/>
          <w:position w:val="-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B1B1B3"/>
          <w:spacing w:val="0"/>
          <w:w w:val="155"/>
          <w:position w:val="-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1B1B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B3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707270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37"/>
          <w:szCs w:val="37"/>
          <w:color w:val="707270"/>
          <w:spacing w:val="92"/>
          <w:w w:val="100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808080"/>
          <w:spacing w:val="0"/>
          <w:w w:val="92"/>
          <w:position w:val="-3"/>
        </w:rPr>
        <w:t>VN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883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87.177216pt;margin-top:9.522220pt;width:.1pt;height:12.278321pt;mso-position-horizontal-relative:page;mso-position-vertical-relative:paragraph;z-index:-15160" coordorigin="9744,190" coordsize="2,246">
            <v:shape style="position:absolute;left:9744;top:190;width:2;height:246" coordorigin="9744,190" coordsize="0,246" path="m9744,436l9744,190e" filled="f" stroked="t" strokeweight="3.2824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4"/>
          <w:szCs w:val="34"/>
          <w:color w:val="B1B1B3"/>
          <w:spacing w:val="0"/>
          <w:w w:val="3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B1B1B3"/>
          <w:spacing w:val="0"/>
          <w:w w:val="30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B1B1B3"/>
          <w:spacing w:val="0"/>
          <w:w w:val="3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1B1B3"/>
          <w:spacing w:val="15"/>
          <w:w w:val="3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07270"/>
          <w:spacing w:val="0"/>
          <w:w w:val="52"/>
        </w:rPr>
        <w:t>-6'</w:t>
      </w:r>
      <w:r>
        <w:rPr>
          <w:rFonts w:ascii="Times New Roman" w:hAnsi="Times New Roman" w:cs="Times New Roman" w:eastAsia="Times New Roman"/>
          <w:sz w:val="34"/>
          <w:szCs w:val="34"/>
          <w:color w:val="707270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-6"/>
          <w:w w:val="105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61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67"/>
          <w:w w:val="6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0"/>
          <w:w w:val="81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5B6267"/>
          <w:spacing w:val="1"/>
          <w:w w:val="81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54"/>
          <w:i/>
        </w:rPr>
        <w:t>'l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54"/>
          <w:i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19"/>
          <w:w w:val="154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4"/>
          <w:w w:val="63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color w:val="707270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707270"/>
          <w:spacing w:val="0"/>
          <w:w w:val="63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707270"/>
          <w:spacing w:val="6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6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63"/>
        </w:rPr>
        <w:t> </w:t>
      </w:r>
      <w:r>
        <w:rPr>
          <w:rFonts w:ascii="Arial" w:hAnsi="Arial" w:cs="Arial" w:eastAsia="Arial"/>
          <w:sz w:val="18"/>
          <w:szCs w:val="18"/>
          <w:color w:val="5B6267"/>
          <w:spacing w:val="0"/>
          <w:w w:val="60"/>
        </w:rPr>
        <w:t>A_</w:t>
      </w:r>
      <w:r>
        <w:rPr>
          <w:rFonts w:ascii="Arial" w:hAnsi="Arial" w:cs="Arial" w:eastAsia="Arial"/>
          <w:sz w:val="18"/>
          <w:szCs w:val="18"/>
          <w:color w:val="5B6267"/>
          <w:spacing w:val="2"/>
          <w:w w:val="61"/>
        </w:rPr>
        <w:t>c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52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48A"/>
          <w:spacing w:val="0"/>
          <w:w w:val="53"/>
          <w:i/>
        </w:rPr>
        <w:t>IT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80" w:lineRule="exact"/>
        <w:ind w:right="975"/>
        <w:jc w:val="right"/>
        <w:tabs>
          <w:tab w:pos="3360" w:val="left"/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55.209015pt;margin-top:11.665817pt;width:.1pt;height:6.730957pt;mso-position-horizontal-relative:page;mso-position-vertical-relative:paragraph;z-index:-15158" coordorigin="9104,233" coordsize="2,135">
            <v:shape style="position:absolute;left:9104;top:233;width:2;height:135" coordorigin="9104,233" coordsize="0,135" path="m9104,368l9104,233e" filled="f" stroked="t" strokeweight="2.278pt" strokecolor="#EBEDED">
              <v:path arrowok="t"/>
            </v:shape>
          </v:group>
          <w10:wrap type="none"/>
        </w:pict>
      </w:r>
      <w:r>
        <w:rPr/>
        <w:pict>
          <v:group style="position:absolute;margin-left:465.444458pt;margin-top:5.428513pt;width:.1pt;height:15.006837pt;mso-position-horizontal-relative:page;mso-position-vertical-relative:paragraph;z-index:-15156" coordorigin="9309,109" coordsize="2,300">
            <v:shape style="position:absolute;left:9309;top:109;width:2;height:300" coordorigin="9309,109" coordsize="0,300" path="m9309,409l9309,109e" filled="f" stroked="t" strokeweight="2.75089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55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  <w:position w:val="-6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-6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5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6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B1B1B3"/>
          <w:spacing w:val="0"/>
          <w:w w:val="100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B1B1B3"/>
          <w:spacing w:val="4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33"/>
          <w:position w:val="-7"/>
        </w:rPr>
        <w:t>·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7"/>
        </w:rPr>
        <w:t>li'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18"/>
          <w:szCs w:val="18"/>
          <w:color w:val="424242"/>
          <w:spacing w:val="32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7"/>
        </w:rPr>
        <w:t>•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6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B1B1B3"/>
          <w:spacing w:val="0"/>
          <w:w w:val="64"/>
          <w:position w:val="-7"/>
        </w:rPr>
        <w:t>"'</w:t>
      </w:r>
      <w:r>
        <w:rPr>
          <w:rFonts w:ascii="Arial" w:hAnsi="Arial" w:cs="Arial" w:eastAsia="Arial"/>
          <w:sz w:val="18"/>
          <w:szCs w:val="18"/>
          <w:color w:val="B1B1B3"/>
          <w:spacing w:val="0"/>
          <w:w w:val="64"/>
          <w:position w:val="-7"/>
        </w:rPr>
        <w:t>   </w:t>
      </w:r>
      <w:r>
        <w:rPr>
          <w:rFonts w:ascii="Arial" w:hAnsi="Arial" w:cs="Arial" w:eastAsia="Arial"/>
          <w:sz w:val="18"/>
          <w:szCs w:val="18"/>
          <w:color w:val="B1B1B3"/>
          <w:spacing w:val="13"/>
          <w:w w:val="64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6267"/>
          <w:spacing w:val="0"/>
          <w:w w:val="68"/>
          <w:position w:val="-7"/>
        </w:rPr>
        <w:t>Et!'</w:t>
      </w:r>
      <w:r>
        <w:rPr>
          <w:rFonts w:ascii="Times New Roman" w:hAnsi="Times New Roman" w:cs="Times New Roman" w:eastAsia="Times New Roman"/>
          <w:sz w:val="17"/>
          <w:szCs w:val="17"/>
          <w:color w:val="5B6267"/>
          <w:spacing w:val="0"/>
          <w:w w:val="69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6267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6"/>
          <w:position w:val="-7"/>
        </w:rPr>
        <w:t>UdUrll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86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0"/>
          <w:spacing w:val="0"/>
          <w:w w:val="65"/>
          <w:position w:val="-7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90" w:after="0" w:line="366" w:lineRule="exac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38.463074pt;margin-top:6.600583pt;width:.1pt;height:8.077149pt;mso-position-horizontal-relative:page;mso-position-vertical-relative:paragraph;z-index:-15159" coordorigin="8769,132" coordsize="2,162">
            <v:shape style="position:absolute;left:8769;top:132;width:2;height:162" coordorigin="8769,132" coordsize="0,162" path="m8769,294l8769,132e" filled="f" stroked="t" strokeweight="1.9981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525252"/>
          <w:spacing w:val="5"/>
          <w:w w:val="132"/>
          <w:position w:val="13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959595"/>
          <w:spacing w:val="0"/>
          <w:w w:val="54"/>
          <w:position w:val="-4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959595"/>
          <w:spacing w:val="-61"/>
          <w:w w:val="54"/>
          <w:position w:val="-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3"/>
          <w:spacing w:val="0"/>
          <w:w w:val="95"/>
          <w:position w:val="1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-11"/>
          <w:w w:val="68"/>
          <w:position w:val="-4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0"/>
          <w:w w:val="242"/>
          <w:position w:val="-4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0"/>
          <w:w w:val="100"/>
          <w:position w:val="-4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B1B1B3"/>
          <w:spacing w:val="-6"/>
          <w:w w:val="9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90A1B5"/>
          <w:spacing w:val="0"/>
          <w:w w:val="98"/>
          <w:position w:val="-4"/>
        </w:rPr>
        <w:t>·</w:t>
      </w:r>
      <w:r>
        <w:rPr>
          <w:rFonts w:ascii="Arial" w:hAnsi="Arial" w:cs="Arial" w:eastAsia="Arial"/>
          <w:sz w:val="22"/>
          <w:szCs w:val="22"/>
          <w:color w:val="90A1B5"/>
          <w:spacing w:val="-23"/>
          <w:w w:val="98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0"/>
          <w:w w:val="60"/>
          <w:position w:val="-4"/>
        </w:rPr>
        <w:t>:...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1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0"/>
          <w:w w:val="60"/>
          <w:position w:val="-4"/>
        </w:rPr>
        <w:t>""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7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08080"/>
          <w:spacing w:val="0"/>
          <w:w w:val="213"/>
          <w:position w:val="-4"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63" w:right="-20"/>
        <w:jc w:val="left"/>
        <w:tabs>
          <w:tab w:pos="9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460.552826pt;margin-top:-6.205703pt;width:.1pt;height:6.730957pt;mso-position-horizontal-relative:page;mso-position-vertical-relative:paragraph;z-index:-15157" coordorigin="9211,-124" coordsize="2,135">
            <v:shape style="position:absolute;left:9211;top:-124;width:2;height:135" coordorigin="9211,-124" coordsize="0,135" path="m9211,11l9211,-124e" filled="f" stroked="t" strokeweight="1.05565pt" strokecolor="#EBEDED">
              <v:path arrowok="t"/>
            </v:shape>
          </v:group>
          <w10:wrap type="none"/>
        </w:pict>
      </w:r>
      <w:r>
        <w:rPr/>
        <w:pict>
          <v:group style="position:absolute;margin-left:481.514404pt;margin-top:-1.404356pt;width:.1pt;height:10.914063pt;mso-position-horizontal-relative:page;mso-position-vertical-relative:paragraph;z-index:-15155" coordorigin="9630,-28" coordsize="2,218">
            <v:shape style="position:absolute;left:9630;top:-28;width:2;height:218" coordorigin="9630,-28" coordsize="0,218" path="m9630,190l9630,-28e" filled="f" stroked="t" strokeweight="4.0888pt" strokecolor="#EBEDED">
              <v:path arrowok="t"/>
            </v:shape>
          </v:group>
          <w10:wrap type="none"/>
        </w:pict>
      </w:r>
      <w:r>
        <w:rPr/>
        <w:pict>
          <v:group style="position:absolute;margin-left:506.02002pt;margin-top:-6.120762pt;width:10.55680pt;height:21.828126pt;mso-position-horizontal-relative:page;mso-position-vertical-relative:paragraph;z-index:-15154" coordorigin="10120,-122" coordsize="211,437">
            <v:group style="position:absolute;left:10152;top:-20;width:2;height:162" coordorigin="10152,-20" coordsize="2,162">
              <v:shape style="position:absolute;left:10152;top:-20;width:2;height:162" coordorigin="10152,-20" coordsize="0,162" path="m10152,141l10152,-20e" filled="f" stroked="t" strokeweight="3.196pt" strokecolor="#EBEDED">
                <v:path arrowok="t"/>
              </v:shape>
            </v:group>
            <v:group style="position:absolute;left:10185;top:-122;width:146;height:437" coordorigin="10185,-122" coordsize="146,437">
              <v:shape style="position:absolute;left:10185;top:-122;width:146;height:437" coordorigin="10185,-122" coordsize="146,437" path="m10185,-122l10332,-122,10332,314,10185,314,10185,-122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808080"/>
          <w:spacing w:val="0"/>
          <w:w w:val="383"/>
        </w:rPr>
        <w:t>!</w:t>
      </w:r>
      <w:r>
        <w:rPr>
          <w:rFonts w:ascii="Arial" w:hAnsi="Arial" w:cs="Arial" w:eastAsia="Arial"/>
          <w:sz w:val="16"/>
          <w:szCs w:val="16"/>
          <w:color w:val="808080"/>
          <w:spacing w:val="-98"/>
          <w:w w:val="383"/>
        </w:rPr>
        <w:t> </w:t>
      </w:r>
      <w:r>
        <w:rPr>
          <w:rFonts w:ascii="Arial" w:hAnsi="Arial" w:cs="Arial" w:eastAsia="Arial"/>
          <w:sz w:val="16"/>
          <w:szCs w:val="16"/>
          <w:color w:val="959595"/>
          <w:spacing w:val="-29"/>
          <w:w w:val="149"/>
        </w:rPr>
        <w:t>.</w:t>
      </w:r>
      <w:r>
        <w:rPr>
          <w:rFonts w:ascii="Arial" w:hAnsi="Arial" w:cs="Arial" w:eastAsia="Arial"/>
          <w:sz w:val="16"/>
          <w:szCs w:val="16"/>
          <w:color w:val="B1B1B3"/>
          <w:spacing w:val="-8"/>
          <w:w w:val="179"/>
        </w:rPr>
        <w:t>:</w:t>
      </w:r>
      <w:r>
        <w:rPr>
          <w:rFonts w:ascii="Arial" w:hAnsi="Arial" w:cs="Arial" w:eastAsia="Arial"/>
          <w:sz w:val="16"/>
          <w:szCs w:val="16"/>
          <w:color w:val="5B6267"/>
          <w:spacing w:val="0"/>
          <w:w w:val="70"/>
        </w:rPr>
        <w:t>:.</w:t>
      </w:r>
      <w:r>
        <w:rPr>
          <w:rFonts w:ascii="Arial" w:hAnsi="Arial" w:cs="Arial" w:eastAsia="Arial"/>
          <w:sz w:val="16"/>
          <w:szCs w:val="16"/>
          <w:color w:val="5B6267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0"/>
          <w:w w:val="47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5B6267"/>
          <w:spacing w:val="-15"/>
          <w:w w:val="4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808080"/>
          <w:spacing w:val="0"/>
          <w:w w:val="73"/>
          <w:b/>
          <w:bCs/>
        </w:rPr>
        <w:t>ır,</w:t>
      </w:r>
      <w:r>
        <w:rPr>
          <w:rFonts w:ascii="Arial" w:hAnsi="Arial" w:cs="Arial" w:eastAsia="Arial"/>
          <w:sz w:val="11"/>
          <w:szCs w:val="11"/>
          <w:color w:val="808080"/>
          <w:spacing w:val="0"/>
          <w:w w:val="73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808080"/>
          <w:spacing w:val="22"/>
          <w:w w:val="73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3"/>
          <w:spacing w:val="0"/>
          <w:w w:val="73"/>
          <w:position w:val="4"/>
        </w:rPr>
        <w:t>•,</w:t>
      </w:r>
      <w:r>
        <w:rPr>
          <w:rFonts w:ascii="Times New Roman" w:hAnsi="Times New Roman" w:cs="Times New Roman" w:eastAsia="Times New Roman"/>
          <w:sz w:val="12"/>
          <w:szCs w:val="12"/>
          <w:color w:val="B1B1B3"/>
          <w:spacing w:val="12"/>
          <w:w w:val="73"/>
          <w:position w:val="4"/>
        </w:rPr>
        <w:t> </w:t>
      </w:r>
      <w:r>
        <w:rPr>
          <w:rFonts w:ascii="Arial" w:hAnsi="Arial" w:cs="Arial" w:eastAsia="Arial"/>
          <w:sz w:val="32"/>
          <w:szCs w:val="32"/>
          <w:color w:val="B1B1B3"/>
          <w:spacing w:val="0"/>
          <w:w w:val="164"/>
          <w:position w:val="-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2" w:equalWidth="0">
            <w:col w:w="8634" w:space="284"/>
            <w:col w:w="268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2" w:lineRule="exact"/>
        <w:ind w:left="286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F1F1F"/>
          <w:spacing w:val="0"/>
          <w:w w:val="51"/>
          <w:position w:val="-4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5" w:lineRule="exact"/>
        <w:ind w:right="-85"/>
        <w:jc w:val="left"/>
        <w:tabs>
          <w:tab w:pos="11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37.231766pt;margin-top:-1.483399pt;width:.1pt;height:18.846681pt;mso-position-horizontal-relative:page;mso-position-vertical-relative:paragraph;z-index:-15153" coordorigin="2745,-30" coordsize="2,377">
            <v:shape style="position:absolute;left:2745;top:-30;width:2;height:377" coordorigin="2745,-30" coordsize="0,377" path="m2745,347l2745,-30e" filled="f" stroked="t" strokeweight="3.22354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-63"/>
          <w:w w:val="117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1B1B3"/>
          <w:spacing w:val="16"/>
          <w:w w:val="67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122"/>
          <w:position w:val="-1"/>
        </w:rPr>
        <w:t>rgü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24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48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959595"/>
          <w:spacing w:val="0"/>
          <w:w w:val="124"/>
          <w:position w:val="-3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right="-20"/>
        <w:jc w:val="left"/>
        <w:tabs>
          <w:tab w:pos="540" w:val="left"/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1348A"/>
          <w:w w:val="168"/>
          <w:position w:val="10"/>
        </w:rPr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u w:val="thick" w:color="4B57A3"/>
          <w:position w:val="1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-44"/>
          <w:w w:val="168"/>
          <w:u w:val="thick" w:color="4B57A3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u w:val="thick" w:color="4B57A3"/>
          <w:position w:val="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u w:val="thick" w:color="4B57A3"/>
          <w:position w:val="10"/>
        </w:rPr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position w:val="10"/>
        </w:rPr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position w:val="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1348A"/>
          <w:spacing w:val="0"/>
          <w:w w:val="168"/>
          <w:position w:val="10"/>
        </w:rPr>
      </w:r>
      <w:r>
        <w:rPr>
          <w:rFonts w:ascii="Arial" w:hAnsi="Arial" w:cs="Arial" w:eastAsia="Arial"/>
          <w:sz w:val="14"/>
          <w:szCs w:val="14"/>
          <w:color w:val="959595"/>
          <w:spacing w:val="0"/>
          <w:w w:val="68"/>
          <w:position w:val="12"/>
        </w:rPr>
        <w:t>:</w:t>
      </w:r>
      <w:r>
        <w:rPr>
          <w:rFonts w:ascii="Arial" w:hAnsi="Arial" w:cs="Arial" w:eastAsia="Arial"/>
          <w:sz w:val="14"/>
          <w:szCs w:val="14"/>
          <w:color w:val="959595"/>
          <w:spacing w:val="17"/>
          <w:w w:val="68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89"/>
          <w:position w:val="12"/>
        </w:rPr>
        <w:t>i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89"/>
          <w:position w:val="12"/>
        </w:rPr>
        <w:t>'</w:t>
      </w:r>
      <w:r>
        <w:rPr>
          <w:rFonts w:ascii="Arial" w:hAnsi="Arial" w:cs="Arial" w:eastAsia="Arial"/>
          <w:sz w:val="14"/>
          <w:szCs w:val="14"/>
          <w:color w:val="1F1F1F"/>
          <w:spacing w:val="-32"/>
          <w:w w:val="189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89"/>
          <w:i/>
          <w:position w:val="12"/>
        </w:rPr>
        <w:t>:</w:t>
      </w:r>
      <w:r>
        <w:rPr>
          <w:rFonts w:ascii="Arial" w:hAnsi="Arial" w:cs="Arial" w:eastAsia="Arial"/>
          <w:sz w:val="14"/>
          <w:szCs w:val="14"/>
          <w:color w:val="1F1F1F"/>
          <w:spacing w:val="-17"/>
          <w:w w:val="189"/>
          <w:i/>
          <w:position w:val="12"/>
        </w:rPr>
        <w:t> </w:t>
      </w:r>
      <w:r>
        <w:rPr>
          <w:rFonts w:ascii="Arial" w:hAnsi="Arial" w:cs="Arial" w:eastAsia="Arial"/>
          <w:sz w:val="28"/>
          <w:szCs w:val="28"/>
          <w:color w:val="959595"/>
          <w:spacing w:val="0"/>
          <w:w w:val="181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959595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6267"/>
          <w:spacing w:val="-13"/>
          <w:w w:val="82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54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55"/>
          <w:position w:val="1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1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DBC"/>
          <w:spacing w:val="0"/>
          <w:w w:val="15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160"/>
          <w:cols w:num="3" w:equalWidth="0">
            <w:col w:w="445" w:space="2107"/>
            <w:col w:w="1591" w:space="1313"/>
            <w:col w:w="6144"/>
          </w:cols>
        </w:sectPr>
      </w:pPr>
      <w:rPr/>
    </w:p>
    <w:p>
      <w:pPr>
        <w:spacing w:before="0" w:after="0" w:line="258" w:lineRule="exact"/>
        <w:ind w:left="2269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48pt;margin-top:9.256108pt;width:572.160012pt;height:787.903894pt;mso-position-horizontal-relative:page;mso-position-vertical-relative:page;z-index:-15164" coordorigin="250,185" coordsize="11443,15758">
            <v:group style="position:absolute;left:259;top:365;width:11366;height:2" coordorigin="259,365" coordsize="11366,2">
              <v:shape style="position:absolute;left:259;top:365;width:11366;height:2" coordorigin="259,365" coordsize="11366,0" path="m259,365l11626,365e" filled="f" stroked="t" strokeweight=".96pt" strokecolor="#383838">
                <v:path arrowok="t"/>
              </v:shape>
            </v:group>
            <v:group style="position:absolute;left:264;top:355;width:2;height:1498" coordorigin="264,355" coordsize="2,1498">
              <v:shape style="position:absolute;left:264;top:355;width:2;height:1498" coordorigin="264,355" coordsize="0,1498" path="m264,1853l264,355e" filled="f" stroked="t" strokeweight=".48pt" strokecolor="#131313">
                <v:path arrowok="t"/>
              </v:shape>
            </v:group>
            <v:group style="position:absolute;left:456;top:370;width:1608;height:2" coordorigin="456,370" coordsize="1608,2">
              <v:shape style="position:absolute;left:456;top:370;width:1608;height:2" coordorigin="456,370" coordsize="1608,0" path="m456,370l2064,370e" filled="f" stroked="t" strokeweight=".48pt" strokecolor="#2B2B2B">
                <v:path arrowok="t"/>
              </v:shape>
            </v:group>
            <v:group style="position:absolute;left:2040;top:365;width:2;height:859" coordorigin="2040,365" coordsize="2,859">
              <v:shape style="position:absolute;left:2040;top:365;width:2;height:859" coordorigin="2040,365" coordsize="0,859" path="m2040,1224l2040,365e" filled="f" stroked="t" strokeweight=".48pt" strokecolor="#343434">
                <v:path arrowok="t"/>
              </v:shape>
            </v:group>
            <v:group style="position:absolute;left:1997;top:374;width:9629;height:2" coordorigin="1997,374" coordsize="9629,2">
              <v:shape style="position:absolute;left:1997;top:374;width:9629;height:2" coordorigin="1997,374" coordsize="9629,0" path="m1997,374l11626,374e" filled="f" stroked="t" strokeweight=".96pt" strokecolor="#3B3B3B">
                <v:path arrowok="t"/>
              </v:shape>
            </v:group>
            <v:group style="position:absolute;left:3504;top:384;width:8122;height:2" coordorigin="3504,384" coordsize="8122,2">
              <v:shape style="position:absolute;left:3504;top:384;width:8122;height:2" coordorigin="3504,384" coordsize="8122,0" path="m3504,384l11626,384e" filled="f" stroked="t" strokeweight=".96pt" strokecolor="#444444">
                <v:path arrowok="t"/>
              </v:shape>
            </v:group>
            <v:group style="position:absolute;left:8842;top:374;width:2;height:509" coordorigin="8842,374" coordsize="2,509">
              <v:shape style="position:absolute;left:8842;top:374;width:2;height:509" coordorigin="8842,374" coordsize="0,509" path="m8842,883l8842,374e" filled="f" stroked="t" strokeweight=".96pt" strokecolor="#4B4B4B">
                <v:path arrowok="t"/>
              </v:shape>
            </v:group>
            <v:group style="position:absolute;left:11616;top:365;width:2;height:1027" coordorigin="11616,365" coordsize="2,1027">
              <v:shape style="position:absolute;left:11616;top:365;width:2;height:1027" coordorigin="11616,365" coordsize="0,1027" path="m11616,1392l11616,365e" filled="f" stroked="t" strokeweight=".72pt" strokecolor="#444444">
                <v:path arrowok="t"/>
              </v:shape>
            </v:group>
            <v:group style="position:absolute;left:8846;top:826;width:2;height:307" coordorigin="8846,826" coordsize="2,307">
              <v:shape style="position:absolute;left:8846;top:826;width:2;height:307" coordorigin="8846,826" coordsize="0,307" path="m8846,1133l8846,826e" filled="f" stroked="t" strokeweight=".48pt" strokecolor="#181818">
                <v:path arrowok="t"/>
              </v:shape>
            </v:group>
            <v:group style="position:absolute;left:8851;top:1075;width:2;height:768" coordorigin="8851,1075" coordsize="2,768">
              <v:shape style="position:absolute;left:8851;top:1075;width:2;height:768" coordorigin="8851,1075" coordsize="0,768" path="m8851,1843l8851,1075e" filled="f" stroked="t" strokeweight=".96pt" strokecolor="#484848">
                <v:path arrowok="t"/>
              </v:shape>
            </v:group>
            <v:group style="position:absolute;left:2042;top:1166;width:2;height:226" coordorigin="2042,1166" coordsize="2,226">
              <v:shape style="position:absolute;left:2042;top:1166;width:2;height:226" coordorigin="2042,1166" coordsize="0,226" path="m2042,1392l2042,1166e" filled="f" stroked="t" strokeweight=".48pt" strokecolor="#4B4B4B">
                <v:path arrowok="t"/>
              </v:shape>
            </v:group>
            <v:group style="position:absolute;left:259;top:1824;width:3302;height:2" coordorigin="259,1824" coordsize="3302,2">
              <v:shape style="position:absolute;left:259;top:1824;width:3302;height:2" coordorigin="259,1824" coordsize="3302,0" path="m259,1824l3562,1824e" filled="f" stroked="t" strokeweight=".96pt" strokecolor="#444444">
                <v:path arrowok="t"/>
              </v:shape>
            </v:group>
            <v:group style="position:absolute;left:2040;top:1334;width:2;height:499" coordorigin="2040,1334" coordsize="2,499">
              <v:shape style="position:absolute;left:2040;top:1334;width:2;height:499" coordorigin="2040,1334" coordsize="0,499" path="m2040,1834l2040,1334e" filled="f" stroked="t" strokeweight=".48pt" strokecolor="#2B2B2B">
                <v:path arrowok="t"/>
              </v:shape>
            </v:group>
            <v:group style="position:absolute;left:3504;top:1834;width:8131;height:2" coordorigin="3504,1834" coordsize="8131,2">
              <v:shape style="position:absolute;left:3504;top:1834;width:8131;height:2" coordorigin="3504,1834" coordsize="8131,0" path="m3504,1834l11635,1834e" filled="f" stroked="t" strokeweight=".96pt" strokecolor="#484848">
                <v:path arrowok="t"/>
              </v:shape>
            </v:group>
            <v:group style="position:absolute;left:11630;top:374;width:2;height:5890" coordorigin="11630,374" coordsize="2,5890">
              <v:shape style="position:absolute;left:11630;top:374;width:2;height:5890" coordorigin="11630,374" coordsize="0,5890" path="m11630,6264l11630,374e" filled="f" stroked="t" strokeweight=".72pt" strokecolor="#3F3F3F">
                <v:path arrowok="t"/>
              </v:shape>
            </v:group>
            <v:group style="position:absolute;left:259;top:2064;width:4934;height:2" coordorigin="259,2064" coordsize="4934,2">
              <v:shape style="position:absolute;left:259;top:2064;width:4934;height:2" coordorigin="259,2064" coordsize="4934,0" path="m259,2064l5194,2064e" filled="f" stroked="t" strokeweight=".96pt" strokecolor="#3F3F3F">
                <v:path arrowok="t"/>
              </v:shape>
            </v:group>
            <v:group style="position:absolute;left:269;top:1776;width:2;height:355" coordorigin="269,1776" coordsize="2,355">
              <v:shape style="position:absolute;left:269;top:1776;width:2;height:355" coordorigin="269,1776" coordsize="0,355" path="m269,2131l269,1776e" filled="f" stroked="t" strokeweight=".72pt" strokecolor="#2F2F2F">
                <v:path arrowok="t"/>
              </v:shape>
            </v:group>
            <v:group style="position:absolute;left:5165;top:2059;width:2362;height:2" coordorigin="5165,2059" coordsize="2362,2">
              <v:shape style="position:absolute;left:5165;top:2059;width:2362;height:2" coordorigin="5165,2059" coordsize="2362,0" path="m5165,2059l7526,2059e" filled="f" stroked="t" strokeweight=".96pt" strokecolor="#181818">
                <v:path arrowok="t"/>
              </v:shape>
            </v:group>
            <v:group style="position:absolute;left:7498;top:2069;width:1589;height:2" coordorigin="7498,2069" coordsize="1589,2">
              <v:shape style="position:absolute;left:7498;top:2069;width:1589;height:2" coordorigin="7498,2069" coordsize="1589,0" path="m7498,2069l9086,2069e" filled="f" stroked="t" strokeweight=".48pt" strokecolor="#1C1C1C">
                <v:path arrowok="t"/>
              </v:shape>
            </v:group>
            <v:group style="position:absolute;left:9029;top:2074;width:2606;height:2" coordorigin="9029,2074" coordsize="2606,2">
              <v:shape style="position:absolute;left:9029;top:2074;width:2606;height:2" coordorigin="9029,2074" coordsize="2606,0" path="m9029,2074l11635,2074e" filled="f" stroked="t" strokeweight=".96pt" strokecolor="#4B4B4B">
                <v:path arrowok="t"/>
              </v:shape>
            </v:group>
            <v:group style="position:absolute;left:259;top:2304;width:4934;height:2" coordorigin="259,2304" coordsize="4934,2">
              <v:shape style="position:absolute;left:259;top:2304;width:4934;height:2" coordorigin="259,2304" coordsize="4934,0" path="m259,2304l5194,2304e" filled="f" stroked="t" strokeweight=".96pt" strokecolor="#484848">
                <v:path arrowok="t"/>
              </v:shape>
            </v:group>
            <v:group style="position:absolute;left:264;top:2021;width:2;height:557" coordorigin="264,2021" coordsize="2,557">
              <v:shape style="position:absolute;left:264;top:2021;width:2;height:557" coordorigin="264,2021" coordsize="0,557" path="m264,2578l264,2021e" filled="f" stroked="t" strokeweight=".48pt" strokecolor="#1C1C1C">
                <v:path arrowok="t"/>
              </v:shape>
            </v:group>
            <v:group style="position:absolute;left:5136;top:2309;width:6499;height:2" coordorigin="5136,2309" coordsize="6499,2">
              <v:shape style="position:absolute;left:5136;top:2309;width:6499;height:2" coordorigin="5136,2309" coordsize="6499,0" path="m5136,2309l11635,2309e" filled="f" stroked="t" strokeweight=".48pt" strokecolor="#131313">
                <v:path arrowok="t"/>
              </v:shape>
            </v:group>
            <v:group style="position:absolute;left:259;top:2549;width:8606;height:2" coordorigin="259,2549" coordsize="8606,2">
              <v:shape style="position:absolute;left:259;top:2549;width:8606;height:2" coordorigin="259,2549" coordsize="8606,0" path="m259,2549l8866,2549e" filled="f" stroked="t" strokeweight=".48pt" strokecolor="#2F2F2F">
                <v:path arrowok="t"/>
              </v:shape>
            </v:group>
            <v:group style="position:absolute;left:8755;top:2554;width:2880;height:2" coordorigin="8755,2554" coordsize="2880,2">
              <v:shape style="position:absolute;left:8755;top:2554;width:2880;height:2" coordorigin="8755,2554" coordsize="2880,0" path="m8755,2554l11635,2554e" filled="f" stroked="t" strokeweight=".72pt" strokecolor="#444444">
                <v:path arrowok="t"/>
              </v:shape>
            </v:group>
            <v:group style="position:absolute;left:259;top:2784;width:1157;height:2" coordorigin="259,2784" coordsize="1157,2">
              <v:shape style="position:absolute;left:259;top:2784;width:1157;height:2" coordorigin="259,2784" coordsize="1157,0" path="m259,2784l1416,2784e" filled="f" stroked="t" strokeweight=".96pt" strokecolor="#3F3F3F">
                <v:path arrowok="t"/>
              </v:shape>
            </v:group>
            <v:group style="position:absolute;left:269;top:2501;width:2;height:2875" coordorigin="269,2501" coordsize="2,2875">
              <v:shape style="position:absolute;left:269;top:2501;width:2;height:2875" coordorigin="269,2501" coordsize="0,2875" path="m269,5376l269,2501e" filled="f" stroked="t" strokeweight=".96pt" strokecolor="#444444">
                <v:path arrowok="t"/>
              </v:shape>
            </v:group>
            <v:group style="position:absolute;left:1358;top:2789;width:10277;height:2" coordorigin="1358,2789" coordsize="10277,2">
              <v:shape style="position:absolute;left:1358;top:2789;width:10277;height:2" coordorigin="1358,2789" coordsize="10277,0" path="m1358,2789l11635,2789e" filled="f" stroked="t" strokeweight=".48pt" strokecolor="#1C1C1C">
                <v:path arrowok="t"/>
              </v:shape>
            </v:group>
            <v:group style="position:absolute;left:259;top:3024;width:1157;height:2" coordorigin="259,3024" coordsize="1157,2">
              <v:shape style="position:absolute;left:259;top:3024;width:1157;height:2" coordorigin="259,3024" coordsize="1157,0" path="m259,3024l1416,3024e" filled="f" stroked="t" strokeweight=".72pt" strokecolor="#232323">
                <v:path arrowok="t"/>
              </v:shape>
            </v:group>
            <v:group style="position:absolute;left:1358;top:3029;width:1627;height:2" coordorigin="1358,3029" coordsize="1627,2">
              <v:shape style="position:absolute;left:1358;top:3029;width:1627;height:2" coordorigin="1358,3029" coordsize="1627,0" path="m1358,3029l2986,3029e" filled="f" stroked="t" strokeweight=".48pt" strokecolor="#080808">
                <v:path arrowok="t"/>
              </v:shape>
            </v:group>
            <v:group style="position:absolute;left:2957;top:3019;width:898;height:2" coordorigin="2957,3019" coordsize="898,2">
              <v:shape style="position:absolute;left:2957;top:3019;width:898;height:2" coordorigin="2957,3019" coordsize="898,0" path="m2957,3019l3854,3019e" filled="f" stroked="t" strokeweight=".48pt" strokecolor="#000000">
                <v:path arrowok="t"/>
              </v:shape>
            </v:group>
            <v:group style="position:absolute;left:3773;top:3034;width:6432;height:2" coordorigin="3773,3034" coordsize="6432,2">
              <v:shape style="position:absolute;left:3773;top:3034;width:6432;height:2" coordorigin="3773,3034" coordsize="6432,0" path="m3773,3034l10205,3034e" filled="f" stroked="t" strokeweight=".96pt" strokecolor="#3F3F3F">
                <v:path arrowok="t"/>
              </v:shape>
            </v:group>
            <v:group style="position:absolute;left:10114;top:3019;width:1522;height:2" coordorigin="10114,3019" coordsize="1522,2">
              <v:shape style="position:absolute;left:10114;top:3019;width:1522;height:2" coordorigin="10114,3019" coordsize="1522,0" path="m10114,3019l11635,3019e" filled="f" stroked="t" strokeweight=".96pt" strokecolor="#080808">
                <v:path arrowok="t"/>
              </v:shape>
            </v:group>
            <v:group style="position:absolute;left:3533;top:3024;width:2;height:778" coordorigin="3533,3024" coordsize="2,778">
              <v:shape style="position:absolute;left:3533;top:3024;width:2;height:778" coordorigin="3533,3024" coordsize="0,778" path="m3533,3802l3533,3024e" filled="f" stroked="t" strokeweight=".96pt" strokecolor="#383838">
                <v:path arrowok="t"/>
              </v:shape>
            </v:group>
            <v:group style="position:absolute;left:6662;top:3014;width:2;height:787" coordorigin="6662,3014" coordsize="2,787">
              <v:shape style="position:absolute;left:6662;top:3014;width:2;height:787" coordorigin="6662,3014" coordsize="0,787" path="m6662,3802l6662,3014e" filled="f" stroked="t" strokeweight=".96pt" strokecolor="#3F3F3F">
                <v:path arrowok="t"/>
              </v:shape>
            </v:group>
            <v:group style="position:absolute;left:6643;top:3470;width:3470;height:2" coordorigin="6643,3470" coordsize="3470,2">
              <v:shape style="position:absolute;left:6643;top:3470;width:3470;height:2" coordorigin="6643,3470" coordsize="3470,0" path="m6643,3470l10114,3470e" filled="f" stroked="t" strokeweight=".48pt" strokecolor="#606060">
                <v:path arrowok="t"/>
              </v:shape>
            </v:group>
            <v:group style="position:absolute;left:3523;top:3475;width:3125;height:2" coordorigin="3523,3475" coordsize="3125,2">
              <v:shape style="position:absolute;left:3523;top:3475;width:3125;height:2" coordorigin="3523,3475" coordsize="3125,0" path="m3523,3475l6648,3475e" filled="f" stroked="t" strokeweight=".96pt" strokecolor="#676767">
                <v:path arrowok="t"/>
              </v:shape>
            </v:group>
            <v:group style="position:absolute;left:6168;top:3470;width:494;height:2" coordorigin="6168,3470" coordsize="494,2">
              <v:shape style="position:absolute;left:6168;top:3470;width:494;height:2" coordorigin="6168,3470" coordsize="494,0" path="m6168,3470l6662,3470e" filled="f" stroked="t" strokeweight=".96pt" strokecolor="#909090">
                <v:path arrowok="t"/>
              </v:shape>
            </v:group>
            <v:group style="position:absolute;left:10114;top:3470;width:1522;height:2" coordorigin="10114,3470" coordsize="1522,2">
              <v:shape style="position:absolute;left:10114;top:3470;width:1522;height:2" coordorigin="10114,3470" coordsize="1522,0" path="m10114,3470l11635,3470e" filled="f" stroked="t" strokeweight=".48pt" strokecolor="#0F0F0F">
                <v:path arrowok="t"/>
              </v:shape>
            </v:group>
            <v:group style="position:absolute;left:259;top:3787;width:1800;height:2" coordorigin="259,3787" coordsize="1800,2">
              <v:shape style="position:absolute;left:259;top:3787;width:1800;height:2" coordorigin="259,3787" coordsize="1800,0" path="m259,3787l2059,3787e" filled="f" stroked="t" strokeweight=".48pt" strokecolor="#232323">
                <v:path arrowok="t"/>
              </v:shape>
            </v:group>
            <v:group style="position:absolute;left:1920;top:3787;width:9715;height:2" coordorigin="1920,3787" coordsize="9715,2">
              <v:shape style="position:absolute;left:1920;top:3787;width:9715;height:2" coordorigin="1920,3787" coordsize="9715,0" path="m1920,3787l11635,3787e" filled="f" stroked="t" strokeweight=".96pt" strokecolor="#4B4B4B">
                <v:path arrowok="t"/>
              </v:shape>
            </v:group>
            <v:group style="position:absolute;left:11630;top:3437;width:2;height:1147" coordorigin="11630,3437" coordsize="2,1147">
              <v:shape style="position:absolute;left:11630;top:3437;width:2;height:1147" coordorigin="11630,3437" coordsize="0,1147" path="m11630,4584l11630,3437e" filled="f" stroked="t" strokeweight=".48pt" strokecolor="#1F1F1F">
                <v:path arrowok="t"/>
              </v:shape>
            </v:group>
            <v:group style="position:absolute;left:259;top:4066;width:1810;height:2" coordorigin="259,4066" coordsize="1810,2">
              <v:shape style="position:absolute;left:259;top:4066;width:1810;height:2" coordorigin="259,4066" coordsize="1810,0" path="m259,4066l2069,4066e" filled="f" stroked="t" strokeweight=".48pt" strokecolor="#2B2B2B">
                <v:path arrowok="t"/>
              </v:shape>
            </v:group>
            <v:group style="position:absolute;left:2045;top:3782;width:2;height:7814" coordorigin="2045,3782" coordsize="2,7814">
              <v:shape style="position:absolute;left:2045;top:3782;width:2;height:7814" coordorigin="2045,3782" coordsize="0,7814" path="m2045,11597l2045,3782e" filled="f" stroked="t" strokeweight=".96pt" strokecolor="#383838">
                <v:path arrowok="t"/>
              </v:shape>
            </v:group>
            <v:group style="position:absolute;left:2021;top:4056;width:2587;height:2" coordorigin="2021,4056" coordsize="2587,2">
              <v:shape style="position:absolute;left:2021;top:4056;width:2587;height:2" coordorigin="2021,4056" coordsize="2587,0" path="m2021,4056l4608,4056e" filled="f" stroked="t" strokeweight=".48pt" strokecolor="#232323">
                <v:path arrowok="t"/>
              </v:shape>
            </v:group>
            <v:group style="position:absolute;left:4560;top:4070;width:3120;height:2" coordorigin="4560,4070" coordsize="3120,2">
              <v:shape style="position:absolute;left:4560;top:4070;width:3120;height:2" coordorigin="4560,4070" coordsize="3120,0" path="m4560,4070l7680,4070e" filled="f" stroked="t" strokeweight=".96pt" strokecolor="#545454">
                <v:path arrowok="t"/>
              </v:shape>
            </v:group>
            <v:group style="position:absolute;left:7526;top:4056;width:2587;height:2" coordorigin="7526,4056" coordsize="2587,2">
              <v:shape style="position:absolute;left:7526;top:4056;width:2587;height:2" coordorigin="7526,4056" coordsize="2587,0" path="m7526,4056l10114,4056e" filled="f" stroked="t" strokeweight=".48pt" strokecolor="#232323">
                <v:path arrowok="t"/>
              </v:shape>
            </v:group>
            <v:group style="position:absolute;left:9840;top:4070;width:1795;height:2" coordorigin="9840,4070" coordsize="1795,2">
              <v:shape style="position:absolute;left:9840;top:4070;width:1795;height:2" coordorigin="9840,4070" coordsize="1795,0" path="m9840,4070l11635,4070e" filled="f" stroked="t" strokeweight=".72pt" strokecolor="#4B4B4B">
                <v:path arrowok="t"/>
              </v:shape>
            </v:group>
            <v:group style="position:absolute;left:2035;top:4310;width:9600;height:2" coordorigin="2035,4310" coordsize="9600,2">
              <v:shape style="position:absolute;left:2035;top:4310;width:9600;height:2" coordorigin="2035,4310" coordsize="9600,0" path="m2035,4310l11635,4310e" filled="f" stroked="t" strokeweight=".96pt" strokecolor="#3F3F3F">
                <v:path arrowok="t"/>
              </v:shape>
            </v:group>
            <v:group style="position:absolute;left:4613;top:4301;width:2;height:283" coordorigin="4613,4301" coordsize="2,283">
              <v:shape style="position:absolute;left:4613;top:4301;width:2;height:283" coordorigin="4613,4301" coordsize="0,283" path="m4613,4584l4613,4301e" filled="f" stroked="t" strokeweight=".48pt" strokecolor="#282828">
                <v:path arrowok="t"/>
              </v:shape>
            </v:group>
            <v:group style="position:absolute;left:7526;top:4301;width:2;height:499" coordorigin="7526,4301" coordsize="2,499">
              <v:shape style="position:absolute;left:7526;top:4301;width:2;height:499" coordorigin="7526,4301" coordsize="0,499" path="m7526,4800l7526,4301e" filled="f" stroked="t" strokeweight=".96pt" strokecolor="#444444">
                <v:path arrowok="t"/>
              </v:shape>
            </v:group>
            <v:group style="position:absolute;left:4598;top:4781;width:1570;height:2" coordorigin="4598,4781" coordsize="1570,2">
              <v:shape style="position:absolute;left:4598;top:4781;width:1570;height:2" coordorigin="4598,4781" coordsize="1570,0" path="m4598,4781l6168,4781e" filled="f" stroked="t" strokeweight=".48pt" strokecolor="#282828">
                <v:path arrowok="t"/>
              </v:shape>
            </v:group>
            <v:group style="position:absolute;left:4613;top:4526;width:2;height:557" coordorigin="4613,4526" coordsize="2,557">
              <v:shape style="position:absolute;left:4613;top:4526;width:2;height:557" coordorigin="4613,4526" coordsize="0,557" path="m4613,5083l4613,4526e" filled="f" stroked="t" strokeweight=".48pt" strokecolor="#131313">
                <v:path arrowok="t"/>
              </v:shape>
            </v:group>
            <v:group style="position:absolute;left:6139;top:4795;width:5501;height:2" coordorigin="6139,4795" coordsize="5501,2">
              <v:shape style="position:absolute;left:6139;top:4795;width:5501;height:2" coordorigin="6139,4795" coordsize="5501,0" path="m6139,4795l11640,4795e" filled="f" stroked="t" strokeweight=".48pt" strokecolor="#080808">
                <v:path arrowok="t"/>
              </v:shape>
            </v:group>
            <v:group style="position:absolute;left:4608;top:5040;width:2520;height:2" coordorigin="4608,5040" coordsize="2520,2">
              <v:shape style="position:absolute;left:4608;top:5040;width:2520;height:2" coordorigin="4608,5040" coordsize="2520,0" path="m4608,5040l7128,5040e" filled="f" stroked="t" strokeweight=".96pt" strokecolor="#484848">
                <v:path arrowok="t"/>
              </v:shape>
            </v:group>
            <v:group style="position:absolute;left:7099;top:5054;width:3014;height:2" coordorigin="7099,5054" coordsize="3014,2">
              <v:shape style="position:absolute;left:7099;top:5054;width:3014;height:2" coordorigin="7099,5054" coordsize="3014,0" path="m7099,5054l10114,5054e" filled="f" stroked="t" strokeweight=".48pt" strokecolor="#A8A8A8">
                <v:path arrowok="t"/>
              </v:shape>
            </v:group>
            <v:group style="position:absolute;left:10085;top:5035;width:1560;height:2" coordorigin="10085,5035" coordsize="1560,2">
              <v:shape style="position:absolute;left:10085;top:5035;width:1560;height:2" coordorigin="10085,5035" coordsize="1560,0" path="m10085,5035l11645,5035e" filled="f" stroked="t" strokeweight=".48pt" strokecolor="#181818">
                <v:path arrowok="t"/>
              </v:shape>
            </v:group>
            <v:group style="position:absolute;left:4618;top:5026;width:2;height:1464" coordorigin="4618,5026" coordsize="2,1464">
              <v:shape style="position:absolute;left:4618;top:5026;width:2;height:1464" coordorigin="4618,5026" coordsize="0,1464" path="m4618,6490l4618,5026e" filled="f" stroked="t" strokeweight=".96pt" strokecolor="#3B3B3B">
                <v:path arrowok="t"/>
              </v:shape>
            </v:group>
            <v:group style="position:absolute;left:4608;top:5280;width:3216;height:2" coordorigin="4608,5280" coordsize="3216,2">
              <v:shape style="position:absolute;left:4608;top:5280;width:3216;height:2" coordorigin="4608,5280" coordsize="3216,0" path="m4608,5280l7824,5280e" filled="f" stroked="t" strokeweight=".96pt" strokecolor="#444444">
                <v:path arrowok="t"/>
              </v:shape>
            </v:group>
            <v:group style="position:absolute;left:7526;top:5266;width:1171;height:2" coordorigin="7526,5266" coordsize="1171,2">
              <v:shape style="position:absolute;left:7526;top:5266;width:1171;height:2" coordorigin="7526,5266" coordsize="1171,0" path="m7526,5266l8698,5266e" filled="f" stroked="t" strokeweight=".48pt" strokecolor="#131313">
                <v:path arrowok="t"/>
              </v:shape>
            </v:group>
            <v:group style="position:absolute;left:8669;top:5275;width:197;height:2" coordorigin="8669,5275" coordsize="197,2">
              <v:shape style="position:absolute;left:8669;top:5275;width:197;height:2" coordorigin="8669,5275" coordsize="197,0" path="m8669,5275l8866,5275e" filled="f" stroked="t" strokeweight=".48pt" strokecolor="#282828">
                <v:path arrowok="t"/>
              </v:shape>
            </v:group>
            <v:group style="position:absolute;left:8808;top:5275;width:278;height:2" coordorigin="8808,5275" coordsize="278,2">
              <v:shape style="position:absolute;left:8808;top:5275;width:278;height:2" coordorigin="8808,5275" coordsize="278,0" path="m8808,5275l9086,5275e" filled="f" stroked="t" strokeweight=".48pt" strokecolor="#0F0F0F">
                <v:path arrowok="t"/>
              </v:shape>
            </v:group>
            <v:group style="position:absolute;left:9029;top:5275;width:1114;height:2" coordorigin="9029,5275" coordsize="1114,2">
              <v:shape style="position:absolute;left:9029;top:5275;width:1114;height:2" coordorigin="9029,5275" coordsize="1114,0" path="m9029,5275l10142,5275e" filled="f" stroked="t" strokeweight=".48pt" strokecolor="#343434">
                <v:path arrowok="t"/>
              </v:shape>
            </v:group>
            <v:group style="position:absolute;left:10114;top:5266;width:1522;height:2" coordorigin="10114,5266" coordsize="1522,2">
              <v:shape style="position:absolute;left:10114;top:5266;width:1522;height:2" coordorigin="10114,5266" coordsize="1522,0" path="m10114,5266l11635,5266e" filled="f" stroked="t" strokeweight=".96pt" strokecolor="#4F4F4F">
                <v:path arrowok="t"/>
              </v:shape>
            </v:group>
            <v:group style="position:absolute;left:269;top:5237;width:2;height:6821" coordorigin="269,5237" coordsize="2,6821">
              <v:shape style="position:absolute;left:269;top:5237;width:2;height:6821" coordorigin="269,5237" coordsize="0,6821" path="m269,12058l269,5237e" filled="f" stroked="t" strokeweight=".72pt" strokecolor="#2B2B2B">
                <v:path arrowok="t"/>
              </v:shape>
            </v:group>
            <v:group style="position:absolute;left:2035;top:5520;width:8107;height:2" coordorigin="2035,5520" coordsize="8107,2">
              <v:shape style="position:absolute;left:2035;top:5520;width:8107;height:2" coordorigin="2035,5520" coordsize="8107,0" path="m2035,5520l10142,5520e" filled="f" stroked="t" strokeweight=".96pt" strokecolor="#444444">
                <v:path arrowok="t"/>
              </v:shape>
            </v:group>
            <v:group style="position:absolute;left:10085;top:5520;width:1560;height:2" coordorigin="10085,5520" coordsize="1560,2">
              <v:shape style="position:absolute;left:10085;top:5520;width:1560;height:2" coordorigin="10085,5520" coordsize="1560,0" path="m10085,5520l11645,5520e" filled="f" stroked="t" strokeweight=".96pt" strokecolor="#575757">
                <v:path arrowok="t"/>
              </v:shape>
            </v:group>
            <v:group style="position:absolute;left:264;top:5760;width:11381;height:2" coordorigin="264,5760" coordsize="11381,2">
              <v:shape style="position:absolute;left:264;top:5760;width:11381;height:2" coordorigin="264,5760" coordsize="11381,0" path="m264,5760l11645,5760e" filled="f" stroked="t" strokeweight=".96pt" strokecolor="#484848">
                <v:path arrowok="t"/>
              </v:shape>
            </v:group>
            <v:group style="position:absolute;left:274;top:5496;width:2;height:1968" coordorigin="274,5496" coordsize="2,1968">
              <v:shape style="position:absolute;left:274;top:5496;width:2;height:1968" coordorigin="274,5496" coordsize="0,1968" path="m274,7464l274,5496e" filled="f" stroked="t" strokeweight=".48pt" strokecolor="#0C0C0C">
                <v:path arrowok="t"/>
              </v:shape>
            </v:group>
            <v:group style="position:absolute;left:7536;top:5750;width:2;height:739" coordorigin="7536,5750" coordsize="2,739">
              <v:shape style="position:absolute;left:7536;top:5750;width:2;height:739" coordorigin="7536,5750" coordsize="0,739" path="m7536,6490l7536,5750e" filled="f" stroked="t" strokeweight=".72pt" strokecolor="#343434">
                <v:path arrowok="t"/>
              </v:shape>
            </v:group>
            <v:group style="position:absolute;left:2050;top:3782;width:2;height:7814" coordorigin="2050,3782" coordsize="2,7814">
              <v:shape style="position:absolute;left:2050;top:3782;width:2;height:7814" coordorigin="2050,3782" coordsize="0,7814" path="m2050,11597l2050,3782e" filled="f" stroked="t" strokeweight=".72pt" strokecolor="#383838">
                <v:path arrowok="t"/>
              </v:shape>
            </v:group>
            <v:group style="position:absolute;left:2045;top:6240;width:3792;height:2" coordorigin="2045,6240" coordsize="3792,2">
              <v:shape style="position:absolute;left:2045;top:6240;width:3792;height:2" coordorigin="2045,6240" coordsize="3792,0" path="m2045,6240l5837,6240e" filled="f" stroked="t" strokeweight=".96pt" strokecolor="#444444">
                <v:path arrowok="t"/>
              </v:shape>
            </v:group>
            <v:group style="position:absolute;left:5165;top:6226;width:1003;height:2" coordorigin="5165,6226" coordsize="1003,2">
              <v:shape style="position:absolute;left:5165;top:6226;width:1003;height:2" coordorigin="5165,6226" coordsize="1003,0" path="m5165,6226l6168,6226e" filled="f" stroked="t" strokeweight=".96pt" strokecolor="#131313">
                <v:path arrowok="t"/>
              </v:shape>
            </v:group>
            <v:group style="position:absolute;left:6168;top:6226;width:1368;height:2" coordorigin="6168,6226" coordsize="1368,2">
              <v:shape style="position:absolute;left:6168;top:6226;width:1368;height:2" coordorigin="6168,6226" coordsize="1368,0" path="m6168,6226l7536,6226e" filled="f" stroked="t" strokeweight=".48pt" strokecolor="#1C1C1C">
                <v:path arrowok="t"/>
              </v:shape>
            </v:group>
            <v:group style="position:absolute;left:7488;top:6230;width:4157;height:2" coordorigin="7488,6230" coordsize="4157,2">
              <v:shape style="position:absolute;left:7488;top:6230;width:4157;height:2" coordorigin="7488,6230" coordsize="4157,0" path="m7488,6230l11645,6230e" filled="f" stroked="t" strokeweight=".96pt" strokecolor="#484848">
                <v:path arrowok="t"/>
              </v:shape>
            </v:group>
            <v:group style="position:absolute;left:2045;top:6480;width:7094;height:2" coordorigin="2045,6480" coordsize="7094,2">
              <v:shape style="position:absolute;left:2045;top:6480;width:7094;height:2" coordorigin="2045,6480" coordsize="7094,0" path="m2045,6480l9139,6480e" filled="f" stroked="t" strokeweight=".96pt" strokecolor="#484848">
                <v:path arrowok="t"/>
              </v:shape>
            </v:group>
            <v:group style="position:absolute;left:9029;top:6480;width:1114;height:2" coordorigin="9029,6480" coordsize="1114,2">
              <v:shape style="position:absolute;left:9029;top:6480;width:1114;height:2" coordorigin="9029,6480" coordsize="1114,0" path="m9029,6480l10142,6480e" filled="f" stroked="t" strokeweight=".72pt" strokecolor="#2F2F2F">
                <v:path arrowok="t"/>
              </v:shape>
            </v:group>
            <v:group style="position:absolute;left:10085;top:6475;width:1560;height:2" coordorigin="10085,6475" coordsize="1560,2">
              <v:shape style="position:absolute;left:10085;top:6475;width:1560;height:2" coordorigin="10085,6475" coordsize="1560,0" path="m10085,6475l11645,6475e" filled="f" stroked="t" strokeweight=".48pt" strokecolor="#0F0F0F">
                <v:path arrowok="t"/>
              </v:shape>
            </v:group>
            <v:group style="position:absolute;left:11642;top:1690;width:2;height:6734" coordorigin="11642,1690" coordsize="2,6734">
              <v:shape style="position:absolute;left:11642;top:1690;width:2;height:6734" coordorigin="11642,1690" coordsize="0,6734" path="m11642,8424l11642,1690e" filled="f" stroked="t" strokeweight=".48pt" strokecolor="#3B3B3B">
                <v:path arrowok="t"/>
              </v:shape>
            </v:group>
            <v:group style="position:absolute;left:269;top:6720;width:11376;height:2" coordorigin="269,6720" coordsize="11376,2">
              <v:shape style="position:absolute;left:269;top:6720;width:11376;height:2" coordorigin="269,6720" coordsize="11376,0" path="m269,6720l11645,6720e" filled="f" stroked="t" strokeweight=".96pt" strokecolor="#444444">
                <v:path arrowok="t"/>
              </v:shape>
            </v:group>
            <v:group style="position:absolute;left:11640;top:6461;width:2;height:542" coordorigin="11640,6461" coordsize="2,542">
              <v:shape style="position:absolute;left:11640;top:6461;width:2;height:542" coordorigin="11640,6461" coordsize="0,542" path="m11640,7003l11640,6461e" filled="f" stroked="t" strokeweight=".48pt" strokecolor="#1F1F1F">
                <v:path arrowok="t"/>
              </v:shape>
            </v:group>
            <v:group style="position:absolute;left:274;top:7181;width:1766;height:2" coordorigin="274,7181" coordsize="1766,2">
              <v:shape style="position:absolute;left:274;top:7181;width:1766;height:2" coordorigin="274,7181" coordsize="1766,0" path="m274,7181l2040,7181e" filled="f" stroked="t" strokeweight=".96pt" strokecolor="#646464">
                <v:path arrowok="t"/>
              </v:shape>
            </v:group>
            <v:group style="position:absolute;left:1992;top:7190;width:7166;height:2" coordorigin="1992,7190" coordsize="7166,2">
              <v:shape style="position:absolute;left:1992;top:7190;width:7166;height:2" coordorigin="1992,7190" coordsize="7166,0" path="m1992,7190l9158,7190e" filled="f" stroked="t" strokeweight=".96pt" strokecolor="#484848">
                <v:path arrowok="t"/>
              </v:shape>
            </v:group>
            <v:group style="position:absolute;left:9058;top:7181;width:2578;height:2" coordorigin="9058,7181" coordsize="2578,2">
              <v:shape style="position:absolute;left:9058;top:7181;width:2578;height:2" coordorigin="9058,7181" coordsize="2578,0" path="m9058,7181l11635,7181e" filled="f" stroked="t" strokeweight=".96pt" strokecolor="#0F0F0F">
                <v:path arrowok="t"/>
              </v:shape>
            </v:group>
            <v:group style="position:absolute;left:2054;top:7142;width:2;height:2256" coordorigin="2054,7142" coordsize="2,2256">
              <v:shape style="position:absolute;left:2054;top:7142;width:2;height:2256" coordorigin="2054,7142" coordsize="0,2256" path="m2054,9398l2054,7142e" filled="f" stroked="t" strokeweight=".96pt" strokecolor="#444444">
                <v:path arrowok="t"/>
              </v:shape>
            </v:group>
            <v:group style="position:absolute;left:4622;top:7181;width:2;height:739" coordorigin="4622,7181" coordsize="2,739">
              <v:shape style="position:absolute;left:4622;top:7181;width:2;height:739" coordorigin="4622,7181" coordsize="0,739" path="m4622,7920l4622,7181e" filled="f" stroked="t" strokeweight=".72pt" strokecolor="#282828">
                <v:path arrowok="t"/>
              </v:shape>
            </v:group>
            <v:group style="position:absolute;left:4618;top:7430;width:7032;height:2" coordorigin="4618,7430" coordsize="7032,2">
              <v:shape style="position:absolute;left:4618;top:7430;width:7032;height:2" coordorigin="4618,7430" coordsize="7032,0" path="m4618,7430l11650,7430e" filled="f" stroked="t" strokeweight=".96pt" strokecolor="#3F3F3F">
                <v:path arrowok="t"/>
              </v:shape>
            </v:group>
            <v:group style="position:absolute;left:274;top:7406;width:2;height:298" coordorigin="274,7406" coordsize="2,298">
              <v:shape style="position:absolute;left:274;top:7406;width:2;height:298" coordorigin="274,7406" coordsize="0,298" path="m274,7704l274,7406e" filled="f" stroked="t" strokeweight=".48pt" strokecolor="#1F1F1F">
                <v:path arrowok="t"/>
              </v:shape>
            </v:group>
            <v:group style="position:absolute;left:4618;top:7675;width:576;height:2" coordorigin="4618,7675" coordsize="576,2">
              <v:shape style="position:absolute;left:4618;top:7675;width:576;height:2" coordorigin="4618,7675" coordsize="576,0" path="m4618,7675l5194,7675e" filled="f" stroked="t" strokeweight=".48pt" strokecolor="#0F0F0F">
                <v:path arrowok="t"/>
              </v:shape>
            </v:group>
            <v:group style="position:absolute;left:5136;top:7670;width:6514;height:2" coordorigin="5136,7670" coordsize="6514,2">
              <v:shape style="position:absolute;left:5136;top:7670;width:6514;height:2" coordorigin="5136,7670" coordsize="6514,0" path="m5136,7670l11650,7670e" filled="f" stroked="t" strokeweight=".96pt" strokecolor="#3F3F3F">
                <v:path arrowok="t"/>
              </v:shape>
            </v:group>
            <v:group style="position:absolute;left:269;top:7920;width:4570;height:2" coordorigin="269,7920" coordsize="4570,2">
              <v:shape style="position:absolute;left:269;top:7920;width:4570;height:2" coordorigin="269,7920" coordsize="4570,0" path="m269,7920l4838,7920e" filled="f" stroked="t" strokeweight=".96pt" strokecolor="#484848">
                <v:path arrowok="t"/>
              </v:shape>
            </v:group>
            <v:group style="position:absolute;left:278;top:7646;width:2;height:1723" coordorigin="278,7646" coordsize="2,1723">
              <v:shape style="position:absolute;left:278;top:7646;width:2;height:1723" coordorigin="278,7646" coordsize="0,1723" path="m278,9370l278,7646e" filled="f" stroked="t" strokeweight=".96pt" strokecolor="#484848">
                <v:path arrowok="t"/>
              </v:shape>
            </v:group>
            <v:group style="position:absolute;left:4627;top:7670;width:2;height:259" coordorigin="4627,7670" coordsize="2,259">
              <v:shape style="position:absolute;left:4627;top:7670;width:2;height:259" coordorigin="4627,7670" coordsize="0,259" path="m4627,7930l4627,7670e" filled="f" stroked="t" strokeweight=".96pt" strokecolor="#3F3F3F">
                <v:path arrowok="t"/>
              </v:shape>
            </v:group>
            <v:group style="position:absolute;left:4598;top:7901;width:566;height:2" coordorigin="4598,7901" coordsize="566,2">
              <v:shape style="position:absolute;left:4598;top:7901;width:566;height:2" coordorigin="4598,7901" coordsize="566,0" path="m4598,7901l5165,7901e" filled="f" stroked="t" strokeweight=".48pt" strokecolor="#3B3B3B">
                <v:path arrowok="t"/>
              </v:shape>
            </v:group>
            <v:group style="position:absolute;left:5136;top:7915;width:1061;height:2" coordorigin="5136,7915" coordsize="1061,2">
              <v:shape style="position:absolute;left:5136;top:7915;width:1061;height:2" coordorigin="5136,7915" coordsize="1061,0" path="m5136,7915l6197,7915e" filled="f" stroked="t" strokeweight=".48pt" strokecolor="#131313">
                <v:path arrowok="t"/>
              </v:shape>
            </v:group>
            <v:group style="position:absolute;left:6139;top:7910;width:5515;height:2" coordorigin="6139,7910" coordsize="5515,2">
              <v:shape style="position:absolute;left:6139;top:7910;width:5515;height:2" coordorigin="6139,7910" coordsize="5515,0" path="m6139,7910l11654,7910e" filled="f" stroked="t" strokeweight=".96pt" strokecolor="#484848">
                <v:path arrowok="t"/>
              </v:shape>
            </v:group>
            <v:group style="position:absolute;left:11645;top:8366;width:2;height:768" coordorigin="11645,8366" coordsize="2,768">
              <v:shape style="position:absolute;left:11645;top:8366;width:2;height:768" coordorigin="11645,8366" coordsize="0,768" path="m11645,9134l11645,8366e" filled="f" stroked="t" strokeweight=".96pt" strokecolor="#4F4F4F">
                <v:path arrowok="t"/>
              </v:shape>
            </v:group>
            <v:group style="position:absolute;left:269;top:8856;width:1800;height:2" coordorigin="269,8856" coordsize="1800,2">
              <v:shape style="position:absolute;left:269;top:8856;width:1800;height:2" coordorigin="269,8856" coordsize="1800,0" path="m269,8856l2069,8856e" filled="f" stroked="t" strokeweight=".48pt" strokecolor="#0F0F0F">
                <v:path arrowok="t"/>
              </v:shape>
            </v:group>
            <v:group style="position:absolute;left:1992;top:8856;width:2645;height:2" coordorigin="1992,8856" coordsize="2645,2">
              <v:shape style="position:absolute;left:1992;top:8856;width:2645;height:2" coordorigin="1992,8856" coordsize="2645,0" path="m1992,8856l4637,8856e" filled="f" stroked="t" strokeweight=".48pt" strokecolor="#282828">
                <v:path arrowok="t"/>
              </v:shape>
            </v:group>
            <v:group style="position:absolute;left:3149;top:8851;width:4512;height:2" coordorigin="3149,8851" coordsize="4512,2">
              <v:shape style="position:absolute;left:3149;top:8851;width:4512;height:2" coordorigin="3149,8851" coordsize="4512,0" path="m3149,8851l7661,8851e" filled="f" stroked="t" strokeweight=".96pt" strokecolor="#3F3F3F">
                <v:path arrowok="t"/>
              </v:shape>
            </v:group>
            <v:group style="position:absolute;left:7526;top:8837;width:1310;height:2" coordorigin="7526,8837" coordsize="1310,2">
              <v:shape style="position:absolute;left:7526;top:8837;width:1310;height:2" coordorigin="7526,8837" coordsize="1310,0" path="m7526,8837l8837,8837e" filled="f" stroked="t" strokeweight=".96pt" strokecolor="#131313">
                <v:path arrowok="t"/>
              </v:shape>
            </v:group>
            <v:group style="position:absolute;left:8808;top:8846;width:278;height:2" coordorigin="8808,8846" coordsize="278,2">
              <v:shape style="position:absolute;left:8808;top:8846;width:278;height:2" coordorigin="8808,8846" coordsize="278,0" path="m8808,8846l9086,8846e" filled="f" stroked="t" strokeweight=".48pt" strokecolor="#2F2F2F">
                <v:path arrowok="t"/>
              </v:shape>
            </v:group>
            <v:group style="position:absolute;left:9058;top:8839;width:2597;height:2" coordorigin="9058,8839" coordsize="2597,2">
              <v:shape style="position:absolute;left:9058;top:8839;width:2597;height:2" coordorigin="9058,8839" coordsize="2597,0" path="m9058,8839l11654,8839e" filled="f" stroked="t" strokeweight=".96pt" strokecolor="#484848">
                <v:path arrowok="t"/>
              </v:shape>
            </v:group>
            <v:group style="position:absolute;left:278;top:9077;width:2;height:4690" coordorigin="278,9077" coordsize="2,4690">
              <v:shape style="position:absolute;left:278;top:9077;width:2;height:4690" coordorigin="278,9077" coordsize="0,4690" path="m278,13766l278,9077e" filled="f" stroked="t" strokeweight=".96pt" strokecolor="#343434">
                <v:path arrowok="t"/>
              </v:shape>
            </v:group>
            <v:group style="position:absolute;left:11645;top:9077;width:2;height:302" coordorigin="11645,9077" coordsize="2,302">
              <v:shape style="position:absolute;left:11645;top:9077;width:2;height:302" coordorigin="11645,9077" coordsize="0,302" path="m11645,9379l11645,9077e" filled="f" stroked="t" strokeweight=".72pt" strokecolor="#3B3B3B">
                <v:path arrowok="t"/>
              </v:shape>
            </v:group>
            <v:group style="position:absolute;left:278;top:9797;width:1138;height:2" coordorigin="278,9797" coordsize="1138,2">
              <v:shape style="position:absolute;left:278;top:9797;width:1138;height:2" coordorigin="278,9797" coordsize="1138,0" path="m278,9797l1416,9797e" filled="f" stroked="t" strokeweight=".48pt" strokecolor="#131313">
                <v:path arrowok="t"/>
              </v:shape>
            </v:group>
            <v:group style="position:absolute;left:283;top:2813;width:2;height:10954" coordorigin="283,2813" coordsize="2,10954">
              <v:shape style="position:absolute;left:283;top:2813;width:2;height:10954" coordorigin="283,2813" coordsize="0,10954" path="m283,13766l283,2813e" filled="f" stroked="t" strokeweight=".48pt" strokecolor="#343434">
                <v:path arrowok="t"/>
              </v:shape>
            </v:group>
            <v:group style="position:absolute;left:1358;top:9792;width:3331;height:2" coordorigin="1358,9792" coordsize="3331,2">
              <v:shape style="position:absolute;left:1358;top:9792;width:3331;height:2" coordorigin="1358,9792" coordsize="3331,0" path="m1358,9792l4690,9792e" filled="f" stroked="t" strokeweight=".96pt" strokecolor="#484848">
                <v:path arrowok="t"/>
              </v:shape>
            </v:group>
            <v:group style="position:absolute;left:2059;top:9322;width:2;height:1003" coordorigin="2059,9322" coordsize="2,1003">
              <v:shape style="position:absolute;left:2059;top:9322;width:2;height:1003" coordorigin="2059,9322" coordsize="0,1003" path="m2059,10325l2059,9322e" filled="f" stroked="t" strokeweight=".48pt" strokecolor="#1C1C1C">
                <v:path arrowok="t"/>
              </v:shape>
            </v:group>
            <v:group style="position:absolute;left:4608;top:9773;width:557;height:2" coordorigin="4608,9773" coordsize="557,2">
              <v:shape style="position:absolute;left:4608;top:9773;width:557;height:2" coordorigin="4608,9773" coordsize="557,0" path="m4608,9773l5165,9773e" filled="f" stroked="t" strokeweight=".96pt" strokecolor="#0F0F0F">
                <v:path arrowok="t"/>
              </v:shape>
            </v:group>
            <v:group style="position:absolute;left:5136;top:9787;width:1992;height:2" coordorigin="5136,9787" coordsize="1992,2">
              <v:shape style="position:absolute;left:5136;top:9787;width:1992;height:2" coordorigin="5136,9787" coordsize="1992,0" path="m5136,9787l7128,9787e" filled="f" stroked="t" strokeweight=".48pt" strokecolor="#0C0C0C">
                <v:path arrowok="t"/>
              </v:shape>
            </v:group>
            <v:group style="position:absolute;left:7070;top:9782;width:3072;height:2" coordorigin="7070,9782" coordsize="3072,2">
              <v:shape style="position:absolute;left:7070;top:9782;width:3072;height:2" coordorigin="7070,9782" coordsize="3072,0" path="m7070,9782l10142,9782e" filled="f" stroked="t" strokeweight=".96pt" strokecolor="#484848">
                <v:path arrowok="t"/>
              </v:shape>
            </v:group>
            <v:group style="position:absolute;left:10085;top:9778;width:1574;height:2" coordorigin="10085,9778" coordsize="1574,2">
              <v:shape style="position:absolute;left:10085;top:9778;width:1574;height:2" coordorigin="10085,9778" coordsize="1574,0" path="m10085,9778l11659,9778e" filled="f" stroked="t" strokeweight=".48pt" strokecolor="#131313">
                <v:path arrowok="t"/>
              </v:shape>
            </v:group>
            <v:group style="position:absolute;left:11652;top:9322;width:2;height:1987" coordorigin="11652,9322" coordsize="2,1987">
              <v:shape style="position:absolute;left:11652;top:9322;width:2;height:1987" coordorigin="11652,9322" coordsize="0,1987" path="m11652,11309l11652,9322e" filled="f" stroked="t" strokeweight=".96pt" strokecolor="#4B4B4B">
                <v:path arrowok="t"/>
              </v:shape>
            </v:group>
            <v:group style="position:absolute;left:278;top:10037;width:1138;height:2" coordorigin="278,10037" coordsize="1138,2">
              <v:shape style="position:absolute;left:278;top:10037;width:1138;height:2" coordorigin="278,10037" coordsize="1138,0" path="m278,10037l1416,10037e" filled="f" stroked="t" strokeweight=".48pt" strokecolor="#181818">
                <v:path arrowok="t"/>
              </v:shape>
            </v:group>
            <v:group style="position:absolute;left:1358;top:10037;width:706;height:2" coordorigin="1358,10037" coordsize="706,2">
              <v:shape style="position:absolute;left:1358;top:10037;width:706;height:2" coordorigin="1358,10037" coordsize="706,0" path="m1358,10037l2064,10037e" filled="f" stroked="t" strokeweight=".48pt" strokecolor="#3B3B3B">
                <v:path arrowok="t"/>
              </v:shape>
            </v:group>
            <v:group style="position:absolute;left:1997;top:10032;width:3374;height:2" coordorigin="1997,10032" coordsize="3374,2">
              <v:shape style="position:absolute;left:1997;top:10032;width:3374;height:2" coordorigin="1997,10032" coordsize="3374,0" path="m1997,10032l5371,10032e" filled="f" stroked="t" strokeweight=".96pt" strokecolor="#3F3F3F">
                <v:path arrowok="t"/>
              </v:shape>
            </v:group>
            <v:group style="position:absolute;left:5165;top:10037;width:1003;height:2" coordorigin="5165,10037" coordsize="1003,2">
              <v:shape style="position:absolute;left:5165;top:10037;width:1003;height:2" coordorigin="5165,10037" coordsize="1003,0" path="m5165,10037l6168,10037e" filled="f" stroked="t" strokeweight=".48pt" strokecolor="#484848">
                <v:path arrowok="t"/>
              </v:shape>
            </v:group>
            <v:group style="position:absolute;left:6139;top:10027;width:542;height:2" coordorigin="6139,10027" coordsize="542,2">
              <v:shape style="position:absolute;left:6139;top:10027;width:542;height:2" coordorigin="6139,10027" coordsize="542,0" path="m6139,10027l6682,10027e" filled="f" stroked="t" strokeweight=".48pt" strokecolor="#080808">
                <v:path arrowok="t"/>
              </v:shape>
            </v:group>
            <v:group style="position:absolute;left:6624;top:10022;width:931;height:2" coordorigin="6624,10022" coordsize="931,2">
              <v:shape style="position:absolute;left:6624;top:10022;width:931;height:2" coordorigin="6624,10022" coordsize="931,0" path="m6624,10022l7555,10022e" filled="f" stroked="t" strokeweight=".72pt" strokecolor="#2B2B2B">
                <v:path arrowok="t"/>
              </v:shape>
            </v:group>
            <v:group style="position:absolute;left:7430;top:10022;width:2712;height:2" coordorigin="7430,10022" coordsize="2712,2">
              <v:shape style="position:absolute;left:7430;top:10022;width:2712;height:2" coordorigin="7430,10022" coordsize="2712,0" path="m7430,10022l10142,10022e" filled="f" stroked="t" strokeweight=".96pt" strokecolor="#484848">
                <v:path arrowok="t"/>
              </v:shape>
            </v:group>
            <v:group style="position:absolute;left:10114;top:10037;width:1517;height:2" coordorigin="10114,10037" coordsize="1517,2">
              <v:shape style="position:absolute;left:10114;top:10037;width:1517;height:2" coordorigin="10114,10037" coordsize="1517,0" path="m10114,10037l11630,10037e" filled="f" stroked="t" strokeweight=".48pt" strokecolor="#9C9C9C">
                <v:path arrowok="t"/>
              </v:shape>
            </v:group>
            <v:group style="position:absolute;left:278;top:10282;width:2477;height:2" coordorigin="278,10282" coordsize="2477,2">
              <v:shape style="position:absolute;left:278;top:10282;width:2477;height:2" coordorigin="278,10282" coordsize="2477,0" path="m278,10282l2755,10282e" filled="f" stroked="t" strokeweight=".96pt" strokecolor="#4B4B4B">
                <v:path arrowok="t"/>
              </v:shape>
            </v:group>
            <v:group style="position:absolute;left:283;top:9998;width:2;height:350" coordorigin="283,9998" coordsize="2,350">
              <v:shape style="position:absolute;left:283;top:9998;width:2;height:350" coordorigin="283,9998" coordsize="0,350" path="m283,10349l283,9998e" filled="f" stroked="t" strokeweight=".72pt" strokecolor="#1C1C1C">
                <v:path arrowok="t"/>
              </v:shape>
            </v:group>
            <v:group style="position:absolute;left:2616;top:10277;width:370;height:2" coordorigin="2616,10277" coordsize="370,2">
              <v:shape style="position:absolute;left:2616;top:10277;width:370;height:2" coordorigin="2616,10277" coordsize="370,0" path="m2616,10277l2986,10277e" filled="f" stroked="t" strokeweight=".48pt" strokecolor="#181818">
                <v:path arrowok="t"/>
              </v:shape>
            </v:group>
            <v:group style="position:absolute;left:2928;top:10272;width:3826;height:2" coordorigin="2928,10272" coordsize="3826,2">
              <v:shape style="position:absolute;left:2928;top:10272;width:3826;height:2" coordorigin="2928,10272" coordsize="3826,0" path="m2928,10272l6754,10272e" filled="f" stroked="t" strokeweight=".96pt" strokecolor="#444444">
                <v:path arrowok="t"/>
              </v:shape>
            </v:group>
            <v:group style="position:absolute;left:6653;top:10286;width:446;height:2" coordorigin="6653,10286" coordsize="446,2">
              <v:shape style="position:absolute;left:6653;top:10286;width:446;height:2" coordorigin="6653,10286" coordsize="446,0" path="m6653,10286l7099,10286e" filled="f" stroked="t" strokeweight=".48pt" strokecolor="#979797">
                <v:path arrowok="t"/>
              </v:shape>
            </v:group>
            <v:group style="position:absolute;left:7070;top:10267;width:485;height:2" coordorigin="7070,10267" coordsize="485,2">
              <v:shape style="position:absolute;left:7070;top:10267;width:485;height:2" coordorigin="7070,10267" coordsize="485,0" path="m7070,10267l7555,10267e" filled="f" stroked="t" strokeweight=".48pt" strokecolor="#131313">
                <v:path arrowok="t"/>
              </v:shape>
            </v:group>
            <v:group style="position:absolute;left:7498;top:10262;width:4162;height:2" coordorigin="7498,10262" coordsize="4162,2">
              <v:shape style="position:absolute;left:7498;top:10262;width:4162;height:2" coordorigin="7498,10262" coordsize="4162,0" path="m7498,10262l11659,10262e" filled="f" stroked="t" strokeweight=".96pt" strokecolor="#484848">
                <v:path arrowok="t"/>
              </v:shape>
            </v:group>
            <v:group style="position:absolute;left:288;top:10248;width:2;height:5573" coordorigin="288,10248" coordsize="2,5573">
              <v:shape style="position:absolute;left:288;top:10248;width:2;height:5573" coordorigin="288,10248" coordsize="0,5573" path="m288,15821l288,10248e" filled="f" stroked="t" strokeweight=".72pt" strokecolor="#383838">
                <v:path arrowok="t"/>
              </v:shape>
            </v:group>
            <v:group style="position:absolute;left:2059;top:10214;width:2;height:624" coordorigin="2059,10214" coordsize="2,624">
              <v:shape style="position:absolute;left:2059;top:10214;width:2;height:624" coordorigin="2059,10214" coordsize="0,624" path="m2059,10838l2059,10214e" filled="f" stroked="t" strokeweight=".96pt" strokecolor="#343434">
                <v:path arrowok="t"/>
              </v:shape>
            </v:group>
            <v:group style="position:absolute;left:749;top:10752;width:5554;height:2" coordorigin="749,10752" coordsize="5554,2">
              <v:shape style="position:absolute;left:749;top:10752;width:5554;height:2" coordorigin="749,10752" coordsize="5554,0" path="m749,10752l6302,10752e" filled="f" stroked="t" strokeweight=".96pt" strokecolor="#484848">
                <v:path arrowok="t"/>
              </v:shape>
            </v:group>
            <v:group style="position:absolute;left:6139;top:10747;width:355;height:2" coordorigin="6139,10747" coordsize="355,2">
              <v:shape style="position:absolute;left:6139;top:10747;width:355;height:2" coordorigin="6139,10747" coordsize="355,0" path="m6139,10747l6494,10747e" filled="f" stroked="t" strokeweight=".48pt" strokecolor="#181818">
                <v:path arrowok="t"/>
              </v:shape>
            </v:group>
            <v:group style="position:absolute;left:6437;top:10742;width:691;height:2" coordorigin="6437,10742" coordsize="691,2">
              <v:shape style="position:absolute;left:6437;top:10742;width:691;height:2" coordorigin="6437,10742" coordsize="691,0" path="m6437,10742l7128,10742e" filled="f" stroked="t" strokeweight=".96pt" strokecolor="#484848">
                <v:path arrowok="t"/>
              </v:shape>
            </v:group>
            <v:group style="position:absolute;left:7070;top:10747;width:485;height:2" coordorigin="7070,10747" coordsize="485,2">
              <v:shape style="position:absolute;left:7070;top:10747;width:485;height:2" coordorigin="7070,10747" coordsize="485,0" path="m7070,10747l7555,10747e" filled="f" stroked="t" strokeweight=".48pt" strokecolor="#232323">
                <v:path arrowok="t"/>
              </v:shape>
            </v:group>
            <v:group style="position:absolute;left:7430;top:10742;width:4229;height:2" coordorigin="7430,10742" coordsize="4229,2">
              <v:shape style="position:absolute;left:7430;top:10742;width:4229;height:2" coordorigin="7430,10742" coordsize="4229,0" path="m7430,10742l11659,10742e" filled="f" stroked="t" strokeweight=".96pt" strokecolor="#484848">
                <v:path arrowok="t"/>
              </v:shape>
            </v:group>
            <v:group style="position:absolute;left:2026;top:10997;width:619;height:2" coordorigin="2026,10997" coordsize="619,2">
              <v:shape style="position:absolute;left:2026;top:10997;width:619;height:2" coordorigin="2026,10997" coordsize="619,0" path="m2026,10997l2645,10997e" filled="f" stroked="t" strokeweight=".48pt" strokecolor="#1F1F1F">
                <v:path arrowok="t"/>
              </v:shape>
            </v:group>
            <v:group style="position:absolute;left:2616;top:10992;width:4512;height:2" coordorigin="2616,10992" coordsize="4512,2">
              <v:shape style="position:absolute;left:2616;top:10992;width:4512;height:2" coordorigin="2616,10992" coordsize="4512,0" path="m2616,10992l7128,10992e" filled="f" stroked="t" strokeweight=".96pt" strokecolor="#484848">
                <v:path arrowok="t"/>
              </v:shape>
            </v:group>
            <v:group style="position:absolute;left:278;top:11002;width:1786;height:2" coordorigin="278,11002" coordsize="1786,2">
              <v:shape style="position:absolute;left:278;top:11002;width:1786;height:2" coordorigin="278,11002" coordsize="1786,0" path="m278,11002l2064,11002e" filled="f" stroked="t" strokeweight=".96pt" strokecolor="#484848">
                <v:path arrowok="t"/>
              </v:shape>
            </v:group>
            <v:group style="position:absolute;left:2059;top:10781;width:2;height:816" coordorigin="2059,10781" coordsize="2,816">
              <v:shape style="position:absolute;left:2059;top:10781;width:2;height:816" coordorigin="2059,10781" coordsize="0,816" path="m2059,11597l2059,10781e" filled="f" stroked="t" strokeweight=".96pt" strokecolor="#4B4B4B">
                <v:path arrowok="t"/>
              </v:shape>
            </v:group>
            <v:group style="position:absolute;left:7070;top:10987;width:485;height:2" coordorigin="7070,10987" coordsize="485,2">
              <v:shape style="position:absolute;left:7070;top:10987;width:485;height:2" coordorigin="7070,10987" coordsize="485,0" path="m7070,10987l7555,10987e" filled="f" stroked="t" strokeweight=".48pt" strokecolor="#181818">
                <v:path arrowok="t"/>
              </v:shape>
            </v:group>
            <v:group style="position:absolute;left:7498;top:10982;width:4162;height:2" coordorigin="7498,10982" coordsize="4162,2">
              <v:shape style="position:absolute;left:7498;top:10982;width:4162;height:2" coordorigin="7498,10982" coordsize="4162,0" path="m7498,10982l11659,10982e" filled="f" stroked="t" strokeweight=".96pt" strokecolor="#444444">
                <v:path arrowok="t"/>
              </v:shape>
            </v:group>
            <v:group style="position:absolute;left:763;top:10987;width:2;height:293" coordorigin="763,10987" coordsize="2,293">
              <v:shape style="position:absolute;left:763;top:10987;width:2;height:293" coordorigin="763,10987" coordsize="0,293" path="m763,11280l763,10987e" filled="f" stroked="t" strokeweight=".48pt" strokecolor="#4B4B4B">
                <v:path arrowok="t"/>
              </v:shape>
            </v:group>
            <v:group style="position:absolute;left:1392;top:10992;width:2;height:1032" coordorigin="1392,10992" coordsize="2,1032">
              <v:shape style="position:absolute;left:1392;top:10992;width:2;height:1032" coordorigin="1392,10992" coordsize="0,1032" path="m1392,12024l1392,10992e" filled="f" stroked="t" strokeweight=".96pt" strokecolor="#4B4B4B">
                <v:path arrowok="t"/>
              </v:shape>
            </v:group>
            <v:group style="position:absolute;left:7104;top:10973;width:2;height:1296" coordorigin="7104,10973" coordsize="2,1296">
              <v:shape style="position:absolute;left:7104;top:10973;width:2;height:1296" coordorigin="7104,10973" coordsize="0,1296" path="m7104,12269l7104,10973e" filled="f" stroked="t" strokeweight=".96pt" strokecolor="#3B3B3B">
                <v:path arrowok="t"/>
              </v:shape>
            </v:group>
            <v:group style="position:absolute;left:278;top:11515;width:1147;height:2" coordorigin="278,11515" coordsize="1147,2">
              <v:shape style="position:absolute;left:278;top:11515;width:1147;height:2" coordorigin="278,11515" coordsize="1147,0" path="m278,11515l1426,11515e" filled="f" stroked="t" strokeweight=".48pt" strokecolor="#1F1F1F">
                <v:path arrowok="t"/>
              </v:shape>
            </v:group>
            <v:group style="position:absolute;left:763;top:11280;width:2;height:715" coordorigin="763,11280" coordsize="2,715">
              <v:shape style="position:absolute;left:763;top:11280;width:2;height:715" coordorigin="763,11280" coordsize="0,715" path="m763,11995l763,11280e" filled="f" stroked="t" strokeweight=".48pt" strokecolor="#131313">
                <v:path arrowok="t"/>
              </v:shape>
            </v:group>
            <v:group style="position:absolute;left:1306;top:11510;width:4906;height:2" coordorigin="1306,11510" coordsize="4906,2">
              <v:shape style="position:absolute;left:1306;top:11510;width:4906;height:2" coordorigin="1306,11510" coordsize="4906,0" path="m1306,11510l6211,11510e" filled="f" stroked="t" strokeweight=".96pt" strokecolor="#484848">
                <v:path arrowok="t"/>
              </v:shape>
            </v:group>
            <v:group style="position:absolute;left:6139;top:11506;width:355;height:2" coordorigin="6139,11506" coordsize="355,2">
              <v:shape style="position:absolute;left:6139;top:11506;width:355;height:2" coordorigin="6139,11506" coordsize="355,0" path="m6139,11506l6494,11506e" filled="f" stroked="t" strokeweight=".48pt" strokecolor="#1C1C1C">
                <v:path arrowok="t"/>
              </v:shape>
            </v:group>
            <v:group style="position:absolute;left:6437;top:11501;width:3706;height:2" coordorigin="6437,11501" coordsize="3706,2">
              <v:shape style="position:absolute;left:6437;top:11501;width:3706;height:2" coordorigin="6437,11501" coordsize="3706,0" path="m6437,11501l10142,11501e" filled="f" stroked="t" strokeweight=".96pt" strokecolor="#4B4B4B">
                <v:path arrowok="t"/>
              </v:shape>
            </v:group>
            <v:group style="position:absolute;left:10114;top:11491;width:1517;height:2" coordorigin="10114,11491" coordsize="1517,2">
              <v:shape style="position:absolute;left:10114;top:11491;width:1517;height:2" coordorigin="10114,11491" coordsize="1517,0" path="m10114,11491l11630,11491e" filled="f" stroked="t" strokeweight=".96pt" strokecolor="#444444">
                <v:path arrowok="t"/>
              </v:shape>
            </v:group>
            <v:group style="position:absolute;left:11657;top:7901;width:2;height:7920" coordorigin="11657,7901" coordsize="2,7920">
              <v:shape style="position:absolute;left:11657;top:7901;width:2;height:7920" coordorigin="11657,7901" coordsize="0,7920" path="m11657,15821l11657,7901e" filled="f" stroked="t" strokeweight=".48pt" strokecolor="#3F3F3F">
                <v:path arrowok="t"/>
              </v:shape>
            </v:group>
            <v:group style="position:absolute;left:2030;top:11482;width:2;height:514" coordorigin="2030,11482" coordsize="2,514">
              <v:shape style="position:absolute;left:2030;top:11482;width:2;height:514" coordorigin="2030,11482" coordsize="0,514" path="m2030,11995l2030,11482e" filled="f" stroked="t" strokeweight=".48pt" strokecolor="#444444">
                <v:path arrowok="t"/>
              </v:shape>
            </v:group>
            <v:group style="position:absolute;left:763;top:11995;width:2;height:1406" coordorigin="763,11995" coordsize="2,1406">
              <v:shape style="position:absolute;left:763;top:11995;width:2;height:1406" coordorigin="763,11995" coordsize="0,1406" path="m763,13402l763,11995e" filled="f" stroked="t" strokeweight=".48pt" strokecolor="#000000">
                <v:path arrowok="t"/>
              </v:shape>
            </v:group>
            <v:group style="position:absolute;left:1397;top:11966;width:2;height:715" coordorigin="1397,11966" coordsize="2,715">
              <v:shape style="position:absolute;left:1397;top:11966;width:2;height:715" coordorigin="1397,11966" coordsize="0,715" path="m1397,12682l1397,11966e" filled="f" stroked="t" strokeweight=".48pt" strokecolor="#0F0F0F">
                <v:path arrowok="t"/>
              </v:shape>
            </v:group>
            <v:group style="position:absolute;left:2030;top:11995;width:2;height:1406" coordorigin="2030,11995" coordsize="2,1406">
              <v:shape style="position:absolute;left:2030;top:11995;width:2;height:1406" coordorigin="2030,11995" coordsize="0,1406" path="m2030,13402l2030,11995e" filled="f" stroked="t" strokeweight=".48pt" strokecolor="#000000">
                <v:path arrowok="t"/>
              </v:shape>
            </v:group>
            <v:group style="position:absolute;left:293;top:12163;width:2;height:106" coordorigin="293,12163" coordsize="2,106">
              <v:shape style="position:absolute;left:293;top:12163;width:2;height:106" coordorigin="293,12163" coordsize="0,106" path="m293,12269l293,12163e" filled="f" stroked="t" strokeweight=".48pt" strokecolor="#131313">
                <v:path arrowok="t"/>
              </v:shape>
            </v:group>
            <v:group style="position:absolute;left:11657;top:12134;width:2;height:1234" coordorigin="11657,12134" coordsize="2,1234">
              <v:shape style="position:absolute;left:11657;top:12134;width:2;height:1234" coordorigin="11657,12134" coordsize="0,1234" path="m11657,13368l11657,12134e" filled="f" stroked="t" strokeweight=".96pt" strokecolor="#575757">
                <v:path arrowok="t"/>
              </v:shape>
            </v:group>
            <v:group style="position:absolute;left:293;top:12211;width:2;height:3610" coordorigin="293,12211" coordsize="2,3610">
              <v:shape style="position:absolute;left:293;top:12211;width:2;height:3610" coordorigin="293,12211" coordsize="0,3610" path="m293,15821l293,12211e" filled="f" stroked="t" strokeweight=".48pt" strokecolor="#2F2F2F">
                <v:path arrowok="t"/>
              </v:shape>
            </v:group>
            <v:group style="position:absolute;left:7109;top:12211;width:2;height:1219" coordorigin="7109,12211" coordsize="2,1219">
              <v:shape style="position:absolute;left:7109;top:12211;width:2;height:1219" coordorigin="7109,12211" coordsize="0,1219" path="m7109,13430l7109,12211e" filled="f" stroked="t" strokeweight=".48pt" strokecolor="#131313">
                <v:path arrowok="t"/>
              </v:shape>
            </v:group>
            <v:group style="position:absolute;left:293;top:12403;width:2;height:384" coordorigin="293,12403" coordsize="2,384">
              <v:shape style="position:absolute;left:293;top:12403;width:2;height:384" coordorigin="293,12403" coordsize="0,384" path="m293,12787l293,12403e" filled="f" stroked="t" strokeweight=".48pt" strokecolor="#000000">
                <v:path arrowok="t"/>
              </v:shape>
            </v:group>
            <v:group style="position:absolute;left:1397;top:12624;width:2;height:163" coordorigin="1397,12624" coordsize="2,163">
              <v:shape style="position:absolute;left:1397;top:12624;width:2;height:163" coordorigin="1397,12624" coordsize="0,163" path="m1397,12787l1397,12624e" filled="f" stroked="t" strokeweight=".48pt" strokecolor="#232323">
                <v:path arrowok="t"/>
              </v:shape>
            </v:group>
            <v:group style="position:absolute;left:298;top:12730;width:2;height:3206" coordorigin="298,12730" coordsize="2,3206">
              <v:shape style="position:absolute;left:298;top:12730;width:2;height:3206" coordorigin="298,12730" coordsize="0,3206" path="m298,15936l298,12730e" filled="f" stroked="t" strokeweight=".72pt" strokecolor="#383838">
                <v:path arrowok="t"/>
              </v:shape>
            </v:group>
            <v:group style="position:absolute;left:1402;top:12730;width:2;height:1325" coordorigin="1402,12730" coordsize="2,1325">
              <v:shape style="position:absolute;left:1402;top:12730;width:2;height:1325" coordorigin="1402,12730" coordsize="0,1325" path="m1402,14054l1402,12730e" filled="f" stroked="t" strokeweight=".96pt" strokecolor="#4F4F4F">
                <v:path arrowok="t"/>
              </v:shape>
            </v:group>
            <v:group style="position:absolute;left:269;top:13656;width:216;height:2" coordorigin="269,13656" coordsize="216,2">
              <v:shape style="position:absolute;left:269;top:13656;width:216;height:2" coordorigin="269,13656" coordsize="216,0" path="m269,13656l485,13656e" filled="f" stroked="t" strokeweight=".48pt" strokecolor="#484848">
                <v:path arrowok="t"/>
              </v:shape>
            </v:group>
            <v:group style="position:absolute;left:485;top:13656;width:283;height:2" coordorigin="485,13656" coordsize="283,2">
              <v:shape style="position:absolute;left:485;top:13656;width:283;height:2" coordorigin="485,13656" coordsize="283,0" path="m485,13656l768,13656e" filled="f" stroked="t" strokeweight=".48pt" strokecolor="#000000">
                <v:path arrowok="t"/>
              </v:shape>
            </v:group>
            <v:group style="position:absolute;left:763;top:13402;width:2;height:259" coordorigin="763,13402" coordsize="2,259">
              <v:shape style="position:absolute;left:763;top:13402;width:2;height:259" coordorigin="763,13402" coordsize="0,259" path="m763,13661l763,13402e" filled="f" stroked="t" strokeweight=".48pt" strokecolor="#676767">
                <v:path arrowok="t"/>
              </v:shape>
            </v:group>
            <v:group style="position:absolute;left:758;top:13656;width:1277;height:2" coordorigin="758,13656" coordsize="1277,2">
              <v:shape style="position:absolute;left:758;top:13656;width:1277;height:2" coordorigin="758,13656" coordsize="1277,0" path="m758,13656l2035,13656e" filled="f" stroked="t" strokeweight=".48pt" strokecolor="#4F4F4F">
                <v:path arrowok="t"/>
              </v:shape>
            </v:group>
            <v:group style="position:absolute;left:2030;top:13402;width:2;height:259" coordorigin="2030,13402" coordsize="2,259">
              <v:shape style="position:absolute;left:2030;top:13402;width:2;height:259" coordorigin="2030,13402" coordsize="0,259" path="m2030,13661l2030,13402e" filled="f" stroked="t" strokeweight=".48pt" strokecolor="#575757">
                <v:path arrowok="t"/>
              </v:shape>
            </v:group>
            <v:group style="position:absolute;left:11626;top:13402;width:2;height:1685" coordorigin="11626,13402" coordsize="2,1685">
              <v:shape style="position:absolute;left:11626;top:13402;width:2;height:1685" coordorigin="11626,13402" coordsize="0,1685" path="m11626,15086l11626,13402e" filled="f" stroked="t" strokeweight=".48pt" strokecolor="#000000">
                <v:path arrowok="t"/>
              </v:shape>
            </v:group>
            <v:group style="position:absolute;left:763;top:13651;width:2;height:2246" coordorigin="763,13651" coordsize="2,2246">
              <v:shape style="position:absolute;left:763;top:13651;width:2;height:2246" coordorigin="763,13651" coordsize="0,2246" path="m763,15898l763,13651e" filled="f" stroked="t" strokeweight=".48pt" strokecolor="#000000">
                <v:path arrowok="t"/>
              </v:shape>
            </v:group>
            <v:group style="position:absolute;left:2030;top:13651;width:2;height:2246" coordorigin="2030,13651" coordsize="2,2246">
              <v:shape style="position:absolute;left:2030;top:13651;width:2;height:2246" coordorigin="2030,13651" coordsize="0,2246" path="m2030,15898l2030,13651e" filled="f" stroked="t" strokeweight=".48pt" strokecolor="#000000">
                <v:path arrowok="t"/>
              </v:shape>
            </v:group>
            <v:group style="position:absolute;left:7114;top:13363;width:2;height:936" coordorigin="7114,13363" coordsize="2,936">
              <v:shape style="position:absolute;left:7114;top:13363;width:2;height:936" coordorigin="7114,13363" coordsize="0,936" path="m7114,14299l7114,13363e" filled="f" stroked="t" strokeweight=".96pt" strokecolor="#3F3F3F">
                <v:path arrowok="t"/>
              </v:shape>
            </v:group>
            <v:group style="position:absolute;left:302;top:13814;width:2;height:883" coordorigin="302,13814" coordsize="2,883">
              <v:shape style="position:absolute;left:302;top:13814;width:2;height:883" coordorigin="302,13814" coordsize="0,883" path="m302,14698l302,13814e" filled="f" stroked="t" strokeweight=".48pt" strokecolor="#0F0F0F">
                <v:path arrowok="t"/>
              </v:shape>
            </v:group>
            <v:group style="position:absolute;left:1406;top:13997;width:2;height:1118" coordorigin="1406,13997" coordsize="2,1118">
              <v:shape style="position:absolute;left:1406;top:13997;width:2;height:1118" coordorigin="1406,13997" coordsize="0,1118" path="m1406,15115l1406,13997e" filled="f" stroked="t" strokeweight=".48pt" strokecolor="#1C1C1C">
                <v:path arrowok="t"/>
              </v:shape>
            </v:group>
            <v:group style="position:absolute;left:7118;top:14242;width:2;height:638" coordorigin="7118,14242" coordsize="2,638">
              <v:shape style="position:absolute;left:7118;top:14242;width:2;height:638" coordorigin="7118,14242" coordsize="0,638" path="m7118,14880l7118,14242e" filled="f" stroked="t" strokeweight=".48pt" strokecolor="#181818">
                <v:path arrowok="t"/>
              </v:shape>
            </v:group>
            <v:group style="position:absolute;left:305;top:14640;width:2;height:1296" coordorigin="305,14640" coordsize="2,1296">
              <v:shape style="position:absolute;left:305;top:14640;width:2;height:1296" coordorigin="305,14640" coordsize="0,1296" path="m305,15936l305,14640e" filled="f" stroked="t" strokeweight=".72pt" strokecolor="#444444">
                <v:path arrowok="t"/>
              </v:shape>
            </v:group>
            <v:group style="position:absolute;left:7123;top:14746;width:2;height:1171" coordorigin="7123,14746" coordsize="2,1171">
              <v:shape style="position:absolute;left:7123;top:14746;width:2;height:1171" coordorigin="7123,14746" coordsize="0,1171" path="m7123,15917l7123,14746e" filled="f" stroked="t" strokeweight=".96pt" strokecolor="#444444">
                <v:path arrowok="t"/>
              </v:shape>
            </v:group>
            <v:group style="position:absolute;left:307;top:15922;width:1757;height:2" coordorigin="307,15922" coordsize="1757,2">
              <v:shape style="position:absolute;left:307;top:15922;width:1757;height:2" coordorigin="307,15922" coordsize="1757,0" path="m307,15922l2064,15922e" filled="f" stroked="t" strokeweight=".48pt" strokecolor="#5B5B5B">
                <v:path arrowok="t"/>
              </v:shape>
            </v:group>
            <v:group style="position:absolute;left:1411;top:15058;width:2;height:869" coordorigin="1411,15058" coordsize="2,869">
              <v:shape style="position:absolute;left:1411;top:15058;width:2;height:869" coordorigin="1411,15058" coordsize="0,869" path="m1411,15926l1411,15058e" filled="f" stroked="t" strokeweight=".96pt" strokecolor="#545454">
                <v:path arrowok="t"/>
              </v:shape>
            </v:group>
            <v:group style="position:absolute;left:1997;top:15917;width:8299;height:2" coordorigin="1997,15917" coordsize="8299,2">
              <v:shape style="position:absolute;left:1997;top:15917;width:8299;height:2" coordorigin="1997,15917" coordsize="8299,0" path="m1997,15917l10296,15917e" filled="f" stroked="t" strokeweight=".72pt" strokecolor="#606060">
                <v:path arrowok="t"/>
              </v:shape>
            </v:group>
            <v:group style="position:absolute;left:4579;top:15912;width:614;height:2" coordorigin="4579,15912" coordsize="614,2">
              <v:shape style="position:absolute;left:4579;top:15912;width:614;height:2" coordorigin="4579,15912" coordsize="614,0" path="m4579,15912l5194,15912e" filled="f" stroked="t" strokeweight=".48pt" strokecolor="#545757">
                <v:path arrowok="t"/>
              </v:shape>
            </v:group>
            <v:group style="position:absolute;left:4848;top:15907;width:2371;height:2" coordorigin="4848,15907" coordsize="2371,2">
              <v:shape style="position:absolute;left:4848;top:15907;width:2371;height:2" coordorigin="4848,15907" coordsize="2371,0" path="m4848,15907l7219,15907e" filled="f" stroked="t" strokeweight=".96pt" strokecolor="#606464">
                <v:path arrowok="t"/>
              </v:shape>
            </v:group>
            <v:group style="position:absolute;left:7061;top:15902;width:494;height:2" coordorigin="7061,15902" coordsize="494,2">
              <v:shape style="position:absolute;left:7061;top:15902;width:494;height:2" coordorigin="7061,15902" coordsize="494,0" path="m7061,15902l7555,15902e" filled="f" stroked="t" strokeweight=".48pt" strokecolor="#3B3B3B">
                <v:path arrowok="t"/>
              </v:shape>
            </v:group>
            <v:group style="position:absolute;left:7498;top:15898;width:4186;height:2" coordorigin="7498,15898" coordsize="4186,2">
              <v:shape style="position:absolute;left:7498;top:15898;width:4186;height:2" coordorigin="7498,15898" coordsize="4186,0" path="m7498,15898l11683,15898e" filled="f" stroked="t" strokeweight=".96pt" strokecolor="#57575B">
                <v:path arrowok="t"/>
              </v:shape>
            </v:group>
            <v:group style="position:absolute;left:11626;top:15086;width:2;height:811" coordorigin="11626,15086" coordsize="2,811">
              <v:shape style="position:absolute;left:11626;top:15086;width:2;height:811" coordorigin="11626,15086" coordsize="0,811" path="m11626,15898l11626,15086e" filled="f" stroked="t" strokeweight=".48pt" strokecolor="#3F3F3F">
                <v:path arrowok="t"/>
              </v:shape>
            </v:group>
            <v:group style="position:absolute;left:10395;top:209;width:2;height:1618" coordorigin="10395,209" coordsize="2,1618">
              <v:shape style="position:absolute;left:10395;top:209;width:2;height:1618" coordorigin="10395,209" coordsize="0,1618" path="m10395,1827l10395,209e" filled="f" stroked="t" strokeweight="2.357740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919998pt;margin-top:5.859788pt;width:68.151723pt;height:39.5pt;mso-position-horizontal-relative:page;mso-position-vertical-relative:paragraph;z-index:-15149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Times New Roman" w:hAnsi="Times New Roman" w:cs="Times New Roman" w:eastAsia="Times New Roman"/>
                      <w:sz w:val="79"/>
                      <w:szCs w:val="7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D9C"/>
                      <w:w w:val="77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D9C"/>
                      <w:w w:val="78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D9C"/>
                      <w:w w:val="77"/>
                      <w:i/>
                    </w:rPr>
                    <w:t>/os$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B1B1B3"/>
          <w:spacing w:val="-13"/>
          <w:w w:val="142"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81"/>
          <w:position w:val="-3"/>
        </w:rPr>
        <w:t>tfaiy</w: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82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959595"/>
          <w:spacing w:val="-2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75"/>
          <w:position w:val="-3"/>
        </w:rPr>
        <w:t>Guı</w:t>
      </w:r>
      <w:r>
        <w:rPr>
          <w:rFonts w:ascii="Arial" w:hAnsi="Arial" w:cs="Arial" w:eastAsia="Arial"/>
          <w:sz w:val="23"/>
          <w:szCs w:val="23"/>
          <w:color w:val="959595"/>
          <w:spacing w:val="-6"/>
          <w:w w:val="75"/>
          <w:position w:val="-3"/>
        </w:rPr>
        <w:t>ı</w:t>
      </w:r>
      <w:r>
        <w:rPr>
          <w:rFonts w:ascii="Arial" w:hAnsi="Arial" w:cs="Arial" w:eastAsia="Arial"/>
          <w:sz w:val="23"/>
          <w:szCs w:val="23"/>
          <w:color w:val="B1B1B3"/>
          <w:spacing w:val="7"/>
          <w:w w:val="75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75"/>
          <w:position w:val="-3"/>
        </w:rPr>
        <w:t>y</w:t>
      </w:r>
      <w:r>
        <w:rPr>
          <w:rFonts w:ascii="Arial" w:hAnsi="Arial" w:cs="Arial" w:eastAsia="Arial"/>
          <w:sz w:val="23"/>
          <w:szCs w:val="23"/>
          <w:color w:val="959595"/>
          <w:spacing w:val="15"/>
          <w:w w:val="75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  <w:position w:val="-3"/>
        </w:rPr>
        <w:t>Bölg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959595"/>
          <w:spacing w:val="-7"/>
          <w:w w:val="75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5"/>
          <w:position w:val="-3"/>
        </w:rPr>
        <w:t>Amiri</w:t>
      </w:r>
      <w:r>
        <w:rPr>
          <w:rFonts w:ascii="Arial" w:hAnsi="Arial" w:cs="Arial" w:eastAsia="Arial"/>
          <w:sz w:val="23"/>
          <w:szCs w:val="23"/>
          <w:color w:val="808080"/>
          <w:spacing w:val="-17"/>
          <w:w w:val="75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5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5"/>
        </w:rPr>
        <w:t>İNCESU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5023" w:right="56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3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BELEDlYESİ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34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586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409756pt;margin-top:-40.529774pt;width:496.853291pt;height:86.263837pt;mso-position-horizontal-relative:page;mso-position-vertical-relative:paragraph;z-index:-15147" type="#_x0000_t202" filled="f" stroked="f">
            <v:textbox inset="0,0,0,0">
              <w:txbxContent>
                <w:p>
                  <w:pPr>
                    <w:spacing w:before="0" w:after="0" w:line="1725" w:lineRule="exact"/>
                    <w:ind w:right="-299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83838"/>
                      <w:spacing w:val="0"/>
                      <w:w w:val="314"/>
                      <w:position w:val="5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83838"/>
                      <w:spacing w:val="-643"/>
                      <w:w w:val="314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83838"/>
                      <w:spacing w:val="0"/>
                      <w:w w:val="100"/>
                      <w:position w:val="5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83838"/>
                      <w:spacing w:val="0"/>
                      <w:w w:val="100"/>
                      <w:position w:val="5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314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4"/>
        </w:rPr>
        <w:t>BÜYÜKf.EHIR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628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>BELE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>D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>YESI</w:t>
      </w:r>
      <w:r>
        <w:rPr>
          <w:rFonts w:ascii="Arial" w:hAnsi="Arial" w:cs="Arial" w:eastAsia="Arial"/>
          <w:sz w:val="15"/>
          <w:szCs w:val="15"/>
          <w:color w:val="383838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07" w:lineRule="exact"/>
        <w:ind w:left="174" w:right="-20"/>
        <w:jc w:val="left"/>
        <w:tabs>
          <w:tab w:pos="1300" w:val="left"/>
          <w:tab w:pos="312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8"/>
          <w:position w:val="-1"/>
        </w:rPr>
        <w:t>lıı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9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12:50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293-88-00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22" w:right="-20"/>
        <w:jc w:val="left"/>
        <w:tabs>
          <w:tab w:pos="1320" w:val="left"/>
          <w:tab w:pos="3120" w:val="left"/>
          <w:tab w:pos="432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05.05.20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20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:2731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lBildlrim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Merk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3"/>
          <w:w w:val="2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Karabııg-la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9/1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27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4019/1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27" w:right="-20"/>
        <w:jc w:val="left"/>
        <w:tabs>
          <w:tab w:pos="1300" w:val="left"/>
          <w:tab w:pos="482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Borus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27" w:right="-20"/>
        <w:jc w:val="left"/>
        <w:tabs>
          <w:tab w:pos="35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8" w:lineRule="exact"/>
        <w:ind w:left="3597" w:right="-20"/>
        <w:jc w:val="left"/>
        <w:tabs>
          <w:tab w:pos="6060" w:val="left"/>
          <w:tab w:pos="67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892685pt;margin-top:3.897761pt;width:87.731568pt;height:26pt;mso-position-horizontal-relative:page;mso-position-vertical-relative:paragraph;z-index:-1514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  <w:tab w:pos="16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83838"/>
                      <w:spacing w:val="0"/>
                      <w:w w:val="53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83838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83838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212121"/>
                      <w:spacing w:val="0"/>
                      <w:w w:val="53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212121"/>
                      <w:spacing w:val="-51"/>
                      <w:w w:val="53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212121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212121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8A8C8A"/>
                      <w:spacing w:val="0"/>
                      <w:w w:val="53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8A8C8A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8A8C8A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A8C8A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2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5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2"/>
        </w:rPr>
        <w:t>Katı.i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5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Ahsa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88"/>
          <w:position w:val="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8"/>
          <w:position w:val="1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1"/>
          <w:w w:val="88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ğ;:ı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39"/>
          <w:w w:val="120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51"/>
          <w:position w:val="0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57"/>
          <w:position w:val="0"/>
        </w:rPr>
        <w:t>"i&lt;.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57"/>
          <w:position w:val="0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54"/>
          <w:position w:val="0"/>
        </w:rPr>
        <w:t>i.Ait;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54"/>
          <w:position w:val="0"/>
        </w:rPr>
        <w:t>·;;:;;;;</w:t>
      </w:r>
      <w:r>
        <w:rPr>
          <w:rFonts w:ascii="Arial" w:hAnsi="Arial" w:cs="Arial" w:eastAsia="Arial"/>
          <w:sz w:val="34"/>
          <w:szCs w:val="34"/>
          <w:color w:val="4D4D4D"/>
          <w:spacing w:val="12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54"/>
          <w:position w:val="0"/>
        </w:rPr>
        <w:t>·s</w:t>
      </w:r>
      <w:r>
        <w:rPr>
          <w:rFonts w:ascii="Arial" w:hAnsi="Arial" w:cs="Arial" w:eastAsia="Arial"/>
          <w:sz w:val="34"/>
          <w:szCs w:val="34"/>
          <w:color w:val="4D4D4D"/>
          <w:spacing w:val="50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4D4D4D"/>
          <w:spacing w:val="-47"/>
          <w:w w:val="53"/>
          <w:position w:val="0"/>
        </w:rPr>
        <w:t>t</w:t>
      </w:r>
      <w:r>
        <w:rPr>
          <w:rFonts w:ascii="Arial" w:hAnsi="Arial" w:cs="Arial" w:eastAsia="Arial"/>
          <w:sz w:val="34"/>
          <w:szCs w:val="34"/>
          <w:color w:val="676969"/>
          <w:spacing w:val="-43"/>
          <w:w w:val="68"/>
          <w:position w:val="0"/>
        </w:rPr>
        <w:t>.</w:t>
      </w:r>
      <w:r>
        <w:rPr>
          <w:rFonts w:ascii="Arial" w:hAnsi="Arial" w:cs="Arial" w:eastAsia="Arial"/>
          <w:sz w:val="34"/>
          <w:szCs w:val="34"/>
          <w:color w:val="4D4D4D"/>
          <w:spacing w:val="-45"/>
          <w:w w:val="54"/>
          <w:position w:val="0"/>
        </w:rPr>
        <w:t>i</w:t>
      </w:r>
      <w:r>
        <w:rPr>
          <w:rFonts w:ascii="Arial" w:hAnsi="Arial" w:cs="Arial" w:eastAsia="Arial"/>
          <w:sz w:val="34"/>
          <w:szCs w:val="34"/>
          <w:color w:val="383838"/>
          <w:spacing w:val="-57"/>
          <w:w w:val="68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42"/>
          <w:w w:val="64"/>
          <w:position w:val="0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3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42"/>
          <w:position w:val="0"/>
        </w:rPr>
        <w:t>i2":.3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33"/>
          <w:w w:val="43"/>
          <w:position w:val="0"/>
        </w:rPr>
        <w:t>ö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0"/>
          <w:w w:val="49"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11"/>
          <w:w w:val="49"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11"/>
          <w:w w:val="83"/>
          <w:position w:val="0"/>
        </w:rPr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52"/>
          <w:w w:val="83"/>
          <w:emboss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52"/>
          <w:w w:val="83"/>
          <w:emboss/>
          <w:position w:val="0"/>
        </w:rPr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52"/>
          <w:w w:val="83"/>
          <w:position w:val="0"/>
        </w:rPr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52"/>
          <w:w w:val="83"/>
          <w:position w:val="0"/>
        </w:rPr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42"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14"/>
          <w:w w:val="42"/>
          <w:position w:val="0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56"/>
          <w:position w:val="0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14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2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12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676969"/>
          <w:spacing w:val="-18"/>
          <w:w w:val="79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53"/>
          <w:position w:val="0"/>
        </w:rPr>
        <w:t>.......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464" w:lineRule="exact"/>
        <w:ind w:left="132" w:right="-20"/>
        <w:jc w:val="left"/>
        <w:tabs>
          <w:tab w:pos="2160" w:val="left"/>
          <w:tab w:pos="1094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4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4"/>
          <w:position w:val="4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2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4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4"/>
        </w:rPr>
        <w:t>ÖKSÜZ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4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A.Ş.)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4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4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4"/>
        </w:rPr>
        <w:t>ÖKSÜZ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4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4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A.Ş.)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45"/>
          <w:szCs w:val="45"/>
          <w:color w:val="8A8C8A"/>
          <w:spacing w:val="0"/>
          <w:w w:val="58"/>
          <w:position w:val="-5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83838"/>
          <w:w w:val="56"/>
          <w:i/>
          <w:position w:val="1"/>
        </w:rPr>
        <w:t>V</w:t>
      </w:r>
      <w:r>
        <w:rPr>
          <w:rFonts w:ascii="Arial" w:hAnsi="Arial" w:cs="Arial" w:eastAsia="Arial"/>
          <w:sz w:val="24"/>
          <w:szCs w:val="24"/>
          <w:color w:val="383838"/>
          <w:spacing w:val="7"/>
          <w:w w:val="56"/>
          <w:i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A.Gali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KEVEK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13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12:51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12:54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60" w:right="260"/>
        </w:sectPr>
      </w:pPr>
      <w:rPr/>
    </w:p>
    <w:p>
      <w:pPr>
        <w:spacing w:before="0" w:after="0" w:line="194" w:lineRule="exact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2" w:equalWidth="0">
            <w:col w:w="538" w:space="1653"/>
            <w:col w:w="9109"/>
          </w:cols>
        </w:sectPr>
      </w:pPr>
      <w:rPr/>
    </w:p>
    <w:p>
      <w:pPr>
        <w:spacing w:before="0" w:after="0" w:line="274" w:lineRule="exact"/>
        <w:ind w:left="13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7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4621" w:right="4371"/>
        <w:jc w:val="center"/>
        <w:tabs>
          <w:tab w:pos="67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676969"/>
          <w:spacing w:val="0"/>
          <w:w w:val="164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18" w:lineRule="exact"/>
        <w:ind w:left="2131" w:right="4374" w:firstLine="251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Eıruıiyet-Jandarnıa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7" w:right="-20"/>
        <w:jc w:val="left"/>
        <w:tabs>
          <w:tab w:pos="2180" w:val="left"/>
          <w:tab w:pos="47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12:55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1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11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5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[35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652-35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68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Nejat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SARA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2"/>
          <w:w w:val="8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593" w:right="41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lsöndUrmede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70" w:right="-20"/>
        <w:jc w:val="left"/>
        <w:tabs>
          <w:tab w:pos="2820" w:val="left"/>
          <w:tab w:pos="4620" w:val="left"/>
          <w:tab w:pos="6500" w:val="left"/>
          <w:tab w:pos="8040" w:val="left"/>
          <w:tab w:pos="9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1"/>
        </w:rPr>
        <w:t>öndilrmc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Köpük'l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position w:val="-1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)Köpük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Kıı..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8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22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Kıı..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1"/>
          <w:position w:val="0"/>
        </w:rPr>
        <w:t>K-0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1"/>
          <w:position w:val="0"/>
        </w:rPr>
        <w:t>2</w:t>
      </w:r>
      <w:r>
        <w:rPr>
          <w:rFonts w:ascii="Arial" w:hAnsi="Arial" w:cs="Arial" w:eastAsia="Arial"/>
          <w:sz w:val="19"/>
          <w:szCs w:val="19"/>
          <w:color w:val="383838"/>
          <w:spacing w:val="33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6515" w:right="-20"/>
        <w:jc w:val="left"/>
        <w:tabs>
          <w:tab w:pos="6920" w:val="left"/>
          <w:tab w:pos="8040" w:val="left"/>
          <w:tab w:pos="95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60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56"/>
          <w:position w:val="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3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4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Dunımıı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belirtilmiştir.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2" w:equalWidth="0">
            <w:col w:w="2105" w:space="78"/>
            <w:col w:w="9117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13" w:lineRule="auto"/>
        <w:ind w:left="113" w:right="98" w:firstLine="1494"/>
        <w:jc w:val="righ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DBDBD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DBDBD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DBDB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DBDB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tyaııgm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yapılıı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başlangıcının;E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erkeni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pazaryeri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0"/>
        </w:rPr>
        <w:t>sayıda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0"/>
        </w:rPr>
        <w:t>oru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  <w:position w:val="0"/>
        </w:rPr>
        <w:t>arıııda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görlllmU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araştınııa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sonıştunnada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düşllrlllcn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önmemi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izıııaritiniıı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uzu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sUredi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yıgıl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bonılarnıııı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alima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çevresine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14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çöplcri,gazete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tutıışturu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rllzgarııı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borulıırıııa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oııuc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çıkm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</w:rPr>
        <w:t>olduı'1,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141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::;igor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IVnııgııı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2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tresliı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ÖKSÜZ'e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2" w:lineRule="exact"/>
        <w:ind w:left="127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D4D4D"/>
          <w:w w:val="80"/>
          <w:position w:val="-5"/>
        </w:rPr>
        <w:t>1::-;</w:t>
      </w:r>
      <w:r>
        <w:rPr>
          <w:rFonts w:ascii="Times New Roman" w:hAnsi="Times New Roman" w:cs="Times New Roman" w:eastAsia="Times New Roman"/>
          <w:sz w:val="12"/>
          <w:szCs w:val="12"/>
          <w:color w:val="4D4D4D"/>
          <w:spacing w:val="7"/>
          <w:w w:val="81"/>
          <w:position w:val="-5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8A8C8A"/>
          <w:spacing w:val="0"/>
          <w:w w:val="152"/>
          <w:position w:val="-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</w:sectPr>
      </w:pPr>
      <w:rPr/>
    </w:p>
    <w:p>
      <w:pPr>
        <w:spacing w:before="26" w:after="0" w:line="121" w:lineRule="exact"/>
        <w:ind w:left="661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5"/>
        </w:rPr>
        <w:t>DönllşU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2"/>
          <w:position w:val="-4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1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7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76"/>
          <w:u w:val="single" w:color="48484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84848"/>
          <w:position w:val="-4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position w:val="-4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3" w:equalWidth="0">
            <w:col w:w="1216" w:space="911"/>
            <w:col w:w="1419" w:space="2431"/>
            <w:col w:w="5323"/>
          </w:cols>
        </w:sectPr>
      </w:pPr>
      <w:rPr/>
    </w:p>
    <w:p>
      <w:pPr>
        <w:spacing w:before="0" w:after="0" w:line="290" w:lineRule="exact"/>
        <w:ind w:left="230" w:right="-20"/>
        <w:jc w:val="left"/>
        <w:tabs>
          <w:tab w:pos="1020" w:val="left"/>
          <w:tab w:pos="15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5"/>
        </w:rPr>
        <w:t>PJ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Yeniçaınlı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0" w:after="0" w:line="213" w:lineRule="exact"/>
        <w:ind w:left="227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3644" w:right="-20"/>
        <w:jc w:val="left"/>
        <w:tabs>
          <w:tab w:pos="4700" w:val="left"/>
          <w:tab w:pos="8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80487pt;margin-top:15.43047pt;width:7.51968pt;height:8pt;mso-position-horizontal-relative:page;mso-position-vertical-relative:paragraph;z-index:-1514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4D4D4D"/>
                      <w:spacing w:val="0"/>
                      <w:w w:val="125"/>
                    </w:rPr>
                    <w:t>'ü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1"/>
          <w:szCs w:val="51"/>
          <w:color w:val="3134A0"/>
          <w:spacing w:val="0"/>
          <w:w w:val="51"/>
          <w:i/>
          <w:position w:val="-14"/>
        </w:rPr>
        <w:t>o</w:t>
      </w:r>
      <w:r>
        <w:rPr>
          <w:rFonts w:ascii="Times New Roman" w:hAnsi="Times New Roman" w:cs="Times New Roman" w:eastAsia="Times New Roman"/>
          <w:sz w:val="51"/>
          <w:szCs w:val="51"/>
          <w:color w:val="3134A0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134A0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3"/>
          <w:position w:val="-12"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3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9"/>
          <w:position w:val="-12"/>
        </w:rPr>
        <w:t>81Ma'1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"/>
          <w:w w:val="69"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9"/>
          <w:position w:val="-12"/>
        </w:rPr>
        <w:t>ttı7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</w:sectPr>
      </w:pPr>
      <w:rPr/>
    </w:p>
    <w:p>
      <w:pPr>
        <w:spacing w:before="58" w:after="0" w:line="271" w:lineRule="exact"/>
        <w:ind w:left="300" w:right="-4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30"/>
          <w:w w:val="79"/>
          <w:i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383838"/>
          <w:spacing w:val="-28"/>
          <w:w w:val="107"/>
          <w:position w:val="10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03"/>
          <w:w w:val="79"/>
          <w:i/>
          <w:position w:val="-5"/>
        </w:rPr>
        <w:t>o</w:t>
      </w:r>
      <w:r>
        <w:rPr>
          <w:rFonts w:ascii="Arial" w:hAnsi="Arial" w:cs="Arial" w:eastAsia="Arial"/>
          <w:sz w:val="7"/>
          <w:szCs w:val="7"/>
          <w:color w:val="383838"/>
          <w:spacing w:val="0"/>
          <w:w w:val="107"/>
          <w:position w:val="10"/>
        </w:rPr>
        <w:t>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right="-124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A8A8A8"/>
          <w:w w:val="132"/>
          <w:position w:val="-19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-38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426B"/>
          <w:spacing w:val="-36"/>
          <w:w w:val="145"/>
          <w:position w:val="-19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-19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position w:val="-19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22"/>
          <w:w w:val="100"/>
          <w:position w:val="-19"/>
        </w:rPr>
        <w:t> </w:t>
      </w:r>
      <w:r>
        <w:rPr>
          <w:rFonts w:ascii="Arial" w:hAnsi="Arial" w:cs="Arial" w:eastAsia="Arial"/>
          <w:sz w:val="56"/>
          <w:szCs w:val="56"/>
          <w:color w:val="383F85"/>
          <w:spacing w:val="-34"/>
          <w:w w:val="72"/>
          <w:position w:val="-19"/>
        </w:rPr>
        <w:t>J</w:t>
      </w:r>
      <w:r>
        <w:rPr>
          <w:rFonts w:ascii="Arial" w:hAnsi="Arial" w:cs="Arial" w:eastAsia="Arial"/>
          <w:sz w:val="56"/>
          <w:szCs w:val="56"/>
          <w:color w:val="212687"/>
          <w:spacing w:val="-101"/>
          <w:w w:val="65"/>
          <w:position w:val="-19"/>
        </w:rPr>
        <w:t>/</w:t>
      </w:r>
      <w:r>
        <w:rPr>
          <w:rFonts w:ascii="Arial" w:hAnsi="Arial" w:cs="Arial" w:eastAsia="Arial"/>
          <w:sz w:val="56"/>
          <w:szCs w:val="56"/>
          <w:color w:val="3D426B"/>
          <w:spacing w:val="0"/>
          <w:w w:val="58"/>
          <w:position w:val="-19"/>
        </w:rPr>
        <w:t>M</w:t>
      </w:r>
      <w:r>
        <w:rPr>
          <w:rFonts w:ascii="Arial" w:hAnsi="Arial" w:cs="Arial" w:eastAsia="Arial"/>
          <w:sz w:val="56"/>
          <w:szCs w:val="56"/>
          <w:color w:val="3D426B"/>
          <w:spacing w:val="0"/>
          <w:w w:val="57"/>
          <w:position w:val="-19"/>
        </w:rPr>
        <w:t>ı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1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91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3" w:equalWidth="0">
            <w:col w:w="473" w:space="2085"/>
            <w:col w:w="1000" w:space="4976"/>
            <w:col w:w="2766"/>
          </w:cols>
        </w:sectPr>
      </w:pPr>
      <w:rPr/>
    </w:p>
    <w:p>
      <w:pPr>
        <w:spacing w:before="0" w:after="0" w:line="395" w:lineRule="exact"/>
        <w:ind w:left="272" w:right="-20"/>
        <w:jc w:val="left"/>
        <w:tabs>
          <w:tab w:pos="2440" w:val="left"/>
          <w:tab w:pos="93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0"/>
          <w:position w:val="8"/>
        </w:rPr>
        <w:t>.:E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position w:val="8"/>
        </w:rPr>
      </w:r>
      <w:r>
        <w:rPr>
          <w:rFonts w:ascii="Arial" w:hAnsi="Arial" w:cs="Arial" w:eastAsia="Arial"/>
          <w:sz w:val="20"/>
          <w:szCs w:val="20"/>
          <w:color w:val="676969"/>
          <w:spacing w:val="-3"/>
          <w:w w:val="133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2"/>
          <w:position w:val="-3"/>
        </w:rPr>
        <w:t>t</w:t>
      </w:r>
      <w:r>
        <w:rPr>
          <w:rFonts w:ascii="Arial" w:hAnsi="Arial" w:cs="Arial" w:eastAsia="Arial"/>
          <w:sz w:val="20"/>
          <w:szCs w:val="20"/>
          <w:color w:val="4D4D4D"/>
          <w:spacing w:val="-4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676969"/>
          <w:spacing w:val="-2"/>
          <w:w w:val="92"/>
          <w:position w:val="-3"/>
        </w:rPr>
        <w:t>f</w:t>
      </w:r>
      <w:r>
        <w:rPr>
          <w:rFonts w:ascii="Arial" w:hAnsi="Arial" w:cs="Arial" w:eastAsia="Arial"/>
          <w:sz w:val="20"/>
          <w:szCs w:val="20"/>
          <w:color w:val="8A8C8A"/>
          <w:spacing w:val="-18"/>
          <w:w w:val="233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8A8C8A"/>
          <w:spacing w:val="3"/>
          <w:w w:val="117"/>
          <w:position w:val="-3"/>
        </w:rPr>
        <w:t>·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49"/>
          <w:i/>
          <w:position w:val="-3"/>
        </w:rPr>
        <w:t>v</w:t>
      </w:r>
      <w:r>
        <w:rPr>
          <w:rFonts w:ascii="Arial" w:hAnsi="Arial" w:cs="Arial" w:eastAsia="Arial"/>
          <w:sz w:val="28"/>
          <w:szCs w:val="28"/>
          <w:color w:val="4D4D4D"/>
          <w:spacing w:val="-55"/>
          <w:w w:val="100"/>
          <w:i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D426B"/>
          <w:spacing w:val="0"/>
          <w:w w:val="84"/>
          <w:i/>
          <w:position w:val="-3"/>
        </w:rPr>
        <w:t>d</w:t>
      </w:r>
      <w:r>
        <w:rPr>
          <w:rFonts w:ascii="Arial" w:hAnsi="Arial" w:cs="Arial" w:eastAsia="Arial"/>
          <w:sz w:val="28"/>
          <w:szCs w:val="28"/>
          <w:color w:val="3D426B"/>
          <w:spacing w:val="2"/>
          <w:w w:val="84"/>
          <w:i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D426B"/>
          <w:spacing w:val="0"/>
          <w:w w:val="84"/>
          <w:i/>
          <w:position w:val="-3"/>
        </w:rPr>
        <w:t>'e\fl&lt;h</w:t>
      </w:r>
      <w:r>
        <w:rPr>
          <w:rFonts w:ascii="Arial" w:hAnsi="Arial" w:cs="Arial" w:eastAsia="Arial"/>
          <w:sz w:val="28"/>
          <w:szCs w:val="28"/>
          <w:color w:val="3D426B"/>
          <w:spacing w:val="-10"/>
          <w:w w:val="84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B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ö</w:t>
      </w:r>
      <w:r>
        <w:rPr>
          <w:rFonts w:ascii="Arial" w:hAnsi="Arial" w:cs="Arial" w:eastAsia="Arial"/>
          <w:sz w:val="19"/>
          <w:szCs w:val="19"/>
          <w:color w:val="38383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6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72"/>
          <w:position w:val="0"/>
        </w:rPr>
        <w:t>......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72"/>
          <w:position w:val="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23"/>
          <w:w w:val="172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88"/>
          <w:i/>
          <w:position w:val="0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11"/>
          <w:w w:val="88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A8C8A"/>
          <w:spacing w:val="0"/>
          <w:w w:val="107"/>
          <w:i/>
          <w:position w:val="0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8A8C8A"/>
          <w:spacing w:val="-1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31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</w:sectPr>
      </w:pPr>
      <w:rPr/>
    </w:p>
    <w:p>
      <w:pPr>
        <w:spacing w:before="0" w:after="0" w:line="207" w:lineRule="exact"/>
        <w:ind w:left="2398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95"/>
        </w:rPr>
        <w:t>1.Post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11"/>
          <w:w w:val="95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9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İtf.Çavıışu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760" w:val="left"/>
          <w:tab w:pos="16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A8C8A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59"/>
        </w:rPr>
        <w:t>t</w:t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76969"/>
          <w:spacing w:val="-16"/>
          <w:w w:val="129"/>
        </w:rPr>
        <w:t>"</w:t>
      </w:r>
      <w:r>
        <w:rPr>
          <w:rFonts w:ascii="Arial" w:hAnsi="Arial" w:cs="Arial" w:eastAsia="Arial"/>
          <w:sz w:val="22"/>
          <w:szCs w:val="22"/>
          <w:color w:val="A097AF"/>
          <w:spacing w:val="0"/>
          <w:w w:val="47"/>
        </w:rPr>
        <w:t>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" w:after="0" w:line="191" w:lineRule="exact"/>
        <w:ind w:left="4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969"/>
          <w:w w:val="71"/>
          <w:position w:val="-6"/>
        </w:rPr>
        <w:t>•ıı.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29"/>
          <w:w w:val="71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29"/>
          <w:w w:val="67"/>
          <w:position w:val="-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ıı.g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(n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position w:val="-6"/>
        </w:rPr>
        <w:t>Ve</w:t>
      </w:r>
      <w:r>
        <w:rPr>
          <w:rFonts w:ascii="Arial" w:hAnsi="Arial" w:cs="Arial" w:eastAsia="Arial"/>
          <w:sz w:val="23"/>
          <w:szCs w:val="23"/>
          <w:color w:val="4D4D4D"/>
          <w:spacing w:val="-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6"/>
          <w:position w:val="-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4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60"/>
          <w:position w:val="-6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3" w:equalWidth="0">
            <w:col w:w="4364" w:space="174"/>
            <w:col w:w="952" w:space="2869"/>
            <w:col w:w="2941"/>
          </w:cols>
        </w:sectPr>
      </w:pPr>
      <w:rPr/>
    </w:p>
    <w:p>
      <w:pPr>
        <w:spacing w:before="0" w:after="0" w:line="349" w:lineRule="exact"/>
        <w:ind w:left="3213" w:right="-20"/>
        <w:jc w:val="left"/>
        <w:tabs>
          <w:tab w:pos="8200" w:val="left"/>
          <w:tab w:pos="1002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3"/>
          <w:szCs w:val="23"/>
          <w:color w:val="2D31D6"/>
          <w:spacing w:val="0"/>
          <w:w w:val="138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2D31D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D31D6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63"/>
          <w:i/>
          <w:position w:val="-8"/>
        </w:rPr>
        <w:t>:';:</w:t>
      </w:r>
      <w:r>
        <w:rPr>
          <w:rFonts w:ascii="Arial" w:hAnsi="Arial" w:cs="Arial" w:eastAsia="Arial"/>
          <w:sz w:val="23"/>
          <w:szCs w:val="23"/>
          <w:color w:val="4D4D4D"/>
          <w:spacing w:val="-53"/>
          <w:w w:val="80"/>
          <w:position w:val="-8"/>
        </w:rPr>
        <w:t>M</w:t>
      </w:r>
      <w:r>
        <w:rPr>
          <w:rFonts w:ascii="Arial" w:hAnsi="Arial" w:cs="Arial" w:eastAsia="Arial"/>
          <w:sz w:val="23"/>
          <w:szCs w:val="23"/>
          <w:color w:val="8A8C8A"/>
          <w:spacing w:val="-41"/>
          <w:w w:val="121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4D4D4D"/>
          <w:spacing w:val="-33"/>
          <w:w w:val="73"/>
          <w:position w:val="-8"/>
        </w:rPr>
        <w:t>u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41"/>
          <w:position w:val="-8"/>
        </w:rPr>
        <w:t>·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00"/>
          <w:position w:val="-8"/>
        </w:rPr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100"/>
          <w:position w:val="-8"/>
        </w:rPr>
        <w:t>,f</w:t>
      </w:r>
      <w:r>
        <w:rPr>
          <w:rFonts w:ascii="Arial" w:hAnsi="Arial" w:cs="Arial" w:eastAsia="Arial"/>
          <w:sz w:val="44"/>
          <w:szCs w:val="44"/>
          <w:color w:val="4D4D4D"/>
          <w:spacing w:val="46"/>
          <w:w w:val="100"/>
          <w:position w:val="-8"/>
        </w:rPr>
        <w:t> </w:t>
      </w:r>
      <w:r>
        <w:rPr>
          <w:rFonts w:ascii="Arial" w:hAnsi="Arial" w:cs="Arial" w:eastAsia="Arial"/>
          <w:sz w:val="44"/>
          <w:szCs w:val="44"/>
          <w:color w:val="676969"/>
          <w:spacing w:val="0"/>
          <w:w w:val="147"/>
          <w:position w:val="-8"/>
        </w:rPr>
        <w:t>}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16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676969"/>
          <w:spacing w:val="0"/>
          <w:w w:val="100"/>
          <w:position w:val="-19"/>
        </w:rPr>
        <w:t>A</w:t>
      </w:r>
      <w:r>
        <w:rPr>
          <w:rFonts w:ascii="Arial" w:hAnsi="Arial" w:cs="Arial" w:eastAsia="Arial"/>
          <w:sz w:val="26"/>
          <w:szCs w:val="26"/>
          <w:color w:val="676969"/>
          <w:spacing w:val="15"/>
          <w:w w:val="100"/>
          <w:position w:val="-19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2"/>
          <w:w w:val="31"/>
          <w:position w:val="-7"/>
        </w:rPr>
        <w:t>l</w:t>
      </w:r>
      <w:r>
        <w:rPr>
          <w:rFonts w:ascii="Arial" w:hAnsi="Arial" w:cs="Arial" w:eastAsia="Arial"/>
          <w:sz w:val="17"/>
          <w:szCs w:val="17"/>
          <w:color w:val="676969"/>
          <w:spacing w:val="0"/>
          <w:w w:val="71"/>
          <w:position w:val="-7"/>
        </w:rPr>
        <w:t>..ı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-119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53"/>
          <w:szCs w:val="53"/>
          <w:color w:val="3D426B"/>
          <w:spacing w:val="0"/>
          <w:w w:val="100"/>
          <w:i/>
          <w:position w:val="-22"/>
        </w:rPr>
        <w:t>r</w:t>
      </w:r>
      <w:r>
        <w:rPr>
          <w:rFonts w:ascii="Arial" w:hAnsi="Arial" w:cs="Arial" w:eastAsia="Arial"/>
          <w:sz w:val="53"/>
          <w:szCs w:val="53"/>
          <w:color w:val="3D426B"/>
          <w:spacing w:val="24"/>
          <w:w w:val="100"/>
          <w:i/>
          <w:position w:val="-22"/>
        </w:rPr>
        <w:t> </w:t>
      </w:r>
      <w:r>
        <w:rPr>
          <w:rFonts w:ascii="Arial" w:hAnsi="Arial" w:cs="Arial" w:eastAsia="Arial"/>
          <w:sz w:val="35"/>
          <w:szCs w:val="35"/>
          <w:color w:val="4D4D4D"/>
          <w:spacing w:val="-116"/>
          <w:w w:val="56"/>
          <w:i/>
          <w:position w:val="-22"/>
        </w:rPr>
        <w:t>c</w:t>
      </w:r>
      <w:r>
        <w:rPr>
          <w:rFonts w:ascii="Arial" w:hAnsi="Arial" w:cs="Arial" w:eastAsia="Arial"/>
          <w:sz w:val="35"/>
          <w:szCs w:val="35"/>
          <w:color w:val="383F85"/>
          <w:spacing w:val="21"/>
          <w:w w:val="50"/>
          <w:i/>
          <w:position w:val="-22"/>
        </w:rPr>
        <w:t>t</w:t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55"/>
          <w:i/>
          <w:position w:val="-22"/>
        </w:rPr>
        <w:t>;</w:t>
      </w:r>
      <w:r>
        <w:rPr>
          <w:rFonts w:ascii="Arial" w:hAnsi="Arial" w:cs="Arial" w:eastAsia="Arial"/>
          <w:sz w:val="35"/>
          <w:szCs w:val="35"/>
          <w:color w:val="4D4D4D"/>
          <w:spacing w:val="23"/>
          <w:w w:val="56"/>
          <w:i/>
          <w:position w:val="-22"/>
        </w:rPr>
        <w:t>u</w:t>
      </w:r>
      <w:r>
        <w:rPr>
          <w:rFonts w:ascii="Arial" w:hAnsi="Arial" w:cs="Arial" w:eastAsia="Arial"/>
          <w:sz w:val="35"/>
          <w:szCs w:val="35"/>
          <w:color w:val="383F85"/>
          <w:spacing w:val="0"/>
          <w:w w:val="100"/>
          <w:i/>
          <w:position w:val="-22"/>
        </w:rPr>
        <w:t>'t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30" w:right="785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676969"/>
          <w:spacing w:val="0"/>
          <w:w w:val="128"/>
          <w:i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676969"/>
          <w:spacing w:val="0"/>
          <w:w w:val="128"/>
          <w:i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676969"/>
          <w:spacing w:val="0"/>
          <w:w w:val="128"/>
          <w:i/>
          <w:position w:val="-1"/>
        </w:rPr>
        <w:t>:</w:t>
      </w:r>
      <w:r>
        <w:rPr>
          <w:rFonts w:ascii="Arial" w:hAnsi="Arial" w:cs="Arial" w:eastAsia="Arial"/>
          <w:sz w:val="8"/>
          <w:szCs w:val="8"/>
          <w:color w:val="676969"/>
          <w:spacing w:val="0"/>
          <w:w w:val="128"/>
          <w:i/>
          <w:position w:val="-1"/>
        </w:rPr>
        <w:t>  </w:t>
      </w:r>
      <w:r>
        <w:rPr>
          <w:rFonts w:ascii="Arial" w:hAnsi="Arial" w:cs="Arial" w:eastAsia="Arial"/>
          <w:sz w:val="8"/>
          <w:szCs w:val="8"/>
          <w:color w:val="676969"/>
          <w:spacing w:val="15"/>
          <w:w w:val="128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96"/>
          <w:position w:val="-1"/>
        </w:rPr>
        <w:t>...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96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16"/>
          <w:w w:val="196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8A8C8A"/>
          <w:spacing w:val="0"/>
          <w:w w:val="196"/>
          <w:i/>
          <w:position w:val="-1"/>
        </w:rPr>
        <w:t>.P</w:t>
      </w:r>
      <w:r>
        <w:rPr>
          <w:rFonts w:ascii="Arial" w:hAnsi="Arial" w:cs="Arial" w:eastAsia="Arial"/>
          <w:sz w:val="8"/>
          <w:szCs w:val="8"/>
          <w:color w:val="8A8C8A"/>
          <w:spacing w:val="33"/>
          <w:w w:val="196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142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4D4D4D"/>
          <w:spacing w:val="-9"/>
          <w:w w:val="142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8A8C8A"/>
          <w:spacing w:val="0"/>
          <w:w w:val="524"/>
          <w:position w:val="-1"/>
        </w:rPr>
        <w:t>'</w:t>
      </w:r>
      <w:r>
        <w:rPr>
          <w:rFonts w:ascii="Arial" w:hAnsi="Arial" w:cs="Arial" w:eastAsia="Arial"/>
          <w:sz w:val="8"/>
          <w:szCs w:val="8"/>
          <w:color w:val="8A8C8A"/>
          <w:spacing w:val="-37"/>
          <w:w w:val="524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-23"/>
          <w:w w:val="174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0"/>
          <w:w w:val="174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0"/>
          <w:w w:val="17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31"/>
          <w:w w:val="174"/>
          <w:i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8A8C8A"/>
          <w:spacing w:val="0"/>
          <w:w w:val="129"/>
          <w:i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left="371" w:right="988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141479pt;margin-top:-6.946547pt;width:5.538615pt;height:15.5pt;mso-position-horizontal-relative:page;mso-position-vertical-relative:paragraph;z-index:-15143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76969"/>
                      <w:spacing w:val="0"/>
                      <w:w w:val="128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4D4D4D"/>
          <w:w w:val="425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19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  <w:position w:val="-9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  <w:position w:val="-9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17"/>
          <w:w w:val="100"/>
          <w:i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25"/>
          <w:position w:val="-9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55"/>
          <w:i/>
          <w:position w:val="-9"/>
        </w:rPr>
        <w:t>1.,.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00"/>
          <w:i/>
          <w:position w:val="-9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-15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00"/>
          <w:position w:val="-9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DBDBD"/>
          <w:spacing w:val="0"/>
          <w:w w:val="64"/>
          <w:position w:val="-9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60" w:right="260"/>
          <w:cols w:num="3" w:equalWidth="0">
            <w:col w:w="2266" w:space="539"/>
            <w:col w:w="797" w:space="5300"/>
            <w:col w:w="2398"/>
          </w:cols>
        </w:sectPr>
      </w:pPr>
      <w:rPr/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22.360977pt;margin-top:34.251602pt;width:554.692694pt;height:741.528058pt;mso-position-horizontal-relative:page;mso-position-vertical-relative:page;z-index:-15148" coordorigin="447,685" coordsize="11094,14831">
            <v:group style="position:absolute;left:454;top:713;width:11010;height:2" coordorigin="454,713" coordsize="11010,2">
              <v:shape style="position:absolute;left:454;top:713;width:11010;height:2" coordorigin="454,713" coordsize="11010,0" path="m454,713l11464,713e" filled="f" stroked="t" strokeweight=".702439pt" strokecolor="#4F4F4F">
                <v:path arrowok="t"/>
              </v:shape>
            </v:group>
            <v:group style="position:absolute;left:464;top:702;width:2;height:4314" coordorigin="464,702" coordsize="2,4314">
              <v:shape style="position:absolute;left:464;top:702;width:2;height:4314" coordorigin="464,702" coordsize="0,4314" path="m464,5015l464,702e" filled="f" stroked="t" strokeweight=".702439pt" strokecolor="#545454">
                <v:path arrowok="t"/>
              </v:shape>
            </v:group>
            <v:group style="position:absolute;left:2466;top:706;width:2;height:1489" coordorigin="2466,706" coordsize="2,1489">
              <v:shape style="position:absolute;left:2466;top:706;width:2;height:1489" coordorigin="2466,706" coordsize="0,1489" path="m2466,2195l2466,706e" filled="f" stroked="t" strokeweight=".702439pt" strokecolor="#484848">
                <v:path arrowok="t"/>
              </v:shape>
            </v:group>
            <v:group style="position:absolute;left:9106;top:711;width:2;height:1484" coordorigin="9106,711" coordsize="2,1484">
              <v:shape style="position:absolute;left:9106;top:711;width:2;height:1484" coordorigin="9106,711" coordsize="0,1484" path="m9106,2195l9106,711e" filled="f" stroked="t" strokeweight=".702439pt" strokecolor="#4F4F4F">
                <v:path arrowok="t"/>
              </v:shape>
            </v:group>
            <v:group style="position:absolute;left:461;top:910;width:2;height:768" coordorigin="461,910" coordsize="2,768">
              <v:shape style="position:absolute;left:461;top:910;width:2;height:768" coordorigin="461,910" coordsize="0,768" path="m461,1678l461,910e" filled="f" stroked="t" strokeweight=".702439pt" strokecolor="#707070">
                <v:path arrowok="t"/>
              </v:shape>
            </v:group>
            <v:group style="position:absolute;left:11529;top:687;width:2;height:3299" coordorigin="11529,687" coordsize="2,3299">
              <v:shape style="position:absolute;left:11529;top:687;width:2;height:3299" coordorigin="11529,687" coordsize="0,3299" path="m11529,3987l11529,687e" filled="f" stroked="t" strokeweight=".234146pt" strokecolor="#000000">
                <v:path arrowok="t"/>
              </v:shape>
            </v:group>
            <v:group style="position:absolute;left:459;top:2183;width:11010;height:2" coordorigin="459,2183" coordsize="11010,2">
              <v:shape style="position:absolute;left:459;top:2183;width:11010;height:2" coordorigin="459,2183" coordsize="11010,0" path="m459,2183l11468,2183e" filled="f" stroked="t" strokeweight=".702439pt" strokecolor="#4F4F4F">
                <v:path arrowok="t"/>
              </v:shape>
            </v:group>
            <v:group style="position:absolute;left:454;top:2403;width:3049;height:2" coordorigin="454,2403" coordsize="3049,2">
              <v:shape style="position:absolute;left:454;top:2403;width:3049;height:2" coordorigin="454,2403" coordsize="3049,0" path="m454,2403l3503,2403e" filled="f" stroked="t" strokeweight=".702439pt" strokecolor="#4B4B4B">
                <v:path arrowok="t"/>
              </v:shape>
            </v:group>
            <v:group style="position:absolute;left:3482;top:2176;width:2;height:446" coordorigin="3482,2176" coordsize="2,446">
              <v:shape style="position:absolute;left:3482;top:2176;width:2;height:446" coordorigin="3482,2176" coordsize="0,446" path="m3482,2622l3482,2176e" filled="f" stroked="t" strokeweight=".702439pt" strokecolor="#4B4B4B">
                <v:path arrowok="t"/>
              </v:shape>
            </v:group>
            <v:group style="position:absolute;left:3433;top:2403;width:1569;height:2" coordorigin="3433,2403" coordsize="1569,2">
              <v:shape style="position:absolute;left:3433;top:2403;width:1569;height:2" coordorigin="3433,2403" coordsize="1569,0" path="m3433,2403l5001,2403e" filled="f" stroked="t" strokeweight=".468293pt" strokecolor="#484848">
                <v:path arrowok="t"/>
              </v:shape>
            </v:group>
            <v:group style="position:absolute;left:4931;top:2403;width:2491;height:2" coordorigin="4931,2403" coordsize="2491,2">
              <v:shape style="position:absolute;left:4931;top:2403;width:2491;height:2" coordorigin="4931,2403" coordsize="2491,0" path="m4931,2403l7422,2403e" filled="f" stroked="t" strokeweight=".702439pt" strokecolor="#4B4B4B">
                <v:path arrowok="t"/>
              </v:shape>
            </v:group>
            <v:group style="position:absolute;left:7366;top:2403;width:1606;height:2" coordorigin="7366,2403" coordsize="1606,2">
              <v:shape style="position:absolute;left:7366;top:2403;width:1606;height:2" coordorigin="7366,2403" coordsize="1606,0" path="m7366,2403l8972,2403e" filled="f" stroked="t" strokeweight=".702439pt" strokecolor="#545454">
                <v:path arrowok="t"/>
              </v:shape>
            </v:group>
            <v:group style="position:absolute;left:8916;top:2403;width:211;height:2" coordorigin="8916,2403" coordsize="211,2">
              <v:shape style="position:absolute;left:8916;top:2403;width:211;height:2" coordorigin="8916,2403" coordsize="211,0" path="m8916,2403l9127,2403e" filled="f" stroked="t" strokeweight=".468293pt" strokecolor="#2B2B2B">
                <v:path arrowok="t"/>
              </v:shape>
            </v:group>
            <v:group style="position:absolute;left:9071;top:2401;width:2402;height:2" coordorigin="9071,2401" coordsize="2402,2">
              <v:shape style="position:absolute;left:9071;top:2401;width:2402;height:2" coordorigin="9071,2401" coordsize="2402,0" path="m9071,2401l11473,2401e" filled="f" stroked="t" strokeweight=".702439pt" strokecolor="#545454">
                <v:path arrowok="t"/>
              </v:shape>
            </v:group>
            <v:group style="position:absolute;left:466;top:2166;width:2;height:886" coordorigin="466,2166" coordsize="2,886">
              <v:shape style="position:absolute;left:466;top:2166;width:2;height:886" coordorigin="466,2166" coordsize="0,886" path="m466,3053l466,2166e" filled="f" stroked="t" strokeweight=".936585pt" strokecolor="#4F4F4F">
                <v:path arrowok="t"/>
              </v:shape>
            </v:group>
            <v:group style="position:absolute;left:459;top:2614;width:11010;height:2" coordorigin="459,2614" coordsize="11010,2">
              <v:shape style="position:absolute;left:459;top:2614;width:11010;height:2" coordorigin="459,2614" coordsize="11010,0" path="m459,2614l11468,2614e" filled="f" stroked="t" strokeweight=".702439pt" strokecolor="#4B4B4B">
                <v:path arrowok="t"/>
              </v:shape>
            </v:group>
            <v:group style="position:absolute;left:459;top:2830;width:8514;height:2" coordorigin="459,2830" coordsize="8514,2">
              <v:shape style="position:absolute;left:459;top:2830;width:8514;height:2" coordorigin="459,2830" coordsize="8514,0" path="m459,2830l8972,2830e" filled="f" stroked="t" strokeweight=".702439pt" strokecolor="#4B4B4B">
                <v:path arrowok="t"/>
              </v:shape>
            </v:group>
            <v:group style="position:absolute;left:8916;top:2830;width:211;height:2" coordorigin="8916,2830" coordsize="211,2">
              <v:shape style="position:absolute;left:8916;top:2830;width:211;height:2" coordorigin="8916,2830" coordsize="211,0" path="m8916,2830l9127,2830e" filled="f" stroked="t" strokeweight=".468293pt" strokecolor="#3B3B3B">
                <v:path arrowok="t"/>
              </v:shape>
            </v:group>
            <v:group style="position:absolute;left:9071;top:2828;width:2402;height:2" coordorigin="9071,2828" coordsize="2402,2">
              <v:shape style="position:absolute;left:9071;top:2828;width:2402;height:2" coordorigin="9071,2828" coordsize="2402,0" path="m9071,2828l11473,2828e" filled="f" stroked="t" strokeweight=".702439pt" strokecolor="#4F4F4F">
                <v:path arrowok="t"/>
              </v:shape>
            </v:group>
            <v:group style="position:absolute;left:464;top:3043;width:11014;height:2" coordorigin="464,3043" coordsize="11014,2">
              <v:shape style="position:absolute;left:464;top:3043;width:11014;height:2" coordorigin="464,3043" coordsize="11014,0" path="m464,3043l11478,3043e" filled="f" stroked="t" strokeweight=".702439pt" strokecolor="#4B4B4B">
                <v:path arrowok="t"/>
              </v:shape>
            </v:group>
            <v:group style="position:absolute;left:459;top:3257;width:11019;height:2" coordorigin="459,3257" coordsize="11019,2">
              <v:shape style="position:absolute;left:459;top:3257;width:11019;height:2" coordorigin="459,3257" coordsize="11019,0" path="m459,3257l11478,3257e" filled="f" stroked="t" strokeweight=".936585pt" strokecolor="#4F4F4F">
                <v:path arrowok="t"/>
              </v:shape>
            </v:group>
            <v:group style="position:absolute;left:3938;top:3252;width:2;height:744" coordorigin="3938,3252" coordsize="2,744">
              <v:shape style="position:absolute;left:3938;top:3252;width:2;height:744" coordorigin="3938,3252" coordsize="0,744" path="m3938,3996l3938,3252e" filled="f" stroked="t" strokeweight=".702439pt" strokecolor="#3F3F3F">
                <v:path arrowok="t"/>
              </v:shape>
            </v:group>
            <v:group style="position:absolute;left:6987;top:3252;width:2;height:740" coordorigin="6987,3252" coordsize="2,740">
              <v:shape style="position:absolute;left:6987;top:3252;width:2;height:740" coordorigin="6987,3252" coordsize="0,740" path="m6987,3992l6987,3252e" filled="f" stroked="t" strokeweight=".702439pt" strokecolor="#4F4F4F">
                <v:path arrowok="t"/>
              </v:shape>
            </v:group>
            <v:group style="position:absolute;left:473;top:3432;width:2;height:242" coordorigin="473,3432" coordsize="2,242">
              <v:shape style="position:absolute;left:473;top:3432;width:2;height:242" coordorigin="473,3432" coordsize="0,242" path="m473,3674l473,3432e" filled="f" stroked="t" strokeweight=".936585pt" strokecolor="#5B5B5B">
                <v:path arrowok="t"/>
              </v:shape>
            </v:group>
            <v:group style="position:absolute;left:3929;top:3676;width:2360;height:2" coordorigin="3929,3676" coordsize="2360,2">
              <v:shape style="position:absolute;left:3929;top:3676;width:2360;height:2" coordorigin="3929,3676" coordsize="2360,0" path="m3929,3676l6289,3676e" filled="f" stroked="t" strokeweight=".702439pt" strokecolor="#575757">
                <v:path arrowok="t"/>
              </v:shape>
            </v:group>
            <v:group style="position:absolute;left:6233;top:3674;width:759;height:2" coordorigin="6233,3674" coordsize="759,2">
              <v:shape style="position:absolute;left:6233;top:3674;width:759;height:2" coordorigin="6233,3674" coordsize="759,0" path="m6233,3674l6992,3674e" filled="f" stroked="t" strokeweight=".468293pt" strokecolor="#A0A0A0">
                <v:path arrowok="t"/>
              </v:shape>
            </v:group>
            <v:group style="position:absolute;left:464;top:3987;width:11019;height:2" coordorigin="464,3987" coordsize="11019,2">
              <v:shape style="position:absolute;left:464;top:3987;width:11019;height:2" coordorigin="464,3987" coordsize="11019,0" path="m464,3987l11483,3987e" filled="f" stroked="t" strokeweight=".936585pt" strokecolor="#4B4B4B">
                <v:path arrowok="t"/>
              </v:shape>
            </v:group>
            <v:group style="position:absolute;left:478;top:3944;width:2;height:6618" coordorigin="478,3944" coordsize="2,6618">
              <v:shape style="position:absolute;left:478;top:3944;width:2;height:6618" coordorigin="478,3944" coordsize="0,6618" path="m478,10562l478,3944e" filled="f" stroked="t" strokeweight=".702439pt" strokecolor="#4F4F4F">
                <v:path arrowok="t"/>
              </v:shape>
            </v:group>
            <v:group style="position:absolute;left:2473;top:3982;width:2;height:318" coordorigin="2473,3982" coordsize="2,318">
              <v:shape style="position:absolute;left:2473;top:3982;width:2;height:318" coordorigin="2473,3982" coordsize="0,318" path="m2473,4300l2473,3982e" filled="f" stroked="t" strokeweight=".468293pt" strokecolor="#383838">
                <v:path arrowok="t"/>
              </v:shape>
            </v:group>
            <v:group style="position:absolute;left:468;top:4262;width:11014;height:2" coordorigin="468,4262" coordsize="11014,2">
              <v:shape style="position:absolute;left:468;top:4262;width:11014;height:2" coordorigin="468,4262" coordsize="11014,0" path="m468,4262l11483,4262e" filled="f" stroked="t" strokeweight=".702439pt" strokecolor="#4F4F4F">
                <v:path arrowok="t"/>
              </v:shape>
            </v:group>
            <v:group style="position:absolute;left:473;top:4229;width:2;height:787" coordorigin="473,4229" coordsize="2,787">
              <v:shape style="position:absolute;left:473;top:4229;width:2;height:787" coordorigin="473,4229" coordsize="0,787" path="m473,5015l473,4229e" filled="f" stroked="t" strokeweight=".468293pt" strokecolor="#444444">
                <v:path arrowok="t"/>
              </v:shape>
            </v:group>
            <v:group style="position:absolute;left:2480;top:3977;width:2;height:8433" coordorigin="2480,3977" coordsize="2,8433">
              <v:shape style="position:absolute;left:2480;top:3977;width:2;height:8433" coordorigin="2480,3977" coordsize="0,8433" path="m2480,12411l2480,3977e" filled="f" stroked="t" strokeweight=".702439pt" strokecolor="#484848">
                <v:path arrowok="t"/>
              </v:shape>
            </v:group>
            <v:group style="position:absolute;left:2468;top:4477;width:9015;height:2" coordorigin="2468,4477" coordsize="9015,2">
              <v:shape style="position:absolute;left:2468;top:4477;width:9015;height:2" coordorigin="2468,4477" coordsize="9015,0" path="m2468,4477l11483,4477e" filled="f" stroked="t" strokeweight=".702439pt" strokecolor="#4B4B4B">
                <v:path arrowok="t"/>
              </v:shape>
            </v:group>
            <v:group style="position:absolute;left:11529;top:4257;width:2;height:3299" coordorigin="11529,4257" coordsize="2,3299">
              <v:shape style="position:absolute;left:11529;top:4257;width:2;height:3299" coordorigin="11529,4257" coordsize="0,3299" path="m11529,7556l11529,4257e" filled="f" stroked="t" strokeweight=".234146pt" strokecolor="#000000">
                <v:path arrowok="t"/>
              </v:shape>
            </v:group>
            <v:group style="position:absolute;left:4983;top:4470;width:2;height:242" coordorigin="4983,4470" coordsize="2,242">
              <v:shape style="position:absolute;left:4983;top:4470;width:2;height:242" coordorigin="4983,4470" coordsize="0,242" path="m4983,4712l4983,4470e" filled="f" stroked="t" strokeweight=".468293pt" strokecolor="#343434">
                <v:path arrowok="t"/>
              </v:shape>
            </v:group>
            <v:group style="position:absolute;left:7830;top:4470;width:2;height:242" coordorigin="7830,4470" coordsize="2,242">
              <v:shape style="position:absolute;left:7830;top:4470;width:2;height:242" coordorigin="7830,4470" coordsize="0,242" path="m7830,4712l7830,4470e" filled="f" stroked="t" strokeweight=".702439pt" strokecolor="#575757">
                <v:path arrowok="t"/>
              </v:shape>
            </v:group>
            <v:group style="position:absolute;left:4969;top:4892;width:1292;height:2" coordorigin="4969,4892" coordsize="1292,2">
              <v:shape style="position:absolute;left:4969;top:4892;width:1292;height:2" coordorigin="4969,4892" coordsize="1292,0" path="m4969,4892l6261,4892e" filled="f" stroked="t" strokeweight=".234146pt" strokecolor="#5B5B5B">
                <v:path arrowok="t"/>
              </v:shape>
            </v:group>
            <v:group style="position:absolute;left:4985;top:4655;width:2;height:1844" coordorigin="4985,4655" coordsize="2,1844">
              <v:shape style="position:absolute;left:4985;top:4655;width:2;height:1844" coordorigin="4985,4655" coordsize="0,1844" path="m4985,6499l4985,4655e" filled="f" stroked="t" strokeweight=".702439pt" strokecolor="#4B4B4B">
                <v:path arrowok="t"/>
              </v:shape>
            </v:group>
            <v:group style="position:absolute;left:6261;top:4892;width:1133;height:2" coordorigin="6261,4892" coordsize="1133,2">
              <v:shape style="position:absolute;left:6261;top:4892;width:1133;height:2" coordorigin="6261,4892" coordsize="1133,0" path="m6261,4892l7394,4892e" filled="f" stroked="t" strokeweight=".234146pt" strokecolor="#000000">
                <v:path arrowok="t"/>
              </v:shape>
            </v:group>
            <v:group style="position:absolute;left:7394;top:4892;width:941;height:2" coordorigin="7394,4892" coordsize="941,2">
              <v:shape style="position:absolute;left:7394;top:4892;width:941;height:2" coordorigin="7394,4892" coordsize="941,0" path="m7394,4892l8336,4892e" filled="f" stroked="t" strokeweight=".234146pt" strokecolor="#646464">
                <v:path arrowok="t"/>
              </v:shape>
            </v:group>
            <v:group style="position:absolute;left:7830;top:4655;width:2;height:270" coordorigin="7830,4655" coordsize="2,270">
              <v:shape style="position:absolute;left:7830;top:4655;width:2;height:270" coordorigin="7830,4655" coordsize="0,270" path="m7830,4925l7830,4655e" filled="f" stroked="t" strokeweight=".468293pt" strokecolor="#4B4B4B">
                <v:path arrowok="t"/>
              </v:shape>
            </v:group>
            <v:group style="position:absolute;left:8336;top:4892;width:2716;height:2" coordorigin="8336,4892" coordsize="2716,2">
              <v:shape style="position:absolute;left:8336;top:4892;width:2716;height:2" coordorigin="8336,4892" coordsize="2716,0" path="m8336,4892l11052,4892e" filled="f" stroked="t" strokeweight=".234146pt" strokecolor="#000000">
                <v:path arrowok="t"/>
              </v:shape>
            </v:group>
            <v:group style="position:absolute;left:11052;top:4892;width:482;height:2" coordorigin="11052,4892" coordsize="482,2">
              <v:shape style="position:absolute;left:11052;top:4892;width:482;height:2" coordorigin="11052,4892" coordsize="482,0" path="m11052,4892l11534,4892e" filled="f" stroked="t" strokeweight=".234146pt" strokecolor="#5B5B5B">
                <v:path arrowok="t"/>
              </v:shape>
            </v:group>
            <v:group style="position:absolute;left:4978;top:5165;width:6505;height:2" coordorigin="4978,5165" coordsize="6505,2">
              <v:shape style="position:absolute;left:4978;top:5165;width:6505;height:2" coordorigin="4978,5165" coordsize="6505,0" path="m4978,5165l11483,5165e" filled="f" stroked="t" strokeweight=".702439pt" strokecolor="#575757">
                <v:path arrowok="t"/>
              </v:shape>
            </v:group>
            <v:group style="position:absolute;left:4973;top:5402;width:6514;height:2" coordorigin="4973,5402" coordsize="6514,2">
              <v:shape style="position:absolute;left:4973;top:5402;width:6514;height:2" coordorigin="4973,5402" coordsize="6514,0" path="m4973,5402l11487,5402e" filled="f" stroked="t" strokeweight=".702439pt" strokecolor="#4F4F4F">
                <v:path arrowok="t"/>
              </v:shape>
            </v:group>
            <v:group style="position:absolute;left:2468;top:5618;width:9019;height:2" coordorigin="2468,5618" coordsize="9019,2">
              <v:shape style="position:absolute;left:2468;top:5618;width:9019;height:2" coordorigin="2468,5618" coordsize="9019,0" path="m2468,5618l11487,5618e" filled="f" stroked="t" strokeweight=".702439pt" strokecolor="#4F4F4F">
                <v:path arrowok="t"/>
              </v:shape>
            </v:group>
            <v:group style="position:absolute;left:468;top:5847;width:8504;height:2" coordorigin="468,5847" coordsize="8504,2">
              <v:shape style="position:absolute;left:468;top:5847;width:8504;height:2" coordorigin="468,5847" coordsize="8504,0" path="m468,5847l8972,5847e" filled="f" stroked="t" strokeweight=".702439pt" strokecolor="#545454">
                <v:path arrowok="t"/>
              </v:shape>
            </v:group>
            <v:group style="position:absolute;left:8916;top:5845;width:211;height:2" coordorigin="8916,5845" coordsize="211,2">
              <v:shape style="position:absolute;left:8916;top:5845;width:211;height:2" coordorigin="8916,5845" coordsize="211,0" path="m8916,5845l9127,5845e" filled="f" stroked="t" strokeweight=".468293pt" strokecolor="#3F3F3F">
                <v:path arrowok="t"/>
              </v:shape>
            </v:group>
            <v:group style="position:absolute;left:9071;top:5843;width:2416;height:2" coordorigin="9071,5843" coordsize="2416,2">
              <v:shape style="position:absolute;left:9071;top:5843;width:2416;height:2" coordorigin="9071,5843" coordsize="2416,0" path="m9071,5843l11487,5843e" filled="f" stroked="t" strokeweight=".702439pt" strokecolor="#545454">
                <v:path arrowok="t"/>
              </v:shape>
            </v:group>
            <v:group style="position:absolute;left:7835;top:5836;width:2;height:280" coordorigin="7835,5836" coordsize="2,280">
              <v:shape style="position:absolute;left:7835;top:5836;width:2;height:280" coordorigin="7835,5836" coordsize="0,280" path="m7835,6115l7835,5836e" filled="f" stroked="t" strokeweight=".468293pt" strokecolor="#575757">
                <v:path arrowok="t"/>
              </v:shape>
            </v:group>
            <v:group style="position:absolute;left:2468;top:6272;width:2243;height:2" coordorigin="2468,6272" coordsize="2243,2">
              <v:shape style="position:absolute;left:2468;top:6272;width:2243;height:2" coordorigin="2468,6272" coordsize="2243,0" path="m2468,6272l4711,6272e" filled="f" stroked="t" strokeweight=".702439pt" strokecolor="#4F4F4F">
                <v:path arrowok="t"/>
              </v:shape>
            </v:group>
            <v:group style="position:absolute;left:4655;top:6272;width:356;height:2" coordorigin="4655,6272" coordsize="356,2">
              <v:shape style="position:absolute;left:4655;top:6272;width:356;height:2" coordorigin="4655,6272" coordsize="356,0" path="m4655,6272l5011,6272e" filled="f" stroked="t" strokeweight=".468293pt" strokecolor="#383838">
                <v:path arrowok="t"/>
              </v:shape>
            </v:group>
            <v:group style="position:absolute;left:4940;top:6269;width:6551;height:2" coordorigin="4940,6269" coordsize="6551,2">
              <v:shape style="position:absolute;left:4940;top:6269;width:6551;height:2" coordorigin="4940,6269" coordsize="6551,0" path="m4940,6269l11492,6269e" filled="f" stroked="t" strokeweight=".702439pt" strokecolor="#545454">
                <v:path arrowok="t"/>
              </v:shape>
            </v:group>
            <v:group style="position:absolute;left:7835;top:6058;width:2;height:436" coordorigin="7835,6058" coordsize="2,436">
              <v:shape style="position:absolute;left:7835;top:6058;width:2;height:436" coordorigin="7835,6058" coordsize="0,436" path="m7835,6494l7835,6058e" filled="f" stroked="t" strokeweight=".702439pt" strokecolor="#5B5B5B">
                <v:path arrowok="t"/>
              </v:shape>
            </v:group>
            <v:group style="position:absolute;left:2473;top:6490;width:2238;height:2" coordorigin="2473,6490" coordsize="2238,2">
              <v:shape style="position:absolute;left:2473;top:6490;width:2238;height:2" coordorigin="2473,6490" coordsize="2238,0" path="m2473,6490l4711,6490e" filled="f" stroked="t" strokeweight=".702439pt" strokecolor="#4B4B4B">
                <v:path arrowok="t"/>
              </v:shape>
            </v:group>
            <v:group style="position:absolute;left:4655;top:6490;width:356;height:2" coordorigin="4655,6490" coordsize="356,2">
              <v:shape style="position:absolute;left:4655;top:6490;width:356;height:2" coordorigin="4655,6490" coordsize="356,0" path="m4655,6490l5011,6490e" filled="f" stroked="t" strokeweight=".468293pt" strokecolor="#3B3B3B">
                <v:path arrowok="t"/>
              </v:shape>
            </v:group>
            <v:group style="position:absolute;left:4940;top:6487;width:6547;height:2" coordorigin="4940,6487" coordsize="6547,2">
              <v:shape style="position:absolute;left:4940;top:6487;width:6547;height:2" coordorigin="4940,6487" coordsize="6547,0" path="m4940,6487l11487,6487e" filled="f" stroked="t" strokeweight=".702439pt" strokecolor="#545454">
                <v:path arrowok="t"/>
              </v:shape>
            </v:group>
            <v:group style="position:absolute;left:473;top:6703;width:8500;height:2" coordorigin="473,6703" coordsize="8500,2">
              <v:shape style="position:absolute;left:473;top:6703;width:8500;height:2" coordorigin="473,6703" coordsize="8500,0" path="m473,6703l8972,6703e" filled="f" stroked="t" strokeweight=".702439pt" strokecolor="#4F4F4F">
                <v:path arrowok="t"/>
              </v:shape>
            </v:group>
            <v:group style="position:absolute;left:8916;top:6698;width:211;height:2" coordorigin="8916,6698" coordsize="211,2">
              <v:shape style="position:absolute;left:8916;top:6698;width:211;height:2" coordorigin="8916,6698" coordsize="211,0" path="m8916,6698l9127,6698e" filled="f" stroked="t" strokeweight=".468293pt" strokecolor="#3F3F3F">
                <v:path arrowok="t"/>
              </v:shape>
            </v:group>
            <v:group style="position:absolute;left:9071;top:6696;width:2421;height:2" coordorigin="9071,6696" coordsize="2421,2">
              <v:shape style="position:absolute;left:9071;top:6696;width:2421;height:2" coordorigin="9071,6696" coordsize="2421,0" path="m9071,6696l11492,6696e" filled="f" stroked="t" strokeweight=".702439pt" strokecolor="#575757">
                <v:path arrowok="t"/>
              </v:shape>
            </v:group>
            <v:group style="position:absolute;left:473;top:7118;width:11019;height:2" coordorigin="473,7118" coordsize="11019,2">
              <v:shape style="position:absolute;left:473;top:7118;width:11019;height:2" coordorigin="473,7118" coordsize="11019,0" path="m473,7118l11492,7118e" filled="f" stroked="t" strokeweight=".702439pt" strokecolor="#4F4F4F">
                <v:path arrowok="t"/>
              </v:shape>
            </v:group>
            <v:group style="position:absolute;left:4997;top:7116;width:2;height:446" coordorigin="4997,7116" coordsize="2,446">
              <v:shape style="position:absolute;left:4997;top:7116;width:2;height:446" coordorigin="4997,7116" coordsize="0,446" path="m4997,7561l4997,7116e" filled="f" stroked="t" strokeweight="1.170732pt" strokecolor="#545454">
                <v:path arrowok="t"/>
              </v:shape>
            </v:group>
            <v:group style="position:absolute;left:4987;top:7336;width:6505;height:2" coordorigin="4987,7336" coordsize="6505,2">
              <v:shape style="position:absolute;left:4987;top:7336;width:6505;height:2" coordorigin="4987,7336" coordsize="6505,0" path="m4987,7336l11492,7336e" filled="f" stroked="t" strokeweight=".702439pt" strokecolor="#4F4F4F">
                <v:path arrowok="t"/>
              </v:shape>
            </v:group>
            <v:group style="position:absolute;left:4987;top:7549;width:6509;height:2" coordorigin="4987,7549" coordsize="6509,2">
              <v:shape style="position:absolute;left:4987;top:7549;width:6509;height:2" coordorigin="4987,7549" coordsize="6509,0" path="m4987,7549l11497,7549e" filled="f" stroked="t" strokeweight=".702439pt" strokecolor="#545454">
                <v:path arrowok="t"/>
              </v:shape>
            </v:group>
            <v:group style="position:absolute;left:4997;top:7116;width:2;height:664" coordorigin="4997,7116" coordsize="2,664">
              <v:shape style="position:absolute;left:4997;top:7116;width:2;height:664" coordorigin="4997,7116" coordsize="0,664" path="m4997,7779l4997,7116e" filled="f" stroked="t" strokeweight=".702439pt" strokecolor="#484848">
                <v:path arrowok="t"/>
              </v:shape>
            </v:group>
            <v:group style="position:absolute;left:473;top:7767;width:11028;height:2" coordorigin="473,7767" coordsize="11028,2">
              <v:shape style="position:absolute;left:473;top:7767;width:11028;height:2" coordorigin="473,7767" coordsize="11028,0" path="m473,7767l11501,7767e" filled="f" stroked="t" strokeweight=".702439pt" strokecolor="#545454">
                <v:path arrowok="t"/>
              </v:shape>
            </v:group>
            <v:group style="position:absolute;left:11497;top:6708;width:2;height:1294" coordorigin="11497,6708" coordsize="2,1294">
              <v:shape style="position:absolute;left:11497;top:6708;width:2;height:1294" coordorigin="11497,6708" coordsize="0,1294" path="m11497,8002l11497,6708e" filled="f" stroked="t" strokeweight=".234146pt" strokecolor="#575757">
                <v:path arrowok="t"/>
              </v:shape>
            </v:group>
            <v:group style="position:absolute;left:487;top:7836;width:2;height:991" coordorigin="487,7836" coordsize="2,991">
              <v:shape style="position:absolute;left:487;top:7836;width:2;height:991" coordorigin="487,7836" coordsize="0,991" path="m487,8827l487,7836e" filled="f" stroked="t" strokeweight=".702439pt" strokecolor="#575757">
                <v:path arrowok="t"/>
              </v:shape>
            </v:group>
            <v:group style="position:absolute;left:2482;top:7433;width:2;height:796" coordorigin="2482,7433" coordsize="2,796">
              <v:shape style="position:absolute;left:2482;top:7433;width:2;height:796" coordorigin="2482,7433" coordsize="0,796" path="m2482,8230l2482,7433e" filled="f" stroked="t" strokeweight=".702439pt" strokecolor="#484848">
                <v:path arrowok="t"/>
              </v:shape>
            </v:group>
            <v:group style="position:absolute;left:11497;top:7945;width:2;height:284" coordorigin="11497,7945" coordsize="2,284">
              <v:shape style="position:absolute;left:11497;top:7945;width:2;height:284" coordorigin="11497,7945" coordsize="0,284" path="m11497,8230l11497,7945e" filled="f" stroked="t" strokeweight=".234146pt" strokecolor="#3F3F3F">
                <v:path arrowok="t"/>
              </v:shape>
            </v:group>
            <v:group style="position:absolute;left:478;top:8568;width:11019;height:2" coordorigin="478,8568" coordsize="11019,2">
              <v:shape style="position:absolute;left:478;top:8568;width:11019;height:2" coordorigin="478,8568" coordsize="11019,0" path="m478,8568l11497,8568e" filled="f" stroked="t" strokeweight=".702439pt" strokecolor="#545454">
                <v:path arrowok="t"/>
              </v:shape>
            </v:group>
            <v:group style="position:absolute;left:11497;top:8173;width:2;height:1465" coordorigin="11497,8173" coordsize="2,1465">
              <v:shape style="position:absolute;left:11497;top:8173;width:2;height:1465" coordorigin="11497,8173" coordsize="0,1465" path="m11497,9637l11497,8173e" filled="f" stroked="t" strokeweight=".468293pt" strokecolor="#545454">
                <v:path arrowok="t"/>
              </v:shape>
            </v:group>
            <v:group style="position:absolute;left:2484;top:8253;width:2;height:868" coordorigin="2484,8253" coordsize="2,868">
              <v:shape style="position:absolute;left:2484;top:8253;width:2;height:868" coordorigin="2484,8253" coordsize="0,868" path="m2484,9121l2484,8253e" filled="f" stroked="t" strokeweight=".702439pt" strokecolor="#4F4F4F">
                <v:path arrowok="t"/>
              </v:shape>
            </v:group>
            <v:group style="position:absolute;left:487;top:8770;width:2;height:265" coordorigin="487,8770" coordsize="2,265">
              <v:shape style="position:absolute;left:487;top:8770;width:2;height:265" coordorigin="487,8770" coordsize="0,265" path="m487,9035l487,8770e" filled="f" stroked="t" strokeweight=".468293pt" strokecolor="#383838">
                <v:path arrowok="t"/>
              </v:shape>
            </v:group>
            <v:group style="position:absolute;left:2496;top:8832;width:2;height:123" coordorigin="2496,8832" coordsize="2,123">
              <v:shape style="position:absolute;left:2496;top:8832;width:2;height:123" coordorigin="2496,8832" coordsize="0,123" path="m2496,8955l2496,8832e" filled="f" stroked="t" strokeweight="1.170732pt" strokecolor="#4B4B4B">
                <v:path arrowok="t"/>
              </v:shape>
            </v:group>
            <v:group style="position:absolute;left:487;top:8979;width:2;height:2560" coordorigin="487,8979" coordsize="2,2560">
              <v:shape style="position:absolute;left:487;top:8979;width:2;height:2560" coordorigin="487,8979" coordsize="0,2560" path="m487,11538l487,8979e" filled="f" stroked="t" strokeweight=".468293pt" strokecolor="#545454">
                <v:path arrowok="t"/>
              </v:shape>
            </v:group>
            <v:group style="position:absolute;left:2498;top:9178;width:2;height:2887" coordorigin="2498,9178" coordsize="2,2887">
              <v:shape style="position:absolute;left:2498;top:9178;width:2;height:2887" coordorigin="2498,9178" coordsize="0,2887" path="m2498,12065l2498,9178e" filled="f" stroked="t" strokeweight=".936585pt" strokecolor="#4B4B4B">
                <v:path arrowok="t"/>
              </v:shape>
            </v:group>
            <v:group style="position:absolute;left:478;top:9604;width:1826;height:2" coordorigin="478,9604" coordsize="1826,2">
              <v:shape style="position:absolute;left:478;top:9604;width:1826;height:2" coordorigin="478,9604" coordsize="1826,0" path="m478,9604l2304,9604e" filled="f" stroked="t" strokeweight=".702439pt" strokecolor="#545454">
                <v:path arrowok="t"/>
              </v:shape>
            </v:group>
            <v:group style="position:absolute;left:1934;top:9597;width:9572;height:2" coordorigin="1934,9597" coordsize="9572,2">
              <v:shape style="position:absolute;left:1934;top:9597;width:9572;height:2" coordorigin="1934,9597" coordsize="9572,0" path="m1934,9597l11506,9597e" filled="f" stroked="t" strokeweight=".702439pt" strokecolor="#545454">
                <v:path arrowok="t"/>
              </v:shape>
            </v:group>
            <v:group style="position:absolute;left:482;top:9941;width:1733;height:2" coordorigin="482,9941" coordsize="1733,2">
              <v:shape style="position:absolute;left:482;top:9941;width:1733;height:2" coordorigin="482,9941" coordsize="1733,0" path="m482,9941l2215,9941e" filled="f" stroked="t" strokeweight=".702439pt" strokecolor="#484848">
                <v:path arrowok="t"/>
              </v:shape>
            </v:group>
            <v:group style="position:absolute;left:3437;top:9936;width:1503;height:2" coordorigin="3437,9936" coordsize="1503,2">
              <v:shape style="position:absolute;left:3437;top:9936;width:1503;height:2" coordorigin="3437,9936" coordsize="1503,0" path="m3437,9936l4940,9936e" filled="f" stroked="t" strokeweight=".702439pt" strokecolor="#545454">
                <v:path arrowok="t"/>
              </v:shape>
            </v:group>
            <v:group style="position:absolute;left:6233;top:9931;width:773;height:2" coordorigin="6233,9931" coordsize="773,2">
              <v:shape style="position:absolute;left:6233;top:9931;width:773;height:2" coordorigin="6233,9931" coordsize="773,0" path="m6233,9931l7006,9931e" filled="f" stroked="t" strokeweight=".702439pt" strokecolor="#444444">
                <v:path arrowok="t"/>
              </v:shape>
            </v:group>
            <v:group style="position:absolute;left:2159;top:9931;width:9342;height:2" coordorigin="2159,9931" coordsize="9342,2">
              <v:shape style="position:absolute;left:2159;top:9931;width:9342;height:2" coordorigin="2159,9931" coordsize="9342,0" path="m2159,9931l11501,9931e" filled="f" stroked="t" strokeweight=".702439pt" strokecolor="#545454">
                <v:path arrowok="t"/>
              </v:shape>
            </v:group>
            <v:group style="position:absolute;left:487;top:10173;width:1742;height:2" coordorigin="487,10173" coordsize="1742,2">
              <v:shape style="position:absolute;left:487;top:10173;width:1742;height:2" coordorigin="487,10173" coordsize="1742,0" path="m487,10173l2229,10173e" filled="f" stroked="t" strokeweight=".702439pt" strokecolor="#4F4F4F">
                <v:path arrowok="t"/>
              </v:shape>
            </v:group>
            <v:group style="position:absolute;left:2159;top:10171;width:351;height:2" coordorigin="2159,10171" coordsize="351,2">
              <v:shape style="position:absolute;left:2159;top:10171;width:351;height:2" coordorigin="2159,10171" coordsize="351,0" path="m2159,10171l2510,10171e" filled="f" stroked="t" strokeweight=".468293pt" strokecolor="#3B3B3B">
                <v:path arrowok="t"/>
              </v:shape>
            </v:group>
            <v:group style="position:absolute;left:3035;top:10168;width:2164;height:2" coordorigin="3035,10168" coordsize="2164,2">
              <v:shape style="position:absolute;left:3035;top:10168;width:2164;height:2" coordorigin="3035,10168" coordsize="2164,0" path="m3035,10168l5198,10168e" filled="f" stroked="t" strokeweight=".702439pt" strokecolor="#4F4F4F">
                <v:path arrowok="t"/>
              </v:shape>
            </v:group>
            <v:group style="position:absolute;left:2440;top:10164;width:9066;height:2" coordorigin="2440,10164" coordsize="9066,2">
              <v:shape style="position:absolute;left:2440;top:10164;width:9066;height:2" coordorigin="2440,10164" coordsize="9066,0" path="m2440,10164l11506,10164e" filled="f" stroked="t" strokeweight=".702439pt" strokecolor="#545454">
                <v:path arrowok="t"/>
              </v:shape>
            </v:group>
            <v:group style="position:absolute;left:11501;top:7054;width:2;height:6864" coordorigin="11501,7054" coordsize="2,6864">
              <v:shape style="position:absolute;left:11501;top:7054;width:2;height:6864" coordorigin="11501,7054" coordsize="0,6864" path="m11501,13918l11501,7054e" filled="f" stroked="t" strokeweight=".702439pt" strokecolor="#575757">
                <v:path arrowok="t"/>
              </v:shape>
            </v:group>
            <v:group style="position:absolute;left:454;top:10595;width:1208;height:2" coordorigin="454,10595" coordsize="1208,2">
              <v:shape style="position:absolute;left:454;top:10595;width:1208;height:2" coordorigin="454,10595" coordsize="1208,0" path="m454,10595l1662,10595e" filled="f" stroked="t" strokeweight=".234146pt" strokecolor="#4F4F4F">
                <v:path arrowok="t"/>
              </v:shape>
            </v:group>
            <v:group style="position:absolute;left:1662;top:10595;width:820;height:2" coordorigin="1662,10595" coordsize="820,2">
              <v:shape style="position:absolute;left:1662;top:10595;width:820;height:2" coordorigin="1662,10595" coordsize="820,0" path="m1662,10595l2482,10595e" filled="f" stroked="t" strokeweight=".234146pt" strokecolor="#000000">
                <v:path arrowok="t"/>
              </v:shape>
            </v:group>
            <v:group style="position:absolute;left:2468;top:10595;width:2215;height:2" coordorigin="2468,10595" coordsize="2215,2">
              <v:shape style="position:absolute;left:2468;top:10595;width:2215;height:2" coordorigin="2468,10595" coordsize="2215,0" path="m2468,10595l4683,10595e" filled="f" stroked="t" strokeweight=".234146pt" strokecolor="#606060">
                <v:path arrowok="t"/>
              </v:shape>
            </v:group>
            <v:group style="position:absolute;left:4683;top:10595;width:4416;height:2" coordorigin="4683,10595" coordsize="4416,2">
              <v:shape style="position:absolute;left:4683;top:10595;width:4416;height:2" coordorigin="4683,10595" coordsize="4416,0" path="m4683,10595l9099,10595e" filled="f" stroked="t" strokeweight=".234146pt" strokecolor="#000000">
                <v:path arrowok="t"/>
              </v:shape>
            </v:group>
            <v:group style="position:absolute;left:9249;top:10626;width:197;height:2" coordorigin="9249,10626" coordsize="197,2">
              <v:shape style="position:absolute;left:9249;top:10626;width:197;height:2" coordorigin="9249,10626" coordsize="197,0" path="m9249,10626l9445,10626e" filled="f" stroked="t" strokeweight=".234146pt" strokecolor="#747474">
                <v:path arrowok="t"/>
              </v:shape>
            </v:group>
            <v:group style="position:absolute;left:10677;top:10626;width:403;height:2" coordorigin="10677,10626" coordsize="403,2">
              <v:shape style="position:absolute;left:10677;top:10626;width:403;height:2" coordorigin="10677,10626" coordsize="403,0" path="m10677,10626l11080,10626e" filled="f" stroked="t" strokeweight=".234146pt" strokecolor="#4F4F4F">
                <v:path arrowok="t"/>
              </v:shape>
            </v:group>
            <v:group style="position:absolute;left:11183;top:10623;width:323;height:2" coordorigin="11183,10623" coordsize="323,2">
              <v:shape style="position:absolute;left:11183;top:10623;width:323;height:2" coordorigin="11183,10623" coordsize="323,0" path="m11183,10623l11506,10623e" filled="f" stroked="t" strokeweight=".234146pt" strokecolor="#545454">
                <v:path arrowok="t"/>
              </v:shape>
            </v:group>
            <v:group style="position:absolute;left:918;top:10865;width:7446;height:2" coordorigin="918,10865" coordsize="7446,2">
              <v:shape style="position:absolute;left:918;top:10865;width:7446;height:2" coordorigin="918,10865" coordsize="7446,0" path="m918,10865l8364,10865e" filled="f" stroked="t" strokeweight=".702439pt" strokecolor="#545454">
                <v:path arrowok="t"/>
              </v:shape>
            </v:group>
            <v:group style="position:absolute;left:8659;top:10858;width:314;height:2" coordorigin="8659,10858" coordsize="314,2">
              <v:shape style="position:absolute;left:8659;top:10858;width:314;height:2" coordorigin="8659,10858" coordsize="314,0" path="m8659,10858l8972,10858e" filled="f" stroked="t" strokeweight=".234146pt" strokecolor="#5B5B5B">
                <v:path arrowok="t"/>
              </v:shape>
            </v:group>
            <v:group style="position:absolute;left:8916;top:10853;width:211;height:2" coordorigin="8916,10853" coordsize="211,2">
              <v:shape style="position:absolute;left:8916;top:10853;width:211;height:2" coordorigin="8916,10853" coordsize="211,0" path="m8916,10853l9127,10853e" filled="f" stroked="t" strokeweight=".234146pt" strokecolor="#4B4B4B">
                <v:path arrowok="t"/>
              </v:shape>
            </v:group>
            <v:group style="position:absolute;left:9193;top:10858;width:253;height:2" coordorigin="9193,10858" coordsize="253,2">
              <v:shape style="position:absolute;left:9193;top:10858;width:253;height:2" coordorigin="9193,10858" coordsize="253,0" path="m9193,10858l9445,10858e" filled="f" stroked="t" strokeweight=".234146pt" strokecolor="#575757">
                <v:path arrowok="t"/>
              </v:shape>
            </v:group>
            <v:group style="position:absolute;left:9417;top:10889;width:1634;height:2" coordorigin="9417,10889" coordsize="1634,2">
              <v:shape style="position:absolute;left:9417;top:10889;width:1634;height:2" coordorigin="9417,10889" coordsize="1634,0" path="m9417,10889l11052,10889e" filled="f" stroked="t" strokeweight=".234146pt" strokecolor="#000000">
                <v:path arrowok="t"/>
              </v:shape>
            </v:group>
            <v:group style="position:absolute;left:11052;top:10889;width:487;height:2" coordorigin="11052,10889" coordsize="487,2">
              <v:shape style="position:absolute;left:11052;top:10889;width:487;height:2" coordorigin="11052,10889" coordsize="487,0" path="m11052,10889l11539,10889e" filled="f" stroked="t" strokeweight=".234146pt" strokecolor="#5B5B5B">
                <v:path arrowok="t"/>
              </v:shape>
            </v:group>
            <v:group style="position:absolute;left:454;top:11197;width:1213;height:2" coordorigin="454,11197" coordsize="1213,2">
              <v:shape style="position:absolute;left:454;top:11197;width:1213;height:2" coordorigin="454,11197" coordsize="1213,0" path="m454,11197l1667,11197e" filled="f" stroked="t" strokeweight=".234146pt" strokecolor="#606060">
                <v:path arrowok="t"/>
              </v:shape>
            </v:group>
            <v:group style="position:absolute;left:1662;top:10884;width:2;height:318" coordorigin="1662,10884" coordsize="2,318">
              <v:shape style="position:absolute;left:1662;top:10884;width:2;height:318" coordorigin="1662,10884" coordsize="0,318" path="m1662,11202l1662,10884e" filled="f" stroked="t" strokeweight=".234146pt" strokecolor="#2F2F2F">
                <v:path arrowok="t"/>
              </v:shape>
            </v:group>
            <v:group style="position:absolute;left:1662;top:11197;width:820;height:2" coordorigin="1662,11197" coordsize="820,2">
              <v:shape style="position:absolute;left:1662;top:11197;width:820;height:2" coordorigin="1662,11197" coordsize="820,0" path="m1662,11197l2482,11197e" filled="f" stroked="t" strokeweight=".234146pt" strokecolor="#3B3B3B">
                <v:path arrowok="t"/>
              </v:shape>
            </v:group>
            <v:group style="position:absolute;left:2468;top:11197;width:3283;height:2" coordorigin="2468,11197" coordsize="3283,2">
              <v:shape style="position:absolute;left:2468;top:11197;width:3283;height:2" coordorigin="2468,11197" coordsize="3283,0" path="m2468,11197l5751,11197e" filled="f" stroked="t" strokeweight=".234146pt" strokecolor="#5B5B5B">
                <v:path arrowok="t"/>
              </v:shape>
            </v:group>
            <v:group style="position:absolute;left:5751;top:11197;width:1227;height:2" coordorigin="5751,11197" coordsize="1227,2">
              <v:shape style="position:absolute;left:5751;top:11197;width:1227;height:2" coordorigin="5751,11197" coordsize="1227,0" path="m5751,11197l6978,11197e" filled="f" stroked="t" strokeweight=".234146pt" strokecolor="#000000">
                <v:path arrowok="t"/>
              </v:shape>
            </v:group>
            <v:group style="position:absolute;left:6978;top:11197;width:426;height:2" coordorigin="6978,11197" coordsize="426,2">
              <v:shape style="position:absolute;left:6978;top:11197;width:426;height:2" coordorigin="6978,11197" coordsize="426,0" path="m6978,11197l7404,11197e" filled="f" stroked="t" strokeweight=".234146pt" strokecolor="#232323">
                <v:path arrowok="t"/>
              </v:shape>
            </v:group>
            <v:group style="position:absolute;left:7413;top:10856;width:2;height:4181" coordorigin="7413,10856" coordsize="2,4181">
              <v:shape style="position:absolute;left:7413;top:10856;width:2;height:4181" coordorigin="7413,10856" coordsize="0,4181" path="m7413,15037l7413,10856e" filled="f" stroked="t" strokeweight=".702439pt" strokecolor="#4F4F4F">
                <v:path arrowok="t"/>
              </v:shape>
            </v:group>
            <v:group style="position:absolute;left:7390;top:11197;width:436;height:2" coordorigin="7390,11197" coordsize="436,2">
              <v:shape style="position:absolute;left:7390;top:11197;width:436;height:2" coordorigin="7390,11197" coordsize="436,0" path="m7390,11197l7825,11197e" filled="f" stroked="t" strokeweight=".234146pt" strokecolor="#4B4B4B">
                <v:path arrowok="t"/>
              </v:shape>
            </v:group>
            <v:group style="position:absolute;left:7825;top:11197;width:3227;height:2" coordorigin="7825,11197" coordsize="3227,2">
              <v:shape style="position:absolute;left:7825;top:11197;width:3227;height:2" coordorigin="7825,11197" coordsize="3227,0" path="m7825,11197l11052,11197e" filled="f" stroked="t" strokeweight=".234146pt" strokecolor="#000000">
                <v:path arrowok="t"/>
              </v:shape>
            </v:group>
            <v:group style="position:absolute;left:11052;top:11197;width:487;height:2" coordorigin="11052,11197" coordsize="487,2">
              <v:shape style="position:absolute;left:11052;top:11197;width:487;height:2" coordorigin="11052,11197" coordsize="487,0" path="m11052,11197l11539,11197e" filled="f" stroked="t" strokeweight=".234146pt" strokecolor="#575757">
                <v:path arrowok="t"/>
              </v:shape>
            </v:group>
            <v:group style="position:absolute;left:1271;top:11169;width:2;height:1825" coordorigin="1271,11169" coordsize="2,1825">
              <v:shape style="position:absolute;left:1271;top:11169;width:2;height:1825" coordorigin="1271,11169" coordsize="0,1825" path="m1271,12994l1271,11169e" filled="f" stroked="t" strokeweight=".468293pt" strokecolor="#484848">
                <v:path arrowok="t"/>
              </v:shape>
            </v:group>
            <v:group style="position:absolute;left:1662;top:11197;width:2;height:1939" coordorigin="1662,11197" coordsize="2,1939">
              <v:shape style="position:absolute;left:1662;top:11197;width:2;height:1939" coordorigin="1662,11197" coordsize="0,1939" path="m1662,13136l1662,11197e" filled="f" stroked="t" strokeweight=".234146pt" strokecolor="#000000">
                <v:path arrowok="t"/>
              </v:shape>
            </v:group>
            <v:group style="position:absolute;left:494;top:10671;width:2;height:1825" coordorigin="494,10671" coordsize="2,1825">
              <v:shape style="position:absolute;left:494;top:10671;width:2;height:1825" coordorigin="494,10671" coordsize="0,1825" path="m494,12496l494,10671e" filled="f" stroked="t" strokeweight=".702439pt" strokecolor="#4F4F4F">
                <v:path arrowok="t"/>
              </v:shape>
            </v:group>
            <v:group style="position:absolute;left:3920;top:11510;width:2;height:441" coordorigin="3920,11510" coordsize="2,441">
              <v:shape style="position:absolute;left:3920;top:11510;width:2;height:441" coordorigin="3920,11510" coordsize="0,441" path="m3920,11951l3920,11510e" filled="f" stroked="t" strokeweight=".234146pt" strokecolor="#000000">
                <v:path arrowok="t"/>
              </v:shape>
            </v:group>
            <v:group style="position:absolute;left:11515;top:9192;width:2;height:6305" coordorigin="11515,9192" coordsize="2,6305">
              <v:shape style="position:absolute;left:11515;top:9192;width:2;height:6305" coordorigin="11515,9192" coordsize="0,6305" path="m11515,15497l11515,9192e" filled="f" stroked="t" strokeweight=".468293pt" strokecolor="#575757">
                <v:path arrowok="t"/>
              </v:shape>
            </v:group>
            <v:group style="position:absolute;left:459;top:11766;width:2;height:185" coordorigin="459,11766" coordsize="2,185">
              <v:shape style="position:absolute;left:459;top:11766;width:2;height:185" coordorigin="459,11766" coordsize="0,185" path="m459,11951l459,11766e" filled="f" stroked="t" strokeweight=".702439pt" strokecolor="#000000">
                <v:path arrowok="t"/>
              </v:shape>
            </v:group>
            <v:group style="position:absolute;left:1276;top:11737;width:2;height:242" coordorigin="1276,11737" coordsize="2,242">
              <v:shape style="position:absolute;left:1276;top:11737;width:2;height:242" coordorigin="1276,11737" coordsize="0,242" path="m1276,11979l1276,11737e" filled="f" stroked="t" strokeweight=".234146pt" strokecolor="#1F1F1F">
                <v:path arrowok="t"/>
              </v:shape>
            </v:group>
            <v:group style="position:absolute;left:3299;top:11785;width:2;height:190" coordorigin="3299,11785" coordsize="2,190">
              <v:shape style="position:absolute;left:3299;top:11785;width:2;height:190" coordorigin="3299,11785" coordsize="0,190" path="m3299,11975l3299,11785e" filled="f" stroked="t" strokeweight="1.170732pt" strokecolor="#4F4FB3">
                <v:path arrowok="t"/>
              </v:shape>
            </v:group>
            <v:group style="position:absolute;left:3465;top:11766;width:2;height:185" coordorigin="3465,11766" coordsize="2,185">
              <v:shape style="position:absolute;left:3465;top:11766;width:2;height:185" coordorigin="3465,11766" coordsize="0,185" path="m3465,11951l3465,11766e" filled="f" stroked="t" strokeweight=".234146pt" strokecolor="#000000">
                <v:path arrowok="t"/>
              </v:shape>
            </v:group>
            <v:group style="position:absolute;left:3662;top:11865;width:2;height:185" coordorigin="3662,11865" coordsize="2,185">
              <v:shape style="position:absolute;left:3662;top:11865;width:2;height:185" coordorigin="3662,11865" coordsize="0,185" path="m3662,12050l3662,11865e" filled="f" stroked="t" strokeweight="1.170732pt" strokecolor="#383FA8">
                <v:path arrowok="t"/>
              </v:shape>
            </v:group>
            <v:group style="position:absolute;left:1276;top:11922;width:2;height:137" coordorigin="1276,11922" coordsize="2,137">
              <v:shape style="position:absolute;left:1276;top:11922;width:2;height:137" coordorigin="1276,11922" coordsize="0,137" path="m1276,12060l1276,11922e" filled="f" stroked="t" strokeweight=".234146pt" strokecolor="#444444">
                <v:path arrowok="t"/>
              </v:shape>
            </v:group>
            <v:group style="position:absolute;left:1274;top:12003;width:2;height:114" coordorigin="1274,12003" coordsize="2,114">
              <v:shape style="position:absolute;left:1274;top:12003;width:2;height:114" coordorigin="1274,12003" coordsize="0,114" path="m1274,12117l1274,12003e" filled="f" stroked="t" strokeweight=".468293pt" strokecolor="#606060">
                <v:path arrowok="t"/>
              </v:shape>
            </v:group>
            <v:group style="position:absolute;left:7422;top:12003;width:2;height:1763" coordorigin="7422,12003" coordsize="2,1763">
              <v:shape style="position:absolute;left:7422;top:12003;width:2;height:1763" coordorigin="7422,12003" coordsize="0,1763" path="m7422,13766l7422,12003e" filled="f" stroked="t" strokeweight=".702439pt" strokecolor="#545454">
                <v:path arrowok="t"/>
              </v:shape>
            </v:group>
            <v:group style="position:absolute;left:459;top:12169;width:2;height:3333" coordorigin="459,12169" coordsize="2,3333">
              <v:shape style="position:absolute;left:459;top:12169;width:2;height:3333" coordorigin="459,12169" coordsize="0,3333" path="m459,15501l459,12169e" filled="f" stroked="t" strokeweight=".702439pt" strokecolor="#000000">
                <v:path arrowok="t"/>
              </v:shape>
            </v:group>
            <v:group style="position:absolute;left:1276;top:12283;width:2;height:213" coordorigin="1276,12283" coordsize="2,213">
              <v:shape style="position:absolute;left:1276;top:12283;width:2;height:213" coordorigin="1276,12283" coordsize="0,213" path="m1276,12496l1276,12283e" filled="f" stroked="t" strokeweight=".234146pt" strokecolor="#575757">
                <v:path arrowok="t"/>
              </v:shape>
            </v:group>
            <v:group style="position:absolute;left:2501;top:11728;width:2;height:1114" coordorigin="2501,11728" coordsize="2,1114">
              <v:shape style="position:absolute;left:2501;top:11728;width:2;height:1114" coordorigin="2501,11728" coordsize="0,1114" path="m2501,12842l2501,11728e" filled="f" stroked="t" strokeweight=".702439pt" strokecolor="#484848">
                <v:path arrowok="t"/>
              </v:shape>
            </v:group>
            <v:group style="position:absolute;left:1241;top:12524;width:2;height:289" coordorigin="1241,12524" coordsize="2,289">
              <v:shape style="position:absolute;left:1241;top:12524;width:2;height:289" coordorigin="1241,12524" coordsize="0,289" path="m1241,12814l1241,12524e" filled="f" stroked="t" strokeweight=".702439pt" strokecolor="#000000">
                <v:path arrowok="t"/>
              </v:shape>
            </v:group>
            <v:group style="position:absolute;left:2505;top:12496;width:2;height:104" coordorigin="2505,12496" coordsize="2,104">
              <v:shape style="position:absolute;left:2505;top:12496;width:2;height:104" coordorigin="2505,12496" coordsize="0,104" path="m2505,12600l2505,12496e" filled="f" stroked="t" strokeweight=".468293pt" strokecolor="#383838">
                <v:path arrowok="t"/>
              </v:shape>
            </v:group>
            <v:group style="position:absolute;left:7422;top:12496;width:2;height:104" coordorigin="7422,12496" coordsize="2,104">
              <v:shape style="position:absolute;left:7422;top:12496;width:2;height:104" coordorigin="7422,12496" coordsize="0,104" path="m7422,12600l7422,12496e" filled="f" stroked="t" strokeweight=".468293pt" strokecolor="#282828">
                <v:path arrowok="t"/>
              </v:shape>
            </v:group>
            <v:group style="position:absolute;left:7825;top:12814;width:3227;height:2" coordorigin="7825,12814" coordsize="3227,2">
              <v:shape style="position:absolute;left:7825;top:12814;width:3227;height:2" coordorigin="7825,12814" coordsize="3227,0" path="m7825,12814l11052,12814e" filled="f" stroked="t" strokeweight="1.170732pt" strokecolor="#545B97">
                <v:path arrowok="t"/>
              </v:shape>
            </v:group>
            <v:group style="position:absolute;left:604;top:13157;width:361;height:2" coordorigin="604,13157" coordsize="361,2">
              <v:shape style="position:absolute;left:604;top:13157;width:361;height:2" coordorigin="604,13157" coordsize="361,0" path="m604,13157l965,13157e" filled="f" stroked="t" strokeweight=".234146pt" strokecolor="#545454">
                <v:path arrowok="t"/>
              </v:shape>
            </v:group>
            <v:group style="position:absolute;left:908;top:13157;width:1602;height:2" coordorigin="908,13157" coordsize="1602,2">
              <v:shape style="position:absolute;left:908;top:13157;width:1602;height:2" coordorigin="908,13157" coordsize="1602,0" path="m908,13157l2510,13157e" filled="f" stroked="t" strokeweight=".468293pt" strokecolor="#4F4F4F">
                <v:path arrowok="t"/>
              </v:shape>
            </v:group>
            <v:group style="position:absolute;left:1276;top:12833;width:2;height:156" coordorigin="1276,12833" coordsize="2,156">
              <v:shape style="position:absolute;left:1276;top:12833;width:2;height:156" coordorigin="1276,12833" coordsize="0,156" path="m1276,12989l1276,12833e" filled="f" stroked="t" strokeweight=".234146pt" strokecolor="#878787">
                <v:path arrowok="t"/>
              </v:shape>
            </v:group>
            <v:group style="position:absolute;left:2505;top:12785;width:2;height:379" coordorigin="2505,12785" coordsize="2,379">
              <v:shape style="position:absolute;left:2505;top:12785;width:2;height:379" coordorigin="2505,12785" coordsize="0,379" path="m2505,13164l2505,12785e" filled="f" stroked="t" strokeweight=".468293pt" strokecolor="#383838">
                <v:path arrowok="t"/>
              </v:shape>
            </v:group>
            <v:group style="position:absolute;left:1241;top:13122;width:2;height:199" coordorigin="1241,13122" coordsize="2,199">
              <v:shape style="position:absolute;left:1241;top:13122;width:2;height:199" coordorigin="1241,13122" coordsize="0,199" path="m1241,13321l1241,13122e" filled="f" stroked="t" strokeweight=".702439pt" strokecolor="#606060">
                <v:path arrowok="t"/>
              </v:shape>
            </v:group>
            <v:group style="position:absolute;left:1662;top:13122;width:2;height:199" coordorigin="1662,13122" coordsize="2,199">
              <v:shape style="position:absolute;left:1662;top:13122;width:2;height:199" coordorigin="1662,13122" coordsize="0,199" path="m1662,13321l1662,13122e" filled="f" stroked="t" strokeweight=".234146pt" strokecolor="#5B5B5B">
                <v:path arrowok="t"/>
              </v:shape>
            </v:group>
            <v:group style="position:absolute;left:2505;top:13093;width:2;height:977" coordorigin="2505,13093" coordsize="2,977">
              <v:shape style="position:absolute;left:2505;top:13093;width:2;height:977" coordorigin="2505,13093" coordsize="0,977" path="m2505,14070l2505,13093e" filled="f" stroked="t" strokeweight=".702439pt" strokecolor="#4B4B4B">
                <v:path arrowok="t"/>
              </v:shape>
            </v:group>
            <v:group style="position:absolute;left:8944;top:13126;width:2;height:194" coordorigin="8944,13126" coordsize="2,194">
              <v:shape style="position:absolute;left:8944;top:13126;width:2;height:194" coordorigin="8944,13126" coordsize="0,194" path="m8944,13321l8944,13126e" filled="f" stroked="t" strokeweight="1.639024pt" strokecolor="#444B64">
                <v:path arrowok="t"/>
              </v:shape>
            </v:group>
            <v:group style="position:absolute;left:11518;top:13098;width:2;height:820" coordorigin="11518,13098" coordsize="2,820">
              <v:shape style="position:absolute;left:11518;top:13098;width:2;height:820" coordorigin="11518,13098" coordsize="0,820" path="m11518,13918l11518,13098e" filled="f" stroked="t" strokeweight=".702439pt" strokecolor="#575757">
                <v:path arrowok="t"/>
              </v:shape>
            </v:group>
            <v:group style="position:absolute;left:1241;top:13321;width:2;height:1261" coordorigin="1241,13321" coordsize="2,1261">
              <v:shape style="position:absolute;left:1241;top:13321;width:2;height:1261" coordorigin="1241,13321" coordsize="0,1261" path="m1241,14582l1241,13321e" filled="f" stroked="t" strokeweight=".702439pt" strokecolor="#000000">
                <v:path arrowok="t"/>
              </v:shape>
            </v:group>
            <v:group style="position:absolute;left:1662;top:13321;width:2;height:1261" coordorigin="1662,13321" coordsize="2,1261">
              <v:shape style="position:absolute;left:1662;top:13321;width:2;height:1261" coordorigin="1662,13321" coordsize="0,1261" path="m1662,14582l1662,13321e" filled="f" stroked="t" strokeweight=".234146pt" strokecolor="#000000">
                <v:path arrowok="t"/>
              </v:shape>
            </v:group>
            <v:group style="position:absolute;left:3489;top:13506;width:2;height:81" coordorigin="3489,13506" coordsize="2,81">
              <v:shape style="position:absolute;left:3489;top:13506;width:2;height:81" coordorigin="3489,13506" coordsize="0,81" path="m3489,13586l3489,13506e" filled="f" stroked="t" strokeweight="1.170732pt" strokecolor="#3F3F9C">
                <v:path arrowok="t"/>
              </v:shape>
            </v:group>
            <v:group style="position:absolute;left:2988;top:13558;width:2;height:166" coordorigin="2988,13558" coordsize="2,166">
              <v:shape style="position:absolute;left:2988;top:13558;width:2;height:166" coordorigin="2988,13558" coordsize="0,166" path="m2988,13724l2988,13558e" filled="f" stroked="t" strokeweight="3.278049pt" strokecolor="#3B3FA0">
                <v:path arrowok="t"/>
              </v:shape>
            </v:group>
            <v:group style="position:absolute;left:2454;top:13928;width:576;height:2" coordorigin="2454,13928" coordsize="576,2">
              <v:shape style="position:absolute;left:2454;top:13928;width:576;height:2" coordorigin="2454,13928" coordsize="576,0" path="m2454,13928l3030,13928e" filled="f" stroked="t" strokeweight="3.043903pt" strokecolor="#5B6480">
                <v:path arrowok="t"/>
              </v:shape>
            </v:group>
            <v:group style="position:absolute;left:2988;top:13724;width:2;height:228" coordorigin="2988,13724" coordsize="2,228">
              <v:shape style="position:absolute;left:2988;top:13724;width:2;height:228" coordorigin="2988,13724" coordsize="0,228" path="m2988,13951l2988,13724e" filled="f" stroked="t" strokeweight="4.448781pt" strokecolor="#383BA0">
                <v:path arrowok="t"/>
              </v:shape>
            </v:group>
            <v:group style="position:absolute;left:2997;top:13932;width:2;height:341" coordorigin="2997,13932" coordsize="2,341">
              <v:shape style="position:absolute;left:2997;top:13932;width:2;height:341" coordorigin="2997,13932" coordsize="0,341" path="m2997,14274l2997,13932e" filled="f" stroked="t" strokeweight="3.512195pt" strokecolor="#3F4877">
                <v:path arrowok="t"/>
              </v:shape>
            </v:group>
            <v:group style="position:absolute;left:7427;top:11510;width:2;height:3992" coordorigin="7427,11510" coordsize="2,3992">
              <v:shape style="position:absolute;left:7427;top:11510;width:2;height:3992" coordorigin="7427,11510" coordsize="0,3992" path="m7427,15501l7427,11510e" filled="f" stroked="t" strokeweight=".468293pt" strokecolor="#4B4B4B">
                <v:path arrowok="t"/>
              </v:shape>
            </v:group>
            <v:group style="position:absolute;left:11520;top:13899;width:2;height:171" coordorigin="11520,13899" coordsize="2,171">
              <v:shape style="position:absolute;left:11520;top:13899;width:2;height:171" coordorigin="11520,13899" coordsize="0,171" path="m11520,14070l11520,13899e" filled="f" stroked="t" strokeweight=".468293pt" strokecolor="#3F3F3F">
                <v:path arrowok="t"/>
              </v:shape>
            </v:group>
            <v:group style="position:absolute;left:2508;top:14013;width:2;height:393" coordorigin="2508,14013" coordsize="2,393">
              <v:shape style="position:absolute;left:2508;top:14013;width:2;height:393" coordorigin="2508,14013" coordsize="0,393" path="m2508,14406l2508,14013e" filled="f" stroked="t" strokeweight=".234146pt" strokecolor="#282828">
                <v:path arrowok="t"/>
              </v:shape>
            </v:group>
            <v:group style="position:absolute;left:2505;top:14350;width:2;height:787" coordorigin="2505,14350" coordsize="2,787">
              <v:shape style="position:absolute;left:2505;top:14350;width:2;height:787" coordorigin="2505,14350" coordsize="0,787" path="m2505,15136l2505,14350e" filled="f" stroked="t" strokeweight=".234146pt" strokecolor="#444444">
                <v:path arrowok="t"/>
              </v:shape>
            </v:group>
            <v:group style="position:absolute;left:3920;top:14378;width:2;height:204" coordorigin="3920,14378" coordsize="2,204">
              <v:shape style="position:absolute;left:3920;top:14378;width:2;height:204" coordorigin="3920,14378" coordsize="0,204" path="m3920,14582l3920,14378e" filled="f" stroked="t" strokeweight="1.170732pt" strokecolor="#000000">
                <v:path arrowok="t"/>
              </v:shape>
            </v:group>
            <v:group style="position:absolute;left:11522;top:14084;width:2;height:526" coordorigin="11522,14084" coordsize="2,526">
              <v:shape style="position:absolute;left:11522;top:14084;width:2;height:526" coordorigin="11522,14084" coordsize="0,526" path="m11522,14610l11522,14084e" filled="f" stroked="t" strokeweight=".468293pt" strokecolor="#575757">
                <v:path arrowok="t"/>
              </v:shape>
            </v:group>
            <v:group style="position:absolute;left:1241;top:14582;width:2;height:920" coordorigin="1241,14582" coordsize="2,920">
              <v:shape style="position:absolute;left:1241;top:14582;width:2;height:920" coordorigin="1241,14582" coordsize="0,920" path="m1241,15501l1241,14582e" filled="f" stroked="t" strokeweight=".702439pt" strokecolor="#A3A3A3">
                <v:path arrowok="t"/>
              </v:shape>
            </v:group>
            <v:group style="position:absolute;left:1662;top:14582;width:2;height:920" coordorigin="1662,14582" coordsize="2,920">
              <v:shape style="position:absolute;left:1662;top:14582;width:2;height:920" coordorigin="1662,14582" coordsize="0,920" path="m1662,15501l1662,14582e" filled="f" stroked="t" strokeweight=".234146pt" strokecolor="#777777">
                <v:path arrowok="t"/>
              </v:shape>
            </v:group>
            <v:group style="position:absolute;left:2159;top:15509;width:351;height:2" coordorigin="2159,15509" coordsize="351,2">
              <v:shape style="position:absolute;left:2159;top:15509;width:351;height:2" coordorigin="2159,15509" coordsize="351,0" path="m2159,15509l2510,15509e" filled="f" stroked="t" strokeweight=".702439pt" strokecolor="#676767">
                <v:path arrowok="t"/>
              </v:shape>
            </v:group>
            <v:group style="position:absolute;left:3615;top:15506;width:332;height:2" coordorigin="3615,15506" coordsize="332,2">
              <v:shape style="position:absolute;left:3615;top:15506;width:332;height:2" coordorigin="3615,15506" coordsize="332,0" path="m3615,15506l3948,15506e" filled="f" stroked="t" strokeweight=".468293pt" strokecolor="#444444">
                <v:path arrowok="t"/>
              </v:shape>
            </v:group>
            <v:group style="position:absolute;left:506;top:15509;width:8523;height:2" coordorigin="506,15509" coordsize="8523,2">
              <v:shape style="position:absolute;left:506;top:15509;width:8523;height:2" coordorigin="506,15509" coordsize="8523,0" path="m506,15509l9029,15509e" filled="f" stroked="t" strokeweight=".702439pt" strokecolor="#5B5B5B">
                <v:path arrowok="t"/>
              </v:shape>
            </v:group>
            <v:group style="position:absolute;left:7362;top:15494;width:492;height:2" coordorigin="7362,15494" coordsize="492,2">
              <v:shape style="position:absolute;left:7362;top:15494;width:492;height:2" coordorigin="7362,15494" coordsize="492,0" path="m7362,15494l7853,15494e" filled="f" stroked="t" strokeweight=".468293pt" strokecolor="#484848">
                <v:path arrowok="t"/>
              </v:shape>
            </v:group>
            <v:group style="position:absolute;left:5723;top:15492;width:5807;height:2" coordorigin="5723,15492" coordsize="5807,2">
              <v:shape style="position:absolute;left:5723;top:15492;width:5807;height:2" coordorigin="5723,15492" coordsize="5807,0" path="m5723,15492l11529,15492e" filled="f" stroked="t" strokeweight=".702439pt" strokecolor="#606060">
                <v:path arrowok="t"/>
              </v:shape>
            </v:group>
            <v:group style="position:absolute;left:7377;top:2377;width:2;height:256" coordorigin="7377,2377" coordsize="2,256">
              <v:shape style="position:absolute;left:7377;top:2377;width:2;height:256" coordorigin="7377,2377" coordsize="0,256" path="m7377,2632l7377,2377e" filled="f" stroked="t" strokeweight=".64625pt" strokecolor="#D6D8DB">
                <v:path arrowok="t"/>
              </v:shape>
            </v:group>
            <v:group style="position:absolute;left:2937;top:12037;width:2;height:337" coordorigin="2937,12037" coordsize="2,337">
              <v:shape style="position:absolute;left:2937;top:12037;width:2;height:337" coordorigin="2937,12037" coordsize="0,337" path="m2937,12374l2937,12037e" filled="f" stroked="t" strokeweight="3.07pt" strokecolor="#EDEDED">
                <v:path arrowok="t"/>
              </v:shape>
            </v:group>
            <v:group style="position:absolute;left:10040;top:12409;width:2;height:106" coordorigin="10040,12409" coordsize="2,106">
              <v:shape style="position:absolute;left:10040;top:12409;width:2;height:106" coordorigin="10040,12409" coordsize="0,106" path="m10040,12516l10040,12409e" filled="f" stroked="t" strokeweight="2.74pt" strokecolor="#EDEDED">
                <v:path arrowok="t"/>
              </v:shape>
            </v:group>
            <v:group style="position:absolute;left:9399;top:13090;width:2;height:256" coordorigin="9399,13090" coordsize="2,256">
              <v:shape style="position:absolute;left:9399;top:13090;width:2;height:256" coordorigin="9399,13090" coordsize="0,256" path="m9399,13346l9399,13090e" filled="f" stroked="t" strokeweight="1.88942pt" strokecolor="#EDEDED">
                <v:path arrowok="t"/>
              </v:shape>
            </v:group>
            <v:group style="position:absolute;left:10071;top:13380;width:2;height:314" coordorigin="10071,13380" coordsize="2,314">
              <v:shape style="position:absolute;left:10071;top:13380;width:2;height:314" coordorigin="10071,13380" coordsize="0,314" path="m10071,13694l10071,13380e" filled="f" stroked="t" strokeweight="1.670095pt" strokecolor="#EDEDED">
                <v:path arrowok="t"/>
              </v:shape>
            </v:group>
            <v:group style="position:absolute;left:9714;top:13726;width:139;height:109" coordorigin="9714,13726" coordsize="139,109">
              <v:shape style="position:absolute;left:9714;top:13726;width:139;height:109" coordorigin="9714,13726" coordsize="139,109" path="m9714,13726l9853,13726,9853,13835,9714,13835,9714,13726e" filled="t" fillcolor="#EDEDED" stroked="f">
                <v:path arrowok="t"/>
                <v:fill/>
              </v:shape>
            </v:group>
            <v:group style="position:absolute;left:9832;top:14011;width:2;height:175" coordorigin="9832,14011" coordsize="2,175">
              <v:shape style="position:absolute;left:9832;top:14011;width:2;height:175" coordorigin="9832,14011" coordsize="0,175" path="m9832,14186l9832,14011e" filled="f" stroked="t" strokeweight="2.505pt" strokecolor="#EDEDED">
                <v:path arrowok="t"/>
              </v:shape>
            </v:group>
            <v:group style="position:absolute;left:10132;top:14005;width:123;height:399" coordorigin="10132,14005" coordsize="123,399">
              <v:shape style="position:absolute;left:10132;top:14005;width:123;height:399" coordorigin="10132,14005" coordsize="123,399" path="m10132,14005l10255,14005,10255,14404,10132,14404,10132,1400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00" w:lineRule="exact"/>
        <w:ind w:right="-114"/>
        <w:jc w:val="left"/>
        <w:tabs>
          <w:tab w:pos="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676969"/>
          <w:spacing w:val="-17"/>
          <w:w w:val="143"/>
          <w:position w:val="-2"/>
        </w:rPr>
        <w:t>I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3"/>
          <w:position w:val="-2"/>
        </w:rPr>
        <w:t>tfa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9"/>
          <w:szCs w:val="49"/>
          <w:color w:val="3D426B"/>
          <w:spacing w:val="0"/>
          <w:w w:val="41"/>
          <w:position w:val="1"/>
        </w:rPr>
        <w:t>t</w:t>
      </w:r>
      <w:r>
        <w:rPr>
          <w:rFonts w:ascii="Times New Roman" w:hAnsi="Times New Roman" w:cs="Times New Roman" w:eastAsia="Times New Roman"/>
          <w:sz w:val="49"/>
          <w:szCs w:val="49"/>
          <w:color w:val="3D426B"/>
          <w:spacing w:val="-7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D426B"/>
          <w:spacing w:val="0"/>
          <w:w w:val="41"/>
          <w:position w:val="1"/>
        </w:rPr>
        <w:t>rft</w:t>
      </w:r>
      <w:r>
        <w:rPr>
          <w:rFonts w:ascii="Times New Roman" w:hAnsi="Times New Roman" w:cs="Times New Roman" w:eastAsia="Times New Roman"/>
          <w:sz w:val="49"/>
          <w:szCs w:val="49"/>
          <w:color w:val="3D426B"/>
          <w:spacing w:val="-6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22"/>
          <w:position w:val="1"/>
        </w:rPr>
        <w:t>öl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5380" w:val="left"/>
          <w:tab w:pos="61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263428pt;margin-top:2.294144pt;width:12.182007pt;height:15pt;mso-position-horizontal-relative:page;mso-position-vertical-relative:paragraph;z-index:-15145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8A8C8A"/>
                      <w:w w:val="50"/>
                      <w:i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8A8C8A"/>
                      <w:spacing w:val="2"/>
                      <w:w w:val="50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DBDBD"/>
                      <w:spacing w:val="0"/>
                      <w:w w:val="23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DBDBD"/>
                      <w:spacing w:val="0"/>
                      <w:w w:val="76"/>
                      <w:i/>
                    </w:rPr>
                    <w:t>,·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54"/>
          <w:i/>
          <w:position w:val="-12"/>
        </w:rPr>
        <w:t>J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54"/>
          <w:i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10"/>
          <w:w w:val="54"/>
          <w:i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-11"/>
          <w:w w:val="88"/>
          <w:position w:val="-12"/>
        </w:rPr>
        <w:t>m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  <w:position w:val="-12"/>
        </w:rPr>
        <w:t>ir</w:t>
      </w:r>
      <w:r>
        <w:rPr>
          <w:rFonts w:ascii="Arial" w:hAnsi="Arial" w:cs="Arial" w:eastAsia="Arial"/>
          <w:sz w:val="22"/>
          <w:szCs w:val="22"/>
          <w:color w:val="8A8C8A"/>
          <w:spacing w:val="0"/>
          <w:w w:val="145"/>
          <w:position w:val="-12"/>
        </w:rPr>
        <w:t>i</w:t>
      </w:r>
      <w:r>
        <w:rPr>
          <w:rFonts w:ascii="Arial" w:hAnsi="Arial" w:cs="Arial" w:eastAsia="Arial"/>
          <w:sz w:val="22"/>
          <w:szCs w:val="22"/>
          <w:color w:val="8A8C8A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2"/>
          <w:szCs w:val="22"/>
          <w:color w:val="8A8C8A"/>
          <w:spacing w:val="0"/>
          <w:w w:val="100"/>
          <w:position w:val="-12"/>
        </w:rPr>
      </w:r>
      <w:r>
        <w:rPr>
          <w:rFonts w:ascii="Arial" w:hAnsi="Arial" w:cs="Arial" w:eastAsia="Arial"/>
          <w:sz w:val="20"/>
          <w:szCs w:val="20"/>
          <w:color w:val="8A8C8A"/>
          <w:spacing w:val="0"/>
          <w:w w:val="256"/>
          <w:position w:val="-9"/>
        </w:rPr>
        <w:t>'</w:t>
      </w:r>
      <w:r>
        <w:rPr>
          <w:rFonts w:ascii="Arial" w:hAnsi="Arial" w:cs="Arial" w:eastAsia="Arial"/>
          <w:sz w:val="20"/>
          <w:szCs w:val="20"/>
          <w:color w:val="8A8C8A"/>
          <w:spacing w:val="-48"/>
          <w:w w:val="256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969"/>
          <w:spacing w:val="-29"/>
          <w:w w:val="105"/>
          <w:position w:val="0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57"/>
          <w:position w:val="0"/>
        </w:rPr>
        <w:t>.ı&gt;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61"/>
          <w:position w:val="0"/>
        </w:rPr>
        <w:t>,,.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-1"/>
          <w:w w:val="197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48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53"/>
          <w:i/>
          <w:position w:val="0"/>
        </w:rPr>
        <w:t>'1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0"/>
          <w:w w:val="100"/>
          <w:position w:val="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54" w:after="0" w:line="204" w:lineRule="exact"/>
        <w:ind w:left="1330" w:right="5412" w:firstLine="-3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Seyit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3"/>
          <w:w w:val="7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MIRALP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260"/>
          <w:cols w:num="3" w:equalWidth="0">
            <w:col w:w="450" w:space="1448"/>
            <w:col w:w="1504" w:space="140"/>
            <w:col w:w="775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6" w:lineRule="exact"/>
        <w:ind w:left="3749" w:right="4470" w:firstLine="-107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340" w:right="80"/>
        </w:sectPr>
      </w:pPr>
      <w:rPr/>
    </w:p>
    <w:p>
      <w:pPr>
        <w:spacing w:before="0" w:after="0" w:line="94" w:lineRule="exact"/>
        <w:ind w:left="826" w:right="242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078873pt;margin-top:-44.021164pt;width:484.506433pt;height:72pt;mso-position-horizontal-relative:page;mso-position-vertical-relative:paragraph;z-index:-1514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32323"/>
                      <w:spacing w:val="0"/>
                      <w:w w:val="135"/>
                      <w:b/>
                      <w:bCs/>
                      <w:position w:val="3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32323"/>
                      <w:spacing w:val="-298"/>
                      <w:w w:val="135"/>
                      <w:b/>
                      <w:bCs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32323"/>
                      <w:spacing w:val="0"/>
                      <w:w w:val="100"/>
                      <w:b/>
                      <w:bCs/>
                      <w:position w:val="3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232323"/>
                      <w:spacing w:val="0"/>
                      <w:w w:val="100"/>
                      <w:b/>
                      <w:bCs/>
                      <w:position w:val="3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0"/>
                      <w:w w:val="135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20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55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4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4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80"/>
          <w:cols w:num="2" w:equalWidth="0">
            <w:col w:w="1610" w:space="1650"/>
            <w:col w:w="8240"/>
          </w:cols>
        </w:sectPr>
      </w:pPr>
      <w:rPr/>
    </w:p>
    <w:p>
      <w:pPr>
        <w:spacing w:before="0" w:after="0" w:line="251" w:lineRule="exact"/>
        <w:ind w:left="600" w:right="5293"/>
        <w:jc w:val="center"/>
        <w:tabs>
          <w:tab w:pos="4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3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12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51"/>
          <w:position w:val="1"/>
        </w:rPr>
        <w:t>IQ_ıa_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3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0"/>
        </w:rPr>
        <w:t>lBildiriı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4"/>
          <w:position w:val="0"/>
        </w:rPr>
        <w:t>:ı</w:t>
      </w:r>
      <w:r>
        <w:rPr>
          <w:rFonts w:ascii="Arial" w:hAnsi="Arial" w:cs="Arial" w:eastAsia="Arial"/>
          <w:sz w:val="25"/>
          <w:szCs w:val="25"/>
          <w:color w:val="343434"/>
          <w:spacing w:val="-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1:58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4"/>
          <w:position w:val="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6"/>
          <w:w w:val="74"/>
          <w:position w:val="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40" w:right="-20"/>
        <w:jc w:val="left"/>
        <w:tabs>
          <w:tab w:pos="1480" w:val="left"/>
          <w:tab w:pos="3120" w:val="left"/>
          <w:tab w:pos="446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:2730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Gnıp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1" w:lineRule="auto"/>
        <w:ind w:left="140" w:right="6186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mah.l51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Do!lnı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mah.l51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40" w:right="-20"/>
        <w:jc w:val="left"/>
        <w:tabs>
          <w:tab w:pos="1480" w:val="left"/>
          <w:tab w:pos="4140" w:val="left"/>
          <w:tab w:pos="6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Yaıı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?,ı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4" w:after="0" w:line="154" w:lineRule="auto"/>
        <w:ind w:left="3605" w:right="3491" w:firstLine="-347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82254pt;margin-top:15.46293pt;width:32.265971pt;height:24pt;mso-position-horizontal-relative:page;mso-position-vertical-relative:paragraph;z-index:-1514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-56"/>
                      <w:w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6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0"/>
        </w:rPr>
        <w:t>Bctonarmc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5943" w:right="-20"/>
        <w:jc w:val="left"/>
        <w:tabs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1"/>
          <w:szCs w:val="41"/>
          <w:color w:val="343434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9"/>
        </w:rPr>
        <w:t>rı'angını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9"/>
        </w:rPr>
        <w:t>:12:05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40" w:right="-20"/>
        <w:jc w:val="left"/>
        <w:tabs>
          <w:tab w:pos="218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9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4"/>
          <w:position w:val="1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46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5"/>
          <w:w w:val="1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:Murat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16" w:right="2494" w:firstLine="2012"/>
        <w:jc w:val="left"/>
        <w:tabs>
          <w:tab w:pos="2140" w:val="left"/>
          <w:tab w:pos="462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lA.raç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12:00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pidcn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40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466"/>
          <w:w w:val="7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-1"/>
        </w:rPr>
        <w:t>!Elektri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4614" w:right="46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49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9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1" w:lineRule="auto"/>
        <w:ind w:left="2142" w:right="4314" w:firstLine="2501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Doğa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35" w:right="-20"/>
        <w:jc w:val="left"/>
        <w:tabs>
          <w:tab w:pos="460" w:val="left"/>
          <w:tab w:pos="462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4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2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7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0"/>
        </w:rPr>
        <w:t>fı\raç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73"/>
        </w:rPr>
        <w:t>EkijJ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w w:val="7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</w:rPr>
        <w:t>Adı-_ş_oyadı: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6" w:lineRule="exact"/>
        <w:ind w:left="135" w:right="3150" w:firstLine="48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2"/>
        </w:rPr>
        <w:t>!ayı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Görüldi.lğil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görüldil.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701" w:right="40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öndürmedc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söndtirücil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8" w:lineRule="exact"/>
        <w:ind w:left="170" w:right="-20"/>
        <w:jc w:val="left"/>
        <w:tabs>
          <w:tab w:pos="2160" w:val="left"/>
          <w:tab w:pos="4740" w:val="left"/>
          <w:tab w:pos="6500" w:val="left"/>
          <w:tab w:pos="8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7"/>
        </w:rPr>
        <w:t>öndOrm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>işlenerek</w:t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5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7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7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87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7"/>
        </w:rPr>
        <w:t>!K.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1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B7C7C"/>
          <w:spacing w:val="-4"/>
          <w:w w:val="91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-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8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6"/>
        </w:rPr>
        <w:t>öndürmc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70" w:lineRule="exact"/>
        <w:ind w:left="2529" w:right="-20"/>
        <w:jc w:val="left"/>
        <w:tabs>
          <w:tab w:pos="59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26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6"/>
        </w:rPr>
        <w:t>I</w:t>
      </w:r>
      <w:r>
        <w:rPr>
          <w:rFonts w:ascii="Arial" w:hAnsi="Arial" w:cs="Arial" w:eastAsia="Arial"/>
          <w:sz w:val="17"/>
          <w:szCs w:val="17"/>
          <w:color w:val="343434"/>
          <w:spacing w:val="8"/>
          <w:w w:val="100"/>
          <w:position w:val="1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çöpler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16"/>
        </w:rPr>
        <w:t>görmilşti.l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89"/>
          <w:position w:val="1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89"/>
          <w:position w:val="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2"/>
          <w:w w:val="89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16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3"/>
          <w:w w:val="97"/>
          <w:position w:val="16"/>
        </w:rPr>
        <w:t>r</w:t>
      </w:r>
      <w:r>
        <w:rPr>
          <w:rFonts w:ascii="Arial" w:hAnsi="Arial" w:cs="Arial" w:eastAsia="Arial"/>
          <w:sz w:val="35"/>
          <w:szCs w:val="35"/>
          <w:color w:val="4D4D4D"/>
          <w:spacing w:val="17"/>
          <w:w w:val="52"/>
          <w:position w:val="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80"/>
          <w:cols w:num="2" w:equalWidth="0">
            <w:col w:w="1890" w:space="238"/>
            <w:col w:w="9372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189" w:right="57" w:firstLine="-2073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1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ateşin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1"/>
          <w:position w:val="0"/>
        </w:rPr>
        <w:t>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6" w:right="-20"/>
        <w:jc w:val="left"/>
        <w:tabs>
          <w:tab w:pos="218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6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6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</w:rPr>
        <w:t>goı1alı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00" w:lineRule="exact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position w:val="1"/>
        </w:rPr>
        <w:t>if</w:t>
      </w:r>
      <w:r>
        <w:rPr>
          <w:rFonts w:ascii="Arial" w:hAnsi="Arial" w:cs="Arial" w:eastAsia="Arial"/>
          <w:sz w:val="29"/>
          <w:szCs w:val="29"/>
          <w:color w:val="343434"/>
          <w:spacing w:val="66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7B7C7C"/>
          <w:spacing w:val="0"/>
          <w:w w:val="172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7B7C7C"/>
          <w:spacing w:val="5"/>
          <w:w w:val="172"/>
          <w:position w:val="1"/>
        </w:rPr>
        <w:t>,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72"/>
          <w:position w:val="1"/>
        </w:rPr>
        <w:t>'ll</w:t>
      </w:r>
      <w:r>
        <w:rPr>
          <w:rFonts w:ascii="Arial" w:hAnsi="Arial" w:cs="Arial" w:eastAsia="Arial"/>
          <w:sz w:val="13"/>
          <w:szCs w:val="13"/>
          <w:color w:val="343434"/>
          <w:spacing w:val="-17"/>
          <w:w w:val="17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16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2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11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</w:rPr>
        <w:t>\ıı.Ji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87"/>
        </w:rPr>
        <w:t>I</w:t>
      </w:r>
      <w:r>
        <w:rPr>
          <w:rFonts w:ascii="Arial" w:hAnsi="Arial" w:cs="Arial" w:eastAsia="Arial"/>
          <w:sz w:val="25"/>
          <w:szCs w:val="25"/>
          <w:color w:val="343434"/>
          <w:spacing w:val="-8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05.05.20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4"/>
          <w:w w:val="10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3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5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7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32"/>
        </w:rPr>
        <w:t>i</w:t>
      </w:r>
      <w:r>
        <w:rPr>
          <w:rFonts w:ascii="Arial" w:hAnsi="Arial" w:cs="Arial" w:eastAsia="Arial"/>
          <w:sz w:val="20"/>
          <w:szCs w:val="20"/>
          <w:color w:val="4D4D4D"/>
          <w:spacing w:val="-30"/>
          <w:w w:val="13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12: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9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9"/>
          <w:w w:val="12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28" w:right="-20"/>
        <w:jc w:val="left"/>
        <w:tabs>
          <w:tab w:pos="1000" w:val="left"/>
          <w:tab w:pos="1520" w:val="left"/>
          <w:tab w:pos="2220" w:val="left"/>
          <w:tab w:pos="8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43434"/>
          <w:spacing w:val="4"/>
          <w:w w:val="124"/>
        </w:rPr>
        <w:t>Ö</w:t>
      </w:r>
      <w:r>
        <w:rPr>
          <w:rFonts w:ascii="Arial" w:hAnsi="Arial" w:cs="Arial" w:eastAsia="Arial"/>
          <w:sz w:val="18"/>
          <w:szCs w:val="18"/>
          <w:color w:val="111111"/>
          <w:spacing w:val="-21"/>
          <w:w w:val="124"/>
        </w:rPr>
        <w:t>l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4"/>
        </w:rPr>
        <w:t>il</w:t>
      </w:r>
      <w:r>
        <w:rPr>
          <w:rFonts w:ascii="Arial" w:hAnsi="Arial" w:cs="Arial" w:eastAsia="Arial"/>
          <w:sz w:val="18"/>
          <w:szCs w:val="18"/>
          <w:color w:val="343434"/>
          <w:spacing w:val="-61"/>
          <w:w w:val="124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4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EKİP:l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484848"/>
          <w:position w:val="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2"/>
          <w:w w:val="100"/>
          <w:u w:val="single" w:color="48484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2"/>
          <w:w w:val="100"/>
          <w:u w:val="single" w:color="48484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2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8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9" w:lineRule="exact"/>
        <w:ind w:left="475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64"/>
          <w:position w:val="-8"/>
        </w:rPr>
        <w:t>'&lt;:i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17" w:right="-20"/>
        <w:jc w:val="left"/>
        <w:tabs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46951pt;margin-top:4.763021pt;width:7.69485pt;height:7.5pt;mso-position-horizontal-relative:page;mso-position-vertical-relative:paragraph;z-index:-1513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0"/>
                    </w:rPr>
                    <w:t>&gt;-.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43"/>
          <w:i/>
          <w:position w:val="10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43"/>
          <w:i/>
          <w:position w:val="10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43"/>
          <w:i/>
          <w:position w:val="1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-28"/>
          <w:w w:val="143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1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3"/>
          <w:b/>
          <w:bCs/>
          <w:position w:val="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27"/>
          <w:w w:val="53"/>
          <w:b/>
          <w:bCs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53"/>
          <w:position w:val="2"/>
        </w:rPr>
        <w:t>S</w:t>
      </w:r>
      <w:r>
        <w:rPr>
          <w:rFonts w:ascii="Arial" w:hAnsi="Arial" w:cs="Arial" w:eastAsia="Arial"/>
          <w:sz w:val="29"/>
          <w:szCs w:val="29"/>
          <w:color w:val="343434"/>
          <w:spacing w:val="28"/>
          <w:w w:val="53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54"/>
          <w:position w:val="2"/>
        </w:rPr>
        <w:t>Haiir:Ml</w:t>
      </w:r>
      <w:r>
        <w:rPr>
          <w:rFonts w:ascii="Arial" w:hAnsi="Arial" w:cs="Arial" w:eastAsia="Arial"/>
          <w:sz w:val="22"/>
          <w:szCs w:val="22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9"/>
          <w:b/>
          <w:bCs/>
          <w:position w:val="2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4"/>
          <w:w w:val="79"/>
          <w:b/>
          <w:bCs/>
          <w:position w:val="2"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1"/>
          <w:b/>
          <w:bCs/>
          <w:position w:val="2"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447" w:right="-20"/>
        <w:jc w:val="left"/>
        <w:tabs>
          <w:tab w:pos="2200" w:val="left"/>
          <w:tab w:pos="2920" w:val="left"/>
          <w:tab w:pos="85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000946pt;margin-top:6.380458pt;width:302.585183pt;height:31pt;mso-position-horizontal-relative:page;mso-position-vertical-relative:paragraph;z-index:-15139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tabs>
                      <w:tab w:pos="4960" w:val="left"/>
                    </w:tabs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F4280"/>
                      <w:spacing w:val="0"/>
                      <w:w w:val="81"/>
                      <w:position w:val="-2"/>
                    </w:rPr>
                    <w:t>/'&lt;::::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F4280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F4280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232323"/>
                      <w:spacing w:val="0"/>
                      <w:w w:val="81"/>
                      <w:b/>
                      <w:bCs/>
                      <w:position w:val="-1"/>
                    </w:rPr>
                    <w:t>=.,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232323"/>
                      <w:spacing w:val="62"/>
                      <w:w w:val="81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232323"/>
                      <w:spacing w:val="0"/>
                      <w:w w:val="100"/>
                      <w:b/>
                      <w:bCs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100"/>
          <w:position w:val="5"/>
        </w:rPr>
        <w:t>Erda</w:t>
      </w:r>
      <w:r>
        <w:rPr>
          <w:rFonts w:ascii="Arial" w:hAnsi="Arial" w:cs="Arial" w:eastAsia="Arial"/>
          <w:sz w:val="22"/>
          <w:szCs w:val="22"/>
          <w:color w:val="626466"/>
          <w:spacing w:val="-57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100"/>
          <w:position w:val="5"/>
        </w:rPr>
      </w:r>
      <w:r>
        <w:rPr>
          <w:rFonts w:ascii="Arial" w:hAnsi="Arial" w:cs="Arial" w:eastAsia="Arial"/>
          <w:sz w:val="23"/>
          <w:szCs w:val="23"/>
          <w:color w:val="626466"/>
          <w:spacing w:val="0"/>
          <w:w w:val="100"/>
          <w:b/>
          <w:bCs/>
          <w:position w:val="8"/>
        </w:rPr>
        <w:t>ltOlRIM</w:t>
      </w:r>
      <w:r>
        <w:rPr>
          <w:rFonts w:ascii="Arial" w:hAnsi="Arial" w:cs="Arial" w:eastAsia="Arial"/>
          <w:sz w:val="23"/>
          <w:szCs w:val="23"/>
          <w:color w:val="626466"/>
          <w:spacing w:val="32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626466"/>
          <w:spacing w:val="0"/>
          <w:w w:val="175"/>
          <w:position w:val="8"/>
        </w:rPr>
        <w:t>ı</w:t>
      </w:r>
      <w:r>
        <w:rPr>
          <w:rFonts w:ascii="Arial" w:hAnsi="Arial" w:cs="Arial" w:eastAsia="Arial"/>
          <w:sz w:val="15"/>
          <w:szCs w:val="15"/>
          <w:color w:val="62646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62646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4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6"/>
          <w:spacing w:val="-19"/>
          <w:w w:val="118"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8"/>
          <w:position w:val="-4"/>
        </w:rPr>
        <w:t>iın.t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4"/>
          <w:w w:val="118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26466"/>
          <w:spacing w:val="-18"/>
          <w:w w:val="118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18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5"/>
          <w:position w:val="-4"/>
        </w:rPr>
        <w:t>·i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92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20"/>
          <w:w w:val="100"/>
        </w:rPr>
        <w:t> </w:t>
      </w:r>
      <w:r>
        <w:rPr>
          <w:rFonts w:ascii="Courier New" w:hAnsi="Courier New" w:cs="Courier New" w:eastAsia="Courier New"/>
          <w:sz w:val="23"/>
          <w:szCs w:val="23"/>
          <w:color w:val="626466"/>
          <w:spacing w:val="0"/>
          <w:w w:val="83"/>
          <w:position w:val="1"/>
        </w:rPr>
        <w:t>ne</w:t>
      </w:r>
      <w:r>
        <w:rPr>
          <w:rFonts w:ascii="Courier New" w:hAnsi="Courier New" w:cs="Courier New" w:eastAsia="Courier New"/>
          <w:sz w:val="23"/>
          <w:szCs w:val="23"/>
          <w:color w:val="626466"/>
          <w:spacing w:val="38"/>
          <w:w w:val="83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position w:val="3"/>
        </w:rPr>
        <w:t>Bölg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626466"/>
          <w:spacing w:val="30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position w:val="3"/>
        </w:rPr>
        <w:t>1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0"/>
          <w:szCs w:val="20"/>
          <w:color w:val="626466"/>
          <w:spacing w:val="-13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00"/>
          <w:b/>
          <w:bCs/>
          <w:position w:val="3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2097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3"/>
          <w:position w:val="-17"/>
        </w:rPr>
        <w:t>41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2296" w:right="-20"/>
        <w:jc w:val="left"/>
        <w:tabs>
          <w:tab w:pos="4620" w:val="left"/>
          <w:tab w:pos="84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99"/>
          <w:szCs w:val="99"/>
          <w:color w:val="505487"/>
          <w:spacing w:val="-77"/>
          <w:w w:val="128"/>
          <w:position w:val="-54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128"/>
          <w:position w:val="5"/>
        </w:rPr>
        <w:t>.Amiri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-62"/>
          <w:w w:val="128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898C8E"/>
          <w:spacing w:val="4"/>
          <w:w w:val="100"/>
          <w:position w:val="-10"/>
        </w:rPr>
        <w:t>B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100"/>
          <w:position w:val="-10"/>
        </w:rPr>
        <w:t>il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466"/>
          <w:spacing w:val="0"/>
          <w:w w:val="100"/>
          <w:position w:val="-10"/>
        </w:rPr>
        <w:t>en</w:t>
      </w:r>
      <w:r>
        <w:rPr>
          <w:rFonts w:ascii="Times New Roman" w:hAnsi="Times New Roman" w:cs="Times New Roman" w:eastAsia="Times New Roman"/>
          <w:sz w:val="28"/>
          <w:szCs w:val="28"/>
          <w:color w:val="626466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466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103"/>
          <w:position w:val="-1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80"/>
        </w:sectPr>
      </w:pPr>
      <w:rPr/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599609pt;margin-top:9.128147pt;width:5.5878pt;height:15pt;mso-position-horizontal-relative:page;mso-position-vertical-relative:paragraph;z-index:-15136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343434"/>
                      <w:spacing w:val="0"/>
                      <w:w w:val="67"/>
                    </w:rPr>
                    <w:t>_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32" w:lineRule="exact"/>
        <w:ind w:left="205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-10"/>
          <w:w w:val="80"/>
          <w:position w:val="-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98"/>
          <w:position w:val="-6"/>
        </w:rPr>
        <w:t>J.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29"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position w:val="2"/>
        </w:rPr>
        <w:t>ü</w:t>
      </w:r>
      <w:r>
        <w:rPr>
          <w:rFonts w:ascii="Arial" w:hAnsi="Arial" w:cs="Arial" w:eastAsia="Arial"/>
          <w:sz w:val="30"/>
          <w:szCs w:val="30"/>
          <w:color w:val="4D4D4D"/>
          <w:spacing w:val="62"/>
          <w:w w:val="100"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position w:val="2"/>
        </w:rPr>
        <w:t>-ıiS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784058pt;margin-top:1.915104pt;width:6.4974pt;height:15pt;mso-position-horizontal-relative:page;mso-position-vertical-relative:paragraph;z-index:-15137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626466"/>
                      <w:spacing w:val="0"/>
                      <w:w w:val="52"/>
                    </w:rPr>
                    <w:t>M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4D4D4D"/>
          <w:w w:val="93"/>
        </w:rPr>
        <w:t>K</w:t>
      </w:r>
      <w:r>
        <w:rPr>
          <w:rFonts w:ascii="Arial" w:hAnsi="Arial" w:cs="Arial" w:eastAsia="Arial"/>
          <w:sz w:val="30"/>
          <w:szCs w:val="30"/>
          <w:color w:val="2D3350"/>
          <w:w w:val="169"/>
        </w:rPr>
        <w:t>r-</w:t>
      </w:r>
      <w:r>
        <w:rPr>
          <w:rFonts w:ascii="Arial" w:hAnsi="Arial" w:cs="Arial" w:eastAsia="Arial"/>
          <w:sz w:val="30"/>
          <w:szCs w:val="30"/>
          <w:color w:val="000000"/>
          <w:w w:val="100"/>
        </w:rPr>
      </w:r>
    </w:p>
    <w:p>
      <w:pPr>
        <w:spacing w:before="0" w:after="0" w:line="253" w:lineRule="exact"/>
        <w:ind w:left="135" w:right="1153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87"/>
          <w:i/>
          <w:position w:val="-6"/>
        </w:rPr>
        <w:t>ıı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88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w w:val="100"/>
          <w:position w:val="0"/>
        </w:rPr>
      </w:r>
    </w:p>
    <w:p>
      <w:pPr>
        <w:spacing w:before="0" w:after="0" w:line="236" w:lineRule="exact"/>
        <w:ind w:left="-43" w:right="1152"/>
        <w:jc w:val="center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4D4D4D"/>
          <w:w w:val="87"/>
          <w:position w:val="2"/>
        </w:rPr>
        <w:t>t::</w:t>
      </w:r>
      <w:r>
        <w:rPr>
          <w:rFonts w:ascii="Arial" w:hAnsi="Arial" w:cs="Arial" w:eastAsia="Arial"/>
          <w:sz w:val="30"/>
          <w:szCs w:val="30"/>
          <w:color w:val="4D4D4D"/>
          <w:spacing w:val="-29"/>
          <w:w w:val="88"/>
          <w:position w:val="2"/>
        </w:rPr>
        <w:t>-</w:t>
      </w:r>
      <w:r>
        <w:rPr>
          <w:rFonts w:ascii="Arial" w:hAnsi="Arial" w:cs="Arial" w:eastAsia="Arial"/>
          <w:sz w:val="30"/>
          <w:szCs w:val="30"/>
          <w:color w:val="626466"/>
          <w:spacing w:val="0"/>
          <w:w w:val="131"/>
          <w:position w:val="2"/>
        </w:rPr>
        <w:t>,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40" w:right="80"/>
          <w:cols w:num="4" w:equalWidth="0">
            <w:col w:w="5490" w:space="2926"/>
            <w:col w:w="865" w:space="0"/>
            <w:col w:w="526" w:space="73"/>
            <w:col w:w="1620"/>
          </w:cols>
        </w:sectPr>
      </w:pPr>
      <w:rPr/>
    </w:p>
    <w:p>
      <w:pPr>
        <w:spacing w:before="0" w:after="0" w:line="282" w:lineRule="exact"/>
        <w:ind w:right="695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2.005634pt;margin-top:36.519299pt;width:565.393439pt;height:762.252562pt;mso-position-horizontal-relative:page;mso-position-vertical-relative:page;z-index:-15142" coordorigin="440,730" coordsize="11308,15245">
            <v:group style="position:absolute;left:452;top:747;width:2045;height:2" coordorigin="452,747" coordsize="2045,2">
              <v:shape style="position:absolute;left:452;top:747;width:2045;height:2" coordorigin="452,747" coordsize="2045,0" path="m452,747l2496,747e" filled="f" stroked="t" strokeweight=".698592pt" strokecolor="#747474">
                <v:path arrowok="t"/>
              </v:shape>
            </v:group>
            <v:group style="position:absolute;left:461;top:737;width:2;height:1026" coordorigin="461,737" coordsize="2,1026">
              <v:shape style="position:absolute;left:461;top:737;width:2;height:1026" coordorigin="461,737" coordsize="0,1026" path="m461,1763l461,737e" filled="f" stroked="t" strokeweight=".698592pt" strokecolor="#838383">
                <v:path arrowok="t"/>
              </v:shape>
            </v:group>
            <v:group style="position:absolute;left:2464;top:742;width:2;height:525" coordorigin="2464,742" coordsize="2,525">
              <v:shape style="position:absolute;left:2464;top:742;width:2;height:525" coordorigin="2464,742" coordsize="0,525" path="m2464,1267l2464,742e" filled="f" stroked="t" strokeweight=".698592pt" strokecolor="#5B5B5B">
                <v:path arrowok="t"/>
              </v:shape>
            </v:group>
            <v:group style="position:absolute;left:9291;top:733;width:2;height:506" coordorigin="9291,733" coordsize="2,506">
              <v:shape style="position:absolute;left:9291;top:733;width:2;height:506" coordorigin="9291,733" coordsize="0,506" path="m9291,1239l9291,733e" filled="f" stroked="t" strokeweight=".232864pt" strokecolor="#3F3F3F">
                <v:path arrowok="t"/>
              </v:shape>
            </v:group>
            <v:group style="position:absolute;left:2426;top:747;width:9282;height:2" coordorigin="2426,747" coordsize="9282,2">
              <v:shape style="position:absolute;left:2426;top:747;width:9282;height:2" coordorigin="2426,747" coordsize="9282,0" path="m2426,747l11708,747e" filled="f" stroked="t" strokeweight=".698592pt" strokecolor="#606060">
                <v:path arrowok="t"/>
              </v:shape>
            </v:group>
            <v:group style="position:absolute;left:11741;top:733;width:2;height:506" coordorigin="11741,733" coordsize="2,506">
              <v:shape style="position:absolute;left:11741;top:733;width:2;height:506" coordorigin="11741,733" coordsize="0,506" path="m11741,1239l11741,733e" filled="f" stroked="t" strokeweight=".232864pt" strokecolor="#000000">
                <v:path arrowok="t"/>
              </v:shape>
            </v:group>
            <v:group style="position:absolute;left:2464;top:1210;width:2;height:312" coordorigin="2464,1210" coordsize="2,312">
              <v:shape style="position:absolute;left:2464;top:1210;width:2;height:312" coordorigin="2464,1210" coordsize="0,312" path="m2464,1522l2464,1210e" filled="f" stroked="t" strokeweight=".465728pt" strokecolor="#545454">
                <v:path arrowok="t"/>
              </v:shape>
            </v:group>
            <v:group style="position:absolute;left:9291;top:1239;width:2;height:496" coordorigin="9291,1239" coordsize="2,496">
              <v:shape style="position:absolute;left:9291;top:1239;width:2;height:496" coordorigin="9291,1239" coordsize="0,496" path="m9291,1735l9291,1239e" filled="f" stroked="t" strokeweight=".232864pt" strokecolor="#000000">
                <v:path arrowok="t"/>
              </v:shape>
            </v:group>
            <v:group style="position:absolute;left:2464;top:1465;width:2;height:766" coordorigin="2464,1465" coordsize="2,766">
              <v:shape style="position:absolute;left:2464;top:1465;width:2;height:766" coordorigin="2464,1465" coordsize="0,766" path="m2464,2231l2464,1465e" filled="f" stroked="t" strokeweight=".698592pt" strokecolor="#646464">
                <v:path arrowok="t"/>
              </v:shape>
            </v:group>
            <v:group style="position:absolute;left:9291;top:1735;width:2;height:487" coordorigin="9291,1735" coordsize="2,487">
              <v:shape style="position:absolute;left:9291;top:1735;width:2;height:487" coordorigin="9291,1735" coordsize="0,487" path="m9291,2222l9291,1735e" filled="f" stroked="t" strokeweight=".232864pt" strokecolor="#383838">
                <v:path arrowok="t"/>
              </v:shape>
            </v:group>
            <v:group style="position:absolute;left:456;top:2222;width:11257;height:2" coordorigin="456,2222" coordsize="11257,2">
              <v:shape style="position:absolute;left:456;top:2222;width:11257;height:2" coordorigin="456,2222" coordsize="11257,0" path="m456,2222l11713,2222e" filled="f" stroked="t" strokeweight=".698592pt" strokecolor="#5B5B5B">
                <v:path arrowok="t"/>
              </v:shape>
            </v:group>
            <v:group style="position:absolute;left:11741;top:1494;width:2;height:66" coordorigin="11741,1494" coordsize="2,66">
              <v:shape style="position:absolute;left:11741;top:1494;width:2;height:66" coordorigin="11741,1494" coordsize="0,66" path="m11741,1560l11741,1494e" filled="f" stroked="t" strokeweight=".232864pt" strokecolor="#000000">
                <v:path arrowok="t"/>
              </v:shape>
            </v:group>
            <v:group style="position:absolute;left:452;top:2461;width:11266;height:2" coordorigin="452,2461" coordsize="11266,2">
              <v:shape style="position:absolute;left:452;top:2461;width:11266;height:2" coordorigin="452,2461" coordsize="11266,0" path="m452,2461l11718,2461e" filled="f" stroked="t" strokeweight=".698592pt" strokecolor="#5B5B5B">
                <v:path arrowok="t"/>
              </v:shape>
            </v:group>
            <v:group style="position:absolute;left:11713;top:737;width:2;height:2227" coordorigin="11713,737" coordsize="2,2227">
              <v:shape style="position:absolute;left:11713;top:737;width:2;height:2227" coordorigin="11713,737" coordsize="0,2227" path="m11713,2964l11713,737e" filled="f" stroked="t" strokeweight=".232864pt" strokecolor="#676767">
                <v:path arrowok="t"/>
              </v:shape>
            </v:group>
            <v:group style="position:absolute;left:456;top:2702;width:11257;height:2" coordorigin="456,2702" coordsize="11257,2">
              <v:shape style="position:absolute;left:456;top:2702;width:11257;height:2" coordorigin="456,2702" coordsize="11257,0" path="m456,2702l11713,2702e" filled="f" stroked="t" strokeweight=".698592pt" strokecolor="#5B5B5B">
                <v:path arrowok="t"/>
              </v:shape>
            </v:group>
            <v:group style="position:absolute;left:452;top:2938;width:11266;height:2" coordorigin="452,2938" coordsize="11266,2">
              <v:shape style="position:absolute;left:452;top:2938;width:11266;height:2" coordorigin="452,2938" coordsize="11266,0" path="m452,2938l11718,2938e" filled="f" stroked="t" strokeweight=".698592pt" strokecolor="#5B5B5B">
                <v:path arrowok="t"/>
              </v:shape>
            </v:group>
            <v:group style="position:absolute;left:8649;top:3174;width:228;height:2" coordorigin="8649,3174" coordsize="228,2">
              <v:shape style="position:absolute;left:8649;top:3174;width:228;height:2" coordorigin="8649,3174" coordsize="228,0" path="m8649,3174l8877,3174e" filled="f" stroked="t" strokeweight=".465728pt" strokecolor="#444444">
                <v:path arrowok="t"/>
              </v:shape>
            </v:group>
            <v:group style="position:absolute;left:452;top:3174;width:11271;height:2" coordorigin="452,3174" coordsize="11271,2">
              <v:shape style="position:absolute;left:452;top:3174;width:11271;height:2" coordorigin="452,3174" coordsize="11271,0" path="m452,3174l11722,3174e" filled="f" stroked="t" strokeweight=".698592pt" strokecolor="#5B5B5B">
                <v:path arrowok="t"/>
              </v:shape>
            </v:group>
            <v:group style="position:absolute;left:452;top:3422;width:3567;height:2" coordorigin="452,3422" coordsize="3567,2">
              <v:shape style="position:absolute;left:452;top:3422;width:3567;height:2" coordorigin="452,3422" coordsize="3567,0" path="m452,3422l4019,3422e" filled="f" stroked="t" strokeweight=".698592pt" strokecolor="#5B5B5B">
                <v:path arrowok="t"/>
              </v:shape>
            </v:group>
            <v:group style="position:absolute;left:3712;top:3413;width:8006;height:2" coordorigin="3712,3413" coordsize="8006,2">
              <v:shape style="position:absolute;left:3712;top:3413;width:8006;height:2" coordorigin="3712,3413" coordsize="8006,0" path="m3712,3413l11718,3413e" filled="f" stroked="t" strokeweight=".698592pt" strokecolor="#5B5B5B">
                <v:path arrowok="t"/>
              </v:shape>
            </v:group>
            <v:group style="position:absolute;left:3921;top:3413;width:2;height:312" coordorigin="3921,3413" coordsize="2,312">
              <v:shape style="position:absolute;left:3921;top:3413;width:2;height:312" coordorigin="3921,3413" coordsize="0,312" path="m3921,3725l3921,3413e" filled="f" stroked="t" strokeweight=".931455pt" strokecolor="#575757">
                <v:path arrowok="t"/>
              </v:shape>
            </v:group>
            <v:group style="position:absolute;left:6972;top:3413;width:2;height:737" coordorigin="6972,3413" coordsize="2,737">
              <v:shape style="position:absolute;left:6972;top:3413;width:2;height:737" coordorigin="6972,3413" coordsize="0,737" path="m6972,4150l6972,3413e" filled="f" stroked="t" strokeweight=".698592pt" strokecolor="#545454">
                <v:path arrowok="t"/>
              </v:shape>
            </v:group>
            <v:group style="position:absolute;left:6953;top:3848;width:1337;height:2" coordorigin="6953,3848" coordsize="1337,2">
              <v:shape style="position:absolute;left:6953;top:3848;width:1337;height:2" coordorigin="6953,3848" coordsize="1337,0" path="m6953,3848l8290,3848e" filled="f" stroked="t" strokeweight=".232864pt" strokecolor="#3B3B3B">
                <v:path arrowok="t"/>
              </v:shape>
            </v:group>
            <v:group style="position:absolute;left:3921;top:3413;width:2;height:737" coordorigin="3921,3413" coordsize="2,737">
              <v:shape style="position:absolute;left:3921;top:3413;width:2;height:737" coordorigin="3921,3413" coordsize="0,737" path="m3921,4150l3921,3413e" filled="f" stroked="t" strokeweight=".698592pt" strokecolor="#4F4F4F">
                <v:path arrowok="t"/>
              </v:shape>
            </v:group>
            <v:group style="position:absolute;left:3917;top:3838;width:1919;height:2" coordorigin="3917,3838" coordsize="1919,2">
              <v:shape style="position:absolute;left:3917;top:3838;width:1919;height:2" coordorigin="3917,3838" coordsize="1919,0" path="m3917,3838l5836,3838e" filled="f" stroked="t" strokeweight=".698592pt" strokecolor="#545454">
                <v:path arrowok="t"/>
              </v:shape>
            </v:group>
            <v:group style="position:absolute;left:8290;top:3848;width:2836;height:2" coordorigin="8290,3848" coordsize="2836,2">
              <v:shape style="position:absolute;left:8290;top:3848;width:2836;height:2" coordorigin="8290,3848" coordsize="2836,0" path="m8290,3848l11126,3848e" filled="f" stroked="t" strokeweight=".232864pt" strokecolor="#000000">
                <v:path arrowok="t"/>
              </v:shape>
            </v:group>
            <v:group style="position:absolute;left:11126;top:3848;width:619;height:2" coordorigin="11126,3848" coordsize="619,2">
              <v:shape style="position:absolute;left:11126;top:3848;width:619;height:2" coordorigin="11126,3848" coordsize="619,0" path="m11126,3848l11746,3848e" filled="f" stroked="t" strokeweight=".232864pt" strokecolor="#545454">
                <v:path arrowok="t"/>
              </v:shape>
            </v:group>
            <v:group style="position:absolute;left:11713;top:3626;width:2;height:255" coordorigin="11713,3626" coordsize="2,255">
              <v:shape style="position:absolute;left:11713;top:3626;width:2;height:255" coordorigin="11713,3626" coordsize="0,255" path="m11713,3881l11713,3626e" filled="f" stroked="t" strokeweight=".465728pt" strokecolor="#606060">
                <v:path arrowok="t"/>
              </v:shape>
            </v:group>
            <v:group style="position:absolute;left:452;top:4146;width:3498;height:2" coordorigin="452,4146" coordsize="3498,2">
              <v:shape style="position:absolute;left:452;top:4146;width:3498;height:2" coordorigin="452,4146" coordsize="3498,0" path="m452,4146l3949,4146e" filled="f" stroked="t" strokeweight=".698592pt" strokecolor="#5B5B5B">
                <v:path arrowok="t"/>
              </v:shape>
            </v:group>
            <v:group style="position:absolute;left:459;top:3716;width:2;height:2146" coordorigin="459,3716" coordsize="2,2146">
              <v:shape style="position:absolute;left:459;top:3716;width:2;height:2146" coordorigin="459,3716" coordsize="0,2146" path="m459,5862l459,3716e" filled="f" stroked="t" strokeweight=".698592pt" strokecolor="#575757">
                <v:path arrowok="t"/>
              </v:shape>
            </v:group>
            <v:group style="position:absolute;left:3921;top:3820;width:2;height:331" coordorigin="3921,3820" coordsize="2,331">
              <v:shape style="position:absolute;left:3921;top:3820;width:2;height:331" coordorigin="3921,3820" coordsize="0,331" path="m3921,4150l3921,3820e" filled="f" stroked="t" strokeweight=".931455pt" strokecolor="#545454">
                <v:path arrowok="t"/>
              </v:shape>
            </v:group>
            <v:group style="position:absolute;left:3880;top:4143;width:2883;height:2" coordorigin="3880,4143" coordsize="2883,2">
              <v:shape style="position:absolute;left:3880;top:4143;width:2883;height:2" coordorigin="3880,4143" coordsize="2883,0" path="m3880,4143l6762,4143e" filled="f" stroked="t" strokeweight=".931455pt" strokecolor="#444444">
                <v:path arrowok="t"/>
              </v:shape>
            </v:group>
            <v:group style="position:absolute;left:6520;top:4143;width:5202;height:2" coordorigin="6520,4143" coordsize="5202,2">
              <v:shape style="position:absolute;left:6520;top:4143;width:5202;height:2" coordorigin="6520,4143" coordsize="5202,0" path="m6520,4143l11722,4143e" filled="f" stroked="t" strokeweight=".698592pt" strokecolor="#646464">
                <v:path arrowok="t"/>
              </v:shape>
            </v:group>
            <v:group style="position:absolute;left:456;top:4422;width:3530;height:2" coordorigin="456,4422" coordsize="3530,2">
              <v:shape style="position:absolute;left:456;top:4422;width:3530;height:2" coordorigin="456,4422" coordsize="3530,0" path="m456,4422l3987,4422e" filled="f" stroked="t" strokeweight=".698592pt" strokecolor="#606060">
                <v:path arrowok="t"/>
              </v:shape>
            </v:group>
            <v:group style="position:absolute;left:3651;top:4415;width:8071;height:2" coordorigin="3651,4415" coordsize="8071,2">
              <v:shape style="position:absolute;left:3651;top:4415;width:8071;height:2" coordorigin="3651,4415" coordsize="8071,0" path="m3651,4415l11722,4415e" filled="f" stroked="t" strokeweight=".698592pt" strokecolor="#5B5B5B">
                <v:path arrowok="t"/>
              </v:shape>
            </v:group>
            <v:group style="position:absolute;left:2468;top:4136;width:2;height:11832" coordorigin="2468,4136" coordsize="2,11832">
              <v:shape style="position:absolute;left:2468;top:4136;width:2;height:11832" coordorigin="2468,4136" coordsize="0,11832" path="m2468,15968l2468,4136e" filled="f" stroked="t" strokeweight=".698592pt" strokecolor="#646464">
                <v:path arrowok="t"/>
              </v:shape>
            </v:group>
            <v:group style="position:absolute;left:4927;top:4661;width:130;height:2" coordorigin="4927,4661" coordsize="130,2">
              <v:shape style="position:absolute;left:4927;top:4661;width:130;height:2" coordorigin="4927,4661" coordsize="130,0" path="m4927,4661l5058,4661e" filled="f" stroked="t" strokeweight=".465728pt" strokecolor="#575757">
                <v:path arrowok="t"/>
              </v:shape>
            </v:group>
            <v:group style="position:absolute;left:5249;top:4659;width:1015;height:2" coordorigin="5249,4659" coordsize="1015,2">
              <v:shape style="position:absolute;left:5249;top:4659;width:1015;height:2" coordorigin="5249,4659" coordsize="1015,0" path="m5249,4659l6264,4659e" filled="f" stroked="t" strokeweight=".698592pt" strokecolor="#707070">
                <v:path arrowok="t"/>
              </v:shape>
            </v:group>
            <v:group style="position:absolute;left:2454;top:4656;width:9263;height:2" coordorigin="2454,4656" coordsize="9263,2">
              <v:shape style="position:absolute;left:2454;top:4656;width:9263;height:2" coordorigin="2454,4656" coordsize="9263,0" path="m2454,4656l11718,4656e" filled="f" stroked="t" strokeweight=".698592pt" strokecolor="#747474">
                <v:path arrowok="t"/>
              </v:shape>
            </v:group>
            <v:group style="position:absolute;left:4960;top:4656;width:2;height:312" coordorigin="4960,4656" coordsize="2,312">
              <v:shape style="position:absolute;left:4960;top:4656;width:2;height:312" coordorigin="4960,4656" coordsize="0,312" path="m4960,4968l4960,4656e" filled="f" stroked="t" strokeweight=".465728pt" strokecolor="#484848">
                <v:path arrowok="t"/>
              </v:shape>
            </v:group>
            <v:group style="position:absolute;left:7726;top:4661;width:2;height:279" coordorigin="7726,4661" coordsize="2,279">
              <v:shape style="position:absolute;left:7726;top:4661;width:2;height:279" coordorigin="7726,4661" coordsize="0,279" path="m7726,4940l7726,4661e" filled="f" stroked="t" strokeweight=".232864pt" strokecolor="#646464">
                <v:path arrowok="t"/>
              </v:shape>
            </v:group>
            <v:group style="position:absolute;left:11718;top:936;width:2;height:8060" coordorigin="11718,936" coordsize="2,8060">
              <v:shape style="position:absolute;left:11718;top:936;width:2;height:8060" coordorigin="11718,936" coordsize="0,8060" path="m11718,8996l11718,936e" filled="f" stroked="t" strokeweight=".698592pt" strokecolor="#6B6B6B">
                <v:path arrowok="t"/>
              </v:shape>
            </v:group>
            <v:group style="position:absolute;left:4960;top:4912;width:2;height:246" coordorigin="4960,4912" coordsize="2,246">
              <v:shape style="position:absolute;left:4960;top:4912;width:2;height:246" coordorigin="4960,4912" coordsize="0,246" path="m4960,5157l4960,4912e" filled="f" stroked="t" strokeweight=".698592pt" strokecolor="#545454">
                <v:path arrowok="t"/>
              </v:shape>
            </v:group>
            <v:group style="position:absolute;left:4951;top:5143;width:107;height:2" coordorigin="4951,5143" coordsize="107,2">
              <v:shape style="position:absolute;left:4951;top:5143;width:107;height:2" coordorigin="4951,5143" coordsize="107,0" path="m4951,5143l5058,5143e" filled="f" stroked="t" strokeweight=".465728pt" strokecolor="#343434">
                <v:path arrowok="t"/>
              </v:shape>
            </v:group>
            <v:group style="position:absolute;left:7726;top:4940;width:2;height:199" coordorigin="7726,4940" coordsize="2,199">
              <v:shape style="position:absolute;left:7726;top:4940;width:2;height:199" coordorigin="7726,4940" coordsize="0,199" path="m7726,5138l7726,4940e" filled="f" stroked="t" strokeweight=".232864pt" strokecolor="#484848">
                <v:path arrowok="t"/>
              </v:shape>
            </v:group>
            <v:group style="position:absolute;left:5002;top:5138;width:6720;height:2" coordorigin="5002,5138" coordsize="6720,2">
              <v:shape style="position:absolute;left:5002;top:5138;width:6720;height:2" coordorigin="5002,5138" coordsize="6720,0" path="m5002,5138l11722,5138e" filled="f" stroked="t" strokeweight=".698592pt" strokecolor="#606060">
                <v:path arrowok="t"/>
              </v:shape>
            </v:group>
            <v:group style="position:absolute;left:4960;top:5101;width:2;height:326" coordorigin="4960,5101" coordsize="2,326">
              <v:shape style="position:absolute;left:4960;top:5101;width:2;height:326" coordorigin="4960,5101" coordsize="0,326" path="m4960,5427l4960,5101e" filled="f" stroked="t" strokeweight=".465728pt" strokecolor="#484848">
                <v:path arrowok="t"/>
              </v:shape>
            </v:group>
            <v:group style="position:absolute;left:4955;top:5377;width:6767;height:2" coordorigin="4955,5377" coordsize="6767,2">
              <v:shape style="position:absolute;left:4955;top:5377;width:6767;height:2" coordorigin="4955,5377" coordsize="6767,0" path="m4955,5377l11722,5377e" filled="f" stroked="t" strokeweight=".698592pt" strokecolor="#5B5B5B">
                <v:path arrowok="t"/>
              </v:shape>
            </v:group>
            <v:group style="position:absolute;left:4962;top:5370;width:2;height:1432" coordorigin="4962,5370" coordsize="2,1432">
              <v:shape style="position:absolute;left:4962;top:5370;width:2;height:1432" coordorigin="4962,5370" coordsize="0,1432" path="m4962,6802l4962,5370e" filled="f" stroked="t" strokeweight=".698592pt" strokecolor="#4F4F4F">
                <v:path arrowok="t"/>
              </v:shape>
            </v:group>
            <v:group style="position:absolute;left:4951;top:5614;width:6776;height:2" coordorigin="4951,5614" coordsize="6776,2">
              <v:shape style="position:absolute;left:4951;top:5614;width:6776;height:2" coordorigin="4951,5614" coordsize="6776,0" path="m4951,5614l11727,5614e" filled="f" stroked="t" strokeweight=".698592pt" strokecolor="#5B5B5B">
                <v:path arrowok="t"/>
              </v:shape>
            </v:group>
            <v:group style="position:absolute;left:461;top:737;width:2;height:15231" coordorigin="461,737" coordsize="2,15231">
              <v:shape style="position:absolute;left:461;top:737;width:2;height:15231" coordorigin="461,737" coordsize="0,15231" path="m461,15968l461,737e" filled="f" stroked="t" strokeweight=".698592pt" strokecolor="#575757">
                <v:path arrowok="t"/>
              </v:shape>
            </v:group>
            <v:group style="position:absolute;left:2459;top:5855;width:9263;height:2" coordorigin="2459,5855" coordsize="9263,2">
              <v:shape style="position:absolute;left:2459;top:5855;width:9263;height:2" coordorigin="2459,5855" coordsize="9263,0" path="m2459,5855l11722,5855e" filled="f" stroked="t" strokeweight=".698592pt" strokecolor="#606060">
                <v:path arrowok="t"/>
              </v:shape>
            </v:group>
            <v:group style="position:absolute;left:447;top:6093;width:11280;height:2" coordorigin="447,6093" coordsize="11280,2">
              <v:shape style="position:absolute;left:447;top:6093;width:11280;height:2" coordorigin="447,6093" coordsize="11280,0" path="m447,6093l11727,6093e" filled="f" stroked="t" strokeweight=".698592pt" strokecolor="#606060">
                <v:path arrowok="t"/>
              </v:shape>
            </v:group>
            <v:group style="position:absolute;left:7726;top:6098;width:2;height:459" coordorigin="7726,6098" coordsize="2,459">
              <v:shape style="position:absolute;left:7726;top:6098;width:2;height:459" coordorigin="7726,6098" coordsize="0,459" path="m7726,6557l7726,6098e" filled="f" stroked="t" strokeweight=".232864pt" strokecolor="#575757">
                <v:path arrowok="t"/>
              </v:shape>
            </v:group>
            <v:group style="position:absolute;left:2459;top:6561;width:9268;height:2" coordorigin="2459,6561" coordsize="9268,2">
              <v:shape style="position:absolute;left:2459;top:6561;width:9268;height:2" coordorigin="2459,6561" coordsize="9268,0" path="m2459,6561l11727,6561e" filled="f" stroked="t" strokeweight=".698592pt" strokecolor="#606060">
                <v:path arrowok="t"/>
              </v:shape>
            </v:group>
            <v:group style="position:absolute;left:2454;top:6798;width:6250;height:2" coordorigin="2454,6798" coordsize="6250,2">
              <v:shape style="position:absolute;left:2454;top:6798;width:6250;height:2" coordorigin="2454,6798" coordsize="6250,0" path="m2454,6798l8704,6798e" filled="f" stroked="t" strokeweight=".934951pt" strokecolor="#5B5B5B">
                <v:path arrowok="t"/>
              </v:shape>
            </v:group>
            <v:group style="position:absolute;left:4923;top:6798;width:135;height:2" coordorigin="4923,6798" coordsize="135,2">
              <v:shape style="position:absolute;left:4923;top:6798;width:135;height:2" coordorigin="4923,6798" coordsize="135,0" path="m4923,6798l5058,6798e" filled="f" stroked="t" strokeweight=".465728pt" strokecolor="#383838">
                <v:path arrowok="t"/>
              </v:shape>
            </v:group>
            <v:group style="position:absolute;left:7726;top:6542;width:2;height:269" coordorigin="7726,6542" coordsize="2,269">
              <v:shape style="position:absolute;left:7726;top:6542;width:2;height:269" coordorigin="7726,6542" coordsize="0,269" path="m7726,6812l7726,6542e" filled="f" stroked="t" strokeweight=".232864pt" strokecolor="#707070">
                <v:path arrowok="t"/>
              </v:shape>
            </v:group>
            <v:group style="position:absolute;left:8649;top:6795;width:228;height:2" coordorigin="8649,6795" coordsize="228,2">
              <v:shape style="position:absolute;left:8649;top:6795;width:228;height:2" coordorigin="8649,6795" coordsize="228,0" path="m8649,6795l8877,6795e" filled="f" stroked="t" strokeweight=".465728pt" strokecolor="#484848">
                <v:path arrowok="t"/>
              </v:shape>
            </v:group>
            <v:group style="position:absolute;left:8821;top:6793;width:2906;height:2" coordorigin="8821,6793" coordsize="2906,2">
              <v:shape style="position:absolute;left:8821;top:6793;width:2906;height:2" coordorigin="8821,6793" coordsize="2906,0" path="m8821,6793l11727,6793e" filled="f" stroked="t" strokeweight=".698592pt" strokecolor="#646464">
                <v:path arrowok="t"/>
              </v:shape>
            </v:group>
            <v:group style="position:absolute;left:447;top:7034;width:11280;height:2" coordorigin="447,7034" coordsize="11280,2">
              <v:shape style="position:absolute;left:447;top:7034;width:11280;height:2" coordorigin="447,7034" coordsize="11280,0" path="m447,7034l11727,7034e" filled="f" stroked="t" strokeweight=".698592pt" strokecolor="#5B5B5B">
                <v:path arrowok="t"/>
              </v:shape>
            </v:group>
            <v:group style="position:absolute;left:456;top:6892;width:2;height:435" coordorigin="456,6892" coordsize="2,435">
              <v:shape style="position:absolute;left:456;top:6892;width:2;height:435" coordorigin="456,6892" coordsize="0,435" path="m456,7327l456,6892e" filled="f" stroked="t" strokeweight=".931455pt" strokecolor="#4F4F4F">
                <v:path arrowok="t"/>
              </v:shape>
            </v:group>
            <v:group style="position:absolute;left:447;top:7502;width:10931;height:2" coordorigin="447,7502" coordsize="10931,2">
              <v:shape style="position:absolute;left:447;top:7502;width:10931;height:2" coordorigin="447,7502" coordsize="10931,0" path="m447,7502l11378,7502e" filled="f" stroked="t" strokeweight=".698592pt" strokecolor="#5B5B5B">
                <v:path arrowok="t"/>
              </v:shape>
            </v:group>
            <v:group style="position:absolute;left:11098;top:7497;width:624;height:2" coordorigin="11098,7497" coordsize="624,2">
              <v:shape style="position:absolute;left:11098;top:7497;width:624;height:2" coordorigin="11098,7497" coordsize="624,0" path="m11098,7497l11722,7497e" filled="f" stroked="t" strokeweight=".698592pt" strokecolor="#747474">
                <v:path arrowok="t"/>
              </v:shape>
            </v:group>
            <v:group style="position:absolute;left:4965;top:7493;width:2;height:260" coordorigin="4965,7493" coordsize="2,260">
              <v:shape style="position:absolute;left:4965;top:7493;width:2;height:260" coordorigin="4965,7493" coordsize="0,260" path="m4965,7753l4965,7493e" filled="f" stroked="t" strokeweight=".931455pt" strokecolor="#5B5B5B">
                <v:path arrowok="t"/>
              </v:shape>
            </v:group>
            <v:group style="position:absolute;left:4951;top:7724;width:88;height:2" coordorigin="4951,7724" coordsize="88,2">
              <v:shape style="position:absolute;left:4951;top:7724;width:88;height:2" coordorigin="4951,7724" coordsize="88,0" path="m4951,7724l5039,7724e" filled="f" stroked="t" strokeweight=".698592pt" strokecolor="#707070">
                <v:path arrowok="t"/>
              </v:shape>
            </v:group>
            <v:group style="position:absolute;left:5030;top:7493;width:2;height:255" coordorigin="5030,7493" coordsize="2,255">
              <v:shape style="position:absolute;left:5030;top:7493;width:2;height:255" coordorigin="5030,7493" coordsize="0,255" path="m5030,7748l5030,7493e" filled="f" stroked="t" strokeweight="1.397183pt" strokecolor="#606060">
                <v:path arrowok="t"/>
              </v:shape>
            </v:group>
            <v:group style="position:absolute;left:4997;top:7738;width:6730;height:2" coordorigin="4997,7738" coordsize="6730,2">
              <v:shape style="position:absolute;left:4997;top:7738;width:6730;height:2" coordorigin="4997,7738" coordsize="6730,0" path="m4997,7738l11727,7738e" filled="f" stroked="t" strokeweight=".698592pt" strokecolor="#606060">
                <v:path arrowok="t"/>
              </v:shape>
            </v:group>
            <v:group style="position:absolute;left:4965;top:7578;width:2;height:605" coordorigin="4965,7578" coordsize="2,605">
              <v:shape style="position:absolute;left:4965;top:7578;width:2;height:605" coordorigin="4965,7578" coordsize="0,605" path="m4965,8183l4965,7578e" filled="f" stroked="t" strokeweight=".931455pt" strokecolor="#545454">
                <v:path arrowok="t"/>
              </v:shape>
            </v:group>
            <v:group style="position:absolute;left:4951;top:7965;width:88;height:2" coordorigin="4951,7965" coordsize="88,2">
              <v:shape style="position:absolute;left:4951;top:7965;width:88;height:2" coordorigin="4951,7965" coordsize="88,0" path="m4951,7965l5039,7965e" filled="f" stroked="t" strokeweight=".698592pt" strokecolor="#545454">
                <v:path arrowok="t"/>
              </v:shape>
            </v:group>
            <v:group style="position:absolute;left:5030;top:7720;width:2;height:255" coordorigin="5030,7720" coordsize="2,255">
              <v:shape style="position:absolute;left:5030;top:7720;width:2;height:255" coordorigin="5030,7720" coordsize="0,255" path="m5030,7975l5030,7720e" filled="f" stroked="t" strokeweight=".698592pt" strokecolor="#5B5B5B">
                <v:path arrowok="t"/>
              </v:shape>
            </v:group>
            <v:group style="position:absolute;left:4997;top:7979;width:1672;height:2" coordorigin="4997,7979" coordsize="1672,2">
              <v:shape style="position:absolute;left:4997;top:7979;width:1672;height:2" coordorigin="4997,7979" coordsize="1672,0" path="m4997,7979l6669,7979e" filled="f" stroked="t" strokeweight=".698592pt" strokecolor="#5B5B5B">
                <v:path arrowok="t"/>
              </v:shape>
            </v:group>
            <v:group style="position:absolute;left:6613;top:7979;width:1141;height:2" coordorigin="6613,7979" coordsize="1141,2">
              <v:shape style="position:absolute;left:6613;top:7979;width:1141;height:2" coordorigin="6613,7979" coordsize="1141,0" path="m6613,7979l7754,7979e" filled="f" stroked="t" strokeweight=".465728pt" strokecolor="#4F4F4F">
                <v:path arrowok="t"/>
              </v:shape>
            </v:group>
            <v:group style="position:absolute;left:7698;top:7977;width:4029;height:2" coordorigin="7698,7977" coordsize="4029,2">
              <v:shape style="position:absolute;left:7698;top:7977;width:4029;height:2" coordorigin="7698,7977" coordsize="4029,0" path="m7698,7977l11727,7977e" filled="f" stroked="t" strokeweight=".698592pt" strokecolor="#606060">
                <v:path arrowok="t"/>
              </v:shape>
            </v:group>
            <v:group style="position:absolute;left:11720;top:7545;width:2;height:1040" coordorigin="11720,7545" coordsize="2,1040">
              <v:shape style="position:absolute;left:11720;top:7545;width:2;height:1040" coordorigin="11720,7545" coordsize="0,1040" path="m11720,8585l11720,7545e" filled="f" stroked="t" strokeweight=".698592pt" strokecolor="#747474">
                <v:path arrowok="t"/>
              </v:shape>
            </v:group>
            <v:group style="position:absolute;left:4965;top:7937;width:2;height:293" coordorigin="4965,7937" coordsize="2,293">
              <v:shape style="position:absolute;left:4965;top:7937;width:2;height:293" coordorigin="4965,7937" coordsize="0,293" path="m4965,8230l4965,7937e" filled="f" stroked="t" strokeweight=".931455pt" strokecolor="#5B5B5B">
                <v:path arrowok="t"/>
              </v:shape>
            </v:group>
            <v:group style="position:absolute;left:452;top:8218;width:11275;height:2" coordorigin="452,8218" coordsize="11275,2">
              <v:shape style="position:absolute;left:452;top:8218;width:11275;height:2" coordorigin="452,8218" coordsize="11275,0" path="m452,8218l11727,8218e" filled="f" stroked="t" strokeweight=".698592pt" strokecolor="#5B5B5B">
                <v:path arrowok="t"/>
              </v:shape>
            </v:group>
            <v:group style="position:absolute;left:459;top:8594;width:2;height:638" coordorigin="459,8594" coordsize="2,638">
              <v:shape style="position:absolute;left:459;top:8594;width:2;height:638" coordorigin="459,8594" coordsize="0,638" path="m459,9232l459,8594e" filled="f" stroked="t" strokeweight=".698592pt" strokecolor="#575757">
                <v:path arrowok="t"/>
              </v:shape>
            </v:group>
            <v:group style="position:absolute;left:452;top:9012;width:11271;height:2" coordorigin="452,9012" coordsize="11271,2">
              <v:shape style="position:absolute;left:452;top:9012;width:11271;height:2" coordorigin="452,9012" coordsize="11271,0" path="m452,9012l11722,9012e" filled="f" stroked="t" strokeweight=".698592pt" strokecolor="#5B5B5B">
                <v:path arrowok="t"/>
              </v:shape>
            </v:group>
            <v:group style="position:absolute;left:11098;top:9010;width:624;height:2" coordorigin="11098,9010" coordsize="624,2">
              <v:shape style="position:absolute;left:11098;top:9010;width:624;height:2" coordorigin="11098,9010" coordsize="624,0" path="m11098,9010l11722,9010e" filled="f" stroked="t" strokeweight=".698592pt" strokecolor="#747474">
                <v:path arrowok="t"/>
              </v:shape>
            </v:group>
            <v:group style="position:absolute;left:11718;top:8674;width:2;height:345" coordorigin="11718,8674" coordsize="2,345">
              <v:shape style="position:absolute;left:11718;top:8674;width:2;height:345" coordorigin="11718,8674" coordsize="0,345" path="m11718,9019l11718,8674e" filled="f" stroked="t" strokeweight=".232864pt" strokecolor="#8C8C8C">
                <v:path arrowok="t"/>
              </v:shape>
            </v:group>
            <v:group style="position:absolute;left:452;top:9854;width:4532;height:2" coordorigin="452,9854" coordsize="4532,2">
              <v:shape style="position:absolute;left:452;top:9854;width:4532;height:2" coordorigin="452,9854" coordsize="4532,0" path="m452,9854l4983,9854e" filled="f" stroked="t" strokeweight=".698592pt" strokecolor="#5B5B5B">
                <v:path arrowok="t"/>
              </v:shape>
            </v:group>
            <v:group style="position:absolute;left:4927;top:9851;width:130;height:2" coordorigin="4927,9851" coordsize="130,2">
              <v:shape style="position:absolute;left:4927;top:9851;width:130;height:2" coordorigin="4927,9851" coordsize="130,0" path="m4927,9851l5058,9851e" filled="f" stroked="t" strokeweight=".465728pt" strokecolor="#383838">
                <v:path arrowok="t"/>
              </v:shape>
            </v:group>
            <v:group style="position:absolute;left:5002;top:9849;width:6697;height:2" coordorigin="5002,9849" coordsize="6697,2">
              <v:shape style="position:absolute;left:5002;top:9849;width:6697;height:2" coordorigin="5002,9849" coordsize="6697,0" path="m5002,9849l11699,9849e" filled="f" stroked="t" strokeweight=".698592pt" strokecolor="#5B5B5B">
                <v:path arrowok="t"/>
              </v:shape>
            </v:group>
            <v:group style="position:absolute;left:456;top:10090;width:11243;height:2" coordorigin="456,10090" coordsize="11243,2">
              <v:shape style="position:absolute;left:456;top:10090;width:11243;height:2" coordorigin="456,10090" coordsize="11243,0" path="m456,10090l11699,10090e" filled="f" stroked="t" strokeweight=".698592pt" strokecolor="#606060">
                <v:path arrowok="t"/>
              </v:shape>
            </v:group>
            <v:group style="position:absolute;left:11098;top:10088;width:601;height:2" coordorigin="11098,10088" coordsize="601,2">
              <v:shape style="position:absolute;left:11098;top:10088;width:601;height:2" coordorigin="11098,10088" coordsize="601,0" path="m11098,10088l11699,10088e" filled="f" stroked="t" strokeweight=".698592pt" strokecolor="#747474">
                <v:path arrowok="t"/>
              </v:shape>
            </v:group>
            <v:group style="position:absolute;left:452;top:10327;width:11243;height:2" coordorigin="452,10327" coordsize="11243,2">
              <v:shape style="position:absolute;left:452;top:10327;width:11243;height:2" coordorigin="452,10327" coordsize="11243,0" path="m452,10327l11694,10327e" filled="f" stroked="t" strokeweight=".698592pt" strokecolor="#606060">
                <v:path arrowok="t"/>
              </v:shape>
            </v:group>
            <v:group style="position:absolute;left:890;top:10802;width:10791;height:2" coordorigin="890,10802" coordsize="10791,2">
              <v:shape style="position:absolute;left:890;top:10802;width:10791;height:2" coordorigin="890,10802" coordsize="10791,0" path="m890,10802l11680,10802e" filled="f" stroked="t" strokeweight=".698592pt" strokecolor="#606060">
                <v:path arrowok="t"/>
              </v:shape>
            </v:group>
            <v:group style="position:absolute;left:456;top:11043;width:4527;height:2" coordorigin="456,11043" coordsize="4527,2">
              <v:shape style="position:absolute;left:456;top:11043;width:4527;height:2" coordorigin="456,11043" coordsize="4527,0" path="m456,11043l4983,11043e" filled="f" stroked="t" strokeweight=".698592pt" strokecolor="#606060">
                <v:path arrowok="t"/>
              </v:shape>
            </v:group>
            <v:group style="position:absolute;left:4927;top:11043;width:130;height:2" coordorigin="4927,11043" coordsize="130,2">
              <v:shape style="position:absolute;left:4927;top:11043;width:130;height:2" coordorigin="4927,11043" coordsize="130,0" path="m4927,11043l5058,11043e" filled="f" stroked="t" strokeweight=".465728pt" strokecolor="#484848">
                <v:path arrowok="t"/>
              </v:shape>
            </v:group>
            <v:group style="position:absolute;left:5002;top:11038;width:6674;height:2" coordorigin="5002,11038" coordsize="6674,2">
              <v:shape style="position:absolute;left:5002;top:11038;width:6674;height:2" coordorigin="5002,11038" coordsize="6674,0" path="m5002,11038l11676,11038e" filled="f" stroked="t" strokeweight=".698592pt" strokecolor="#646464">
                <v:path arrowok="t"/>
              </v:shape>
            </v:group>
            <v:group style="position:absolute;left:1174;top:11024;width:2;height:251" coordorigin="1174,11024" coordsize="2,251">
              <v:shape style="position:absolute;left:1174;top:11024;width:2;height:251" coordorigin="1174,11024" coordsize="0,251" path="m1174,11274l1174,11024e" filled="f" stroked="t" strokeweight=".232864pt" strokecolor="#777777">
                <v:path arrowok="t"/>
              </v:shape>
            </v:group>
            <v:group style="position:absolute;left:1807;top:11033;width:2;height:1040" coordorigin="1807,11033" coordsize="2,1040">
              <v:shape style="position:absolute;left:1807;top:11033;width:2;height:1040" coordorigin="1807,11033" coordsize="0,1040" path="m1807,12073l1807,11033e" filled="f" stroked="t" strokeweight=".698592pt" strokecolor="#646464">
                <v:path arrowok="t"/>
              </v:shape>
            </v:group>
            <v:group style="position:absolute;left:4927;top:11279;width:130;height:2" coordorigin="4927,11279" coordsize="130,2">
              <v:shape style="position:absolute;left:4927;top:11279;width:130;height:2" coordorigin="4927,11279" coordsize="130,0" path="m4927,11279l5058,11279e" filled="f" stroked="t" strokeweight=".465728pt" strokecolor="#444444">
                <v:path arrowok="t"/>
              </v:shape>
            </v:group>
            <v:group style="position:absolute;left:7370;top:11033;width:2;height:1040" coordorigin="7370,11033" coordsize="2,1040">
              <v:shape style="position:absolute;left:7370;top:11033;width:2;height:1040" coordorigin="7370,11033" coordsize="0,1040" path="m7370,12073l7370,11033e" filled="f" stroked="t" strokeweight=".698592pt" strokecolor="#545454">
                <v:path arrowok="t"/>
              </v:shape>
            </v:group>
            <v:group style="position:absolute;left:452;top:11277;width:11215;height:2" coordorigin="452,11277" coordsize="11215,2">
              <v:shape style="position:absolute;left:452;top:11277;width:11215;height:2" coordorigin="452,11277" coordsize="11215,0" path="m452,11277l11666,11277e" filled="f" stroked="t" strokeweight=".698592pt" strokecolor="#606060">
                <v:path arrowok="t"/>
              </v:shape>
            </v:group>
            <v:group style="position:absolute;left:1174;top:11260;width:2;height:492" coordorigin="1174,11260" coordsize="2,492">
              <v:shape style="position:absolute;left:1174;top:11260;width:2;height:492" coordorigin="1174,11260" coordsize="0,492" path="m1174,11752l1174,11260e" filled="f" stroked="t" strokeweight=".232864pt" strokecolor="#646464">
                <v:path arrowok="t"/>
              </v:shape>
            </v:group>
            <v:group style="position:absolute;left:1174;top:11752;width:2;height:1489" coordorigin="1174,11752" coordsize="2,1489">
              <v:shape style="position:absolute;left:1174;top:11752;width:2;height:1489" coordorigin="1174,11752" coordsize="0,1489" path="m1174,13241l1174,11752e" filled="f" stroked="t" strokeweight=".232864pt" strokecolor="#000000">
                <v:path arrowok="t"/>
              </v:shape>
            </v:group>
            <v:group style="position:absolute;left:1807;top:12017;width:2;height:246" coordorigin="1807,12017" coordsize="2,246">
              <v:shape style="position:absolute;left:1807;top:12017;width:2;height:246" coordorigin="1807,12017" coordsize="0,246" path="m1807,12262l1807,12017e" filled="f" stroked="t" strokeweight=".465728pt" strokecolor="#4B4B4B">
                <v:path arrowok="t"/>
              </v:shape>
            </v:group>
            <v:group style="position:absolute;left:7372;top:12017;width:2;height:142" coordorigin="7372,12017" coordsize="2,142">
              <v:shape style="position:absolute;left:7372;top:12017;width:2;height:142" coordorigin="7372,12017" coordsize="0,142" path="m7372,12158l7372,12017e" filled="f" stroked="t" strokeweight=".465728pt" strokecolor="#383838">
                <v:path arrowok="t"/>
              </v:shape>
            </v:group>
            <v:group style="position:absolute;left:2468;top:12102;width:2;height:161" coordorigin="2468,12102" coordsize="2,161">
              <v:shape style="position:absolute;left:2468;top:12102;width:2;height:161" coordorigin="2468,12102" coordsize="0,161" path="m2468,12262l2468,12102e" filled="f" stroked="t" strokeweight=".465728pt" strokecolor="#4B4B4B">
                <v:path arrowok="t"/>
              </v:shape>
            </v:group>
            <v:group style="position:absolute;left:7377;top:12102;width:2;height:3867" coordorigin="7377,12102" coordsize="2,3867">
              <v:shape style="position:absolute;left:7377;top:12102;width:2;height:3867" coordorigin="7377,12102" coordsize="0,3867" path="m7377,15968l7377,12102e" filled="f" stroked="t" strokeweight=".698592pt" strokecolor="#575757">
                <v:path arrowok="t"/>
              </v:shape>
            </v:group>
            <v:group style="position:absolute;left:1807;top:12206;width:2;height:3763" coordorigin="1807,12206" coordsize="2,3763">
              <v:shape style="position:absolute;left:1807;top:12206;width:2;height:3763" coordorigin="1807,12206" coordsize="0,3763" path="m1807,15968l1807,12206e" filled="f" stroked="t" strokeweight=".698592pt" strokecolor="#646464">
                <v:path arrowok="t"/>
              </v:shape>
            </v:group>
            <v:group style="position:absolute;left:2454;top:12844;width:452;height:2" coordorigin="2454,12844" coordsize="452,2">
              <v:shape style="position:absolute;left:2454;top:12844;width:452;height:2" coordorigin="2454,12844" coordsize="452,0" path="m2454,12844l2906,12844e" filled="f" stroked="t" strokeweight=".698592pt" strokecolor="#4B4F87">
                <v:path arrowok="t"/>
              </v:shape>
            </v:group>
            <v:group style="position:absolute;left:452;top:13236;width:233;height:2" coordorigin="452,13236" coordsize="233,2">
              <v:shape style="position:absolute;left:452;top:13236;width:233;height:2" coordorigin="452,13236" coordsize="233,0" path="m452,13236l685,13236e" filled="f" stroked="t" strokeweight=".232864pt" strokecolor="#606060">
                <v:path arrowok="t"/>
              </v:shape>
            </v:group>
            <v:group style="position:absolute;left:685;top:13236;width:494;height:2" coordorigin="685,13236" coordsize="494,2">
              <v:shape style="position:absolute;left:685;top:13236;width:494;height:2" coordorigin="685,13236" coordsize="494,0" path="m685,13236l1178,13236e" filled="f" stroked="t" strokeweight=".232864pt" strokecolor="#000000">
                <v:path arrowok="t"/>
              </v:shape>
            </v:group>
            <v:group style="position:absolute;left:1174;top:13236;width:633;height:2" coordorigin="1174,13236" coordsize="633,2">
              <v:shape style="position:absolute;left:1174;top:13236;width:633;height:2" coordorigin="1174,13236" coordsize="633,0" path="m1174,13236l1807,13236e" filled="f" stroked="t" strokeweight=".232864pt" strokecolor="#4B4B4B">
                <v:path arrowok="t"/>
              </v:shape>
            </v:group>
            <v:group style="position:absolute;left:1793;top:13236;width:675;height:2" coordorigin="1793,13236" coordsize="675,2">
              <v:shape style="position:absolute;left:1793;top:13236;width:675;height:2" coordorigin="1793,13236" coordsize="675,0" path="m1793,13236l2468,13236e" filled="f" stroked="t" strokeweight=".232864pt" strokecolor="#646464">
                <v:path arrowok="t"/>
              </v:shape>
            </v:group>
            <v:group style="position:absolute;left:8677;top:13236;width:2450;height:2" coordorigin="8677,13236" coordsize="2450,2">
              <v:shape style="position:absolute;left:8677;top:13236;width:2450;height:2" coordorigin="8677,13236" coordsize="2450,0" path="m8677,13236l11126,13236e" filled="f" stroked="t" strokeweight="1.862911pt" strokecolor="#343B54">
                <v:path arrowok="t"/>
              </v:shape>
            </v:group>
            <v:group style="position:absolute;left:1174;top:13236;width:2;height:175" coordorigin="1174,13236" coordsize="2,175">
              <v:shape style="position:absolute;left:1174;top:13236;width:2;height:175" coordorigin="1174,13236" coordsize="0,175" path="m1174,13411l1174,13236e" filled="f" stroked="t" strokeweight=".232864pt" strokecolor="#707070">
                <v:path arrowok="t"/>
              </v:shape>
            </v:group>
            <v:group style="position:absolute;left:1174;top:13411;width:2;height:2264" coordorigin="1174,13411" coordsize="2,2264">
              <v:shape style="position:absolute;left:1174;top:13411;width:2;height:2264" coordorigin="1174,13411" coordsize="0,2264" path="m1174,15675l1174,13411e" filled="f" stroked="t" strokeweight=".232864pt" strokecolor="#000000">
                <v:path arrowok="t"/>
              </v:shape>
            </v:group>
            <v:group style="position:absolute;left:10851;top:13411;width:2;height:232" coordorigin="10851,13411" coordsize="2,232">
              <v:shape style="position:absolute;left:10851;top:13411;width:2;height:232" coordorigin="10851,13411" coordsize="0,232" path="m10851,13643l10851,13411e" filled="f" stroked="t" strokeweight="1.862911pt" strokecolor="#383FB8">
                <v:path arrowok="t"/>
              </v:shape>
            </v:group>
            <v:group style="position:absolute;left:9291;top:13619;width:2;height:246" coordorigin="9291,13619" coordsize="2,246">
              <v:shape style="position:absolute;left:9291;top:13619;width:2;height:246" coordorigin="9291,13619" coordsize="0,246" path="m9291,13865l9291,13619e" filled="f" stroked="t" strokeweight="2.328639pt" strokecolor="#343434">
                <v:path arrowok="t"/>
              </v:shape>
            </v:group>
            <v:group style="position:absolute;left:10868;top:13227;width:2;height:676" coordorigin="10868,13227" coordsize="2,676">
              <v:shape style="position:absolute;left:10868;top:13227;width:2;height:676" coordorigin="10868,13227" coordsize="0,676" path="m10868,13903l10868,13227e" filled="f" stroked="t" strokeweight="2.794366pt" strokecolor="#3B3F67">
                <v:path arrowok="t"/>
              </v:shape>
            </v:group>
            <v:group style="position:absolute;left:9291;top:14404;width:1560;height:2" coordorigin="9291,14404" coordsize="1560,2">
              <v:shape style="position:absolute;left:9291;top:14404;width:1560;height:2" coordorigin="9291,14404" coordsize="1560,0" path="m9291,14404l10851,14404e" filled="f" stroked="t" strokeweight=".698592pt" strokecolor="#3B3B3B">
                <v:path arrowok="t"/>
              </v:shape>
            </v:group>
            <v:group style="position:absolute;left:5030;top:14546;width:2;height:312" coordorigin="5030,14546" coordsize="2,312">
              <v:shape style="position:absolute;left:5030;top:14546;width:2;height:312" coordorigin="5030,14546" coordsize="0,312" path="m5030,14858l5030,14546e" filled="f" stroked="t" strokeweight=".232864pt" strokecolor="#000000">
                <v:path arrowok="t"/>
              </v:shape>
            </v:group>
            <v:group style="position:absolute;left:5277;top:14546;width:2;height:312" coordorigin="5277,14546" coordsize="2,312">
              <v:shape style="position:absolute;left:5277;top:14546;width:2;height:312" coordorigin="5277,14546" coordsize="0,312" path="m5277,14858l5277,14546e" filled="f" stroked="t" strokeweight=".232864pt" strokecolor="#BFBFBF">
                <v:path arrowok="t"/>
              </v:shape>
            </v:group>
            <v:group style="position:absolute;left:5046;top:14763;width:2;height:1021" coordorigin="5046,14763" coordsize="2,1021">
              <v:shape style="position:absolute;left:5046;top:14763;width:2;height:1021" coordorigin="5046,14763" coordsize="0,1021" path="m5046,15784l5046,14763e" filled="f" stroked="t" strokeweight=".931455pt" strokecolor="#3F48A3">
                <v:path arrowok="t"/>
              </v:shape>
            </v:group>
            <v:group style="position:absolute;left:5277;top:14858;width:2;height:279" coordorigin="5277,14858" coordsize="2,279">
              <v:shape style="position:absolute;left:5277;top:14858;width:2;height:279" coordorigin="5277,14858" coordsize="0,279" path="m5277,15136l5277,14858e" filled="f" stroked="t" strokeweight=".698592pt" strokecolor="#000000">
                <v:path arrowok="t"/>
              </v:shape>
            </v:group>
            <v:group style="position:absolute;left:5037;top:15108;width:2;height:383" coordorigin="5037,15108" coordsize="2,383">
              <v:shape style="position:absolute;left:5037;top:15108;width:2;height:383" coordorigin="5037,15108" coordsize="0,383" path="m5037,15491l5037,15108e" filled="f" stroked="t" strokeweight=".931455pt" strokecolor="#3B44A3">
                <v:path arrowok="t"/>
              </v:shape>
            </v:group>
            <v:group style="position:absolute;left:5295;top:15061;width:2;height:525" coordorigin="5295,15061" coordsize="2,525">
              <v:shape style="position:absolute;left:5295;top:15061;width:2;height:525" coordorigin="5295,15061" coordsize="0,525" path="m5295,15586l5295,15061e" filled="f" stroked="t" strokeweight=".931455pt" strokecolor="#384497">
                <v:path arrowok="t"/>
              </v:shape>
            </v:group>
            <v:group style="position:absolute;left:468;top:15274;width:2;height:430" coordorigin="468,15274" coordsize="2,430">
              <v:shape style="position:absolute;left:468;top:15274;width:2;height:430" coordorigin="468,15274" coordsize="0,430" path="m468,15704l468,15274e" filled="f" stroked="t" strokeweight=".698592pt" strokecolor="#575757">
                <v:path arrowok="t"/>
              </v:shape>
            </v:group>
            <v:group style="position:absolute;left:1174;top:15675;width:2;height:279" coordorigin="1174,15675" coordsize="2,279">
              <v:shape style="position:absolute;left:1174;top:15675;width:2;height:279" coordorigin="1174,15675" coordsize="0,279" path="m1174,15954l1174,15675e" filled="f" stroked="t" strokeweight=".232864pt" strokecolor="#808080">
                <v:path arrowok="t"/>
              </v:shape>
            </v:group>
            <v:group style="position:absolute;left:456;top:15959;width:11112;height:2" coordorigin="456,15959" coordsize="11112,2">
              <v:shape style="position:absolute;left:456;top:15959;width:11112;height:2" coordorigin="456,15959" coordsize="11112,0" path="m456,15959l11569,15959e" filled="f" stroked="t" strokeweight=".698592pt" strokecolor="#808080">
                <v:path arrowok="t"/>
              </v:shape>
            </v:group>
            <v:group style="position:absolute;left:4927;top:15959;width:177;height:2" coordorigin="4927,15959" coordsize="177,2">
              <v:shape style="position:absolute;left:4927;top:15959;width:177;height:2" coordorigin="4927,15959" coordsize="177,0" path="m4927,15959l5104,15959e" filled="f" stroked="t" strokeweight=".465728pt" strokecolor="#646464">
                <v:path arrowok="t"/>
              </v:shape>
            </v:group>
            <v:group style="position:absolute;left:5030;top:15675;width:2;height:279" coordorigin="5030,15675" coordsize="2,279">
              <v:shape style="position:absolute;left:5030;top:15675;width:2;height:279" coordorigin="5030,15675" coordsize="0,279" path="m5030,15954l5030,15675e" filled="f" stroked="t" strokeweight=".232864pt" strokecolor="#676767">
                <v:path arrowok="t"/>
              </v:shape>
            </v:group>
            <v:group style="position:absolute;left:5277;top:15675;width:2;height:279" coordorigin="5277,15675" coordsize="2,279">
              <v:shape style="position:absolute;left:5277;top:15675;width:2;height:279" coordorigin="5277,15675" coordsize="0,279" path="m5277,15954l5277,15675e" filled="f" stroked="t" strokeweight=".698592pt" strokecolor="#5B6080">
                <v:path arrowok="t"/>
              </v:shape>
            </v:group>
            <v:group style="position:absolute;left:6045;top:15609;width:2;height:255" coordorigin="6045,15609" coordsize="2,255">
              <v:shape style="position:absolute;left:6045;top:15609;width:2;height:255" coordorigin="6045,15609" coordsize="0,255" path="m6045,15864l6045,15609e" filled="f" stroked="t" strokeweight=".931455pt" strokecolor="#6064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289"/>
          <w:position w:val="-2"/>
        </w:rPr>
        <w:t>,.,:'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136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9"/>
          <w:position w:val="1"/>
        </w:rPr>
        <w:t>,#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220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0"/>
          <w:position w:val="1"/>
        </w:rPr>
        <w:t>.,,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9"/>
          <w:position w:val="1"/>
        </w:rPr>
        <w:t>\\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9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362" w:lineRule="exact"/>
        <w:ind w:right="1342"/>
        <w:jc w:val="right"/>
        <w:tabs>
          <w:tab w:pos="4120" w:val="left"/>
          <w:tab w:pos="88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8"/>
          <w:position w:val="4"/>
        </w:rPr>
        <w:t>..:.: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3350"/>
          <w:spacing w:val="0"/>
          <w:w w:val="174"/>
          <w:position w:val="-5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D3350"/>
          <w:spacing w:val="0"/>
          <w:w w:val="173"/>
          <w:position w:val="-5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2D3350"/>
          <w:spacing w:val="-11"/>
          <w:w w:val="174"/>
          <w:position w:val="-5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5"/>
        </w:rPr>
        <w:t>YILMAZ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</w:r>
      <w:r>
        <w:rPr>
          <w:rFonts w:ascii="Courier New" w:hAnsi="Courier New" w:cs="Courier New" w:eastAsia="Courier New"/>
          <w:sz w:val="22"/>
          <w:szCs w:val="22"/>
          <w:color w:val="343434"/>
          <w:spacing w:val="-1"/>
          <w:w w:val="92"/>
          <w:b/>
          <w:bCs/>
          <w:position w:val="11"/>
        </w:rPr>
        <w:t>I</w:t>
      </w:r>
      <w:r>
        <w:rPr>
          <w:rFonts w:ascii="Courier New" w:hAnsi="Courier New" w:cs="Courier New" w:eastAsia="Courier New"/>
          <w:sz w:val="22"/>
          <w:szCs w:val="22"/>
          <w:color w:val="343434"/>
          <w:spacing w:val="0"/>
          <w:w w:val="92"/>
          <w:b/>
          <w:bCs/>
          <w:position w:val="11"/>
        </w:rPr>
        <w:t>"At'"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517" w:right="-20"/>
        <w:jc w:val="left"/>
        <w:tabs>
          <w:tab w:pos="2480" w:val="left"/>
          <w:tab w:pos="4940" w:val="left"/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382172pt;margin-top:4.054001pt;width:31.925522pt;height:58pt;mso-position-horizontal-relative:page;mso-position-vertical-relative:paragraph;z-index:-15135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Arial" w:hAnsi="Arial" w:cs="Arial" w:eastAsia="Arial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212870"/>
                      <w:spacing w:val="0"/>
                      <w:w w:val="100"/>
                      <w:i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9"/>
          <w:position w:val="11"/>
        </w:rPr>
        <w:t>::ı: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0"/>
          <w:position w:val="-1"/>
        </w:rPr>
        <w:t>f..:r.-gti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3"/>
          <w:w w:val="8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26466"/>
          <w:spacing w:val="0"/>
          <w:w w:val="100"/>
          <w:position w:val="-1"/>
        </w:rPr>
        <w:t>.K</w:t>
      </w:r>
      <w:r>
        <w:rPr>
          <w:rFonts w:ascii="Arial" w:hAnsi="Arial" w:cs="Arial" w:eastAsia="Arial"/>
          <w:sz w:val="25"/>
          <w:szCs w:val="25"/>
          <w:color w:val="626466"/>
          <w:spacing w:val="4"/>
          <w:w w:val="100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626466"/>
          <w:spacing w:val="0"/>
          <w:w w:val="100"/>
          <w:position w:val="-1"/>
        </w:rPr>
        <w:t>YA</w:t>
      </w:r>
      <w:r>
        <w:rPr>
          <w:rFonts w:ascii="Arial" w:hAnsi="Arial" w:cs="Arial" w:eastAsia="Arial"/>
          <w:sz w:val="27"/>
          <w:szCs w:val="27"/>
          <w:color w:val="626466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62646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62646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2"/>
        </w:rPr>
        <w:t>lt</w:t>
      </w:r>
      <w:r>
        <w:rPr>
          <w:rFonts w:ascii="Arial" w:hAnsi="Arial" w:cs="Arial" w:eastAsia="Arial"/>
          <w:sz w:val="18"/>
          <w:szCs w:val="18"/>
          <w:color w:val="343434"/>
          <w:spacing w:val="-32"/>
          <w:w w:val="100"/>
          <w:position w:val="12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2"/>
        </w:rPr>
        <w:t>Şfr.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30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Itfaiy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16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343434"/>
          <w:spacing w:val="-7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Bölg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1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8" w:after="0" w:line="577" w:lineRule="exact"/>
        <w:ind w:left="2999" w:right="-20"/>
        <w:jc w:val="left"/>
        <w:tabs>
          <w:tab w:pos="492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242F97"/>
          <w:w w:val="138"/>
          <w:position w:val="6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242F97"/>
          <w:spacing w:val="-114"/>
          <w:w w:val="138"/>
          <w:position w:val="6"/>
        </w:rPr>
        <w:t>$</w:t>
      </w:r>
      <w:r>
        <w:rPr>
          <w:rFonts w:ascii="Courier New" w:hAnsi="Courier New" w:cs="Courier New" w:eastAsia="Courier New"/>
          <w:sz w:val="32"/>
          <w:szCs w:val="32"/>
          <w:color w:val="242F97"/>
          <w:spacing w:val="-69"/>
          <w:w w:val="102"/>
          <w:i/>
          <w:position w:val="-3"/>
        </w:rPr>
        <w:t>o</w:t>
      </w:r>
      <w:r>
        <w:rPr>
          <w:rFonts w:ascii="Times New Roman" w:hAnsi="Times New Roman" w:cs="Times New Roman" w:eastAsia="Times New Roman"/>
          <w:sz w:val="43"/>
          <w:szCs w:val="43"/>
          <w:color w:val="242F97"/>
          <w:spacing w:val="-174"/>
          <w:w w:val="138"/>
          <w:position w:val="6"/>
        </w:rPr>
        <w:t>-</w:t>
      </w:r>
      <w:r>
        <w:rPr>
          <w:rFonts w:ascii="Courier New" w:hAnsi="Courier New" w:cs="Courier New" w:eastAsia="Courier New"/>
          <w:sz w:val="32"/>
          <w:szCs w:val="32"/>
          <w:color w:val="242F97"/>
          <w:spacing w:val="0"/>
          <w:w w:val="102"/>
          <w:i/>
          <w:position w:val="-3"/>
        </w:rPr>
        <w:t>t</w:t>
      </w:r>
      <w:r>
        <w:rPr>
          <w:rFonts w:ascii="Courier New" w:hAnsi="Courier New" w:cs="Courier New" w:eastAsia="Courier New"/>
          <w:sz w:val="32"/>
          <w:szCs w:val="32"/>
          <w:color w:val="242F97"/>
          <w:spacing w:val="0"/>
          <w:w w:val="100"/>
          <w:i/>
          <w:position w:val="-3"/>
        </w:rPr>
        <w:tab/>
      </w:r>
      <w:r>
        <w:rPr>
          <w:rFonts w:ascii="Courier New" w:hAnsi="Courier New" w:cs="Courier New" w:eastAsia="Courier New"/>
          <w:sz w:val="32"/>
          <w:szCs w:val="32"/>
          <w:color w:val="242F97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5"/>
          <w:szCs w:val="35"/>
          <w:color w:val="242F97"/>
          <w:spacing w:val="0"/>
          <w:w w:val="51"/>
          <w:position w:val="11"/>
        </w:rPr>
        <w:t>(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4671" w:right="662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419C"/>
          <w:spacing w:val="0"/>
          <w:w w:val="105"/>
          <w:position w:val="1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40" w:right="8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31" w:right="46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83" w:lineRule="exact"/>
        <w:ind w:left="3643" w:right="47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240" w:right="40"/>
        </w:sectPr>
      </w:pPr>
      <w:rPr/>
    </w:p>
    <w:p>
      <w:pPr>
        <w:spacing w:before="0" w:after="0" w:line="143" w:lineRule="exact"/>
        <w:ind w:left="839" w:right="246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8" w:lineRule="exact"/>
        <w:ind w:left="56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36507pt;margin-top:-41.731827pt;width:500.612297pt;height:82.113105pt;mso-position-horizontal-relative:page;mso-position-vertical-relative:paragraph;z-index:-15133" type="#_x0000_t202" filled="f" stroked="f">
            <v:textbox inset="0,0,0,0">
              <w:txbxContent>
                <w:p>
                  <w:pPr>
                    <w:spacing w:before="0" w:after="0" w:line="1642" w:lineRule="exact"/>
                    <w:ind w:right="-286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43434"/>
                      <w:spacing w:val="0"/>
                      <w:w w:val="206"/>
                      <w:position w:val="63"/>
                    </w:rPr>
                    <w:t>1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43434"/>
                      <w:spacing w:val="0"/>
                      <w:w w:val="100"/>
                      <w:position w:val="63"/>
                    </w:rPr>
                    <w:tab/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43434"/>
                      <w:spacing w:val="0"/>
                      <w:w w:val="100"/>
                      <w:position w:val="6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94949"/>
                      <w:spacing w:val="0"/>
                      <w:w w:val="264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2" w:equalWidth="0">
            <w:col w:w="1631" w:space="1542"/>
            <w:col w:w="8467"/>
          </w:cols>
        </w:sectPr>
      </w:pPr>
      <w:rPr/>
    </w:p>
    <w:p>
      <w:pPr>
        <w:spacing w:before="0" w:after="0" w:line="236" w:lineRule="exact"/>
        <w:ind w:left="641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19"/>
          <w:w w:val="112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2" w:right="-20"/>
        <w:jc w:val="left"/>
        <w:tabs>
          <w:tab w:pos="1500" w:val="left"/>
          <w:tab w:pos="3020" w:val="left"/>
          <w:tab w:pos="54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tTel:053558645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6" w:right="-20"/>
        <w:jc w:val="left"/>
        <w:tabs>
          <w:tab w:pos="1500" w:val="left"/>
          <w:tab w:pos="3020" w:val="left"/>
          <w:tab w:pos="440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2729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7" w:lineRule="auto"/>
        <w:ind w:left="136" w:right="5601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ubaşı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İsmet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</w:rPr>
        <w:t>:</w:t>
      </w:r>
      <w:r>
        <w:rPr>
          <w:rFonts w:ascii="Arial" w:hAnsi="Arial" w:cs="Arial" w:eastAsia="Arial"/>
          <w:sz w:val="18"/>
          <w:szCs w:val="18"/>
          <w:color w:val="343434"/>
          <w:spacing w:val="1"/>
          <w:w w:val="1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lZMiR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:Subaşı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ismeL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mah.35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13"/>
          <w:w w:val="11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Torba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1" w:right="-20"/>
        <w:jc w:val="left"/>
        <w:tabs>
          <w:tab w:pos="1480" w:val="left"/>
          <w:tab w:pos="42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:EKD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4" w:lineRule="exact"/>
        <w:ind w:left="112" w:right="-20"/>
        <w:jc w:val="left"/>
        <w:tabs>
          <w:tab w:pos="35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3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7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35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84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u w:val="single" w:color="5B5B5B"/>
          <w:position w:val="-5"/>
        </w:rPr>
        <w:t>13cıonarm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u w:val="single" w:color="5B5B5B"/>
          <w:position w:val="-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u w:val="single" w:color="5B5B5B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4"/>
          <w:u w:val="single" w:color="5B5B5B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u w:val="single" w:color="5B5B5B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u w:val="single" w:color="5B5B5B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u w:val="single" w:color="5B5B5B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  <w:position w:val="-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  <w:u w:val="single" w:color="5B5B5B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80"/>
          <w:u w:val="single" w:color="5B5B5B"/>
          <w:position w:val="-5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80"/>
          <w:u w:val="single" w:color="5B5B5B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3"/>
          <w:w w:val="180"/>
          <w:u w:val="single" w:color="5B5B5B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4"/>
          <w:w w:val="18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</w:sectPr>
      </w:pPr>
      <w:rPr/>
    </w:p>
    <w:p>
      <w:pPr>
        <w:spacing w:before="0" w:after="0" w:line="365" w:lineRule="exact"/>
        <w:ind w:right="-20"/>
        <w:jc w:val="right"/>
        <w:tabs>
          <w:tab w:pos="260" w:val="left"/>
          <w:tab w:pos="580" w:val="left"/>
          <w:tab w:pos="156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43434"/>
          <w:w w:val="55"/>
          <w:position w:val="-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43434"/>
          <w:w w:val="100"/>
          <w:position w:val="-6"/>
        </w:rPr>
      </w:r>
      <w:r>
        <w:rPr>
          <w:rFonts w:ascii="Arial" w:hAnsi="Arial" w:cs="Arial" w:eastAsia="Arial"/>
          <w:sz w:val="13"/>
          <w:szCs w:val="13"/>
          <w:color w:val="343434"/>
          <w:w w:val="94"/>
          <w:position w:val="3"/>
        </w:rPr>
        <w:t>X</w:t>
      </w:r>
      <w:r>
        <w:rPr>
          <w:rFonts w:ascii="Arial" w:hAnsi="Arial" w:cs="Arial" w:eastAsia="Arial"/>
          <w:sz w:val="13"/>
          <w:szCs w:val="13"/>
          <w:color w:val="343434"/>
          <w:w w:val="100"/>
          <w:position w:val="3"/>
        </w:rPr>
        <w:tab/>
      </w:r>
      <w:r>
        <w:rPr>
          <w:rFonts w:ascii="Arial" w:hAnsi="Arial" w:cs="Arial" w:eastAsia="Arial"/>
          <w:sz w:val="13"/>
          <w:szCs w:val="13"/>
          <w:color w:val="343434"/>
          <w:w w:val="100"/>
          <w:position w:val="3"/>
        </w:rPr>
      </w:r>
      <w:r>
        <w:rPr>
          <w:rFonts w:ascii="Times New Roman" w:hAnsi="Times New Roman" w:cs="Times New Roman" w:eastAsia="Times New Roman"/>
          <w:sz w:val="10"/>
          <w:szCs w:val="10"/>
          <w:color w:val="343434"/>
          <w:w w:val="55"/>
          <w:position w:val="-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43434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2" w:equalWidth="0">
            <w:col w:w="5966" w:space="658"/>
            <w:col w:w="5016"/>
          </w:cols>
        </w:sectPr>
      </w:pPr>
      <w:rPr/>
    </w:p>
    <w:p>
      <w:pPr>
        <w:spacing w:before="4" w:after="0" w:line="268" w:lineRule="exact"/>
        <w:ind w:left="2092" w:right="4232" w:firstLine="-1979"/>
        <w:jc w:val="left"/>
        <w:tabs>
          <w:tab w:pos="20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94949"/>
          <w:w w:val="58"/>
        </w:rPr>
        <w:t>I</w:t>
      </w:r>
      <w:r>
        <w:rPr>
          <w:rFonts w:ascii="Arial" w:hAnsi="Arial" w:cs="Arial" w:eastAsia="Arial"/>
          <w:sz w:val="27"/>
          <w:szCs w:val="27"/>
          <w:color w:val="494949"/>
          <w:spacing w:val="2"/>
          <w:w w:val="5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palıibi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Saadettİ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SAVUCU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8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5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30" w:right="-20"/>
        <w:jc w:val="left"/>
        <w:tabs>
          <w:tab w:pos="4560" w:val="left"/>
          <w:tab w:pos="7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66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8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2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6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26"/>
          <w:w w:val="12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-2"/>
          <w:w w:val="1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8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12" w:lineRule="exact"/>
        <w:ind w:left="112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36" w:right="-20"/>
        <w:jc w:val="left"/>
        <w:tabs>
          <w:tab w:pos="306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1098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3073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439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343434"/>
          <w:spacing w:val="12"/>
          <w:w w:val="166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8"/>
          <w:w w:val="19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2" w:lineRule="auto"/>
        <w:ind w:left="2035" w:right="4464" w:firstLine="2551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auto"/>
        <w:ind w:left="112" w:right="2820" w:firstLine="19"/>
        <w:jc w:val="left"/>
        <w:tabs>
          <w:tab w:pos="2020" w:val="left"/>
          <w:tab w:pos="45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5"/>
          <w:position w:val="1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'·mcı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0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EkiQ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1" w:right="2990" w:firstLine="39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pamukları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591" w:right="41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7" w:lineRule="exact"/>
        <w:ind w:left="171" w:right="-20"/>
        <w:jc w:val="left"/>
        <w:tabs>
          <w:tab w:pos="2060" w:val="left"/>
          <w:tab w:pos="4640" w:val="left"/>
          <w:tab w:pos="648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2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567" w:right="-20"/>
        <w:jc w:val="left"/>
        <w:tabs>
          <w:tab w:pos="648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3"/>
          <w:position w:val="4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-53"/>
          <w:w w:val="5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Yangında;,t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ünitesi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kısmen,yata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yorga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pamuklar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17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  <w:position w:val="-1"/>
        </w:rPr>
        <w:t>anmak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duvarlar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ısianmak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patlamak,odanın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kınlmak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görmüşttir.Tahmini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84"/>
          <w:position w:val="1"/>
        </w:rPr>
        <w:t>za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9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72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51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OOOTL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Eşyada:500TL.Tahmini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Zarar-Ziyan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1500TL.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7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2030" w:right="56" w:firstLine="-1904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4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etemit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örtül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nucun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tesisatını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ark,yıpranma,ısınma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izolelerjni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Muşturtı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oradanda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pamukla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irayet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3" w:right="-20"/>
        <w:jc w:val="left"/>
        <w:tabs>
          <w:tab w:pos="20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ji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2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aadetti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SAYUCU'ya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6" w:lineRule="exact"/>
        <w:ind w:left="578" w:right="102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w w:val="209"/>
        </w:rPr>
        <w:t>ı</w:t>
      </w:r>
      <w:r>
        <w:rPr>
          <w:rFonts w:ascii="Arial" w:hAnsi="Arial" w:cs="Arial" w:eastAsia="Arial"/>
          <w:sz w:val="18"/>
          <w:szCs w:val="18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31" w:right="-20"/>
        <w:jc w:val="left"/>
        <w:tabs>
          <w:tab w:pos="20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22"/>
          <w:w w:val="137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9"/>
          <w:w w:val="12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7" w:right="-20"/>
        <w:jc w:val="left"/>
        <w:tabs>
          <w:tab w:pos="860" w:val="left"/>
          <w:tab w:pos="138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>Ölü</w:t>
      </w:r>
      <w:r>
        <w:rPr>
          <w:rFonts w:ascii="Arial" w:hAnsi="Arial" w:cs="Arial" w:eastAsia="Arial"/>
          <w:sz w:val="19"/>
          <w:szCs w:val="19"/>
          <w:color w:val="494949"/>
          <w:spacing w:val="-4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69" w:lineRule="exact"/>
        <w:ind w:left="2130" w:right="1813"/>
        <w:jc w:val="center"/>
        <w:tabs>
          <w:tab w:pos="4640" w:val="left"/>
          <w:tab w:pos="8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92746pt;margin-top:12.459878pt;width:43.952711pt;height:9.5pt;mso-position-horizontal-relative:page;mso-position-vertical-relative:paragraph;z-index:-1513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4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85"/>
          <w:position w:val="-5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14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9"/>
          <w:position w:val="-5"/>
        </w:rPr>
        <w:t>4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8"/>
          <w:w w:val="59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9"/>
          <w:position w:val="-5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59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9"/>
          <w:position w:val="-5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left="39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82"/>
          <w:position w:val="-11"/>
        </w:rPr>
        <w:t>·o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58" w:lineRule="exac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89965pt;margin-top:2.091889pt;width:5.956885pt;height:11.5pt;mso-position-horizontal-relative:page;mso-position-vertical-relative:paragraph;z-index:-15131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0"/>
                      <w:w w:val="18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43434"/>
          <w:spacing w:val="0"/>
          <w:w w:val="127"/>
          <w:position w:val="-2"/>
        </w:rPr>
        <w:t>(1)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45" w:after="0" w:line="140" w:lineRule="exact"/>
        <w:ind w:right="-84"/>
        <w:jc w:val="left"/>
        <w:tabs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7"/>
        </w:rPr>
        <w:t>Erdal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7"/>
        </w:rPr>
        <w:t>   </w:t>
      </w:r>
      <w:r>
        <w:rPr>
          <w:rFonts w:ascii="Arial" w:hAnsi="Arial" w:cs="Arial" w:eastAsia="Arial"/>
          <w:sz w:val="21"/>
          <w:szCs w:val="21"/>
          <w:color w:val="5B5B5B"/>
          <w:spacing w:val="23"/>
          <w:w w:val="100"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13"/>
          <w:position w:val="-15"/>
        </w:rPr>
        <w:t>ILD!RIM'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5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  <w:position w:val="-7"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33"/>
          <w:w w:val="83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7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35"/>
          <w:w w:val="131"/>
          <w:position w:val="-46"/>
        </w:rPr>
        <w:t>r</w:t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306"/>
          <w:w w:val="130"/>
          <w:position w:val="-46"/>
        </w:rPr>
        <w:t>e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600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3" w:equalWidth="0">
            <w:col w:w="550" w:space="1495"/>
            <w:col w:w="7627" w:space="558"/>
            <w:col w:w="1410"/>
          </w:cols>
        </w:sectPr>
      </w:pPr>
      <w:rPr/>
    </w:p>
    <w:p>
      <w:pPr>
        <w:spacing w:before="64" w:after="0" w:line="262" w:lineRule="exact"/>
        <w:ind w:left="369" w:right="-124"/>
        <w:jc w:val="left"/>
        <w:tabs>
          <w:tab w:pos="1740" w:val="left"/>
          <w:tab w:pos="25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56"/>
          <w:szCs w:val="56"/>
          <w:color w:val="5B5B5B"/>
          <w:spacing w:val="-73"/>
          <w:w w:val="34"/>
          <w:position w:val="-32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41"/>
          <w:w w:val="63"/>
          <w:position w:val="-7"/>
        </w:rPr>
        <w:t>&lt;</w:t>
      </w:r>
      <w:r>
        <w:rPr>
          <w:rFonts w:ascii="Arial" w:hAnsi="Arial" w:cs="Arial" w:eastAsia="Arial"/>
          <w:sz w:val="56"/>
          <w:szCs w:val="56"/>
          <w:color w:val="343434"/>
          <w:spacing w:val="-152"/>
          <w:w w:val="91"/>
          <w:position w:val="-32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4"/>
          <w:position w:val="-7"/>
        </w:rPr>
        <w:t>§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5"/>
          <w:position w:val="-17"/>
        </w:rPr>
        <w:t>Gii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11"/>
          <w:w w:val="85"/>
          <w:position w:val="-17"/>
        </w:rPr>
        <w:t> </w:t>
      </w:r>
      <w:r>
        <w:rPr>
          <w:rFonts w:ascii="Courier New" w:hAnsi="Courier New" w:cs="Courier New" w:eastAsia="Courier New"/>
          <w:sz w:val="25"/>
          <w:szCs w:val="25"/>
          <w:color w:val="5B5B5B"/>
          <w:spacing w:val="0"/>
          <w:w w:val="85"/>
          <w:position w:val="-16"/>
        </w:rPr>
        <w:t>ne</w:t>
      </w:r>
      <w:r>
        <w:rPr>
          <w:rFonts w:ascii="Courier New" w:hAnsi="Courier New" w:cs="Courier New" w:eastAsia="Courier New"/>
          <w:sz w:val="25"/>
          <w:szCs w:val="25"/>
          <w:color w:val="5B5B5B"/>
          <w:spacing w:val="0"/>
          <w:w w:val="100"/>
          <w:position w:val="-16"/>
        </w:rPr>
        <w:tab/>
      </w:r>
      <w:r>
        <w:rPr>
          <w:rFonts w:ascii="Courier New" w:hAnsi="Courier New" w:cs="Courier New" w:eastAsia="Courier New"/>
          <w:sz w:val="25"/>
          <w:szCs w:val="25"/>
          <w:color w:val="5B5B5B"/>
          <w:spacing w:val="0"/>
          <w:w w:val="100"/>
          <w:position w:val="-16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3"/>
        </w:rPr>
        <w:t>öl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E6E70"/>
          <w:spacing w:val="0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6E6E70"/>
          <w:spacing w:val="9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3"/>
        </w:rPr>
        <w:t>1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20"/>
          <w:szCs w:val="20"/>
          <w:color w:val="5B5B5B"/>
          <w:spacing w:val="-17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8"/>
          <w:position w:val="-13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160"/>
        <w:jc w:val="left"/>
        <w:rPr>
          <w:rFonts w:ascii="Arial" w:hAnsi="Arial" w:cs="Arial" w:eastAsia="Arial"/>
          <w:sz w:val="80"/>
          <w:szCs w:val="80"/>
        </w:rPr>
      </w:pPr>
      <w:rPr/>
      <w:r>
        <w:rPr/>
        <w:br w:type="column"/>
      </w:r>
      <w:r>
        <w:rPr>
          <w:rFonts w:ascii="Arial" w:hAnsi="Arial" w:cs="Arial" w:eastAsia="Arial"/>
          <w:sz w:val="80"/>
          <w:szCs w:val="80"/>
          <w:color w:val="313872"/>
          <w:spacing w:val="0"/>
          <w:w w:val="80"/>
          <w:i/>
          <w:position w:val="-39"/>
        </w:rPr>
        <w:t>ZJ.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25" w:lineRule="exact"/>
        <w:ind w:right="-20"/>
        <w:jc w:val="left"/>
        <w:tabs>
          <w:tab w:pos="1080" w:val="left"/>
          <w:tab w:pos="19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78833pt;margin-top:3.058676pt;width:9.510480pt;height:59.5pt;mso-position-horizontal-relative:page;mso-position-vertical-relative:paragraph;z-index:-15129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8"/>
                    <w:jc w:val="left"/>
                    <w:rPr>
                      <w:rFonts w:ascii="Arial" w:hAnsi="Arial" w:cs="Arial" w:eastAsia="Arial"/>
                      <w:sz w:val="119"/>
                      <w:szCs w:val="119"/>
                    </w:rPr>
                  </w:pPr>
                  <w:rPr/>
                  <w:r>
                    <w:rPr>
                      <w:rFonts w:ascii="Arial" w:hAnsi="Arial" w:cs="Arial" w:eastAsia="Arial"/>
                      <w:sz w:val="119"/>
                      <w:szCs w:val="119"/>
                      <w:color w:val="5B5B5B"/>
                      <w:spacing w:val="0"/>
                      <w:w w:val="4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29"/>
          <w:position w:val="-2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20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29"/>
          <w:position w:val="-19"/>
        </w:rPr>
        <w:t>Anı</w:t>
      </w:r>
      <w:r>
        <w:rPr>
          <w:rFonts w:ascii="Arial" w:hAnsi="Arial" w:cs="Arial" w:eastAsia="Arial"/>
          <w:sz w:val="17"/>
          <w:szCs w:val="17"/>
          <w:color w:val="343434"/>
          <w:spacing w:val="-7"/>
          <w:w w:val="129"/>
          <w:position w:val="-19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7"/>
          <w:position w:val="-19"/>
        </w:rPr>
        <w:t>•</w:t>
      </w:r>
      <w:r>
        <w:rPr>
          <w:rFonts w:ascii="Arial" w:hAnsi="Arial" w:cs="Arial" w:eastAsia="Arial"/>
          <w:sz w:val="17"/>
          <w:szCs w:val="17"/>
          <w:color w:val="343434"/>
          <w:spacing w:val="-22"/>
          <w:w w:val="100"/>
          <w:position w:val="-19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0"/>
          <w:position w:val="-19"/>
        </w:rPr>
        <w:t>·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8"/>
          <w:position w:val="-19"/>
        </w:rPr>
        <w:t>:ıı-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3" w:equalWidth="0">
            <w:col w:w="3818" w:space="559"/>
            <w:col w:w="899" w:space="3294"/>
            <w:col w:w="3070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</w:rPr>
        <w:t>ıpl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90A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C90A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90A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72" w:lineRule="exact"/>
        <w:ind w:right="540"/>
        <w:jc w:val="right"/>
        <w:tabs>
          <w:tab w:pos="55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13872"/>
          <w:spacing w:val="0"/>
          <w:w w:val="100"/>
          <w:position w:val="2"/>
        </w:rPr>
        <w:t>_...,</w:t>
      </w:r>
      <w:r>
        <w:rPr>
          <w:rFonts w:ascii="Arial" w:hAnsi="Arial" w:cs="Arial" w:eastAsia="Arial"/>
          <w:sz w:val="25"/>
          <w:szCs w:val="25"/>
          <w:color w:val="31387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13872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8A8A8C"/>
          <w:spacing w:val="0"/>
          <w:w w:val="158"/>
          <w:position w:val="-2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4" w:after="0" w:line="206" w:lineRule="exact"/>
        <w:ind w:right="466"/>
        <w:jc w:val="right"/>
        <w:tabs>
          <w:tab w:pos="500" w:val="left"/>
          <w:tab w:pos="144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6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6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7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6"/>
          <w:i/>
          <w:position w:val="-2"/>
        </w:rPr>
        <w:t>?"--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36"/>
          <w:i/>
          <w:position w:val="-2"/>
        </w:rPr>
        <w:t>Q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3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17"/>
          <w:w w:val="13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E6E70"/>
          <w:spacing w:val="0"/>
          <w:w w:val="83"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86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KAHRAMAN.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2" w:equalWidth="0">
            <w:col w:w="3419" w:space="706"/>
            <w:col w:w="7515"/>
          </w:cols>
        </w:sectPr>
      </w:pPr>
      <w:rPr/>
    </w:p>
    <w:p>
      <w:pPr>
        <w:spacing w:before="30" w:after="0" w:line="1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6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-109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5B5B5B"/>
          <w:spacing w:val="-105"/>
          <w:w w:val="59"/>
          <w:position w:val="-15"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232F9A"/>
          <w:spacing w:val="-54"/>
          <w:w w:val="90"/>
          <w:position w:val="-15"/>
        </w:rPr>
        <w:t>l</w:t>
      </w:r>
      <w:r>
        <w:rPr>
          <w:rFonts w:ascii="Times New Roman" w:hAnsi="Times New Roman" w:cs="Times New Roman" w:eastAsia="Times New Roman"/>
          <w:sz w:val="46"/>
          <w:szCs w:val="46"/>
          <w:color w:val="5B5B5B"/>
          <w:spacing w:val="0"/>
          <w:w w:val="59"/>
          <w:position w:val="-15"/>
        </w:rPr>
        <w:t>,_</w:t>
      </w:r>
      <w:r>
        <w:rPr>
          <w:rFonts w:ascii="Times New Roman" w:hAnsi="Times New Roman" w:cs="Times New Roman" w:eastAsia="Times New Roman"/>
          <w:sz w:val="46"/>
          <w:szCs w:val="46"/>
          <w:color w:val="5B5B5B"/>
          <w:spacing w:val="-2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8A8A8C"/>
          <w:spacing w:val="0"/>
          <w:w w:val="52"/>
          <w:position w:val="-15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8A8A8C"/>
          <w:spacing w:val="38"/>
          <w:w w:val="52"/>
          <w:position w:val="-1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A3A3A3"/>
          <w:spacing w:val="-3"/>
          <w:w w:val="73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343434"/>
          <w:spacing w:val="0"/>
          <w:w w:val="42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-20"/>
        <w:jc w:val="left"/>
        <w:tabs>
          <w:tab w:pos="340" w:val="left"/>
          <w:tab w:pos="10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6"/>
        </w:rPr>
        <w:t>(</w:t>
      </w:r>
      <w:r>
        <w:rPr>
          <w:rFonts w:ascii="Arial" w:hAnsi="Arial" w:cs="Arial" w:eastAsia="Arial"/>
          <w:sz w:val="21"/>
          <w:szCs w:val="21"/>
          <w:color w:val="5B5B5B"/>
          <w:spacing w:val="-48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6"/>
        </w:rPr>
      </w:r>
      <w:r>
        <w:rPr>
          <w:rFonts w:ascii="Arial" w:hAnsi="Arial" w:cs="Arial" w:eastAsia="Arial"/>
          <w:sz w:val="56"/>
          <w:szCs w:val="56"/>
          <w:color w:val="5B5B5B"/>
          <w:spacing w:val="0"/>
          <w:w w:val="100"/>
          <w:position w:val="-16"/>
        </w:rPr>
        <w:t>"</w:t>
      </w:r>
      <w:r>
        <w:rPr>
          <w:rFonts w:ascii="Arial" w:hAnsi="Arial" w:cs="Arial" w:eastAsia="Arial"/>
          <w:sz w:val="56"/>
          <w:szCs w:val="56"/>
          <w:color w:val="5B5B5B"/>
          <w:spacing w:val="-150"/>
          <w:w w:val="100"/>
          <w:position w:val="-16"/>
        </w:rPr>
        <w:t> </w:t>
      </w:r>
      <w:r>
        <w:rPr>
          <w:rFonts w:ascii="Arial" w:hAnsi="Arial" w:cs="Arial" w:eastAsia="Arial"/>
          <w:sz w:val="56"/>
          <w:szCs w:val="56"/>
          <w:color w:val="5B5B5B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56"/>
          <w:szCs w:val="56"/>
          <w:color w:val="5B5B5B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51"/>
          <w:i/>
          <w:position w:val="-15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3" w:equalWidth="0">
            <w:col w:w="5458" w:space="3448"/>
            <w:col w:w="629" w:space="524"/>
            <w:col w:w="1581"/>
          </w:cols>
        </w:sectPr>
      </w:pPr>
      <w:rPr/>
    </w:p>
    <w:p>
      <w:pPr>
        <w:spacing w:before="0" w:after="0" w:line="601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75"/>
          <w:szCs w:val="75"/>
          <w:color w:val="313872"/>
          <w:spacing w:val="0"/>
          <w:w w:val="139"/>
          <w:i/>
          <w:position w:val="-13"/>
        </w:rPr>
        <w:t>7</w:t>
      </w:r>
      <w:r>
        <w:rPr>
          <w:rFonts w:ascii="Arial" w:hAnsi="Arial" w:cs="Arial" w:eastAsia="Arial"/>
          <w:sz w:val="75"/>
          <w:szCs w:val="75"/>
          <w:color w:val="313872"/>
          <w:spacing w:val="7"/>
          <w:w w:val="139"/>
          <w:i/>
          <w:position w:val="-13"/>
        </w:rPr>
        <w:t> </w:t>
      </w:r>
      <w:r>
        <w:rPr>
          <w:rFonts w:ascii="Arial" w:hAnsi="Arial" w:cs="Arial" w:eastAsia="Arial"/>
          <w:sz w:val="75"/>
          <w:szCs w:val="75"/>
          <w:color w:val="5B5B5B"/>
          <w:spacing w:val="0"/>
          <w:w w:val="47"/>
          <w:position w:val="-13"/>
        </w:rPr>
        <w:t>'</w:t>
      </w:r>
      <w:r>
        <w:rPr>
          <w:rFonts w:ascii="Arial" w:hAnsi="Arial" w:cs="Arial" w:eastAsia="Arial"/>
          <w:sz w:val="75"/>
          <w:szCs w:val="75"/>
          <w:color w:val="5B5B5B"/>
          <w:spacing w:val="-126"/>
          <w:w w:val="47"/>
          <w:position w:val="-13"/>
        </w:rPr>
        <w:t>"</w:t>
      </w:r>
      <w:r>
        <w:rPr>
          <w:rFonts w:ascii="Arial" w:hAnsi="Arial" w:cs="Arial" w:eastAsia="Arial"/>
          <w:sz w:val="75"/>
          <w:szCs w:val="75"/>
          <w:color w:val="A3A3A3"/>
          <w:spacing w:val="0"/>
          <w:w w:val="25"/>
          <w:position w:val="-13"/>
        </w:rPr>
        <w:t>·</w:t>
      </w:r>
      <w:r>
        <w:rPr>
          <w:rFonts w:ascii="Arial" w:hAnsi="Arial" w:cs="Arial" w:eastAsia="Arial"/>
          <w:sz w:val="75"/>
          <w:szCs w:val="75"/>
          <w:color w:val="5B5B5B"/>
          <w:spacing w:val="-11"/>
          <w:w w:val="57"/>
          <w:position w:val="-13"/>
        </w:rPr>
        <w:t>"</w:t>
      </w:r>
      <w:r>
        <w:rPr>
          <w:rFonts w:ascii="Arial" w:hAnsi="Arial" w:cs="Arial" w:eastAsia="Arial"/>
          <w:sz w:val="75"/>
          <w:szCs w:val="75"/>
          <w:color w:val="343434"/>
          <w:spacing w:val="-40"/>
          <w:w w:val="38"/>
          <w:position w:val="-13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26"/>
          <w:i/>
          <w:position w:val="-13"/>
        </w:rPr>
        <w:t>"A'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16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27"/>
          <w:i/>
          <w:position w:val="-1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01" w:lineRule="exact"/>
        <w:ind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343434"/>
          <w:spacing w:val="-207"/>
          <w:w w:val="75"/>
          <w:position w:val="-13"/>
        </w:rPr>
        <w:t>&lt;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268"/>
          <w:position w:val="14"/>
        </w:rPr>
        <w:t>....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-10"/>
          <w:w w:val="268"/>
          <w:position w:val="14"/>
        </w:rPr>
        <w:t>.</w:t>
      </w:r>
      <w:r>
        <w:rPr>
          <w:rFonts w:ascii="Arial" w:hAnsi="Arial" w:cs="Arial" w:eastAsia="Arial"/>
          <w:sz w:val="60"/>
          <w:szCs w:val="60"/>
          <w:color w:val="494949"/>
          <w:spacing w:val="-148"/>
          <w:w w:val="52"/>
          <w:position w:val="-5"/>
        </w:rPr>
        <w:t>-</w:t>
      </w:r>
      <w:r>
        <w:rPr>
          <w:rFonts w:ascii="Arial" w:hAnsi="Arial" w:cs="Arial" w:eastAsia="Arial"/>
          <w:sz w:val="51"/>
          <w:szCs w:val="51"/>
          <w:color w:val="343434"/>
          <w:spacing w:val="-85"/>
          <w:w w:val="75"/>
          <w:position w:val="-13"/>
        </w:rPr>
        <w:t>"</w:t>
      </w:r>
      <w:r>
        <w:rPr>
          <w:rFonts w:ascii="Arial" w:hAnsi="Arial" w:cs="Arial" w:eastAsia="Arial"/>
          <w:sz w:val="60"/>
          <w:szCs w:val="60"/>
          <w:color w:val="494949"/>
          <w:spacing w:val="-93"/>
          <w:w w:val="52"/>
          <w:position w:val="-5"/>
        </w:rPr>
        <w:t>-</w:t>
      </w:r>
      <w:r>
        <w:rPr>
          <w:rFonts w:ascii="Times New Roman" w:hAnsi="Times New Roman" w:cs="Times New Roman" w:eastAsia="Times New Roman"/>
          <w:sz w:val="4"/>
          <w:szCs w:val="4"/>
          <w:color w:val="232F9A"/>
          <w:spacing w:val="-12"/>
          <w:w w:val="235"/>
          <w:position w:val="14"/>
        </w:rPr>
        <w:t>-</w:t>
      </w:r>
      <w:r>
        <w:rPr>
          <w:rFonts w:ascii="Arial" w:hAnsi="Arial" w:cs="Arial" w:eastAsia="Arial"/>
          <w:sz w:val="51"/>
          <w:szCs w:val="51"/>
          <w:color w:val="343434"/>
          <w:spacing w:val="-48"/>
          <w:w w:val="75"/>
          <w:position w:val="-13"/>
        </w:rPr>
        <w:t>'</w:t>
      </w:r>
      <w:r>
        <w:rPr>
          <w:rFonts w:ascii="Arial" w:hAnsi="Arial" w:cs="Arial" w:eastAsia="Arial"/>
          <w:sz w:val="60"/>
          <w:szCs w:val="60"/>
          <w:color w:val="494949"/>
          <w:spacing w:val="-112"/>
          <w:w w:val="52"/>
          <w:position w:val="-5"/>
        </w:rPr>
        <w:t>-</w:t>
      </w:r>
      <w:r>
        <w:rPr>
          <w:rFonts w:ascii="Arial" w:hAnsi="Arial" w:cs="Arial" w:eastAsia="Arial"/>
          <w:sz w:val="51"/>
          <w:szCs w:val="51"/>
          <w:color w:val="343434"/>
          <w:spacing w:val="0"/>
          <w:w w:val="75"/>
          <w:position w:val="-13"/>
        </w:rPr>
        <w:t>.</w:t>
      </w:r>
      <w:r>
        <w:rPr>
          <w:rFonts w:ascii="Arial" w:hAnsi="Arial" w:cs="Arial" w:eastAsia="Arial"/>
          <w:sz w:val="51"/>
          <w:szCs w:val="51"/>
          <w:color w:val="343434"/>
          <w:spacing w:val="-53"/>
          <w:w w:val="75"/>
          <w:position w:val="-13"/>
        </w:rPr>
        <w:t>.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50"/>
          <w:position w:val="-5"/>
        </w:rPr>
        <w:t>"</w:t>
      </w:r>
      <w:r>
        <w:rPr>
          <w:rFonts w:ascii="Arial" w:hAnsi="Arial" w:cs="Arial" w:eastAsia="Arial"/>
          <w:sz w:val="37"/>
          <w:szCs w:val="37"/>
          <w:color w:val="343434"/>
          <w:spacing w:val="-28"/>
          <w:w w:val="50"/>
          <w:position w:val="-5"/>
        </w:rPr>
        <w:t>'</w:t>
      </w:r>
      <w:r>
        <w:rPr>
          <w:rFonts w:ascii="Arial" w:hAnsi="Arial" w:cs="Arial" w:eastAsia="Arial"/>
          <w:sz w:val="51"/>
          <w:szCs w:val="51"/>
          <w:color w:val="343434"/>
          <w:spacing w:val="-56"/>
          <w:w w:val="87"/>
          <w:position w:val="-13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568"/>
          <w:position w:val="14"/>
        </w:rPr>
        <w:t>'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-1"/>
          <w:w w:val="100"/>
          <w:position w:val="14"/>
        </w:rPr>
        <w:t> </w:t>
      </w:r>
      <w:r>
        <w:rPr>
          <w:rFonts w:ascii="Arial" w:hAnsi="Arial" w:cs="Arial" w:eastAsia="Arial"/>
          <w:sz w:val="51"/>
          <w:szCs w:val="51"/>
          <w:color w:val="343434"/>
          <w:spacing w:val="-4"/>
          <w:w w:val="87"/>
          <w:position w:val="-13"/>
        </w:rPr>
        <w:t>'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600"/>
          <w:position w:val="14"/>
        </w:rPr>
        <w:t>"'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position w:val="14"/>
        </w:rPr>
        <w:t>        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-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A8A8C"/>
          <w:spacing w:val="0"/>
          <w:w w:val="110"/>
          <w:position w:val="14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2" w:equalWidth="0">
            <w:col w:w="9884" w:space="71"/>
            <w:col w:w="16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30196pt;margin-top:34.065571pt;width:568.188736pt;height:776.17741pt;mso-position-horizontal-relative:page;mso-position-vertical-relative:page;z-index:-15134" coordorigin="326,681" coordsize="11364,15524">
            <v:group style="position:absolute;left:352;top:708;width:543;height:2" coordorigin="352,708" coordsize="543,2">
              <v:shape style="position:absolute;left:352;top:708;width:543;height:2" coordorigin="352,708" coordsize="543,0" path="m352,708l895,708e" filled="f" stroked="t" strokeweight=".47597pt" strokecolor="#707070">
                <v:path arrowok="t"/>
              </v:shape>
            </v:group>
            <v:group style="position:absolute;left:476;top:705;width:1804;height:2" coordorigin="476,705" coordsize="1804,2">
              <v:shape style="position:absolute;left:476;top:705;width:1804;height:2" coordorigin="476,705" coordsize="1804,0" path="m476,705l2280,705e" filled="f" stroked="t" strokeweight=".713954pt" strokecolor="#747474">
                <v:path arrowok="t"/>
              </v:shape>
            </v:group>
            <v:group style="position:absolute;left:2256;top:703;width:2;height:526" coordorigin="2256,703" coordsize="2,526">
              <v:shape style="position:absolute;left:2256;top:703;width:2;height:526" coordorigin="2256,703" coordsize="0,526" path="m2256,1229l2256,703e" filled="f" stroked="t" strokeweight=".951939pt" strokecolor="#9C9C9C">
                <v:path arrowok="t"/>
              </v:shape>
            </v:group>
            <v:group style="position:absolute;left:2208;top:708;width:633;height:2" coordorigin="2208,708" coordsize="633,2">
              <v:shape style="position:absolute;left:2208;top:708;width:633;height:2" coordorigin="2208,708" coordsize="633,0" path="m2208,708l2842,708e" filled="f" stroked="t" strokeweight=".47597pt" strokecolor="#3F3F3F">
                <v:path arrowok="t"/>
              </v:shape>
            </v:group>
            <v:group style="position:absolute;left:7963;top:705;width:866;height:2" coordorigin="7963,705" coordsize="866,2">
              <v:shape style="position:absolute;left:7963;top:705;width:866;height:2" coordorigin="7963,705" coordsize="866,0" path="m7963,705l8829,705e" filled="f" stroked="t" strokeweight=".47597pt" strokecolor="#4F4F4F">
                <v:path arrowok="t"/>
              </v:shape>
            </v:group>
            <v:group style="position:absolute;left:9348;top:703;width:233;height:2" coordorigin="9348,703" coordsize="233,2">
              <v:shape style="position:absolute;left:9348;top:703;width:233;height:2" coordorigin="9348,703" coordsize="233,0" path="m9348,703l9581,703e" filled="f" stroked="t" strokeweight=".47597pt" strokecolor="#3B3B3B">
                <v:path arrowok="t"/>
              </v:shape>
            </v:group>
            <v:group style="position:absolute;left:352;top:703;width:11304;height:2" coordorigin="352,703" coordsize="11304,2">
              <v:shape style="position:absolute;left:352;top:703;width:11304;height:2" coordorigin="352,703" coordsize="11304,0" path="m352,703l11656,703e" filled="f" stroked="t" strokeweight=".713954pt" strokecolor="#606060">
                <v:path arrowok="t"/>
              </v:shape>
            </v:group>
            <v:group style="position:absolute;left:11661;top:688;width:2;height:10542" coordorigin="11661,688" coordsize="2,10542">
              <v:shape style="position:absolute;left:11661;top:688;width:2;height:10542" coordorigin="11661,688" coordsize="0,10542" path="m11661,11230l11661,688e" filled="f" stroked="t" strokeweight=".713954pt" strokecolor="#606060">
                <v:path arrowok="t"/>
              </v:shape>
            </v:group>
            <v:group style="position:absolute;left:2256;top:1171;width:2;height:387" coordorigin="2256,1171" coordsize="2,387">
              <v:shape style="position:absolute;left:2256;top:1171;width:2;height:387" coordorigin="2256,1171" coordsize="0,387" path="m2256,1559l2256,1171e" filled="f" stroked="t" strokeweight=".47597pt" strokecolor="#878787">
                <v:path arrowok="t"/>
              </v:shape>
            </v:group>
            <v:group style="position:absolute;left:9032;top:693;width:2;height:1501" coordorigin="9032,693" coordsize="2,1501">
              <v:shape style="position:absolute;left:9032;top:693;width:2;height:1501" coordorigin="9032,693" coordsize="0,1501" path="m9032,2194l9032,693e" filled="f" stroked="t" strokeweight=".713954pt" strokecolor="#646464">
                <v:path arrowok="t"/>
              </v:shape>
            </v:group>
            <v:group style="position:absolute;left:9034;top:1425;width:2;height:311" coordorigin="9034,1425" coordsize="2,311">
              <v:shape style="position:absolute;left:9034;top:1425;width:2;height:311" coordorigin="9034,1425" coordsize="0,311" path="m9034,1735l9034,1425e" filled="f" stroked="t" strokeweight=".47597pt" strokecolor="#3F3F3F">
                <v:path arrowok="t"/>
              </v:shape>
            </v:group>
            <v:group style="position:absolute;left:2256;top:1501;width:2;height:234" coordorigin="2256,1501" coordsize="2,234">
              <v:shape style="position:absolute;left:2256;top:1501;width:2;height:234" coordorigin="2256,1501" coordsize="0,234" path="m2256,1735l2256,1501e" filled="f" stroked="t" strokeweight=".47597pt" strokecolor="#747474">
                <v:path arrowok="t"/>
              </v:shape>
            </v:group>
            <v:group style="position:absolute;left:359;top:1865;width:2;height:985" coordorigin="359,1865" coordsize="2,985">
              <v:shape style="position:absolute;left:359;top:1865;width:2;height:985" coordorigin="359,1865" coordsize="0,985" path="m359,2849l359,1865e" filled="f" stroked="t" strokeweight=".713954pt" strokecolor="#4B4B4B">
                <v:path arrowok="t"/>
              </v:shape>
            </v:group>
            <v:group style="position:absolute;left:2254;top:1678;width:2;height:526" coordorigin="2254,1678" coordsize="2,526">
              <v:shape style="position:absolute;left:2254;top:1678;width:2;height:526" coordorigin="2254,1678" coordsize="0,526" path="m2254,2204l2254,1678e" filled="f" stroked="t" strokeweight=".713954pt" strokecolor="#5B5B5B">
                <v:path arrowok="t"/>
              </v:shape>
            </v:group>
            <v:group style="position:absolute;left:352;top:2192;width:6940;height:2" coordorigin="352,2192" coordsize="6940,2">
              <v:shape style="position:absolute;left:352;top:2192;width:6940;height:2" coordorigin="352,2192" coordsize="6940,0" path="m352,2192l7292,2192e" filled="f" stroked="t" strokeweight=".713954pt" strokecolor="#5B5B5B">
                <v:path arrowok="t"/>
              </v:shape>
            </v:group>
            <v:group style="position:absolute;left:7235;top:2190;width:419;height:2" coordorigin="7235,2190" coordsize="419,2">
              <v:shape style="position:absolute;left:7235;top:2190;width:419;height:2" coordorigin="7235,2190" coordsize="419,0" path="m7235,2190l7654,2190e" filled="f" stroked="t" strokeweight=".47597pt" strokecolor="#444444">
                <v:path arrowok="t"/>
              </v:shape>
            </v:group>
            <v:group style="position:absolute;left:7596;top:2190;width:1233;height:2" coordorigin="7596,2190" coordsize="1233,2">
              <v:shape style="position:absolute;left:7596;top:2190;width:1233;height:2" coordorigin="7596,2190" coordsize="1233,0" path="m7596,2190l8829,2190e" filled="f" stroked="t" strokeweight=".713954pt" strokecolor="#646464">
                <v:path arrowok="t"/>
              </v:shape>
            </v:group>
            <v:group style="position:absolute;left:8772;top:2190;width:414;height:2" coordorigin="8772,2190" coordsize="414,2">
              <v:shape style="position:absolute;left:8772;top:2190;width:414;height:2" coordorigin="8772,2190" coordsize="414,0" path="m8772,2190l9186,2190e" filled="f" stroked="t" strokeweight=".47597pt" strokecolor="#383838">
                <v:path arrowok="t"/>
              </v:shape>
            </v:group>
            <v:group style="position:absolute;left:9129;top:2190;width:276;height:2" coordorigin="9129,2190" coordsize="276,2">
              <v:shape style="position:absolute;left:9129;top:2190;width:276;height:2" coordorigin="9129,2190" coordsize="276,0" path="m9129,2190l9405,2190e" filled="f" stroked="t" strokeweight=".47597pt" strokecolor="#4F4F4F">
                <v:path arrowok="t"/>
              </v:shape>
            </v:group>
            <v:group style="position:absolute;left:9348;top:2190;width:2318;height:2" coordorigin="9348,2190" coordsize="2318,2">
              <v:shape style="position:absolute;left:9348;top:2190;width:2318;height:2" coordorigin="9348,2190" coordsize="2318,0" path="m9348,2190l11666,2190e" filled="f" stroked="t" strokeweight=".713954pt" strokecolor="#606060">
                <v:path arrowok="t"/>
              </v:shape>
            </v:group>
            <v:group style="position:absolute;left:352;top:2438;width:9229;height:2" coordorigin="352,2438" coordsize="9229,2">
              <v:shape style="position:absolute;left:352;top:2438;width:9229;height:2" coordorigin="352,2438" coordsize="9229,0" path="m352,2438l9581,2438e" filled="f" stroked="t" strokeweight=".713954pt" strokecolor="#5B5B5B">
                <v:path arrowok="t"/>
              </v:shape>
            </v:group>
            <v:group style="position:absolute;left:9524;top:2433;width:405;height:2" coordorigin="9524,2433" coordsize="405,2">
              <v:shape style="position:absolute;left:9524;top:2433;width:405;height:2" coordorigin="9524,2433" coordsize="405,0" path="m9524,2433l9929,2433e" filled="f" stroked="t" strokeweight=".47597pt" strokecolor="#383838">
                <v:path arrowok="t"/>
              </v:shape>
            </v:group>
            <v:group style="position:absolute;left:9872;top:2433;width:371;height:2" coordorigin="9872,2433" coordsize="371,2">
              <v:shape style="position:absolute;left:9872;top:2433;width:371;height:2" coordorigin="9872,2433" coordsize="371,0" path="m9872,2433l10243,2433e" filled="f" stroked="t" strokeweight=".47597pt" strokecolor="#4B4B4B">
                <v:path arrowok="t"/>
              </v:shape>
            </v:group>
            <v:group style="position:absolute;left:10186;top:2433;width:1023;height:2" coordorigin="10186,2433" coordsize="1023,2">
              <v:shape style="position:absolute;left:10186;top:2433;width:1023;height:2" coordorigin="10186,2433" coordsize="1023,0" path="m10186,2433l11209,2433e" filled="f" stroked="t" strokeweight=".713954pt" strokecolor="#646464">
                <v:path arrowok="t"/>
              </v:shape>
            </v:group>
            <v:group style="position:absolute;left:11152;top:2433;width:509;height:2" coordorigin="11152,2433" coordsize="509,2">
              <v:shape style="position:absolute;left:11152;top:2433;width:509;height:2" coordorigin="11152,2433" coordsize="509,0" path="m11152,2433l11661,2433e" filled="f" stroked="t" strokeweight=".47597pt" strokecolor="#3F3F3F">
                <v:path arrowok="t"/>
              </v:shape>
            </v:group>
            <v:group style="position:absolute;left:11656;top:2151;width:2;height:555" coordorigin="11656,2151" coordsize="2,555">
              <v:shape style="position:absolute;left:11656;top:2151;width:2;height:555" coordorigin="11656,2151" coordsize="0,555" path="m11656,2706l11656,2151e" filled="f" stroked="t" strokeweight=".47597pt" strokecolor="#484848">
                <v:path arrowok="t"/>
              </v:shape>
            </v:group>
            <v:group style="position:absolute;left:352;top:2684;width:1342;height:2" coordorigin="352,2684" coordsize="1342,2">
              <v:shape style="position:absolute;left:352;top:2684;width:1342;height:2" coordorigin="352,2684" coordsize="1342,0" path="m352,2684l1694,2684e" filled="f" stroked="t" strokeweight=".713954pt" strokecolor="#6B6B6B">
                <v:path arrowok="t"/>
              </v:shape>
            </v:group>
            <v:group style="position:absolute;left:700;top:2677;width:10509;height:2" coordorigin="700,2677" coordsize="10509,2">
              <v:shape style="position:absolute;left:700;top:2677;width:10509;height:2" coordorigin="700,2677" coordsize="10509,0" path="m700,2677l11209,2677e" filled="f" stroked="t" strokeweight=".713954pt" strokecolor="#5B5B5B">
                <v:path arrowok="t"/>
              </v:shape>
            </v:group>
            <v:group style="position:absolute;left:11152;top:2673;width:509;height:2" coordorigin="11152,2673" coordsize="509,2">
              <v:shape style="position:absolute;left:11152;top:2673;width:509;height:2" coordorigin="11152,2673" coordsize="509,0" path="m11152,2673l11661,2673e" filled="f" stroked="t" strokeweight=".47597pt" strokecolor="#4F4F4F">
                <v:path arrowok="t"/>
              </v:shape>
            </v:group>
            <v:group style="position:absolute;left:347;top:2919;width:6944;height:2" coordorigin="347,2919" coordsize="6944,2">
              <v:shape style="position:absolute;left:347;top:2919;width:6944;height:2" coordorigin="347,2919" coordsize="6944,0" path="m347,2919l7292,2919e" filled="f" stroked="t" strokeweight=".713954pt" strokecolor="#606060">
                <v:path arrowok="t"/>
              </v:shape>
            </v:group>
            <v:group style="position:absolute;left:7235;top:2916;width:419;height:2" coordorigin="7235,2916" coordsize="419,2">
              <v:shape style="position:absolute;left:7235;top:2916;width:419;height:2" coordorigin="7235,2916" coordsize="419,0" path="m7235,2916l7654,2916e" filled="f" stroked="t" strokeweight=".47597pt" strokecolor="#383838">
                <v:path arrowok="t"/>
              </v:shape>
            </v:group>
            <v:group style="position:absolute;left:7596;top:2916;width:1233;height:2" coordorigin="7596,2916" coordsize="1233,2">
              <v:shape style="position:absolute;left:7596;top:2916;width:1233;height:2" coordorigin="7596,2916" coordsize="1233,0" path="m7596,2916l8829,2916e" filled="f" stroked="t" strokeweight=".713954pt" strokecolor="#5B5B5B">
                <v:path arrowok="t"/>
              </v:shape>
            </v:group>
            <v:group style="position:absolute;left:8772;top:2916;width:414;height:2" coordorigin="8772,2916" coordsize="414,2">
              <v:shape style="position:absolute;left:8772;top:2916;width:414;height:2" coordorigin="8772,2916" coordsize="414,0" path="m8772,2916l9186,2916e" filled="f" stroked="t" strokeweight=".47597pt" strokecolor="#343434">
                <v:path arrowok="t"/>
              </v:shape>
            </v:group>
            <v:group style="position:absolute;left:9129;top:2914;width:800;height:2" coordorigin="9129,2914" coordsize="800,2">
              <v:shape style="position:absolute;left:9129;top:2914;width:800;height:2" coordorigin="9129,2914" coordsize="800,0" path="m9129,2914l9929,2914e" filled="f" stroked="t" strokeweight=".951939pt" strokecolor="#676767">
                <v:path arrowok="t"/>
              </v:shape>
            </v:group>
            <v:group style="position:absolute;left:9872;top:2914;width:371;height:2" coordorigin="9872,2914" coordsize="371,2">
              <v:shape style="position:absolute;left:9872;top:2914;width:371;height:2" coordorigin="9872,2914" coordsize="371,0" path="m9872,2914l10243,2914e" filled="f" stroked="t" strokeweight=".713954pt" strokecolor="#545454">
                <v:path arrowok="t"/>
              </v:shape>
            </v:group>
            <v:group style="position:absolute;left:10186;top:2914;width:1480;height:2" coordorigin="10186,2914" coordsize="1480,2">
              <v:shape style="position:absolute;left:10186;top:2914;width:1480;height:2" coordorigin="10186,2914" coordsize="1480,0" path="m10186,2914l11666,2914e" filled="f" stroked="t" strokeweight=".713954pt" strokecolor="#676767">
                <v:path arrowok="t"/>
              </v:shape>
            </v:group>
            <v:group style="position:absolute;left:347;top:3167;width:1247;height:2" coordorigin="347,3167" coordsize="1247,2">
              <v:shape style="position:absolute;left:347;top:3167;width:1247;height:2" coordorigin="347,3167" coordsize="1247,0" path="m347,3167l1594,3167e" filled="f" stroked="t" strokeweight=".47597pt" strokecolor="#6B6B6B">
                <v:path arrowok="t"/>
              </v:shape>
            </v:group>
            <v:group style="position:absolute;left:1537;top:3158;width:10105;height:2" coordorigin="1537,3158" coordsize="10105,2">
              <v:shape style="position:absolute;left:1537;top:3158;width:10105;height:2" coordorigin="1537,3158" coordsize="10105,0" path="m1537,3158l11642,3158e" filled="f" stroked="t" strokeweight=".713954pt" strokecolor="#707070">
                <v:path arrowok="t"/>
              </v:shape>
            </v:group>
            <v:group style="position:absolute;left:8772;top:3155;width:414;height:2" coordorigin="8772,3155" coordsize="414,2">
              <v:shape style="position:absolute;left:8772;top:3155;width:414;height:2" coordorigin="8772,3155" coordsize="414,0" path="m8772,3155l9186,3155e" filled="f" stroked="t" strokeweight=".47597pt" strokecolor="#484848">
                <v:path arrowok="t"/>
              </v:shape>
            </v:group>
            <v:group style="position:absolute;left:9129;top:3155;width:276;height:2" coordorigin="9129,3155" coordsize="276,2">
              <v:shape style="position:absolute;left:9129;top:3155;width:276;height:2" coordorigin="9129,3155" coordsize="276,0" path="m9129,3155l9405,3155e" filled="f" stroked="t" strokeweight=".47597pt" strokecolor="#606060">
                <v:path arrowok="t"/>
              </v:shape>
            </v:group>
            <v:group style="position:absolute;left:10186;top:3155;width:1023;height:2" coordorigin="10186,3155" coordsize="1023,2">
              <v:shape style="position:absolute;left:10186;top:3155;width:1023;height:2" coordorigin="10186,3155" coordsize="1023,0" path="m10186,3155l11209,3155e" filled="f" stroked="t" strokeweight=".47597pt" strokecolor="#646464">
                <v:path arrowok="t"/>
              </v:shape>
            </v:group>
            <v:group style="position:absolute;left:10981;top:3155;width:685;height:2" coordorigin="10981,3155" coordsize="685,2">
              <v:shape style="position:absolute;left:10981;top:3155;width:685;height:2" coordorigin="10981,3155" coordsize="685,0" path="m10981,3155l11666,3155e" filled="f" stroked="t" strokeweight=".951939pt" strokecolor="#878787">
                <v:path arrowok="t"/>
              </v:shape>
            </v:group>
            <v:group style="position:absolute;left:347;top:3404;width:1247;height:2" coordorigin="347,3404" coordsize="1247,2">
              <v:shape style="position:absolute;left:347;top:3404;width:1247;height:2" coordorigin="347,3404" coordsize="1247,0" path="m347,3404l1594,3404e" filled="f" stroked="t" strokeweight=".47597pt" strokecolor="#646464">
                <v:path arrowok="t"/>
              </v:shape>
            </v:group>
            <v:group style="position:absolute;left:1537;top:3404;width:5041;height:2" coordorigin="1537,3404" coordsize="5041,2">
              <v:shape style="position:absolute;left:1537;top:3404;width:5041;height:2" coordorigin="1537,3404" coordsize="5041,0" path="m1537,3404l6578,3404e" filled="f" stroked="t" strokeweight=".713954pt" strokecolor="#747474">
                <v:path arrowok="t"/>
              </v:shape>
            </v:group>
            <v:group style="position:absolute;left:6521;top:3399;width:300;height:2" coordorigin="6521,3399" coordsize="300,2">
              <v:shape style="position:absolute;left:6521;top:3399;width:300;height:2" coordorigin="6521,3399" coordsize="300,0" path="m6521,3399l6821,3399e" filled="f" stroked="t" strokeweight=".47597pt" strokecolor="#4F4F4F">
                <v:path arrowok="t"/>
              </v:shape>
            </v:group>
            <v:group style="position:absolute;left:6764;top:3397;width:4902;height:2" coordorigin="6764,3397" coordsize="4902,2">
              <v:shape style="position:absolute;left:6764;top:3397;width:4902;height:2" coordorigin="6764,3397" coordsize="4902,0" path="m6764,3397l11666,3397e" filled="f" stroked="t" strokeweight=".713954pt" strokecolor="#777777">
                <v:path arrowok="t"/>
              </v:shape>
            </v:group>
            <v:group style="position:absolute;left:3670;top:3385;width:2;height:268" coordorigin="3670,3385" coordsize="2,268">
              <v:shape style="position:absolute;left:3670;top:3385;width:2;height:268" coordorigin="3670,3385" coordsize="0,268" path="m3670,3653l3670,3385e" filled="f" stroked="t" strokeweight=".237985pt" strokecolor="#878787">
                <v:path arrowok="t"/>
              </v:shape>
            </v:group>
            <v:group style="position:absolute;left:6792;top:3385;width:2;height:268" coordorigin="6792,3385" coordsize="2,268">
              <v:shape style="position:absolute;left:6792;top:3385;width:2;height:268" coordorigin="6792,3385" coordsize="0,268" path="m6792,3653l6792,3385e" filled="f" stroked="t" strokeweight=".237985pt" strokecolor="#575757">
                <v:path arrowok="t"/>
              </v:shape>
            </v:group>
            <v:group style="position:absolute;left:6792;top:3839;width:2232;height:2" coordorigin="6792,3839" coordsize="2232,2">
              <v:shape style="position:absolute;left:6792;top:3839;width:2232;height:2" coordorigin="6792,3839" coordsize="2232,0" path="m6792,3839l9024,3839e" filled="f" stroked="t" strokeweight=".237985pt" strokecolor="#444444">
                <v:path arrowok="t"/>
              </v:shape>
            </v:group>
            <v:group style="position:absolute;left:3670;top:3653;width:2;height:186" coordorigin="3670,3653" coordsize="2,186">
              <v:shape style="position:absolute;left:3670;top:3653;width:2;height:186" coordorigin="3670,3653" coordsize="0,186" path="m3670,3839l3670,3653e" filled="f" stroked="t" strokeweight=".237985pt" strokecolor="#000000">
                <v:path arrowok="t"/>
              </v:shape>
            </v:group>
            <v:group style="position:absolute;left:6792;top:3653;width:2;height:186" coordorigin="6792,3653" coordsize="2,186">
              <v:shape style="position:absolute;left:6792;top:3653;width:2;height:186" coordorigin="6792,3653" coordsize="0,186" path="m6792,3839l6792,3653e" filled="f" stroked="t" strokeweight=".237985pt" strokecolor="#000000">
                <v:path arrowok="t"/>
              </v:shape>
            </v:group>
            <v:group style="position:absolute;left:9024;top:3839;width:2156;height:2" coordorigin="9024,3839" coordsize="2156,2">
              <v:shape style="position:absolute;left:9024;top:3839;width:2156;height:2" coordorigin="9024,3839" coordsize="2156,0" path="m9024,3839l11181,3839e" filled="f" stroked="t" strokeweight=".237985pt" strokecolor="#000000">
                <v:path arrowok="t"/>
              </v:shape>
            </v:group>
            <v:group style="position:absolute;left:11181;top:3839;width:481;height:2" coordorigin="11181,3839" coordsize="481,2">
              <v:shape style="position:absolute;left:11181;top:3839;width:481;height:2" coordorigin="11181,3839" coordsize="481,0" path="m11181,3839l11661,3839e" filled="f" stroked="t" strokeweight=".237985pt" strokecolor="#646464">
                <v:path arrowok="t"/>
              </v:shape>
            </v:group>
            <v:group style="position:absolute;left:343;top:4145;width:876;height:2" coordorigin="343,4145" coordsize="876,2">
              <v:shape style="position:absolute;left:343;top:4145;width:876;height:2" coordorigin="343,4145" coordsize="876,0" path="m343,4145l1218,4145e" filled="f" stroked="t" strokeweight=".951939pt" strokecolor="#676767">
                <v:path arrowok="t"/>
              </v:shape>
            </v:group>
            <v:group style="position:absolute;left:1066;top:4145;width:528;height:2" coordorigin="1066,4145" coordsize="528,2">
              <v:shape style="position:absolute;left:1066;top:4145;width:528;height:2" coordorigin="1066,4145" coordsize="528,0" path="m1066,4145l1594,4145e" filled="f" stroked="t" strokeweight=".47597pt" strokecolor="#4B4B4B">
                <v:path arrowok="t"/>
              </v:shape>
            </v:group>
            <v:group style="position:absolute;left:3670;top:3839;width:2;height:296" coordorigin="3670,3839" coordsize="2,296">
              <v:shape style="position:absolute;left:3670;top:3839;width:2;height:296" coordorigin="3670,3839" coordsize="0,296" path="m3670,4135l3670,3839e" filled="f" stroked="t" strokeweight=".237985pt" strokecolor="#6B6B6B">
                <v:path arrowok="t"/>
              </v:shape>
            </v:group>
            <v:group style="position:absolute;left:1537;top:4140;width:2366;height:2" coordorigin="1537,4140" coordsize="2366,2">
              <v:shape style="position:absolute;left:1537;top:4140;width:2366;height:2" coordorigin="1537,4140" coordsize="2366,0" path="m1537,4140l3903,4140e" filled="f" stroked="t" strokeweight=".713954pt" strokecolor="#5B5B5B">
                <v:path arrowok="t"/>
              </v:shape>
            </v:group>
            <v:group style="position:absolute;left:3846;top:4135;width:652;height:2" coordorigin="3846,4135" coordsize="652,2">
              <v:shape style="position:absolute;left:3846;top:4135;width:652;height:2" coordorigin="3846,4135" coordsize="652,0" path="m3846,4135l4498,4135e" filled="f" stroked="t" strokeweight=".951939pt" strokecolor="#282828">
                <v:path arrowok="t"/>
              </v:shape>
            </v:group>
            <v:group style="position:absolute;left:4441;top:4135;width:2137;height:2" coordorigin="4441,4135" coordsize="2137,2">
              <v:shape style="position:absolute;left:4441;top:4135;width:2137;height:2" coordorigin="4441,4135" coordsize="2137,0" path="m4441,4135l6578,4135e" filled="f" stroked="t" strokeweight=".951939pt" strokecolor="#4B4B4B">
                <v:path arrowok="t"/>
              </v:shape>
            </v:group>
            <v:group style="position:absolute;left:6521;top:4135;width:305;height:2" coordorigin="6521,4135" coordsize="305,2">
              <v:shape style="position:absolute;left:6521;top:4135;width:305;height:2" coordorigin="6521,4135" coordsize="305,0" path="m6521,4135l6825,4135e" filled="f" stroked="t" strokeweight=".47597pt" strokecolor="#383838">
                <v:path arrowok="t"/>
              </v:shape>
            </v:group>
            <v:group style="position:absolute;left:6792;top:3839;width:2;height:296" coordorigin="6792,3839" coordsize="2,296">
              <v:shape style="position:absolute;left:6792;top:3839;width:2;height:296" coordorigin="6792,3839" coordsize="0,296" path="m6792,4135l6792,3839e" filled="f" stroked="t" strokeweight=".237985pt" strokecolor="#2F2F2F">
                <v:path arrowok="t"/>
              </v:shape>
            </v:group>
            <v:group style="position:absolute;left:6764;top:4133;width:4907;height:2" coordorigin="6764,4133" coordsize="4907,2">
              <v:shape style="position:absolute;left:6764;top:4133;width:4907;height:2" coordorigin="6764,4133" coordsize="4907,0" path="m6764,4133l11671,4133e" filled="f" stroked="t" strokeweight=".713954pt" strokecolor="#606060">
                <v:path arrowok="t"/>
              </v:shape>
            </v:group>
            <v:group style="position:absolute;left:343;top:4418;width:7373;height:2" coordorigin="343,4418" coordsize="7373,2">
              <v:shape style="position:absolute;left:343;top:4418;width:7373;height:2" coordorigin="343,4418" coordsize="7373,0" path="m343,4418l7715,4418e" filled="f" stroked="t" strokeweight=".713954pt" strokecolor="#606060">
                <v:path arrowok="t"/>
              </v:shape>
            </v:group>
            <v:group style="position:absolute;left:7596;top:4413;width:424;height:2" coordorigin="7596,4413" coordsize="424,2">
              <v:shape style="position:absolute;left:7596;top:4413;width:424;height:2" coordorigin="7596,4413" coordsize="424,0" path="m7596,4413l8020,4413e" filled="f" stroked="t" strokeweight=".47597pt" strokecolor="#4F4F4F">
                <v:path arrowok="t"/>
              </v:shape>
            </v:group>
            <v:group style="position:absolute;left:7963;top:4410;width:1090;height:2" coordorigin="7963,4410" coordsize="1090,2">
              <v:shape style="position:absolute;left:7963;top:4410;width:1090;height:2" coordorigin="7963,4410" coordsize="1090,0" path="m7963,4410l9053,4410e" filled="f" stroked="t" strokeweight=".951939pt" strokecolor="#646464">
                <v:path arrowok="t"/>
              </v:shape>
            </v:group>
            <v:group style="position:absolute;left:8996;top:4408;width:190;height:2" coordorigin="8996,4408" coordsize="190,2">
              <v:shape style="position:absolute;left:8996;top:4408;width:190;height:2" coordorigin="8996,4408" coordsize="190,0" path="m8996,4408l9186,4408e" filled="f" stroked="t" strokeweight=".47597pt" strokecolor="#3B3B3B">
                <v:path arrowok="t"/>
              </v:shape>
            </v:group>
            <v:group style="position:absolute;left:9129;top:4408;width:276;height:2" coordorigin="9129,4408" coordsize="276,2">
              <v:shape style="position:absolute;left:9129;top:4408;width:276;height:2" coordorigin="9129,4408" coordsize="276,0" path="m9129,4408l9405,4408e" filled="f" stroked="t" strokeweight=".47597pt" strokecolor="#545454">
                <v:path arrowok="t"/>
              </v:shape>
            </v:group>
            <v:group style="position:absolute;left:9348;top:4408;width:2323;height:2" coordorigin="9348,4408" coordsize="2323,2">
              <v:shape style="position:absolute;left:9348;top:4408;width:2323;height:2" coordorigin="9348,4408" coordsize="2323,0" path="m9348,4408l11671,4408e" filled="f" stroked="t" strokeweight=".713954pt" strokecolor="#646464">
                <v:path arrowok="t"/>
              </v:shape>
            </v:group>
            <v:group style="position:absolute;left:2256;top:4135;width:2;height:12053" coordorigin="2256,4135" coordsize="2,12053">
              <v:shape style="position:absolute;left:2256;top:4135;width:2;height:12053" coordorigin="2256,4135" coordsize="0,12053" path="m2256,16188l2256,4135e" filled="f" stroked="t" strokeweight=".713954pt" strokecolor="#545454">
                <v:path arrowok="t"/>
              </v:shape>
            </v:group>
            <v:group style="position:absolute;left:2242;top:4657;width:3065;height:2" coordorigin="2242,4657" coordsize="3065,2">
              <v:shape style="position:absolute;left:2242;top:4657;width:3065;height:2" coordorigin="2242,4657" coordsize="3065,0" path="m2242,4657l5307,4657e" filled="f" stroked="t" strokeweight=".713954pt" strokecolor="#5B5B5B">
                <v:path arrowok="t"/>
              </v:shape>
            </v:group>
            <v:group style="position:absolute;left:5250;top:4657;width:476;height:2" coordorigin="5250,4657" coordsize="476,2">
              <v:shape style="position:absolute;left:5250;top:4657;width:476;height:2" coordorigin="5250,4657" coordsize="476,0" path="m5250,4657l5726,4657e" filled="f" stroked="t" strokeweight=".47597pt" strokecolor="#3B3B3B">
                <v:path arrowok="t"/>
              </v:shape>
            </v:group>
            <v:group style="position:absolute;left:5669;top:4654;width:909;height:2" coordorigin="5669,4654" coordsize="909,2">
              <v:shape style="position:absolute;left:5669;top:4654;width:909;height:2" coordorigin="5669,4654" coordsize="909,0" path="m5669,4654l6578,4654e" filled="f" stroked="t" strokeweight=".951939pt" strokecolor="#606060">
                <v:path arrowok="t"/>
              </v:shape>
            </v:group>
            <v:group style="position:absolute;left:6521;top:4652;width:300;height:2" coordorigin="6521,4652" coordsize="300,2">
              <v:shape style="position:absolute;left:6521;top:4652;width:300;height:2" coordorigin="6521,4652" coordsize="300,0" path="m6521,4652l6821,4652e" filled="f" stroked="t" strokeweight=".47597pt" strokecolor="#383838">
                <v:path arrowok="t"/>
              </v:shape>
            </v:group>
            <v:group style="position:absolute;left:6764;top:4652;width:2642;height:2" coordorigin="6764,4652" coordsize="2642,2">
              <v:shape style="position:absolute;left:6764;top:4652;width:2642;height:2" coordorigin="6764,4652" coordsize="2642,0" path="m6764,4652l9405,4652e" filled="f" stroked="t" strokeweight=".713954pt" strokecolor="#5B5B5B">
                <v:path arrowok="t"/>
              </v:shape>
            </v:group>
            <v:group style="position:absolute;left:9348;top:4652;width:233;height:2" coordorigin="9348,4652" coordsize="233,2">
              <v:shape style="position:absolute;left:9348;top:4652;width:233;height:2" coordorigin="9348,4652" coordsize="233,0" path="m9348,4652l9581,4652e" filled="f" stroked="t" strokeweight=".47597pt" strokecolor="#4B4B4B">
                <v:path arrowok="t"/>
              </v:shape>
            </v:group>
            <v:group style="position:absolute;left:9524;top:4649;width:2147;height:2" coordorigin="9524,4649" coordsize="2147,2">
              <v:shape style="position:absolute;left:9524;top:4649;width:2147;height:2" coordorigin="9524,4649" coordsize="2147,0" path="m9524,4649l11671,4649e" filled="f" stroked="t" strokeweight=".713954pt" strokecolor="#606060">
                <v:path arrowok="t"/>
              </v:shape>
            </v:group>
            <v:group style="position:absolute;left:352;top:4633;width:2;height:296" coordorigin="352,4633" coordsize="2,296">
              <v:shape style="position:absolute;left:352;top:4633;width:2;height:296" coordorigin="352,4633" coordsize="0,296" path="m352,4929l352,4633e" filled="f" stroked="t" strokeweight=".47597pt" strokecolor="#383838">
                <v:path arrowok="t"/>
              </v:shape>
            </v:group>
            <v:group style="position:absolute;left:4798;top:4647;width:2;height:512" coordorigin="4798,4647" coordsize="2,512">
              <v:shape style="position:absolute;left:4798;top:4647;width:2;height:512" coordorigin="4798,4647" coordsize="0,512" path="m4798,5159l4798,4647e" filled="f" stroked="t" strokeweight=".47597pt" strokecolor="#343434">
                <v:path arrowok="t"/>
              </v:shape>
            </v:group>
            <v:group style="position:absolute;left:7625;top:4657;width:2;height:244" coordorigin="7625,4657" coordsize="2,244">
              <v:shape style="position:absolute;left:7625;top:4657;width:2;height:244" coordorigin="7625,4657" coordsize="0,244" path="m7625,4900l7625,4657e" filled="f" stroked="t" strokeweight=".237985pt" strokecolor="#747474">
                <v:path arrowok="t"/>
              </v:shape>
            </v:group>
            <v:group style="position:absolute;left:11661;top:4628;width:2;height:540" coordorigin="11661,4628" coordsize="2,540">
              <v:shape style="position:absolute;left:11661;top:4628;width:2;height:540" coordorigin="11661,4628" coordsize="0,540" path="m11661,5168l11661,4628e" filled="f" stroked="t" strokeweight=".47597pt" strokecolor="#444444">
                <v:path arrowok="t"/>
              </v:shape>
            </v:group>
            <v:group style="position:absolute;left:4793;top:5144;width:167;height:2" coordorigin="4793,5144" coordsize="167,2">
              <v:shape style="position:absolute;left:4793;top:5144;width:167;height:2" coordorigin="4793,5144" coordsize="167,0" path="m4793,5144l4960,5144e" filled="f" stroked="t" strokeweight=".951939pt" strokecolor="#575757">
                <v:path arrowok="t"/>
              </v:shape>
            </v:group>
            <v:group style="position:absolute;left:4902;top:5139;width:405;height:2" coordorigin="4902,5139" coordsize="405,2">
              <v:shape style="position:absolute;left:4902;top:5139;width:405;height:2" coordorigin="4902,5139" coordsize="405,0" path="m4902,5139l5307,5139e" filled="f" stroked="t" strokeweight=".47597pt" strokecolor="#444444">
                <v:path arrowok="t"/>
              </v:shape>
            </v:group>
            <v:group style="position:absolute;left:5250;top:5139;width:980;height:2" coordorigin="5250,5139" coordsize="980,2">
              <v:shape style="position:absolute;left:5250;top:5139;width:980;height:2" coordorigin="5250,5139" coordsize="980,0" path="m5250,5139l6230,5139e" filled="f" stroked="t" strokeweight=".951939pt" strokecolor="#646464">
                <v:path arrowok="t"/>
              </v:shape>
            </v:group>
            <v:group style="position:absolute;left:6069;top:5139;width:509;height:2" coordorigin="6069,5139" coordsize="509,2">
              <v:shape style="position:absolute;left:6069;top:5139;width:509;height:2" coordorigin="6069,5139" coordsize="509,0" path="m6069,5139l6578,5139e" filled="f" stroked="t" strokeweight=".47597pt" strokecolor="#484848">
                <v:path arrowok="t"/>
              </v:shape>
            </v:group>
            <v:group style="position:absolute;left:6521;top:5139;width:300;height:2" coordorigin="6521,5139" coordsize="300,2">
              <v:shape style="position:absolute;left:6521;top:5139;width:300;height:2" coordorigin="6521,5139" coordsize="300,0" path="m6521,5139l6821,5139e" filled="f" stroked="t" strokeweight=".47597pt" strokecolor="#343434">
                <v:path arrowok="t"/>
              </v:shape>
            </v:group>
            <v:group style="position:absolute;left:6764;top:5137;width:2066;height:2" coordorigin="6764,5137" coordsize="2066,2">
              <v:shape style="position:absolute;left:6764;top:5137;width:2066;height:2" coordorigin="6764,5137" coordsize="2066,0" path="m6764,5137l8829,5137e" filled="f" stroked="t" strokeweight=".951939pt" strokecolor="#606060">
                <v:path arrowok="t"/>
              </v:shape>
            </v:group>
            <v:group style="position:absolute;left:7625;top:4900;width:2;height:239" coordorigin="7625,4900" coordsize="2,239">
              <v:shape style="position:absolute;left:7625;top:4900;width:2;height:239" coordorigin="7625,4900" coordsize="0,239" path="m7625,5139l7625,4900e" filled="f" stroked="t" strokeweight=".237985pt" strokecolor="#575757">
                <v:path arrowok="t"/>
              </v:shape>
            </v:group>
            <v:group style="position:absolute;left:8772;top:5135;width:414;height:2" coordorigin="8772,5135" coordsize="414,2">
              <v:shape style="position:absolute;left:8772;top:5135;width:414;height:2" coordorigin="8772,5135" coordsize="414,0" path="m8772,5135l9186,5135e" filled="f" stroked="t" strokeweight=".47597pt" strokecolor="#343434">
                <v:path arrowok="t"/>
              </v:shape>
            </v:group>
            <v:group style="position:absolute;left:9129;top:5137;width:452;height:2" coordorigin="9129,5137" coordsize="452,2">
              <v:shape style="position:absolute;left:9129;top:5137;width:452;height:2" coordorigin="9129,5137" coordsize="452,0" path="m9129,5137l9581,5137e" filled="f" stroked="t" strokeweight=".713954pt" strokecolor="#545454">
                <v:path arrowok="t"/>
              </v:shape>
            </v:group>
            <v:group style="position:absolute;left:9348;top:5135;width:2323;height:2" coordorigin="9348,5135" coordsize="2323,2">
              <v:shape style="position:absolute;left:9348;top:5135;width:2323;height:2" coordorigin="9348,5135" coordsize="2323,0" path="m9348,5135l11671,5135e" filled="f" stroked="t" strokeweight=".713954pt" strokecolor="#6B6B6B">
                <v:path arrowok="t"/>
              </v:shape>
            </v:group>
            <v:group style="position:absolute;left:2256;top:5101;width:2;height:779" coordorigin="2256,5101" coordsize="2,779">
              <v:shape style="position:absolute;left:2256;top:5101;width:2;height:779" coordorigin="2256,5101" coordsize="0,779" path="m2256,5881l2256,5101e" filled="f" stroked="t" strokeweight=".713954pt" strokecolor="#3F3F3F">
                <v:path arrowok="t"/>
              </v:shape>
            </v:group>
            <v:group style="position:absolute;left:4788;top:5381;width:4617;height:2" coordorigin="4788,5381" coordsize="4617,2">
              <v:shape style="position:absolute;left:4788;top:5381;width:4617;height:2" coordorigin="4788,5381" coordsize="4617,0" path="m4788,5381l9405,5381e" filled="f" stroked="t" strokeweight=".713954pt" strokecolor="#606060">
                <v:path arrowok="t"/>
              </v:shape>
            </v:group>
            <v:group style="position:absolute;left:9348;top:5379;width:233;height:2" coordorigin="9348,5379" coordsize="233,2">
              <v:shape style="position:absolute;left:9348;top:5379;width:233;height:2" coordorigin="9348,5379" coordsize="233,0" path="m9348,5379l9581,5379e" filled="f" stroked="t" strokeweight=".47597pt" strokecolor="#484848">
                <v:path arrowok="t"/>
              </v:shape>
            </v:group>
            <v:group style="position:absolute;left:9524;top:5379;width:405;height:2" coordorigin="9524,5379" coordsize="405,2">
              <v:shape style="position:absolute;left:9524;top:5379;width:405;height:2" coordorigin="9524,5379" coordsize="405,0" path="m9524,5379l9929,5379e" filled="f" stroked="t" strokeweight=".47597pt" strokecolor="#2F2F2F">
                <v:path arrowok="t"/>
              </v:shape>
            </v:group>
            <v:group style="position:absolute;left:9872;top:5374;width:1804;height:2" coordorigin="9872,5374" coordsize="1804,2">
              <v:shape style="position:absolute;left:9872;top:5374;width:1804;height:2" coordorigin="9872,5374" coordsize="1804,0" path="m9872,5374l11676,5374e" filled="f" stroked="t" strokeweight=".713954pt" strokecolor="#606060">
                <v:path arrowok="t"/>
              </v:shape>
            </v:group>
            <v:group style="position:absolute;left:4800;top:5068;width:2;height:569" coordorigin="4800,5068" coordsize="2,569">
              <v:shape style="position:absolute;left:4800;top:5068;width:2;height:569" coordorigin="4800,5068" coordsize="0,569" path="m4800,5637l4800,5068e" filled="f" stroked="t" strokeweight=".951939pt" strokecolor="#606060">
                <v:path arrowok="t"/>
              </v:shape>
            </v:group>
            <v:group style="position:absolute;left:4788;top:5625;width:2504;height:2" coordorigin="4788,5625" coordsize="2504,2">
              <v:shape style="position:absolute;left:4788;top:5625;width:2504;height:2" coordorigin="4788,5625" coordsize="2504,0" path="m4788,5625l7292,5625e" filled="f" stroked="t" strokeweight=".713954pt" strokecolor="#5B5B5B">
                <v:path arrowok="t"/>
              </v:shape>
            </v:group>
            <v:group style="position:absolute;left:7235;top:5622;width:419;height:2" coordorigin="7235,5622" coordsize="419,2">
              <v:shape style="position:absolute;left:7235;top:5622;width:419;height:2" coordorigin="7235,5622" coordsize="419,0" path="m7235,5622l7654,5622e" filled="f" stroked="t" strokeweight=".47597pt" strokecolor="#383838">
                <v:path arrowok="t"/>
              </v:shape>
            </v:group>
            <v:group style="position:absolute;left:8772;top:5622;width:281;height:2" coordorigin="8772,5622" coordsize="281,2">
              <v:shape style="position:absolute;left:8772;top:5622;width:281;height:2" coordorigin="8772,5622" coordsize="281,0" path="m8772,5622l9053,5622e" filled="f" stroked="t" strokeweight=".47597pt" strokecolor="#3B3B3B">
                <v:path arrowok="t"/>
              </v:shape>
            </v:group>
            <v:group style="position:absolute;left:7596;top:5620;width:4051;height:2" coordorigin="7596,5620" coordsize="4051,2">
              <v:shape style="position:absolute;left:7596;top:5620;width:4051;height:2" coordorigin="7596,5620" coordsize="4051,0" path="m7596,5620l11647,5620e" filled="f" stroked="t" strokeweight=".713954pt" strokecolor="#606060">
                <v:path arrowok="t"/>
              </v:shape>
            </v:group>
            <v:group style="position:absolute;left:11152;top:5618;width:519;height:2" coordorigin="11152,5618" coordsize="519,2">
              <v:shape style="position:absolute;left:11152;top:5618;width:519;height:2" coordorigin="11152,5618" coordsize="519,0" path="m11152,5618l11671,5618e" filled="f" stroked="t" strokeweight=".47597pt" strokecolor="#444444">
                <v:path arrowok="t"/>
              </v:shape>
            </v:group>
            <v:group style="position:absolute;left:2247;top:5869;width:2408;height:2" coordorigin="2247,5869" coordsize="2408,2">
              <v:shape style="position:absolute;left:2247;top:5869;width:2408;height:2" coordorigin="2247,5869" coordsize="2408,0" path="m2247,5869l4655,5869e" filled="f" stroked="t" strokeweight=".713954pt" strokecolor="#5B5B5B">
                <v:path arrowok="t"/>
              </v:shape>
            </v:group>
            <v:group style="position:absolute;left:4598;top:5866;width:228;height:2" coordorigin="4598,5866" coordsize="228,2">
              <v:shape style="position:absolute;left:4598;top:5866;width:228;height:2" coordorigin="4598,5866" coordsize="228,0" path="m4598,5866l4826,5866e" filled="f" stroked="t" strokeweight=".47597pt" strokecolor="#2F2F2F">
                <v:path arrowok="t"/>
              </v:shape>
            </v:group>
            <v:group style="position:absolute;left:4798;top:5579;width:2;height:311" coordorigin="4798,5579" coordsize="2,311">
              <v:shape style="position:absolute;left:4798;top:5579;width:2;height:311" coordorigin="4798,5579" coordsize="0,311" path="m4798,5890l4798,5579e" filled="f" stroked="t" strokeweight=".713954pt" strokecolor="#444444">
                <v:path arrowok="t"/>
              </v:shape>
            </v:group>
            <v:group style="position:absolute;left:4755;top:5861;width:4074;height:2" coordorigin="4755,5861" coordsize="4074,2">
              <v:shape style="position:absolute;left:4755;top:5861;width:4074;height:2" coordorigin="4755,5861" coordsize="4074,0" path="m4755,5861l8829,5861e" filled="f" stroked="t" strokeweight=".713954pt" strokecolor="#575757">
                <v:path arrowok="t"/>
              </v:shape>
            </v:group>
            <v:group style="position:absolute;left:8772;top:5861;width:414;height:2" coordorigin="8772,5861" coordsize="414,2">
              <v:shape style="position:absolute;left:8772;top:5861;width:414;height:2" coordorigin="8772,5861" coordsize="414,0" path="m8772,5861l9186,5861e" filled="f" stroked="t" strokeweight=".47597pt" strokecolor="#383838">
                <v:path arrowok="t"/>
              </v:shape>
            </v:group>
            <v:group style="position:absolute;left:9129;top:5859;width:2080;height:2" coordorigin="9129,5859" coordsize="2080,2">
              <v:shape style="position:absolute;left:9129;top:5859;width:2080;height:2" coordorigin="9129,5859" coordsize="2080,0" path="m9129,5859l11209,5859e" filled="f" stroked="t" strokeweight=".713954pt" strokecolor="#676767">
                <v:path arrowok="t"/>
              </v:shape>
            </v:group>
            <v:group style="position:absolute;left:11152;top:5857;width:519;height:2" coordorigin="11152,5857" coordsize="519,2">
              <v:shape style="position:absolute;left:11152;top:5857;width:519;height:2" coordorigin="11152,5857" coordsize="519,0" path="m11152,5857l11671,5857e" filled="f" stroked="t" strokeweight=".47597pt" strokecolor="#4B4B4B">
                <v:path arrowok="t"/>
              </v:shape>
            </v:group>
            <v:group style="position:absolute;left:343;top:6110;width:781;height:2" coordorigin="343,6110" coordsize="781,2">
              <v:shape style="position:absolute;left:343;top:6110;width:781;height:2" coordorigin="343,6110" coordsize="781,0" path="m343,6110l1123,6110e" filled="f" stroked="t" strokeweight=".47597pt" strokecolor="#4F4F4F">
                <v:path arrowok="t"/>
              </v:shape>
            </v:group>
            <v:group style="position:absolute;left:1066;top:6110;width:2632;height:2" coordorigin="1066,6110" coordsize="2632,2">
              <v:shape style="position:absolute;left:1066;top:6110;width:2632;height:2" coordorigin="1066,6110" coordsize="2632,0" path="m1066,6110l3698,6110e" filled="f" stroked="t" strokeweight=".713954pt" strokecolor="#606060">
                <v:path arrowok="t"/>
              </v:shape>
            </v:group>
            <v:group style="position:absolute;left:3641;top:6110;width:857;height:2" coordorigin="3641,6110" coordsize="857,2">
              <v:shape style="position:absolute;left:3641;top:6110;width:857;height:2" coordorigin="3641,6110" coordsize="857,0" path="m3641,6110l4498,6110e" filled="f" stroked="t" strokeweight=".47597pt" strokecolor="#444444">
                <v:path arrowok="t"/>
              </v:shape>
            </v:group>
            <v:group style="position:absolute;left:4398;top:6110;width:257;height:2" coordorigin="4398,6110" coordsize="257,2">
              <v:shape style="position:absolute;left:4398;top:6110;width:257;height:2" coordorigin="4398,6110" coordsize="257,0" path="m4398,6110l4655,6110e" filled="f" stroked="t" strokeweight=".951939pt" strokecolor="#707070">
                <v:path arrowok="t"/>
              </v:shape>
            </v:group>
            <v:group style="position:absolute;left:4803;top:5818;width:2;height:335" coordorigin="4803,5818" coordsize="2,335">
              <v:shape style="position:absolute;left:4803;top:5818;width:2;height:335" coordorigin="4803,5818" coordsize="0,335" path="m4803,6153l4803,5818e" filled="f" stroked="t" strokeweight=".47597pt" strokecolor="#3B3B3B">
                <v:path arrowok="t"/>
              </v:shape>
            </v:group>
            <v:group style="position:absolute;left:4393;top:6108;width:3289;height:2" coordorigin="4393,6108" coordsize="3289,2">
              <v:shape style="position:absolute;left:4393;top:6108;width:3289;height:2" coordorigin="4393,6108" coordsize="3289,0" path="m4393,6108l7682,6108e" filled="f" stroked="t" strokeweight=".713954pt" strokecolor="#5B5B5B">
                <v:path arrowok="t"/>
              </v:shape>
            </v:group>
            <v:group style="position:absolute;left:7596;top:6105;width:424;height:2" coordorigin="7596,6105" coordsize="424,2">
              <v:shape style="position:absolute;left:7596;top:6105;width:424;height:2" coordorigin="7596,6105" coordsize="424,0" path="m7596,6105l8020,6105e" filled="f" stroked="t" strokeweight=".47597pt" strokecolor="#545454">
                <v:path arrowok="t"/>
              </v:shape>
            </v:group>
            <v:group style="position:absolute;left:7963;top:6103;width:3708;height:2" coordorigin="7963,6103" coordsize="3708,2">
              <v:shape style="position:absolute;left:7963;top:6103;width:3708;height:2" coordorigin="7963,6103" coordsize="3708,0" path="m7963,6103l11671,6103e" filled="f" stroked="t" strokeweight=".713954pt" strokecolor="#606060">
                <v:path arrowok="t"/>
              </v:shape>
            </v:group>
            <v:group style="position:absolute;left:4803;top:6081;width:2;height:746" coordorigin="4803,6081" coordsize="2,746">
              <v:shape style="position:absolute;left:4803;top:6081;width:2;height:746" coordorigin="4803,6081" coordsize="0,746" path="m4803,6827l4803,6081e" filled="f" stroked="t" strokeweight=".951939pt" strokecolor="#575757">
                <v:path arrowok="t"/>
              </v:shape>
            </v:group>
            <v:group style="position:absolute;left:7625;top:6110;width:2;height:244" coordorigin="7625,6110" coordsize="2,244">
              <v:shape style="position:absolute;left:7625;top:6110;width:2;height:244" coordorigin="7625,6110" coordsize="0,244" path="m7625,6354l7625,6110e" filled="f" stroked="t" strokeweight=".237985pt" strokecolor="#808080">
                <v:path arrowok="t"/>
              </v:shape>
            </v:group>
            <v:group style="position:absolute;left:352;top:1874;width:2;height:8419" coordorigin="352,1874" coordsize="2,8419">
              <v:shape style="position:absolute;left:352;top:1874;width:2;height:8419" coordorigin="352,1874" coordsize="0,8419" path="m352,10293l352,1874e" filled="f" stroked="t" strokeweight=".713954pt" strokecolor="#646464">
                <v:path arrowok="t"/>
              </v:shape>
            </v:group>
            <v:group style="position:absolute;left:2242;top:6581;width:1661;height:2" coordorigin="2242,6581" coordsize="1661,2">
              <v:shape style="position:absolute;left:2242;top:6581;width:1661;height:2" coordorigin="2242,6581" coordsize="1661,0" path="m2242,6581l3903,6581e" filled="f" stroked="t" strokeweight=".713954pt" strokecolor="#646464">
                <v:path arrowok="t"/>
              </v:shape>
            </v:group>
            <v:group style="position:absolute;left:3846;top:6579;width:652;height:2" coordorigin="3846,6579" coordsize="652,2">
              <v:shape style="position:absolute;left:3846;top:6579;width:652;height:2" coordorigin="3846,6579" coordsize="652,0" path="m3846,6579l4498,6579e" filled="f" stroked="t" strokeweight=".47597pt" strokecolor="#3B3B3B">
                <v:path arrowok="t"/>
              </v:shape>
            </v:group>
            <v:group style="position:absolute;left:4441;top:6579;width:866;height:2" coordorigin="4441,6579" coordsize="866,2">
              <v:shape style="position:absolute;left:4441;top:6579;width:866;height:2" coordorigin="4441,6579" coordsize="866,0" path="m4441,6579l5307,6579e" filled="f" stroked="t" strokeweight=".951939pt" strokecolor="#606060">
                <v:path arrowok="t"/>
              </v:shape>
            </v:group>
            <v:group style="position:absolute;left:5250;top:6579;width:476;height:2" coordorigin="5250,6579" coordsize="476,2">
              <v:shape style="position:absolute;left:5250;top:6579;width:476;height:2" coordorigin="5250,6579" coordsize="476,0" path="m5250,6579l5726,6579e" filled="f" stroked="t" strokeweight=".47597pt" strokecolor="#383838">
                <v:path arrowok="t"/>
              </v:shape>
            </v:group>
            <v:group style="position:absolute;left:5669;top:6581;width:909;height:2" coordorigin="5669,6581" coordsize="909,2">
              <v:shape style="position:absolute;left:5669;top:6581;width:909;height:2" coordorigin="5669,6581" coordsize="909,0" path="m5669,6581l6578,6581e" filled="f" stroked="t" strokeweight=".47597pt" strokecolor="#5B5B5B">
                <v:path arrowok="t"/>
              </v:shape>
            </v:group>
            <v:group style="position:absolute;left:6521;top:6576;width:300;height:2" coordorigin="6521,6576" coordsize="300,2">
              <v:shape style="position:absolute;left:6521;top:6576;width:300;height:2" coordorigin="6521,6576" coordsize="300,0" path="m6521,6576l6821,6576e" filled="f" stroked="t" strokeweight=".237985pt" strokecolor="#3B3B3B">
                <v:path arrowok="t"/>
              </v:shape>
            </v:group>
            <v:group style="position:absolute;left:6764;top:6579;width:2818;height:2" coordorigin="6764,6579" coordsize="2818,2">
              <v:shape style="position:absolute;left:6764;top:6579;width:2818;height:2" coordorigin="6764,6579" coordsize="2818,0" path="m6764,6579l9581,6579e" filled="f" stroked="t" strokeweight=".47597pt" strokecolor="#545454">
                <v:path arrowok="t"/>
              </v:shape>
            </v:group>
            <v:group style="position:absolute;left:7625;top:6354;width:2;height:258" coordorigin="7625,6354" coordsize="2,258">
              <v:shape style="position:absolute;left:7625;top:6354;width:2;height:258" coordorigin="7625,6354" coordsize="0,258" path="m7625,6612l7625,6354e" filled="f" stroked="t" strokeweight=".237985pt" strokecolor="#6B6B6B">
                <v:path arrowok="t"/>
              </v:shape>
            </v:group>
            <v:group style="position:absolute;left:9524;top:6576;width:405;height:2" coordorigin="9524,6576" coordsize="405,2">
              <v:shape style="position:absolute;left:9524;top:6576;width:405;height:2" coordorigin="9524,6576" coordsize="405,0" path="m9524,6576l9929,6576e" filled="f" stroked="t" strokeweight=".237985pt" strokecolor="#383838">
                <v:path arrowok="t"/>
              </v:shape>
            </v:group>
            <v:group style="position:absolute;left:9872;top:6576;width:371;height:2" coordorigin="9872,6576" coordsize="371,2">
              <v:shape style="position:absolute;left:9872;top:6576;width:371;height:2" coordorigin="9872,6576" coordsize="371,0" path="m9872,6576l10243,6576e" filled="f" stroked="t" strokeweight=".237985pt" strokecolor="#545454">
                <v:path arrowok="t"/>
              </v:shape>
            </v:group>
            <v:group style="position:absolute;left:10186;top:6579;width:457;height:2" coordorigin="10186,6579" coordsize="457,2">
              <v:shape style="position:absolute;left:10186;top:6579;width:457;height:2" coordorigin="10186,6579" coordsize="457,0" path="m10186,6579l10643,6579e" filled="f" stroked="t" strokeweight=".47597pt" strokecolor="#747474">
                <v:path arrowok="t"/>
              </v:shape>
            </v:group>
            <v:group style="position:absolute;left:11152;top:6576;width:524;height:2" coordorigin="11152,6576" coordsize="524,2">
              <v:shape style="position:absolute;left:11152;top:6576;width:524;height:2" coordorigin="11152,6576" coordsize="524,0" path="m11152,6576l11676,6576e" filled="f" stroked="t" strokeweight=".237985pt" strokecolor="#575757">
                <v:path arrowok="t"/>
              </v:shape>
            </v:group>
            <v:group style="position:absolute;left:2247;top:6825;width:2251;height:2" coordorigin="2247,6825" coordsize="2251,2">
              <v:shape style="position:absolute;left:2247;top:6825;width:2251;height:2" coordorigin="2247,6825" coordsize="2251,0" path="m2247,6825l4498,6825e" filled="f" stroked="t" strokeweight=".713954pt" strokecolor="#606060">
                <v:path arrowok="t"/>
              </v:shape>
            </v:group>
            <v:group style="position:absolute;left:4441;top:6822;width:519;height:2" coordorigin="4441,6822" coordsize="519,2">
              <v:shape style="position:absolute;left:4441;top:6822;width:519;height:2" coordorigin="4441,6822" coordsize="519,0" path="m4441,6822l4960,6822e" filled="f" stroked="t" strokeweight=".47597pt" strokecolor="#444444">
                <v:path arrowok="t"/>
              </v:shape>
            </v:group>
            <v:group style="position:absolute;left:4902;top:6820;width:871;height:2" coordorigin="4902,6820" coordsize="871,2">
              <v:shape style="position:absolute;left:4902;top:6820;width:871;height:2" coordorigin="4902,6820" coordsize="871,0" path="m4902,6820l5774,6820e" filled="f" stroked="t" strokeweight=".951939pt" strokecolor="#676767">
                <v:path arrowok="t"/>
              </v:shape>
            </v:group>
            <v:group style="position:absolute;left:5669;top:6818;width:457;height:2" coordorigin="5669,6818" coordsize="457,2">
              <v:shape style="position:absolute;left:5669;top:6818;width:457;height:2" coordorigin="5669,6818" coordsize="457,0" path="m5669,6818l6126,6818e" filled="f" stroked="t" strokeweight=".47597pt" strokecolor="#484848">
                <v:path arrowok="t"/>
              </v:shape>
            </v:group>
            <v:group style="position:absolute;left:6069;top:6818;width:933;height:2" coordorigin="6069,6818" coordsize="933,2">
              <v:shape style="position:absolute;left:6069;top:6818;width:933;height:2" coordorigin="6069,6818" coordsize="933,0" path="m6069,6818l7002,6818e" filled="f" stroked="t" strokeweight=".951939pt" strokecolor="#5B5B5B">
                <v:path arrowok="t"/>
              </v:shape>
            </v:group>
            <v:group style="position:absolute;left:6944;top:6818;width:714;height:2" coordorigin="6944,6818" coordsize="714,2">
              <v:shape style="position:absolute;left:6944;top:6818;width:714;height:2" coordorigin="6944,6818" coordsize="714,0" path="m6944,6818l7658,6818e" filled="f" stroked="t" strokeweight=".47597pt" strokecolor="#343434">
                <v:path arrowok="t"/>
              </v:shape>
            </v:group>
            <v:group style="position:absolute;left:7625;top:6607;width:2;height:210" coordorigin="7625,6607" coordsize="2,210">
              <v:shape style="position:absolute;left:7625;top:6607;width:2;height:210" coordorigin="7625,6607" coordsize="0,210" path="m7625,6818l7625,6607e" filled="f" stroked="t" strokeweight=".237985pt" strokecolor="#3F3F3F">
                <v:path arrowok="t"/>
              </v:shape>
            </v:group>
            <v:group style="position:absolute;left:7596;top:6818;width:1233;height:2" coordorigin="7596,6818" coordsize="1233,2">
              <v:shape style="position:absolute;left:7596;top:6818;width:1233;height:2" coordorigin="7596,6818" coordsize="1233,0" path="m7596,6818l8829,6818e" filled="f" stroked="t" strokeweight=".713954pt" strokecolor="#5B5B5B">
                <v:path arrowok="t"/>
              </v:shape>
            </v:group>
            <v:group style="position:absolute;left:8772;top:6818;width:281;height:2" coordorigin="8772,6818" coordsize="281,2">
              <v:shape style="position:absolute;left:8772;top:6818;width:281;height:2" coordorigin="8772,6818" coordsize="281,0" path="m8772,6818l9053,6818e" filled="f" stroked="t" strokeweight=".47597pt" strokecolor="#383838">
                <v:path arrowok="t"/>
              </v:shape>
            </v:group>
            <v:group style="position:absolute;left:8996;top:6815;width:738;height:2" coordorigin="8996,6815" coordsize="738,2">
              <v:shape style="position:absolute;left:8996;top:6815;width:738;height:2" coordorigin="8996,6815" coordsize="738,0" path="m8996,6815l9734,6815e" filled="f" stroked="t" strokeweight=".951939pt" strokecolor="#676767">
                <v:path arrowok="t"/>
              </v:shape>
            </v:group>
            <v:group style="position:absolute;left:9524;top:6818;width:405;height:2" coordorigin="9524,6818" coordsize="405,2">
              <v:shape style="position:absolute;left:9524;top:6818;width:405;height:2" coordorigin="9524,6818" coordsize="405,0" path="m9524,6818l9929,6818e" filled="f" stroked="t" strokeweight=".713954pt" strokecolor="#4F4F4F">
                <v:path arrowok="t"/>
              </v:shape>
            </v:group>
            <v:group style="position:absolute;left:9872;top:6813;width:371;height:2" coordorigin="9872,6813" coordsize="371,2">
              <v:shape style="position:absolute;left:9872;top:6813;width:371;height:2" coordorigin="9872,6813" coordsize="371,0" path="m9872,6813l10243,6813e" filled="f" stroked="t" strokeweight=".47597pt" strokecolor="#484848">
                <v:path arrowok="t"/>
              </v:shape>
            </v:group>
            <v:group style="position:absolute;left:10186;top:6813;width:1023;height:2" coordorigin="10186,6813" coordsize="1023,2">
              <v:shape style="position:absolute;left:10186;top:6813;width:1023;height:2" coordorigin="10186,6813" coordsize="1023,0" path="m10186,6813l11209,6813e" filled="f" stroked="t" strokeweight=".951939pt" strokecolor="#676767">
                <v:path arrowok="t"/>
              </v:shape>
            </v:group>
            <v:group style="position:absolute;left:11152;top:6813;width:524;height:2" coordorigin="11152,6813" coordsize="524,2">
              <v:shape style="position:absolute;left:11152;top:6813;width:524;height:2" coordorigin="11152,6813" coordsize="524,0" path="m11152,6813l11676,6813e" filled="f" stroked="t" strokeweight=".47597pt" strokecolor="#484848">
                <v:path arrowok="t"/>
              </v:shape>
            </v:group>
            <v:group style="position:absolute;left:343;top:7066;width:552;height:2" coordorigin="343,7066" coordsize="552,2">
              <v:shape style="position:absolute;left:343;top:7066;width:552;height:2" coordorigin="343,7066" coordsize="552,0" path="m343,7066l895,7066e" filled="f" stroked="t" strokeweight=".47597pt" strokecolor="#484848">
                <v:path arrowok="t"/>
              </v:shape>
            </v:group>
            <v:group style="position:absolute;left:350;top:6579;width:2;height:531" coordorigin="350,6579" coordsize="2,531">
              <v:shape style="position:absolute;left:350;top:6579;width:2;height:531" coordorigin="350,6579" coordsize="0,531" path="m350,7109l350,6579e" filled="f" stroked="t" strokeweight=".47597pt" strokecolor="#4B4B4B">
                <v:path arrowok="t"/>
              </v:shape>
            </v:group>
            <v:group style="position:absolute;left:838;top:7066;width:1195;height:2" coordorigin="838,7066" coordsize="1195,2">
              <v:shape style="position:absolute;left:838;top:7066;width:1195;height:2" coordorigin="838,7066" coordsize="1195,0" path="m838,7066l2032,7066e" filled="f" stroked="t" strokeweight=".951939pt" strokecolor="#676767">
                <v:path arrowok="t"/>
              </v:shape>
            </v:group>
            <v:group style="position:absolute;left:4598;top:7061;width:709;height:2" coordorigin="4598,7061" coordsize="709,2">
              <v:shape style="position:absolute;left:4598;top:7061;width:709;height:2" coordorigin="4598,7061" coordsize="709,0" path="m4598,7061l5307,7061e" filled="f" stroked="t" strokeweight=".47597pt" strokecolor="#3B3B3B">
                <v:path arrowok="t"/>
              </v:shape>
            </v:group>
            <v:group style="position:absolute;left:6069;top:7061;width:509;height:2" coordorigin="6069,7061" coordsize="509,2">
              <v:shape style="position:absolute;left:6069;top:7061;width:509;height:2" coordorigin="6069,7061" coordsize="509,0" path="m6069,7061l6578,7061e" filled="f" stroked="t" strokeweight=".47597pt" strokecolor="#444444">
                <v:path arrowok="t"/>
              </v:shape>
            </v:group>
            <v:group style="position:absolute;left:7235;top:7057;width:419;height:2" coordorigin="7235,7057" coordsize="419,2">
              <v:shape style="position:absolute;left:7235;top:7057;width:419;height:2" coordorigin="7235,7057" coordsize="419,0" path="m7235,7057l7654,7057e" filled="f" stroked="t" strokeweight=".47597pt" strokecolor="#3B3B3B">
                <v:path arrowok="t"/>
              </v:shape>
            </v:group>
            <v:group style="position:absolute;left:8772;top:7057;width:414;height:2" coordorigin="8772,7057" coordsize="414,2">
              <v:shape style="position:absolute;left:8772;top:7057;width:414;height:2" coordorigin="8772,7057" coordsize="414,0" path="m8772,7057l9186,7057e" filled="f" stroked="t" strokeweight=".47597pt" strokecolor="#343434">
                <v:path arrowok="t"/>
              </v:shape>
            </v:group>
            <v:group style="position:absolute;left:9872;top:7054;width:1775;height:2" coordorigin="9872,7054" coordsize="1775,2">
              <v:shape style="position:absolute;left:9872;top:7054;width:1775;height:2" coordorigin="9872,7054" coordsize="1775,0" path="m9872,7054l11647,7054e" filled="f" stroked="t" strokeweight=".47597pt" strokecolor="#606060">
                <v:path arrowok="t"/>
              </v:shape>
            </v:group>
            <v:group style="position:absolute;left:1537;top:7059;width:10138;height:2" coordorigin="1537,7059" coordsize="10138,2">
              <v:shape style="position:absolute;left:1537;top:7059;width:10138;height:2" coordorigin="1537,7059" coordsize="10138,0" path="m1537,7059l11676,7059e" filled="f" stroked="t" strokeweight=".713954pt" strokecolor="#5B5B5B">
                <v:path arrowok="t"/>
              </v:shape>
            </v:group>
            <v:group style="position:absolute;left:2251;top:7037;width:2;height:316" coordorigin="2251,7037" coordsize="2,316">
              <v:shape style="position:absolute;left:2251;top:7037;width:2;height:316" coordorigin="2251,7037" coordsize="0,316" path="m2251,7353l2251,7037e" filled="f" stroked="t" strokeweight=".47597pt" strokecolor="#343434">
                <v:path arrowok="t"/>
              </v:shape>
            </v:group>
            <v:group style="position:absolute;left:343;top:7537;width:3560;height:2" coordorigin="343,7537" coordsize="3560,2">
              <v:shape style="position:absolute;left:343;top:7537;width:3560;height:2" coordorigin="343,7537" coordsize="3560,0" path="m343,7537l3903,7537e" filled="f" stroked="t" strokeweight=".713954pt" strokecolor="#646464">
                <v:path arrowok="t"/>
              </v:shape>
            </v:group>
            <v:group style="position:absolute;left:3846;top:7535;width:652;height:2" coordorigin="3846,7535" coordsize="652,2">
              <v:shape style="position:absolute;left:3846;top:7535;width:652;height:2" coordorigin="3846,7535" coordsize="652,0" path="m3846,7535l4498,7535e" filled="f" stroked="t" strokeweight=".47597pt" strokecolor="#444444">
                <v:path arrowok="t"/>
              </v:shape>
            </v:group>
            <v:group style="position:absolute;left:4441;top:7535;width:866;height:2" coordorigin="4441,7535" coordsize="866,2">
              <v:shape style="position:absolute;left:4441;top:7535;width:866;height:2" coordorigin="4441,7535" coordsize="866,0" path="m4441,7535l5307,7535e" filled="f" stroked="t" strokeweight=".951939pt" strokecolor="#646464">
                <v:path arrowok="t"/>
              </v:shape>
            </v:group>
            <v:group style="position:absolute;left:5250;top:7535;width:476;height:2" coordorigin="5250,7535" coordsize="476,2">
              <v:shape style="position:absolute;left:5250;top:7535;width:476;height:2" coordorigin="5250,7535" coordsize="476,0" path="m5250,7535l5726,7535e" filled="f" stroked="t" strokeweight=".47597pt" strokecolor="#3F3F3F">
                <v:path arrowok="t"/>
              </v:shape>
            </v:group>
            <v:group style="position:absolute;left:5669;top:7532;width:3736;height:2" coordorigin="5669,7532" coordsize="3736,2">
              <v:shape style="position:absolute;left:5669;top:7532;width:3736;height:2" coordorigin="5669,7532" coordsize="3736,0" path="m5669,7532l9405,7532e" filled="f" stroked="t" strokeweight=".713954pt" strokecolor="#606060">
                <v:path arrowok="t"/>
              </v:shape>
            </v:group>
            <v:group style="position:absolute;left:9348;top:7530;width:581;height:2" coordorigin="9348,7530" coordsize="581,2">
              <v:shape style="position:absolute;left:9348;top:7530;width:581;height:2" coordorigin="9348,7530" coordsize="581,0" path="m9348,7530l9929,7530e" filled="f" stroked="t" strokeweight=".47597pt" strokecolor="#3F3F3F">
                <v:path arrowok="t"/>
              </v:shape>
            </v:group>
            <v:group style="position:absolute;left:9805;top:7525;width:1866;height:2" coordorigin="9805,7525" coordsize="1866,2">
              <v:shape style="position:absolute;left:9805;top:7525;width:1866;height:2" coordorigin="9805,7525" coordsize="1866,0" path="m9805,7525l11671,7525e" filled="f" stroked="t" strokeweight=".713954pt" strokecolor="#646464">
                <v:path arrowok="t"/>
              </v:shape>
            </v:group>
            <v:group style="position:absolute;left:11666;top:7296;width:2;height:263" coordorigin="11666,7296" coordsize="2,263">
              <v:shape style="position:absolute;left:11666;top:7296;width:2;height:263" coordorigin="11666,7296" coordsize="0,263" path="m11666,7559l11666,7296e" filled="f" stroked="t" strokeweight=".47597pt" strokecolor="#444444">
                <v:path arrowok="t"/>
              </v:shape>
            </v:group>
            <v:group style="position:absolute;left:4793;top:7771;width:4807;height:2" coordorigin="4793,7771" coordsize="4807,2">
              <v:shape style="position:absolute;left:4793;top:7771;width:4807;height:2" coordorigin="4793,7771" coordsize="4807,0" path="m4793,7771l9600,7771e" filled="f" stroked="t" strokeweight=".713954pt" strokecolor="#646464">
                <v:path arrowok="t"/>
              </v:shape>
            </v:group>
            <v:group style="position:absolute;left:9524;top:7769;width:405;height:2" coordorigin="9524,7769" coordsize="405,2">
              <v:shape style="position:absolute;left:9524;top:7769;width:405;height:2" coordorigin="9524,7769" coordsize="405,0" path="m9524,7769l9929,7769e" filled="f" stroked="t" strokeweight=".47597pt" strokecolor="#4F4F4F">
                <v:path arrowok="t"/>
              </v:shape>
            </v:group>
            <v:group style="position:absolute;left:9872;top:7769;width:1337;height:2" coordorigin="9872,7769" coordsize="1337,2">
              <v:shape style="position:absolute;left:9872;top:7769;width:1337;height:2" coordorigin="9872,7769" coordsize="1337,0" path="m9872,7769l11209,7769e" filled="f" stroked="t" strokeweight=".713954pt" strokecolor="#646464">
                <v:path arrowok="t"/>
              </v:shape>
            </v:group>
            <v:group style="position:absolute;left:11152;top:7769;width:524;height:2" coordorigin="11152,7769" coordsize="524,2">
              <v:shape style="position:absolute;left:11152;top:7769;width:524;height:2" coordorigin="11152,7769" coordsize="524,0" path="m11152,7769l11676,7769e" filled="f" stroked="t" strokeweight=".47597pt" strokecolor="#484848">
                <v:path arrowok="t"/>
              </v:shape>
            </v:group>
            <v:group style="position:absolute;left:11666;top:1520;width:2;height:6296" coordorigin="11666,1520" coordsize="2,6296">
              <v:shape style="position:absolute;left:11666;top:1520;width:2;height:6296" coordorigin="11666,1520" coordsize="0,6296" path="m11666,7817l11666,1520e" filled="f" stroked="t" strokeweight=".47597pt" strokecolor="#575757">
                <v:path arrowok="t"/>
              </v:shape>
            </v:group>
            <v:group style="position:absolute;left:4805;top:7525;width:2;height:746" coordorigin="4805,7525" coordsize="2,746">
              <v:shape style="position:absolute;left:4805;top:7525;width:2;height:746" coordorigin="4805,7525" coordsize="0,746" path="m4805,8271l4805,7525e" filled="f" stroked="t" strokeweight=".951939pt" strokecolor="#606060">
                <v:path arrowok="t"/>
              </v:shape>
            </v:group>
            <v:group style="position:absolute;left:4793;top:8020;width:933;height:2" coordorigin="4793,8020" coordsize="933,2">
              <v:shape style="position:absolute;left:4793;top:8020;width:933;height:2" coordorigin="4793,8020" coordsize="933,0" path="m4793,8020l5726,8020e" filled="f" stroked="t" strokeweight=".713954pt" strokecolor="#4F4F4F">
                <v:path arrowok="t"/>
              </v:shape>
            </v:group>
            <v:group style="position:absolute;left:5540;top:8018;width:681;height:2" coordorigin="5540,8018" coordsize="681,2">
              <v:shape style="position:absolute;left:5540;top:8018;width:681;height:2" coordorigin="5540,8018" coordsize="681,0" path="m5540,8018l6221,8018e" filled="f" stroked="t" strokeweight=".951939pt" strokecolor="#676767">
                <v:path arrowok="t"/>
              </v:shape>
            </v:group>
            <v:group style="position:absolute;left:6069;top:8018;width:509;height:2" coordorigin="6069,8018" coordsize="509,2">
              <v:shape style="position:absolute;left:6069;top:8018;width:509;height:2" coordorigin="6069,8018" coordsize="509,0" path="m6069,8018l6578,8018e" filled="f" stroked="t" strokeweight=".47597pt" strokecolor="#484848">
                <v:path arrowok="t"/>
              </v:shape>
            </v:group>
            <v:group style="position:absolute;left:6521;top:8015;width:3746;height:2" coordorigin="6521,8015" coordsize="3746,2">
              <v:shape style="position:absolute;left:6521;top:8015;width:3746;height:2" coordorigin="6521,8015" coordsize="3746,0" path="m6521,8015l10267,8015e" filled="f" stroked="t" strokeweight=".713954pt" strokecolor="#606060">
                <v:path arrowok="t"/>
              </v:shape>
            </v:group>
            <v:group style="position:absolute;left:10186;top:8013;width:1023;height:2" coordorigin="10186,8013" coordsize="1023,2">
              <v:shape style="position:absolute;left:10186;top:8013;width:1023;height:2" coordorigin="10186,8013" coordsize="1023,0" path="m10186,8013l11209,8013e" filled="f" stroked="t" strokeweight=".47597pt" strokecolor="#545454">
                <v:path arrowok="t"/>
              </v:shape>
            </v:group>
            <v:group style="position:absolute;left:11023;top:8013;width:652;height:2" coordorigin="11023,8013" coordsize="652,2">
              <v:shape style="position:absolute;left:11023;top:8013;width:652;height:2" coordorigin="11023,8013" coordsize="652,0" path="m11023,8013l11676,8013e" filled="f" stroked="t" strokeweight=".951939pt" strokecolor="#6B6B6B">
                <v:path arrowok="t"/>
              </v:shape>
            </v:group>
            <v:group style="position:absolute;left:343;top:8266;width:552;height:2" coordorigin="343,8266" coordsize="552,2">
              <v:shape style="position:absolute;left:343;top:8266;width:552;height:2" coordorigin="343,8266" coordsize="552,0" path="m343,8266l895,8266e" filled="f" stroked="t" strokeweight=".713954pt" strokecolor="#646464">
                <v:path arrowok="t"/>
              </v:shape>
            </v:group>
            <v:group style="position:absolute;left:838;top:8261;width:286;height:2" coordorigin="838,8261" coordsize="286,2">
              <v:shape style="position:absolute;left:838;top:8261;width:286;height:2" coordorigin="838,8261" coordsize="286,0" path="m838,8261l1123,8261e" filled="f" stroked="t" strokeweight=".47597pt" strokecolor="#444444">
                <v:path arrowok="t"/>
              </v:shape>
            </v:group>
            <v:group style="position:absolute;left:1066;top:8261;width:1214;height:2" coordorigin="1066,8261" coordsize="1214,2">
              <v:shape style="position:absolute;left:1066;top:8261;width:1214;height:2" coordorigin="1066,8261" coordsize="1214,0" path="m1066,8261l2280,8261e" filled="f" stroked="t" strokeweight=".713954pt" strokecolor="#646464">
                <v:path arrowok="t"/>
              </v:shape>
            </v:group>
            <v:group style="position:absolute;left:2208;top:8261;width:633;height:2" coordorigin="2208,8261" coordsize="633,2">
              <v:shape style="position:absolute;left:2208;top:8261;width:633;height:2" coordorigin="2208,8261" coordsize="633,0" path="m2208,8261l2842,8261e" filled="f" stroked="t" strokeweight=".47597pt" strokecolor="#3B3B3B">
                <v:path arrowok="t"/>
              </v:shape>
            </v:group>
            <v:group style="position:absolute;left:2784;top:8261;width:914;height:2" coordorigin="2784,8261" coordsize="914,2">
              <v:shape style="position:absolute;left:2784;top:8261;width:914;height:2" coordorigin="2784,8261" coordsize="914,0" path="m2784,8261l3698,8261e" filled="f" stroked="t" strokeweight=".951939pt" strokecolor="#606060">
                <v:path arrowok="t"/>
              </v:shape>
            </v:group>
            <v:group style="position:absolute;left:3641;top:8261;width:262;height:2" coordorigin="3641,8261" coordsize="262,2">
              <v:shape style="position:absolute;left:3641;top:8261;width:262;height:2" coordorigin="3641,8261" coordsize="262,0" path="m3641,8261l3903,8261e" filled="f" stroked="t" strokeweight=".47597pt" strokecolor="#484848">
                <v:path arrowok="t"/>
              </v:shape>
            </v:group>
            <v:group style="position:absolute;left:3846;top:8259;width:1504;height:2" coordorigin="3846,8259" coordsize="1504,2">
              <v:shape style="position:absolute;left:3846;top:8259;width:1504;height:2" coordorigin="3846,8259" coordsize="1504,0" path="m3846,8259l5350,8259e" filled="f" stroked="t" strokeweight=".713954pt" strokecolor="#5B5B5B">
                <v:path arrowok="t"/>
              </v:shape>
            </v:group>
            <v:group style="position:absolute;left:4165;top:8261;width:490;height:2" coordorigin="4165,8261" coordsize="490,2">
              <v:shape style="position:absolute;left:4165;top:8261;width:490;height:2" coordorigin="4165,8261" coordsize="490,0" path="m4165,8261l4655,8261e" filled="f" stroked="t" strokeweight=".951939pt" strokecolor="#707070">
                <v:path arrowok="t"/>
              </v:shape>
            </v:group>
            <v:group style="position:absolute;left:5250;top:8261;width:476;height:2" coordorigin="5250,8261" coordsize="476,2">
              <v:shape style="position:absolute;left:5250;top:8261;width:476;height:2" coordorigin="5250,8261" coordsize="476,0" path="m5250,8261l5726,8261e" filled="f" stroked="t" strokeweight=".47597pt" strokecolor="#3F3F3F">
                <v:path arrowok="t"/>
              </v:shape>
            </v:group>
            <v:group style="position:absolute;left:5669;top:8259;width:909;height:2" coordorigin="5669,8259" coordsize="909,2">
              <v:shape style="position:absolute;left:5669;top:8259;width:909;height:2" coordorigin="5669,8259" coordsize="909,0" path="m5669,8259l6578,8259e" filled="f" stroked="t" strokeweight=".713954pt" strokecolor="#5B5B5B">
                <v:path arrowok="t"/>
              </v:shape>
            </v:group>
            <v:group style="position:absolute;left:6521;top:8257;width:300;height:2" coordorigin="6521,8257" coordsize="300,2">
              <v:shape style="position:absolute;left:6521;top:8257;width:300;height:2" coordorigin="6521,8257" coordsize="300,0" path="m6521,8257l6821,8257e" filled="f" stroked="t" strokeweight=".47597pt" strokecolor="#343434">
                <v:path arrowok="t"/>
              </v:shape>
            </v:group>
            <v:group style="position:absolute;left:6764;top:8259;width:238;height:2" coordorigin="6764,8259" coordsize="238,2">
              <v:shape style="position:absolute;left:6764;top:8259;width:238;height:2" coordorigin="6764,8259" coordsize="238,0" path="m6764,8259l7002,8259e" filled="f" stroked="t" strokeweight=".47597pt" strokecolor="#4B4B4B">
                <v:path arrowok="t"/>
              </v:shape>
            </v:group>
            <v:group style="position:absolute;left:6911;top:8257;width:2494;height:2" coordorigin="6911,8257" coordsize="2494,2">
              <v:shape style="position:absolute;left:6911;top:8257;width:2494;height:2" coordorigin="6911,8257" coordsize="2494,0" path="m6911,8257l9405,8257e" filled="f" stroked="t" strokeweight=".713954pt" strokecolor="#606060">
                <v:path arrowok="t"/>
              </v:shape>
            </v:group>
            <v:group style="position:absolute;left:9348;top:8257;width:581;height:2" coordorigin="9348,8257" coordsize="581,2">
              <v:shape style="position:absolute;left:9348;top:8257;width:581;height:2" coordorigin="9348,8257" coordsize="581,0" path="m9348,8257l9929,8257e" filled="f" stroked="t" strokeweight=".47597pt" strokecolor="#444444">
                <v:path arrowok="t"/>
              </v:shape>
            </v:group>
            <v:group style="position:absolute;left:9843;top:8254;width:1832;height:2" coordorigin="9843,8254" coordsize="1832,2">
              <v:shape style="position:absolute;left:9843;top:8254;width:1832;height:2" coordorigin="9843,8254" coordsize="1832,0" path="m9843,8254l11676,8254e" filled="f" stroked="t" strokeweight=".713954pt" strokecolor="#606060">
                <v:path arrowok="t"/>
              </v:shape>
            </v:group>
            <v:group style="position:absolute;left:11668;top:8477;width:2;height:617" coordorigin="11668,8477" coordsize="2,617">
              <v:shape style="position:absolute;left:11668;top:8477;width:2;height:617" coordorigin="11668,8477" coordsize="0,617" path="m11668,9093l11668,8477e" filled="f" stroked="t" strokeweight=".713954pt" strokecolor="#545454">
                <v:path arrowok="t"/>
              </v:shape>
            </v:group>
            <v:group style="position:absolute;left:343;top:9069;width:8710;height:2" coordorigin="343,9069" coordsize="8710,2">
              <v:shape style="position:absolute;left:343;top:9069;width:8710;height:2" coordorigin="343,9069" coordsize="8710,0" path="m343,9069l9053,9069e" filled="f" stroked="t" strokeweight=".713954pt" strokecolor="#5B5B5B">
                <v:path arrowok="t"/>
              </v:shape>
            </v:group>
            <v:group style="position:absolute;left:347;top:8735;width:2;height:359" coordorigin="347,8735" coordsize="2,359">
              <v:shape style="position:absolute;left:347;top:8735;width:2;height:359" coordorigin="347,8735" coordsize="0,359" path="m347,9093l347,8735e" filled="f" stroked="t" strokeweight=".47597pt" strokecolor="#444444">
                <v:path arrowok="t"/>
              </v:shape>
            </v:group>
            <v:group style="position:absolute;left:1537;top:9069;width:743;height:2" coordorigin="1537,9069" coordsize="743,2">
              <v:shape style="position:absolute;left:1537;top:9069;width:743;height:2" coordorigin="1537,9069" coordsize="743,0" path="m1537,9069l2280,9069e" filled="f" stroked="t" strokeweight=".47597pt" strokecolor="#484848">
                <v:path arrowok="t"/>
              </v:shape>
            </v:group>
            <v:group style="position:absolute;left:8996;top:9065;width:190;height:2" coordorigin="8996,9065" coordsize="190,2">
              <v:shape style="position:absolute;left:8996;top:9065;width:190;height:2" coordorigin="8996,9065" coordsize="190,0" path="m8996,9065l9186,9065e" filled="f" stroked="t" strokeweight=".47597pt" strokecolor="#3F3F3F">
                <v:path arrowok="t"/>
              </v:shape>
            </v:group>
            <v:group style="position:absolute;left:9129;top:9065;width:276;height:2" coordorigin="9129,9065" coordsize="276,2">
              <v:shape style="position:absolute;left:9129;top:9065;width:276;height:2" coordorigin="9129,9065" coordsize="276,0" path="m9129,9065l9405,9065e" filled="f" stroked="t" strokeweight=".47597pt" strokecolor="#575757">
                <v:path arrowok="t"/>
              </v:shape>
            </v:group>
            <v:group style="position:absolute;left:9329;top:9065;width:933;height:2" coordorigin="9329,9065" coordsize="933,2">
              <v:shape style="position:absolute;left:9329;top:9065;width:933;height:2" coordorigin="9329,9065" coordsize="933,0" path="m9329,9065l10262,9065e" filled="f" stroked="t" strokeweight=".951939pt" strokecolor="#676767">
                <v:path arrowok="t"/>
              </v:shape>
            </v:group>
            <v:group style="position:absolute;left:10186;top:9067;width:1023;height:2" coordorigin="10186,9067" coordsize="1023,2">
              <v:shape style="position:absolute;left:10186;top:9067;width:1023;height:2" coordorigin="10186,9067" coordsize="1023,0" path="m10186,9067l11209,9067e" filled="f" stroked="t" strokeweight=".47597pt" strokecolor="#545454">
                <v:path arrowok="t"/>
              </v:shape>
            </v:group>
            <v:group style="position:absolute;left:10943;top:9065;width:728;height:2" coordorigin="10943,9065" coordsize="728,2">
              <v:shape style="position:absolute;left:10943;top:9065;width:728;height:2" coordorigin="10943,9065" coordsize="728,0" path="m10943,9065l11671,9065e" filled="f" stroked="t" strokeweight=".951939pt" strokecolor="#6B6B6B">
                <v:path arrowok="t"/>
              </v:shape>
            </v:group>
            <v:group style="position:absolute;left:11671;top:3954;width:2;height:12244" coordorigin="11671,3954" coordsize="2,12244">
              <v:shape style="position:absolute;left:11671;top:3954;width:2;height:12244" coordorigin="11671,3954" coordsize="0,12244" path="m11671,16198l11671,3954e" filled="f" stroked="t" strokeweight=".713954pt" strokecolor="#606060">
                <v:path arrowok="t"/>
              </v:shape>
            </v:group>
            <v:group style="position:absolute;left:343;top:10006;width:552;height:2" coordorigin="343,10006" coordsize="552,2">
              <v:shape style="position:absolute;left:343;top:10006;width:552;height:2" coordorigin="343,10006" coordsize="552,0" path="m343,10006l895,10006e" filled="f" stroked="t" strokeweight=".713954pt" strokecolor="#6B6B6B">
                <v:path arrowok="t"/>
              </v:shape>
            </v:group>
            <v:group style="position:absolute;left:838;top:10002;width:286;height:2" coordorigin="838,10002" coordsize="286,2">
              <v:shape style="position:absolute;left:838;top:10002;width:286;height:2" coordorigin="838,10002" coordsize="286,0" path="m838,10002l1123,10002e" filled="f" stroked="t" strokeweight=".47597pt" strokecolor="#484848">
                <v:path arrowok="t"/>
              </v:shape>
            </v:group>
            <v:group style="position:absolute;left:1066;top:10002;width:1214;height:2" coordorigin="1066,10002" coordsize="1214,2">
              <v:shape style="position:absolute;left:1066;top:10002;width:1214;height:2" coordorigin="1066,10002" coordsize="1214,0" path="m1066,10002l2280,10002e" filled="f" stroked="t" strokeweight=".713954pt" strokecolor="#646464">
                <v:path arrowok="t"/>
              </v:shape>
            </v:group>
            <v:group style="position:absolute;left:2208;top:10002;width:9001;height:2" coordorigin="2208,10002" coordsize="9001,2">
              <v:shape style="position:absolute;left:2208;top:10002;width:9001;height:2" coordorigin="2208,10002" coordsize="9001,0" path="m2208,10002l11209,10002e" filled="f" stroked="t" strokeweight=".47597pt" strokecolor="#575757">
                <v:path arrowok="t"/>
              </v:shape>
            </v:group>
            <v:group style="position:absolute;left:10971;top:10002;width:704;height:2" coordorigin="10971,10002" coordsize="704,2">
              <v:shape style="position:absolute;left:10971;top:10002;width:704;height:2" coordorigin="10971,10002" coordsize="704,0" path="m10971,10002l11676,10002e" filled="f" stroked="t" strokeweight=".951939pt" strokecolor="#707070">
                <v:path arrowok="t"/>
              </v:shape>
            </v:group>
            <v:group style="position:absolute;left:11666;top:9767;width:2;height:258" coordorigin="11666,9767" coordsize="2,258">
              <v:shape style="position:absolute;left:11666;top:9767;width:2;height:258" coordorigin="11666,9767" coordsize="0,258" path="m11666,10026l11666,9767e" filled="f" stroked="t" strokeweight=".713954pt" strokecolor="#4B4B4B">
                <v:path arrowok="t"/>
              </v:shape>
            </v:group>
            <v:group style="position:absolute;left:343;top:10243;width:3356;height:2" coordorigin="343,10243" coordsize="3356,2">
              <v:shape style="position:absolute;left:343;top:10243;width:3356;height:2" coordorigin="343,10243" coordsize="3356,0" path="m343,10243l3698,10243e" filled="f" stroked="t" strokeweight=".713954pt" strokecolor="#606060">
                <v:path arrowok="t"/>
              </v:shape>
            </v:group>
            <v:group style="position:absolute;left:3641;top:10241;width:857;height:2" coordorigin="3641,10241" coordsize="857,2">
              <v:shape style="position:absolute;left:3641;top:10241;width:857;height:2" coordorigin="3641,10241" coordsize="857,0" path="m3641,10241l4498,10241e" filled="f" stroked="t" strokeweight=".47597pt" strokecolor="#3F3F3F">
                <v:path arrowok="t"/>
              </v:shape>
            </v:group>
            <v:group style="position:absolute;left:4436;top:10241;width:871;height:2" coordorigin="4436,10241" coordsize="871,2">
              <v:shape style="position:absolute;left:4436;top:10241;width:871;height:2" coordorigin="4436,10241" coordsize="871,0" path="m4436,10241l5307,10241e" filled="f" stroked="t" strokeweight=".951939pt" strokecolor="#646464">
                <v:path arrowok="t"/>
              </v:shape>
            </v:group>
            <v:group style="position:absolute;left:5250;top:10241;width:876;height:2" coordorigin="5250,10241" coordsize="876,2">
              <v:shape style="position:absolute;left:5250;top:10241;width:876;height:2" coordorigin="5250,10241" coordsize="876,0" path="m5250,10241l6126,10241e" filled="f" stroked="t" strokeweight=".47597pt" strokecolor="#444444">
                <v:path arrowok="t"/>
              </v:shape>
            </v:group>
            <v:group style="position:absolute;left:5978;top:10238;width:3951;height:2" coordorigin="5978,10238" coordsize="3951,2">
              <v:shape style="position:absolute;left:5978;top:10238;width:3951;height:2" coordorigin="5978,10238" coordsize="3951,0" path="m5978,10238l9929,10238e" filled="f" stroked="t" strokeweight=".713954pt" strokecolor="#606060">
                <v:path arrowok="t"/>
              </v:shape>
            </v:group>
            <v:group style="position:absolute;left:9872;top:10236;width:371;height:2" coordorigin="9872,10236" coordsize="371,2">
              <v:shape style="position:absolute;left:9872;top:10236;width:371;height:2" coordorigin="9872,10236" coordsize="371,0" path="m9872,10236l10243,10236e" filled="f" stroked="t" strokeweight=".47597pt" strokecolor="#4B4B4B">
                <v:path arrowok="t"/>
              </v:shape>
            </v:group>
            <v:group style="position:absolute;left:10152;top:10238;width:1523;height:2" coordorigin="10152,10238" coordsize="1523,2">
              <v:shape style="position:absolute;left:10152;top:10238;width:1523;height:2" coordorigin="10152,10238" coordsize="1523,0" path="m10152,10238l11676,10238e" filled="f" stroked="t" strokeweight=".713954pt" strokecolor="#6B6B6B">
                <v:path arrowok="t"/>
              </v:shape>
            </v:group>
            <v:group style="position:absolute;left:11671;top:9954;width:2;height:339" coordorigin="11671,9954" coordsize="2,339">
              <v:shape style="position:absolute;left:11671;top:9954;width:2;height:339" coordorigin="11671,9954" coordsize="0,339" path="m11671,10293l11671,9954e" filled="f" stroked="t" strokeweight=".47597pt" strokecolor="#3F3F3F">
                <v:path arrowok="t"/>
              </v:shape>
            </v:group>
            <v:group style="position:absolute;left:343;top:10485;width:4155;height:2" coordorigin="343,10485" coordsize="4155,2">
              <v:shape style="position:absolute;left:343;top:10485;width:4155;height:2" coordorigin="343,10485" coordsize="4155,0" path="m343,10485l4498,10485e" filled="f" stroked="t" strokeweight=".713954pt" strokecolor="#606060">
                <v:path arrowok="t"/>
              </v:shape>
            </v:group>
            <v:group style="position:absolute;left:347;top:10202;width:2;height:559" coordorigin="347,10202" coordsize="2,559">
              <v:shape style="position:absolute;left:347;top:10202;width:2;height:559" coordorigin="347,10202" coordsize="0,559" path="m347,10762l347,10202e" filled="f" stroked="t" strokeweight=".47597pt" strokecolor="#484848">
                <v:path arrowok="t"/>
              </v:shape>
            </v:group>
            <v:group style="position:absolute;left:4441;top:10485;width:214;height:2" coordorigin="4441,10485" coordsize="214,2">
              <v:shape style="position:absolute;left:4441;top:10485;width:214;height:2" coordorigin="4441,10485" coordsize="214,0" path="m4441,10485l4655,10485e" filled="f" stroked="t" strokeweight=".47597pt" strokecolor="#4B4B4B">
                <v:path arrowok="t"/>
              </v:shape>
            </v:group>
            <v:group style="position:absolute;left:4598;top:10485;width:219;height:2" coordorigin="4598,10485" coordsize="219,2">
              <v:shape style="position:absolute;left:4598;top:10485;width:219;height:2" coordorigin="4598,10485" coordsize="219,0" path="m4598,10485l4817,10485e" filled="f" stroked="t" strokeweight=".47597pt" strokecolor="#2F2F2F">
                <v:path arrowok="t"/>
              </v:shape>
            </v:group>
            <v:group style="position:absolute;left:4760;top:10480;width:200;height:2" coordorigin="4760,10480" coordsize="200,2">
              <v:shape style="position:absolute;left:4760;top:10480;width:200;height:2" coordorigin="4760,10480" coordsize="200,0" path="m4760,10480l4960,10480e" filled="f" stroked="t" strokeweight=".713954pt" strokecolor="#4F4F4F">
                <v:path arrowok="t"/>
              </v:shape>
            </v:group>
            <v:group style="position:absolute;left:4836;top:10482;width:890;height:2" coordorigin="4836,10482" coordsize="890,2">
              <v:shape style="position:absolute;left:4836;top:10482;width:890;height:2" coordorigin="4836,10482" coordsize="890,0" path="m4836,10482l5726,10482e" filled="f" stroked="t" strokeweight=".951939pt" strokecolor="#646464">
                <v:path arrowok="t"/>
              </v:shape>
            </v:group>
            <v:group style="position:absolute;left:5669;top:10482;width:909;height:2" coordorigin="5669,10482" coordsize="909,2">
              <v:shape style="position:absolute;left:5669;top:10482;width:909;height:2" coordorigin="5669,10482" coordsize="909,0" path="m5669,10482l6578,10482e" filled="f" stroked="t" strokeweight=".47597pt" strokecolor="#4F4F4F">
                <v:path arrowok="t"/>
              </v:shape>
            </v:group>
            <v:group style="position:absolute;left:6473;top:10482;width:576;height:2" coordorigin="6473,10482" coordsize="576,2">
              <v:shape style="position:absolute;left:6473;top:10482;width:576;height:2" coordorigin="6473,10482" coordsize="576,0" path="m6473,10482l7049,10482e" filled="f" stroked="t" strokeweight=".951939pt" strokecolor="#6B6B6B">
                <v:path arrowok="t"/>
              </v:shape>
            </v:group>
            <v:group style="position:absolute;left:6944;top:10480;width:347;height:2" coordorigin="6944,10480" coordsize="347,2">
              <v:shape style="position:absolute;left:6944;top:10480;width:347;height:2" coordorigin="6944,10480" coordsize="347,0" path="m6944,10480l7292,10480e" filled="f" stroked="t" strokeweight=".47597pt" strokecolor="#4B4B4B">
                <v:path arrowok="t"/>
              </v:shape>
            </v:group>
            <v:group style="position:absolute;left:7235;top:10480;width:419;height:2" coordorigin="7235,10480" coordsize="419,2">
              <v:shape style="position:absolute;left:7235;top:10480;width:419;height:2" coordorigin="7235,10480" coordsize="419,0" path="m7235,10480l7654,10480e" filled="f" stroked="t" strokeweight=".47597pt" strokecolor="#343434">
                <v:path arrowok="t"/>
              </v:shape>
            </v:group>
            <v:group style="position:absolute;left:7596;top:10482;width:424;height:2" coordorigin="7596,10482" coordsize="424,2">
              <v:shape style="position:absolute;left:7596;top:10482;width:424;height:2" coordorigin="7596,10482" coordsize="424,0" path="m7596,10482l8020,10482e" filled="f" stroked="t" strokeweight=".713954pt" strokecolor="#545454">
                <v:path arrowok="t"/>
              </v:shape>
            </v:group>
            <v:group style="position:absolute;left:7963;top:10480;width:866;height:2" coordorigin="7963,10480" coordsize="866,2">
              <v:shape style="position:absolute;left:7963;top:10480;width:866;height:2" coordorigin="7963,10480" coordsize="866,0" path="m7963,10480l8829,10480e" filled="f" stroked="t" strokeweight=".951939pt" strokecolor="#676767">
                <v:path arrowok="t"/>
              </v:shape>
            </v:group>
            <v:group style="position:absolute;left:8772;top:10480;width:414;height:2" coordorigin="8772,10480" coordsize="414,2">
              <v:shape style="position:absolute;left:8772;top:10480;width:414;height:2" coordorigin="8772,10480" coordsize="414,0" path="m8772,10480l9186,10480e" filled="f" stroked="t" strokeweight=".47597pt" strokecolor="#2F2F2F">
                <v:path arrowok="t"/>
              </v:shape>
            </v:group>
            <v:group style="position:absolute;left:9129;top:10480;width:276;height:2" coordorigin="9129,10480" coordsize="276,2">
              <v:shape style="position:absolute;left:9129;top:10480;width:276;height:2" coordorigin="9129,10480" coordsize="276,0" path="m9129,10480l9405,10480e" filled="f" stroked="t" strokeweight=".47597pt" strokecolor="#4F4F4F">
                <v:path arrowok="t"/>
              </v:shape>
            </v:group>
            <v:group style="position:absolute;left:9348;top:10480;width:2332;height:2" coordorigin="9348,10480" coordsize="2332,2">
              <v:shape style="position:absolute;left:9348;top:10480;width:2332;height:2" coordorigin="9348,10480" coordsize="2332,0" path="m9348,10480l11680,10480e" filled="f" stroked="t" strokeweight=".713954pt" strokecolor="#646464">
                <v:path arrowok="t"/>
              </v:shape>
            </v:group>
            <v:group style="position:absolute;left:338;top:11015;width:2475;height:2" coordorigin="338,11015" coordsize="2475,2">
              <v:shape style="position:absolute;left:338;top:11015;width:2475;height:2" coordorigin="338,11015" coordsize="2475,0" path="m338,11015l2813,11015e" filled="f" stroked="t" strokeweight=".237985pt" strokecolor="#676767">
                <v:path arrowok="t"/>
              </v:shape>
            </v:group>
            <v:group style="position:absolute;left:2813;top:11015;width:857;height:2" coordorigin="2813,11015" coordsize="857,2">
              <v:shape style="position:absolute;left:2813;top:11015;width:857;height:2" coordorigin="2813,11015" coordsize="857,0" path="m2813,11015l3670,11015e" filled="f" stroked="t" strokeweight=".237985pt" strokecolor="#484848">
                <v:path arrowok="t"/>
              </v:shape>
            </v:group>
            <v:group style="position:absolute;left:3674;top:11032;width:167;height:2" coordorigin="3674,11032" coordsize="167,2">
              <v:shape style="position:absolute;left:3674;top:11032;width:167;height:2" coordorigin="3674,11032" coordsize="167,0" path="m3674,11032l3841,11032e" filled="f" stroked="t" strokeweight=".713954pt" strokecolor="#3F3F3F">
                <v:path arrowok="t"/>
              </v:shape>
            </v:group>
            <v:group style="position:absolute;left:3874;top:11015;width:2223;height:2" coordorigin="3874,11015" coordsize="2223,2">
              <v:shape style="position:absolute;left:3874;top:11015;width:2223;height:2" coordorigin="3874,11015" coordsize="2223,0" path="m3874,11015l6097,11015e" filled="f" stroked="t" strokeweight=".237985pt" strokecolor="#000000">
                <v:path arrowok="t"/>
              </v:shape>
            </v:group>
            <v:group style="position:absolute;left:6097;top:11015;width:452;height:2" coordorigin="6097,11015" coordsize="452,2">
              <v:shape style="position:absolute;left:6097;top:11015;width:452;height:2" coordorigin="6097,11015" coordsize="452,0" path="m6097,11015l6549,11015e" filled="f" stroked="t" strokeweight=".237985pt" strokecolor="#707070">
                <v:path arrowok="t"/>
              </v:shape>
            </v:group>
            <v:group style="position:absolute;left:6549;top:11015;width:424;height:2" coordorigin="6549,11015" coordsize="424,2">
              <v:shape style="position:absolute;left:6549;top:11015;width:424;height:2" coordorigin="6549,11015" coordsize="424,0" path="m6549,11015l6973,11015e" filled="f" stroked="t" strokeweight=".237985pt" strokecolor="#5B5B5B">
                <v:path arrowok="t"/>
              </v:shape>
            </v:group>
            <v:group style="position:absolute;left:6973;top:11015;width:290;height:2" coordorigin="6973,11015" coordsize="290,2">
              <v:shape style="position:absolute;left:6973;top:11015;width:290;height:2" coordorigin="6973,11015" coordsize="290,0" path="m6973,11015l7263,11015e" filled="f" stroked="t" strokeweight=".237985pt" strokecolor="#444444">
                <v:path arrowok="t"/>
              </v:shape>
            </v:group>
            <v:group style="position:absolute;left:7263;top:11015;width:3917;height:2" coordorigin="7263,11015" coordsize="3917,2">
              <v:shape style="position:absolute;left:7263;top:11015;width:3917;height:2" coordorigin="7263,11015" coordsize="3917,0" path="m7263,11015l11181,11015e" filled="f" stroked="t" strokeweight=".237985pt" strokecolor="#000000">
                <v:path arrowok="t"/>
              </v:shape>
            </v:group>
            <v:group style="position:absolute;left:11181;top:11015;width:481;height:2" coordorigin="11181,11015" coordsize="481,2">
              <v:shape style="position:absolute;left:11181;top:11015;width:481;height:2" coordorigin="11181,11015" coordsize="481,0" path="m11181,11015l11661,11015e" filled="f" stroked="t" strokeweight=".237985pt" strokecolor="#939393">
                <v:path arrowok="t"/>
              </v:shape>
            </v:group>
            <v:group style="position:absolute;left:352;top:10704;width:2;height:5484" coordorigin="352,10704" coordsize="2,5484">
              <v:shape style="position:absolute;left:352;top:10704;width:2;height:5484" coordorigin="352,10704" coordsize="0,5484" path="m352,16188l352,10704e" filled="f" stroked="t" strokeweight=".713954pt" strokecolor="#646464">
                <v:path arrowok="t"/>
              </v:shape>
            </v:group>
            <v:group style="position:absolute;left:4441;top:11202;width:519;height:2" coordorigin="4441,11202" coordsize="519,2">
              <v:shape style="position:absolute;left:4441;top:11202;width:519;height:2" coordorigin="4441,11202" coordsize="519,0" path="m4441,11202l4960,11202e" filled="f" stroked="t" strokeweight=".47597pt" strokecolor="#444444">
                <v:path arrowok="t"/>
              </v:shape>
            </v:group>
            <v:group style="position:absolute;left:338;top:11199;width:11342;height:2" coordorigin="338,11199" coordsize="11342,2">
              <v:shape style="position:absolute;left:338;top:11199;width:11342;height:2" coordorigin="338,11199" coordsize="11342,0" path="m338,11199l11680,11199e" filled="f" stroked="t" strokeweight=".713954pt" strokecolor="#606060">
                <v:path arrowok="t"/>
              </v:shape>
            </v:group>
            <v:group style="position:absolute;left:7235;top:11197;width:419;height:2" coordorigin="7235,11197" coordsize="419,2">
              <v:shape style="position:absolute;left:7235;top:11197;width:419;height:2" coordorigin="7235,11197" coordsize="419,0" path="m7235,11197l7654,11197e" filled="f" stroked="t" strokeweight=".47597pt" strokecolor="#444444">
                <v:path arrowok="t"/>
              </v:shape>
            </v:group>
            <v:group style="position:absolute;left:8996;top:11197;width:409;height:2" coordorigin="8996,11197" coordsize="409,2">
              <v:shape style="position:absolute;left:8996;top:11197;width:409;height:2" coordorigin="8996,11197" coordsize="409,0" path="m8996,11197l9405,11197e" filled="f" stroked="t" strokeweight=".47597pt" strokecolor="#444444">
                <v:path arrowok="t"/>
              </v:shape>
            </v:group>
            <v:group style="position:absolute;left:338;top:11565;width:757;height:2" coordorigin="338,11565" coordsize="757,2">
              <v:shape style="position:absolute;left:338;top:11565;width:757;height:2" coordorigin="338,11565" coordsize="757,0" path="m338,11565l1095,11565e" filled="f" stroked="t" strokeweight=".237985pt" strokecolor="#2F2F2F">
                <v:path arrowok="t"/>
              </v:shape>
            </v:group>
            <v:group style="position:absolute;left:352;top:10977;width:2;height:5211" coordorigin="352,10977" coordsize="2,5211">
              <v:shape style="position:absolute;left:352;top:10977;width:2;height:5211" coordorigin="352,10977" coordsize="0,5211" path="m352,16188l352,10977e" filled="f" stroked="t" strokeweight=".47597pt" strokecolor="#606060">
                <v:path arrowok="t"/>
              </v:shape>
            </v:group>
            <v:group style="position:absolute;left:866;top:11187;width:2;height:382" coordorigin="866,11187" coordsize="2,382">
              <v:shape style="position:absolute;left:866;top:11187;width:2;height:382" coordorigin="866,11187" coordsize="0,382" path="m866,11570l866,11187e" filled="f" stroked="t" strokeweight=".713954pt" strokecolor="#4B4B4B">
                <v:path arrowok="t"/>
              </v:shape>
            </v:group>
            <v:group style="position:absolute;left:1095;top:11565;width:1157;height:2" coordorigin="1095,11565" coordsize="1157,2">
              <v:shape style="position:absolute;left:1095;top:11565;width:1157;height:2" coordorigin="1095,11565" coordsize="1157,0" path="m1095,11565l2251,11565e" filled="f" stroked="t" strokeweight=".237985pt" strokecolor="#606060">
                <v:path arrowok="t"/>
              </v:shape>
            </v:group>
            <v:group style="position:absolute;left:2237;top:11565;width:2232;height:2" coordorigin="2237,11565" coordsize="2232,2">
              <v:shape style="position:absolute;left:2237;top:11565;width:2232;height:2" coordorigin="2237,11565" coordsize="2232,0" path="m2237,11565l4469,11565e" filled="f" stroked="t" strokeweight=".237985pt" strokecolor="#1F1F1F">
                <v:path arrowok="t"/>
              </v:shape>
            </v:group>
            <v:group style="position:absolute;left:4469;top:11565;width:2504;height:2" coordorigin="4469,11565" coordsize="2504,2">
              <v:shape style="position:absolute;left:4469;top:11565;width:2504;height:2" coordorigin="4469,11565" coordsize="2504,0" path="m4469,11565l6973,11565e" filled="f" stroked="t" strokeweight=".237985pt" strokecolor="#000000">
                <v:path arrowok="t"/>
              </v:shape>
            </v:group>
            <v:group style="position:absolute;left:6973;top:11565;width:652;height:2" coordorigin="6973,11565" coordsize="652,2">
              <v:shape style="position:absolute;left:6973;top:11565;width:652;height:2" coordorigin="6973,11565" coordsize="652,0" path="m6973,11565l7625,11565e" filled="f" stroked="t" strokeweight=".237985pt" strokecolor="#6B6B6B">
                <v:path arrowok="t"/>
              </v:shape>
            </v:group>
            <v:group style="position:absolute;left:7268;top:11192;width:2;height:760" coordorigin="7268,11192" coordsize="2,760">
              <v:shape style="position:absolute;left:7268;top:11192;width:2;height:760" coordorigin="7268,11192" coordsize="0,760" path="m7268,11952l7268,11192e" filled="f" stroked="t" strokeweight=".951939pt" strokecolor="#676767">
                <v:path arrowok="t"/>
              </v:shape>
            </v:group>
            <v:group style="position:absolute;left:7625;top:11565;width:4036;height:2" coordorigin="7625,11565" coordsize="4036,2">
              <v:shape style="position:absolute;left:7625;top:11565;width:4036;height:2" coordorigin="7625,11565" coordsize="4036,0" path="m7625,11565l11661,11565e" filled="f" stroked="t" strokeweight=".237985pt" strokecolor="#000000">
                <v:path arrowok="t"/>
              </v:shape>
            </v:group>
            <v:group style="position:absolute;left:11671;top:11159;width:2;height:440" coordorigin="11671,11159" coordsize="2,440">
              <v:shape style="position:absolute;left:11671;top:11159;width:2;height:440" coordorigin="11671,11159" coordsize="0,440" path="m11671,11598l11671,11159e" filled="f" stroked="t" strokeweight=".47597pt" strokecolor="#444444">
                <v:path arrowok="t"/>
              </v:shape>
            </v:group>
            <v:group style="position:absolute;left:866;top:11565;width:2;height:1769" coordorigin="866,11565" coordsize="2,1769">
              <v:shape style="position:absolute;left:866;top:11565;width:2;height:1769" coordorigin="866,11565" coordsize="0,1769" path="m866,13334l866,11565e" filled="f" stroked="t" strokeweight=".237985pt" strokecolor="#000000">
                <v:path arrowok="t"/>
              </v:shape>
            </v:group>
            <v:group style="position:absolute;left:1575;top:11460;width:2;height:712" coordorigin="1575,11460" coordsize="2,712">
              <v:shape style="position:absolute;left:1575;top:11460;width:2;height:712" coordorigin="1575,11460" coordsize="0,712" path="m1575,12172l1575,11460e" filled="f" stroked="t" strokeweight=".951939pt" strokecolor="#747474">
                <v:path arrowok="t"/>
              </v:shape>
            </v:group>
            <v:group style="position:absolute;left:1573;top:11197;width:2;height:4986" coordorigin="1573,11197" coordsize="2,4986">
              <v:shape style="position:absolute;left:1573;top:11197;width:2;height:4986" coordorigin="1573,11197" coordsize="0,4986" path="m1573,16183l1573,11197e" filled="f" stroked="t" strokeweight=".713954pt" strokecolor="#606060">
                <v:path arrowok="t"/>
              </v:shape>
            </v:group>
            <v:group style="position:absolute;left:7268;top:11895;width:2;height:588" coordorigin="7268,11895" coordsize="2,588">
              <v:shape style="position:absolute;left:7268;top:11895;width:2;height:588" coordorigin="7268,11895" coordsize="0,588" path="m7268,12483l7268,11895e" filled="f" stroked="t" strokeweight=".47597pt" strokecolor="#4B4B4B">
                <v:path arrowok="t"/>
              </v:shape>
            </v:group>
            <v:group style="position:absolute;left:1575;top:12182;width:2;height:421" coordorigin="1575,12182" coordsize="2,421">
              <v:shape style="position:absolute;left:1575;top:12182;width:2;height:421" coordorigin="1575,12182" coordsize="0,421" path="m1575,12602l1575,12182e" filled="f" stroked="t" strokeweight=".47597pt" strokecolor="#383838">
                <v:path arrowok="t"/>
              </v:shape>
            </v:group>
            <v:group style="position:absolute;left:7270;top:12426;width:2;height:741" coordorigin="7270,12426" coordsize="2,741">
              <v:shape style="position:absolute;left:7270;top:12426;width:2;height:741" coordorigin="7270,12426" coordsize="0,741" path="m7270,13167l7270,12426e" filled="f" stroked="t" strokeweight=".951939pt" strokecolor="#707070">
                <v:path arrowok="t"/>
              </v:shape>
            </v:group>
            <v:group style="position:absolute;left:352;top:12708;width:2;height:177" coordorigin="352,12708" coordsize="2,177">
              <v:shape style="position:absolute;left:352;top:12708;width:2;height:177" coordorigin="352,12708" coordsize="0,177" path="m352,12885l352,12708e" filled="f" stroked="t" strokeweight=".47597pt" strokecolor="#484848">
                <v:path arrowok="t"/>
              </v:shape>
            </v:group>
            <v:group style="position:absolute;left:2256;top:12708;width:2;height:459" coordorigin="2256,12708" coordsize="2,459">
              <v:shape style="position:absolute;left:2256;top:12708;width:2;height:459" coordorigin="2256,12708" coordsize="0,459" path="m2256,13167l2256,12708e" filled="f" stroked="t" strokeweight=".47597pt" strokecolor="#232323">
                <v:path arrowok="t"/>
              </v:shape>
            </v:group>
            <v:group style="position:absolute;left:352;top:12827;width:2;height:339" coordorigin="352,12827" coordsize="2,339">
              <v:shape style="position:absolute;left:352;top:12827;width:2;height:339" coordorigin="352,12827" coordsize="0,339" path="m352,13167l352,12827e" filled="f" stroked="t" strokeweight=".47597pt" strokecolor="#343434">
                <v:path arrowok="t"/>
              </v:shape>
            </v:group>
            <v:group style="position:absolute;left:9581;top:12985;width:2;height:67" coordorigin="9581,12985" coordsize="2,67">
              <v:shape style="position:absolute;left:9581;top:12985;width:2;height:67" coordorigin="9581,12985" coordsize="0,67" path="m9581,13052l9581,12985e" filled="f" stroked="t" strokeweight=".951939pt" strokecolor="#444444">
                <v:path arrowok="t"/>
              </v:shape>
            </v:group>
            <v:group style="position:absolute;left:9572;top:12928;width:2;height:363" coordorigin="9572,12928" coordsize="2,363">
              <v:shape style="position:absolute;left:9572;top:12928;width:2;height:363" coordorigin="9572,12928" coordsize="0,363" path="m9572,13291l9572,12928e" filled="f" stroked="t" strokeweight="2.141863pt" strokecolor="#484848">
                <v:path arrowok="t"/>
              </v:shape>
            </v:group>
            <v:group style="position:absolute;left:333;top:13145;width:19;height:2" coordorigin="333,13145" coordsize="19,2">
              <v:shape style="position:absolute;left:333;top:13145;width:19;height:2" coordorigin="333,13145" coordsize="19,0" path="m333,13145l352,13145e" filled="f" stroked="t" strokeweight=".713954pt" strokecolor="#343434">
                <v:path arrowok="t"/>
              </v:shape>
            </v:group>
            <v:group style="position:absolute;left:1556;top:13145;width:19;height:2" coordorigin="1556,13145" coordsize="19,2">
              <v:shape style="position:absolute;left:1556;top:13145;width:19;height:2" coordorigin="1556,13145" coordsize="19,0" path="m1556,13145l1575,13145e" filled="f" stroked="t" strokeweight=".713954pt" strokecolor="#676767">
                <v:path arrowok="t"/>
              </v:shape>
            </v:group>
            <v:group style="position:absolute;left:2232;top:13145;width:19;height:2" coordorigin="2232,13145" coordsize="19,2">
              <v:shape style="position:absolute;left:2232;top:13145;width:19;height:2" coordorigin="2232,13145" coordsize="19,0" path="m2232,13145l2251,13145e" filled="f" stroked="t" strokeweight=".713954pt" strokecolor="#0F0F0F">
                <v:path arrowok="t"/>
              </v:shape>
            </v:group>
            <v:group style="position:absolute;left:7254;top:13145;width:19;height:2" coordorigin="7254,13145" coordsize="19,2">
              <v:shape style="position:absolute;left:7254;top:13145;width:19;height:2" coordorigin="7254,13145" coordsize="19,0" path="m7254,13145l7273,13145e" filled="f" stroked="t" strokeweight=".713954pt" strokecolor="#3F3F3F">
                <v:path arrowok="t"/>
              </v:shape>
            </v:group>
            <v:group style="position:absolute;left:11642;top:13145;width:19;height:2" coordorigin="11642,13145" coordsize="19,2">
              <v:shape style="position:absolute;left:11642;top:13145;width:19;height:2" coordorigin="11642,13145" coordsize="19,0" path="m11642,13145l11661,13145e" filled="f" stroked="t" strokeweight=".713954pt" strokecolor="#000000">
                <v:path arrowok="t"/>
              </v:shape>
            </v:group>
            <v:group style="position:absolute;left:7273;top:13124;width:2;height:469" coordorigin="7273,13124" coordsize="2,469">
              <v:shape style="position:absolute;left:7273;top:13124;width:2;height:469" coordorigin="7273,13124" coordsize="0,469" path="m7273,13592l7273,13124e" filled="f" stroked="t" strokeweight=".47597pt" strokecolor="#4B4B4B">
                <v:path arrowok="t"/>
              </v:shape>
            </v:group>
            <v:group style="position:absolute;left:338;top:13563;width:533;height:2" coordorigin="338,13563" coordsize="533,2">
              <v:shape style="position:absolute;left:338;top:13563;width:533;height:2" coordorigin="338,13563" coordsize="533,0" path="m338,13563l871,13563e" filled="f" stroked="t" strokeweight=".237985pt" strokecolor="#777777">
                <v:path arrowok="t"/>
              </v:shape>
            </v:group>
            <v:group style="position:absolute;left:866;top:13334;width:2;height:234" coordorigin="866,13334" coordsize="2,234">
              <v:shape style="position:absolute;left:866;top:13334;width:2;height:234" coordorigin="866,13334" coordsize="0,234" path="m866,13568l866,13334e" filled="f" stroked="t" strokeweight=".237985pt" strokecolor="#343434">
                <v:path arrowok="t"/>
              </v:shape>
            </v:group>
            <v:group style="position:absolute;left:866;top:13563;width:228;height:2" coordorigin="866,13563" coordsize="228,2">
              <v:shape style="position:absolute;left:866;top:13563;width:228;height:2" coordorigin="866,13563" coordsize="228,0" path="m866,13563l1095,13563e" filled="f" stroked="t" strokeweight=".237985pt" strokecolor="#646464">
                <v:path arrowok="t"/>
              </v:shape>
            </v:group>
            <v:group style="position:absolute;left:1095;top:13563;width:481;height:2" coordorigin="1095,13563" coordsize="481,2">
              <v:shape style="position:absolute;left:1095;top:13563;width:481;height:2" coordorigin="1095,13563" coordsize="481,0" path="m1095,13563l1575,13563e" filled="f" stroked="t" strokeweight=".237985pt" strokecolor="#4B4B4B">
                <v:path arrowok="t"/>
              </v:shape>
            </v:group>
            <v:group style="position:absolute;left:1561;top:13563;width:690;height:2" coordorigin="1561,13563" coordsize="690,2">
              <v:shape style="position:absolute;left:1561;top:13563;width:690;height:2" coordorigin="1561,13563" coordsize="690,0" path="m1561,13563l2251,13563e" filled="f" stroked="t" strokeweight=".237985pt" strokecolor="#606060">
                <v:path arrowok="t"/>
              </v:shape>
            </v:group>
            <v:group style="position:absolute;left:866;top:13563;width:2;height:1893" coordorigin="866,13563" coordsize="2,1893">
              <v:shape style="position:absolute;left:866;top:13563;width:2;height:1893" coordorigin="866,13563" coordsize="0,1893" path="m866,15457l866,13563e" filled="f" stroked="t" strokeweight=".237985pt" strokecolor="#000000">
                <v:path arrowok="t"/>
              </v:shape>
            </v:group>
            <v:group style="position:absolute;left:1575;top:13535;width:2;height:717" coordorigin="1575,13535" coordsize="2,717">
              <v:shape style="position:absolute;left:1575;top:13535;width:2;height:717" coordorigin="1575,13535" coordsize="0,717" path="m1575,14252l1575,13535e" filled="f" stroked="t" strokeweight=".47597pt" strokecolor="#444444">
                <v:path arrowok="t"/>
              </v:shape>
            </v:group>
            <v:group style="position:absolute;left:7992;top:13635;width:809;height:2" coordorigin="7992,13635" coordsize="809,2">
              <v:shape style="position:absolute;left:7992;top:13635;width:809;height:2" coordorigin="7992,13635" coordsize="809,0" path="m7992,13635l8801,13635e" filled="f" stroked="t" strokeweight="1.189924pt" strokecolor="#3F3F8C">
                <v:path arrowok="t"/>
              </v:shape>
            </v:group>
            <v:group style="position:absolute;left:8848;top:13585;width:195;height:2" coordorigin="8848,13585" coordsize="195,2">
              <v:shape style="position:absolute;left:8848;top:13585;width:195;height:2" coordorigin="8848,13585" coordsize="195,0" path="m8848,13585l9043,13585e" filled="f" stroked="t" strokeweight=".47597pt" strokecolor="#5B6480">
                <v:path arrowok="t"/>
              </v:shape>
            </v:group>
            <v:group style="position:absolute;left:9024;top:13635;width:352;height:2" coordorigin="9024,13635" coordsize="352,2">
              <v:shape style="position:absolute;left:9024;top:13635;width:352;height:2" coordorigin="9024,13635" coordsize="352,0" path="m9024,13635l9377,13635e" filled="f" stroked="t" strokeweight="3.569772pt" strokecolor="#383FAC">
                <v:path arrowok="t"/>
              </v:shape>
            </v:group>
            <v:group style="position:absolute;left:9158;top:13563;width:2;height:110" coordorigin="9158,13563" coordsize="2,110">
              <v:shape style="position:absolute;left:9158;top:13563;width:2;height:110" coordorigin="9158,13563" coordsize="0,110" path="m9158,13673l9158,13563e" filled="f" stroked="t" strokeweight="1.189924pt" strokecolor="#2F34AF">
                <v:path arrowok="t"/>
              </v:shape>
            </v:group>
            <v:group style="position:absolute;left:9377;top:13635;width:190;height:2" coordorigin="9377,13635" coordsize="190,2">
              <v:shape style="position:absolute;left:9377;top:13635;width:190;height:2" coordorigin="9377,13635" coordsize="190,0" path="m9377,13635l9567,13635e" filled="f" stroked="t" strokeweight="2.617833pt" strokecolor="#707CAC">
                <v:path arrowok="t"/>
              </v:shape>
            </v:group>
            <v:group style="position:absolute;left:9553;top:13506;width:2;height:177" coordorigin="9553,13506" coordsize="2,177">
              <v:shape style="position:absolute;left:9553;top:13506;width:2;height:177" coordorigin="9553,13506" coordsize="0,177" path="m9553,13683l9553,13506e" filled="f" stroked="t" strokeweight="2.141863pt" strokecolor="#5B64A3">
                <v:path arrowok="t"/>
              </v:shape>
            </v:group>
            <v:group style="position:absolute;left:9534;top:13623;width:390;height:2" coordorigin="9534,13623" coordsize="390,2">
              <v:shape style="position:absolute;left:9534;top:13623;width:390;height:2" coordorigin="9534,13623" coordsize="390,0" path="m9534,13623l9924,13623e" filled="f" stroked="t" strokeweight="2.855818pt" strokecolor="#4B579C">
                <v:path arrowok="t"/>
              </v:shape>
            </v:group>
            <v:group style="position:absolute;left:9872;top:13597;width:466;height:2" coordorigin="9872,13597" coordsize="466,2">
              <v:shape style="position:absolute;left:9872;top:13597;width:466;height:2" coordorigin="9872,13597" coordsize="466,0" path="m9872,13597l10338,13597e" filled="f" stroked="t" strokeweight="1.665894pt" strokecolor="#3F4B90">
                <v:path arrowok="t"/>
              </v:shape>
            </v:group>
            <v:group style="position:absolute;left:9158;top:13573;width:2;height:191" coordorigin="9158,13573" coordsize="2,191">
              <v:shape style="position:absolute;left:9158;top:13573;width:2;height:191" coordorigin="9158,13573" coordsize="0,191" path="m9158,13764l9158,13573e" filled="f" stroked="t" strokeweight="2.379848pt" strokecolor="#3444A8">
                <v:path arrowok="t"/>
              </v:shape>
            </v:group>
            <v:group style="position:absolute;left:9553;top:13611;width:2;height:100" coordorigin="9553,13611" coordsize="2,100">
              <v:shape style="position:absolute;left:9553;top:13611;width:2;height:100" coordorigin="9553,13611" coordsize="0,100" path="m9553,13712l9553,13611e" filled="f" stroked="t" strokeweight=".713954pt" strokecolor="#5764B8">
                <v:path arrowok="t"/>
              </v:shape>
            </v:group>
            <v:group style="position:absolute;left:7270;top:13506;width:2;height:980" coordorigin="7270,13506" coordsize="2,980">
              <v:shape style="position:absolute;left:7270;top:13506;width:2;height:980" coordorigin="7270,13506" coordsize="0,980" path="m7270,14486l7270,13506e" filled="f" stroked="t" strokeweight=".951939pt" strokecolor="#707070">
                <v:path arrowok="t"/>
              </v:shape>
            </v:group>
            <v:group style="position:absolute;left:352;top:14386;width:2;height:545" coordorigin="352,14386" coordsize="2,545">
              <v:shape style="position:absolute;left:352;top:14386;width:2;height:545" coordorigin="352,14386" coordsize="0,545" path="m352,14931l352,14386e" filled="f" stroked="t" strokeweight=".47597pt" strokecolor="#444444">
                <v:path arrowok="t"/>
              </v:shape>
            </v:group>
            <v:group style="position:absolute;left:2256;top:14386;width:2;height:545" coordorigin="2256,14386" coordsize="2,545">
              <v:shape style="position:absolute;left:2256;top:14386;width:2;height:545" coordorigin="2256,14386" coordsize="0,545" path="m2256,14931l2256,14386e" filled="f" stroked="t" strokeweight=".47597pt" strokecolor="#2B2B2B">
                <v:path arrowok="t"/>
              </v:shape>
            </v:group>
            <v:group style="position:absolute;left:7273;top:14386;width:2;height:397" coordorigin="7273,14386" coordsize="2,397">
              <v:shape style="position:absolute;left:7273;top:14386;width:2;height:397" coordorigin="7273,14386" coordsize="0,397" path="m7273,14783l7273,14386e" filled="f" stroked="t" strokeweight=".47597pt" strokecolor="#4F4F4F">
                <v:path arrowok="t"/>
              </v:shape>
            </v:group>
            <v:group style="position:absolute;left:7273;top:14725;width:2;height:206" coordorigin="7273,14725" coordsize="2,206">
              <v:shape style="position:absolute;left:7273;top:14725;width:2;height:206" coordorigin="7273,14725" coordsize="0,206" path="m7273,14931l7273,14725e" filled="f" stroked="t" strokeweight=".47597pt" strokecolor="#383838">
                <v:path arrowok="t"/>
              </v:shape>
            </v:group>
            <v:group style="position:absolute;left:7273;top:14873;width:2;height:325" coordorigin="7273,14873" coordsize="2,325">
              <v:shape style="position:absolute;left:7273;top:14873;width:2;height:325" coordorigin="7273,14873" coordsize="0,325" path="m7273,15199l7273,14873e" filled="f" stroked="t" strokeweight=".47597pt" strokecolor="#4F4F4F">
                <v:path arrowok="t"/>
              </v:shape>
            </v:group>
            <v:group style="position:absolute;left:352;top:14993;width:2;height:540" coordorigin="352,14993" coordsize="2,540">
              <v:shape style="position:absolute;left:352;top:14993;width:2;height:540" coordorigin="352,14993" coordsize="0,540" path="m352,15533l352,14993e" filled="f" stroked="t" strokeweight=".951939pt" strokecolor="#7C7C7C">
                <v:path arrowok="t"/>
              </v:shape>
            </v:group>
            <v:group style="position:absolute;left:7273;top:15141;width:2;height:1042" coordorigin="7273,15141" coordsize="2,1042">
              <v:shape style="position:absolute;left:7273;top:15141;width:2;height:1042" coordorigin="7273,15141" coordsize="0,1042" path="m7273,16183l7273,15141e" filled="f" stroked="t" strokeweight=".951939pt" strokecolor="#747474">
                <v:path arrowok="t"/>
              </v:shape>
            </v:group>
            <v:group style="position:absolute;left:347;top:16179;width:10862;height:2" coordorigin="347,16179" coordsize="10862,2">
              <v:shape style="position:absolute;left:347;top:16179;width:10862;height:2" coordorigin="347,16179" coordsize="10862,0" path="m347,16179l11209,16179e" filled="f" stroked="t" strokeweight=".951939pt" strokecolor="#676767">
                <v:path arrowok="t"/>
              </v:shape>
            </v:group>
            <v:group style="position:absolute;left:866;top:15457;width:2;height:717" coordorigin="866,15457" coordsize="2,717">
              <v:shape style="position:absolute;left:866;top:15457;width:2;height:717" coordorigin="866,15457" coordsize="0,717" path="m866,16174l866,15457e" filled="f" stroked="t" strokeweight=".237985pt" strokecolor="#777777">
                <v:path arrowok="t"/>
              </v:shape>
            </v:group>
            <v:group style="position:absolute;left:1533;top:16176;width:747;height:2" coordorigin="1533,16176" coordsize="747,2">
              <v:shape style="position:absolute;left:1533;top:16176;width:747;height:2" coordorigin="1533,16176" coordsize="747,0" path="m1533,16176l2280,16176e" filled="f" stroked="t" strokeweight=".713954pt" strokecolor="#4B4B4B">
                <v:path arrowok="t"/>
              </v:shape>
            </v:group>
            <v:group style="position:absolute;left:4598;top:16174;width:709;height:2" coordorigin="4598,16174" coordsize="709,2">
              <v:shape style="position:absolute;left:4598;top:16174;width:709;height:2" coordorigin="4598,16174" coordsize="709,0" path="m4598,16174l5307,16174e" filled="f" stroked="t" strokeweight=".47597pt" strokecolor="#4B4B4B">
                <v:path arrowok="t"/>
              </v:shape>
            </v:group>
            <v:group style="position:absolute;left:6521;top:16176;width:1133;height:2" coordorigin="6521,16176" coordsize="1133,2">
              <v:shape style="position:absolute;left:6521;top:16176;width:1133;height:2" coordorigin="6521,16176" coordsize="1133,0" path="m6521,16176l7654,16176e" filled="f" stroked="t" strokeweight=".47597pt" strokecolor="#484848">
                <v:path arrowok="t"/>
              </v:shape>
            </v:group>
            <v:group style="position:absolute;left:8772;top:16181;width:1157;height:2" coordorigin="8772,16181" coordsize="1157,2">
              <v:shape style="position:absolute;left:8772;top:16181;width:1157;height:2" coordorigin="8772,16181" coordsize="1157,0" path="m8772,16181l9929,16181e" filled="f" stroked="t" strokeweight=".47597pt" strokecolor="#484848">
                <v:path arrowok="t"/>
              </v:shape>
            </v:group>
            <v:group style="position:absolute;left:347;top:16188;width:11333;height:2" coordorigin="347,16188" coordsize="11333,2">
              <v:shape style="position:absolute;left:347;top:16188;width:11333;height:2" coordorigin="347,16188" coordsize="11333,0" path="m347,16188l11680,16188e" filled="f" stroked="t" strokeweight=".951939pt" strokecolor="#646464">
                <v:path arrowok="t"/>
              </v:shape>
            </v:group>
            <v:group style="position:absolute;left:9999;top:13922;width:132;height:232" coordorigin="9999,13922" coordsize="132,232">
              <v:shape style="position:absolute;left:9999;top:13922;width:132;height:232" coordorigin="9999,13922" coordsize="132,232" path="m9999,13922l10131,13922,10131,14154,9999,14154,9999,13922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796" w:right="-20"/>
        <w:jc w:val="left"/>
        <w:tabs>
          <w:tab w:pos="23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35"/>
          <w:position w:val="19"/>
        </w:rPr>
        <w:t>§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00"/>
          <w:position w:val="19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0"/>
        </w:rPr>
        <w:t>Eırgü.n</w:t>
      </w:r>
      <w:r>
        <w:rPr>
          <w:rFonts w:ascii="Arial" w:hAnsi="Arial" w:cs="Arial" w:eastAsia="Arial"/>
          <w:sz w:val="25"/>
          <w:szCs w:val="25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E6E70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6E6E70"/>
          <w:spacing w:val="-9"/>
          <w:w w:val="90"/>
          <w:position w:val="0"/>
        </w:rPr>
        <w:t>A</w:t>
      </w:r>
      <w:r>
        <w:rPr>
          <w:rFonts w:ascii="Arial" w:hAnsi="Arial" w:cs="Arial" w:eastAsia="Arial"/>
          <w:sz w:val="25"/>
          <w:szCs w:val="25"/>
          <w:color w:val="6E6E70"/>
          <w:spacing w:val="0"/>
          <w:w w:val="116"/>
          <w:position w:val="0"/>
        </w:rPr>
        <w:t>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178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973846pt;margin-top:6.488914pt;width:38.672402pt;height:39.0pt;mso-position-horizontal-relative:page;mso-position-vertical-relative:paragraph;z-index:-15130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32F9A"/>
                      <w:spacing w:val="0"/>
                      <w:w w:val="133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32F9A"/>
                      <w:spacing w:val="2"/>
                      <w:w w:val="13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32F9A"/>
                      <w:spacing w:val="0"/>
                      <w:w w:val="133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1"/>
          <w:i/>
        </w:rPr>
        <w:t>itfaiy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1"/>
          <w:i/>
        </w:rPr>
        <w:t>e</w:t>
      </w:r>
      <w:r>
        <w:rPr>
          <w:rFonts w:ascii="Arial" w:hAnsi="Arial" w:cs="Arial" w:eastAsia="Arial"/>
          <w:sz w:val="22"/>
          <w:szCs w:val="22"/>
          <w:color w:val="494949"/>
          <w:spacing w:val="17"/>
          <w:w w:val="81"/>
          <w:i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1"/>
        </w:rPr>
        <w:t>Güne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1"/>
        </w:rPr>
        <w:t>y</w:t>
      </w:r>
      <w:r>
        <w:rPr>
          <w:rFonts w:ascii="Arial" w:hAnsi="Arial" w:cs="Arial" w:eastAsia="Arial"/>
          <w:sz w:val="22"/>
          <w:szCs w:val="22"/>
          <w:color w:val="494949"/>
          <w:spacing w:val="7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5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3442A3"/>
          <w:spacing w:val="0"/>
          <w:w w:val="153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36" w:after="0" w:line="239" w:lineRule="exact"/>
        <w:ind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13"/>
          <w:position w:val="-5"/>
        </w:rPr>
        <w:t>Bcıl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13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70"/>
          <w:position w:val="-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1"/>
        </w:rPr>
        <w:t>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305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75"/>
        </w:rPr>
        <w:t>al!'!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75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12"/>
          <w:w w:val="75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75"/>
        </w:rPr>
        <w:t>ŞubE'!</w:t>
      </w:r>
      <w:r>
        <w:rPr>
          <w:rFonts w:ascii="Arial" w:hAnsi="Arial" w:cs="Arial" w:eastAsia="Arial"/>
          <w:sz w:val="18"/>
          <w:szCs w:val="18"/>
          <w:color w:val="5B5B5B"/>
          <w:spacing w:val="-4"/>
          <w:w w:val="75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Mıi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A8A8C"/>
          <w:spacing w:val="0"/>
          <w:w w:val="100"/>
        </w:rPr>
        <w:t>·</w:t>
      </w:r>
      <w:r>
        <w:rPr>
          <w:rFonts w:ascii="Arial" w:hAnsi="Arial" w:cs="Arial" w:eastAsia="Arial"/>
          <w:sz w:val="17"/>
          <w:szCs w:val="17"/>
          <w:color w:val="8A8A8C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A8A8C"/>
          <w:spacing w:val="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E6E70"/>
          <w:spacing w:val="0"/>
          <w:w w:val="100"/>
        </w:rPr>
        <w:t>;</w:t>
      </w:r>
      <w:r>
        <w:rPr>
          <w:rFonts w:ascii="Arial" w:hAnsi="Arial" w:cs="Arial" w:eastAsia="Arial"/>
          <w:sz w:val="17"/>
          <w:szCs w:val="17"/>
          <w:color w:val="6E6E70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79"/>
        </w:rPr>
        <w:t>",::.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79"/>
        </w:rPr>
        <w:t>•</w:t>
      </w:r>
      <w:r>
        <w:rPr>
          <w:rFonts w:ascii="Arial" w:hAnsi="Arial" w:cs="Arial" w:eastAsia="Arial"/>
          <w:sz w:val="17"/>
          <w:szCs w:val="17"/>
          <w:color w:val="343434"/>
          <w:spacing w:val="8"/>
          <w:w w:val="179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79"/>
        </w:rPr>
        <w:t>"'"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40"/>
          <w:cols w:num="3" w:equalWidth="0">
            <w:col w:w="4221" w:space="370"/>
            <w:col w:w="2155" w:space="1848"/>
            <w:col w:w="3046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34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589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86076pt;margin-top:-42.332767pt;width:488.059041pt;height:72pt;mso-position-horizontal-relative:page;mso-position-vertical-relative:paragraph;z-index:-1512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33333"/>
                      <w:spacing w:val="0"/>
                      <w:w w:val="385"/>
                      <w:position w:val="24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33333"/>
                      <w:spacing w:val="0"/>
                      <w:w w:val="100"/>
                      <w:position w:val="24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333333"/>
                      <w:spacing w:val="0"/>
                      <w:w w:val="100"/>
                      <w:position w:val="2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0"/>
                      <w:w w:val="137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3"/>
        </w:rPr>
        <w:t>BÜYÜKSEHIR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36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13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7" w:lineRule="exact"/>
        <w:ind w:left="104" w:right="-20"/>
        <w:jc w:val="left"/>
        <w:tabs>
          <w:tab w:pos="1300" w:val="left"/>
          <w:tab w:pos="312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4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7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1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293-88-00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7" w:right="-20"/>
        <w:jc w:val="left"/>
        <w:tabs>
          <w:tab w:pos="1320" w:val="left"/>
          <w:tab w:pos="3160" w:val="left"/>
          <w:tab w:pos="434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0"/>
          <w:position w:val="1"/>
        </w:rPr>
        <w:t>Kay_ıt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:2728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52/2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7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52/2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127" w:right="-20"/>
        <w:jc w:val="left"/>
        <w:tabs>
          <w:tab w:pos="1300" w:val="left"/>
          <w:tab w:pos="476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27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</w:rPr>
        <w:t>Yang11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1"/>
        </w:rPr>
        <w:t>!Kullanım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617" w:right="-20"/>
        <w:jc w:val="left"/>
        <w:tabs>
          <w:tab w:pos="67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20255pt;margin-top:4.075045pt;width:88.432526pt;height:26pt;mso-position-horizontal-relative:page;mso-position-vertical-relative:paragraph;z-index:-1512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6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C9E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626464"/>
          <w:spacing w:val="-24"/>
          <w:w w:val="12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1"/>
          <w:position w:val="-3"/>
        </w:rPr>
        <w:t>.....</w:t>
      </w:r>
      <w:r>
        <w:rPr>
          <w:rFonts w:ascii="Arial" w:hAnsi="Arial" w:cs="Arial" w:eastAsia="Arial"/>
          <w:sz w:val="23"/>
          <w:szCs w:val="23"/>
          <w:color w:val="464646"/>
          <w:spacing w:val="-4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0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1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626464"/>
          <w:spacing w:val="-13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9"/>
          <w:position w:val="-3"/>
        </w:rPr>
        <w:t>.......</w:t>
      </w:r>
      <w:r>
        <w:rPr>
          <w:rFonts w:ascii="Arial" w:hAnsi="Arial" w:cs="Arial" w:eastAsia="Arial"/>
          <w:sz w:val="23"/>
          <w:szCs w:val="23"/>
          <w:color w:val="333333"/>
          <w:spacing w:val="-41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5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5"/>
          <w:w w:val="6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4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626464"/>
          <w:spacing w:val="-39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4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626464"/>
          <w:spacing w:val="-15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9"/>
          <w:position w:val="-3"/>
        </w:rPr>
        <w:t>......</w:t>
      </w:r>
      <w:r>
        <w:rPr>
          <w:rFonts w:ascii="Arial" w:hAnsi="Arial" w:cs="Arial" w:eastAsia="Arial"/>
          <w:sz w:val="23"/>
          <w:szCs w:val="23"/>
          <w:color w:val="333333"/>
          <w:spacing w:val="-5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5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0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6"/>
          <w:position w:val="-3"/>
        </w:rPr>
        <w:t>............................</w:t>
      </w:r>
      <w:r>
        <w:rPr>
          <w:rFonts w:ascii="Arial" w:hAnsi="Arial" w:cs="Arial" w:eastAsia="Arial"/>
          <w:sz w:val="23"/>
          <w:szCs w:val="23"/>
          <w:color w:val="333333"/>
          <w:spacing w:val="-36"/>
          <w:w w:val="6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24"/>
          <w:w w:val="12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24"/>
          <w:w w:val="12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1F1F1F"/>
          <w:spacing w:val="-15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35"/>
          <w:w w:val="8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1F1F1F"/>
          <w:spacing w:val="-15"/>
          <w:w w:val="8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-20"/>
          <w:w w:val="12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8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464646"/>
          <w:spacing w:val="-15"/>
          <w:w w:val="68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12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3974" w:right="-20"/>
        <w:jc w:val="left"/>
        <w:tabs>
          <w:tab w:pos="5000" w:val="left"/>
          <w:tab w:pos="55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5"/>
        </w:rPr>
        <w:t>X</w:t>
      </w:r>
      <w:r>
        <w:rPr>
          <w:rFonts w:ascii="Arial" w:hAnsi="Arial" w:cs="Arial" w:eastAsia="Arial"/>
          <w:sz w:val="12"/>
          <w:szCs w:val="12"/>
          <w:color w:val="333333"/>
          <w:spacing w:val="-33"/>
          <w:w w:val="100"/>
          <w:position w:val="5"/>
        </w:rPr>
        <w:t> 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position w:val="5"/>
        </w:rPr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4"/>
          <w:szCs w:val="44"/>
          <w:color w:val="464646"/>
          <w:spacing w:val="-59"/>
          <w:w w:val="54"/>
          <w:position w:val="-6"/>
        </w:rPr>
        <w:t> </w:t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100"/>
          <w:position w:val="-6"/>
        </w:rPr>
      </w:r>
      <w:r>
        <w:rPr>
          <w:rFonts w:ascii="Arial" w:hAnsi="Arial" w:cs="Arial" w:eastAsia="Arial"/>
          <w:sz w:val="44"/>
          <w:szCs w:val="44"/>
          <w:color w:val="9E9C9E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4"/>
          <w:szCs w:val="44"/>
          <w:color w:val="9E9C9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4"/>
          <w:szCs w:val="44"/>
          <w:color w:val="9E9C9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5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  <w:position w:val="6"/>
        </w:rPr>
        <w:t>:ll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132" w:right="-20"/>
        <w:jc w:val="left"/>
        <w:tabs>
          <w:tab w:pos="2160" w:val="left"/>
          <w:tab w:pos="5660" w:val="left"/>
          <w:tab w:pos="110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  <w:position w:val="9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2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9"/>
        </w:rPr>
        <w:t>:Veli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DEMİRÖZ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8"/>
        </w:rPr>
        <w:t>jKimcı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8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8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9E9C9E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203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A.G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KEVEK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ind w:left="2119" w:right="-20"/>
        <w:jc w:val="left"/>
        <w:tabs>
          <w:tab w:pos="46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-1"/>
        </w:rPr>
        <w:t>f-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7"/>
          <w:w w:val="15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10:22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10:25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320" w:right="280"/>
        </w:sectPr>
      </w:pPr>
      <w:rPr/>
    </w:p>
    <w:p>
      <w:pPr>
        <w:spacing w:before="0" w:after="0" w:line="194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f-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545" w:space="1574"/>
            <w:col w:w="9201"/>
          </w:cols>
        </w:sectPr>
      </w:pPr>
      <w:rPr/>
    </w:p>
    <w:p>
      <w:pPr>
        <w:spacing w:before="0" w:after="0" w:line="291" w:lineRule="exact"/>
        <w:ind w:left="132" w:right="-20"/>
        <w:jc w:val="left"/>
        <w:tabs>
          <w:tab w:pos="464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642" w:right="4366"/>
        <w:jc w:val="center"/>
        <w:tabs>
          <w:tab w:pos="67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26464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24" w:lineRule="exact"/>
        <w:ind w:left="2138" w:right="4322" w:firstLine="2552"/>
        <w:jc w:val="left"/>
        <w:tabs>
          <w:tab w:pos="4660" w:val="left"/>
          <w:tab w:pos="68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8"/>
          <w:w w:val="21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iyeı-Jandarma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23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2" w:right="-20"/>
        <w:jc w:val="left"/>
        <w:tabs>
          <w:tab w:pos="218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10:22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f-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Sayısı:9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1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7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8"/>
          <w:w w:val="2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EC667-3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-35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23" w:right="2252" w:firstLine="20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ÖZGÖNÜL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8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.E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3"/>
        </w:rPr>
        <w:t>r-J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aka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78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ÖPLÜOGLU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37"/>
        </w:rPr>
        <w:t>l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36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609" w:right="41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[SöndOrmede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left="123" w:right="-20"/>
        <w:jc w:val="left"/>
        <w:tabs>
          <w:tab w:pos="2820" w:val="left"/>
          <w:tab w:pos="4640" w:val="left"/>
          <w:tab w:pos="6540" w:val="left"/>
          <w:tab w:pos="8080" w:val="left"/>
          <w:tab w:pos="9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Tilrü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"/>
        </w:rPr>
        <w:t>Su'l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59"/>
          <w:position w:val="-3"/>
        </w:rPr>
        <w:t>ISu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23"/>
          <w:w w:val="59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3"/>
        </w:rPr>
        <w:t>ın3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-2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6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9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  <w:position w:val="-3"/>
        </w:rPr>
        <w:t>_&amp;_0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9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5401" w:right="-20"/>
        <w:jc w:val="left"/>
        <w:tabs>
          <w:tab w:pos="6540" w:val="left"/>
          <w:tab w:pos="8080" w:val="left"/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626464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1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DEMiRÖZ'e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3'l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takıını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5"/>
          <w:w w:val="91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kapı,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pencere,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televizyoı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Söııdürme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C9E"/>
          <w:spacing w:val="4"/>
          <w:w w:val="4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takımı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dolabı,l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görmilştü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16"/>
        </w:rPr>
        <w:t>ŞYA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750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878785"/>
          <w:spacing w:val="-13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B1NAD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7500.00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TOPLA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TAflMiN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5000.00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4" w:lineRule="exact"/>
        <w:ind w:left="99" w:right="87" w:firstLine="2006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4.976318pt;margin-top:9.994689pt;width:.1pt;height:11.596192pt;mso-position-horizontal-relative:page;mso-position-vertical-relative:paragraph;z-index:-15124" coordorigin="10300,200" coordsize="2,232">
            <v:shape style="position:absolute;left:10300;top:200;width:2;height:232" coordorigin="10300,200" coordsize="0,232" path="m10300,432l10300,200e" filled="f" stroked="t" strokeweight="2.713495pt" strokecolor="#D8D6D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tctkiktc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bıışlangıcınıırbodrunı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1"/>
        </w:rPr>
        <w:t>HI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8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tındaki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8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oıunna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görOlmU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amştınna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sonıştunnada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tclev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"/>
          <w:w w:val="9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yon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takıl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gelişi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89"/>
        </w:rPr>
        <w:t>güz</w:t>
      </w:r>
      <w:r>
        <w:rPr>
          <w:rFonts w:ascii="Arial" w:hAnsi="Arial" w:cs="Arial" w:eastAsia="Arial"/>
          <w:sz w:val="17"/>
          <w:szCs w:val="17"/>
          <w:color w:val="464646"/>
          <w:spacing w:val="-32"/>
          <w:w w:val="89"/>
        </w:rPr>
        <w:t>e</w:t>
      </w:r>
      <w:r>
        <w:rPr>
          <w:rFonts w:ascii="Arial" w:hAnsi="Arial" w:cs="Arial" w:eastAsia="Arial"/>
          <w:sz w:val="17"/>
          <w:szCs w:val="17"/>
          <w:color w:val="B8B8B8"/>
          <w:spacing w:val="-13"/>
          <w:w w:val="110"/>
        </w:rPr>
        <w:t>.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35"/>
        </w:rPr>
        <w:t>J</w:t>
      </w:r>
      <w:r>
        <w:rPr>
          <w:rFonts w:ascii="Arial" w:hAnsi="Arial" w:cs="Arial" w:eastAsia="Arial"/>
          <w:sz w:val="17"/>
          <w:szCs w:val="17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çekile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esisatı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ezilm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4"/>
          <w:w w:val="13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yapma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oluşturara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yalıtım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tutuşLunnası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4"/>
          <w:w w:val="4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uıaatine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177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2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0"/>
        </w:rPr>
        <w:t>jBedel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72" w:lineRule="exact"/>
        <w:ind w:left="137" w:right="-20"/>
        <w:jc w:val="left"/>
        <w:tabs>
          <w:tab w:pos="97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8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4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8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5"/>
          <w:position w:val="-4"/>
        </w:rPr>
        <w:t>O</w:t>
      </w:r>
      <w:r>
        <w:rPr>
          <w:rFonts w:ascii="Arial" w:hAnsi="Arial" w:cs="Arial" w:eastAsia="Arial"/>
          <w:sz w:val="27"/>
          <w:szCs w:val="27"/>
          <w:color w:val="333333"/>
          <w:spacing w:val="26"/>
          <w:w w:val="45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4"/>
          <w:position w:val="-4"/>
        </w:rPr>
        <w:t>9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4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13"/>
          <w:w w:val="54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4"/>
          <w:position w:val="-4"/>
        </w:rPr>
        <w:t>Mayı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4"/>
          <w:position w:val="-4"/>
        </w:rPr>
        <w:t>s</w:t>
      </w:r>
      <w:r>
        <w:rPr>
          <w:rFonts w:ascii="Arial" w:hAnsi="Arial" w:cs="Arial" w:eastAsia="Arial"/>
          <w:sz w:val="27"/>
          <w:szCs w:val="27"/>
          <w:color w:val="333333"/>
          <w:spacing w:val="7"/>
          <w:w w:val="54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6"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18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1"/>
        </w:rPr>
        <w:t>esliı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1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1"/>
        </w:rPr>
        <w:t>DEMİRÖZ'e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24" w:lineRule="exact"/>
        <w:ind w:left="137" w:right="-20"/>
        <w:jc w:val="left"/>
        <w:tabs>
          <w:tab w:pos="21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Ekihirı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97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6"/>
          <w:w w:val="11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4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4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</w:sectPr>
      </w:pPr>
      <w:rPr/>
    </w:p>
    <w:p>
      <w:pPr>
        <w:spacing w:before="0" w:after="0" w:line="338" w:lineRule="exact"/>
        <w:ind w:left="123" w:right="-87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34"/>
          <w:w w:val="46"/>
          <w:position w:val="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15"/>
          <w:position w:val="-2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5"/>
          <w:w w:val="115"/>
          <w:position w:val="-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878785"/>
          <w:spacing w:val="0"/>
          <w:w w:val="110"/>
          <w:position w:val="-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20"/>
        <w:jc w:val="left"/>
        <w:tabs>
          <w:tab w:pos="480" w:val="left"/>
          <w:tab w:pos="11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9"/>
        </w:rPr>
        <w:t>ÖIO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EK1P: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u w:val="single" w:color="383838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u w:val="single" w:color="38383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u w:val="single" w:color="38383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88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39"/>
        </w:rPr>
        <w:t>I.</w:t>
      </w:r>
      <w:r>
        <w:rPr>
          <w:rFonts w:ascii="Arial" w:hAnsi="Arial" w:cs="Arial" w:eastAsia="Arial"/>
          <w:sz w:val="17"/>
          <w:szCs w:val="17"/>
          <w:color w:val="333333"/>
          <w:spacing w:val="-29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3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3" w:lineRule="exact"/>
        <w:ind w:left="3706" w:right="-20"/>
        <w:jc w:val="left"/>
        <w:tabs>
          <w:tab w:pos="7680" w:val="left"/>
          <w:tab w:pos="8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977219pt;margin-top:14.169357pt;width:58.742503pt;height:72pt;mso-position-horizontal-relative:page;mso-position-vertical-relative:paragraph;z-index:-1512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33333"/>
                      <w:spacing w:val="-4"/>
                      <w:w w:val="12"/>
                      <w:i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B79"/>
                      <w:spacing w:val="0"/>
                      <w:w w:val="73"/>
                      <w:i/>
                      <w:position w:val="-1"/>
                    </w:rPr>
                    <w:t>JL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Arial" w:hAnsi="Arial" w:cs="Arial" w:eastAsia="Arial"/>
          <w:sz w:val="32"/>
          <w:szCs w:val="32"/>
          <w:color w:val="333333"/>
          <w:spacing w:val="0"/>
          <w:w w:val="51"/>
          <w:position w:val="-10"/>
        </w:rPr>
        <w:t>o</w:t>
      </w:r>
      <w:r>
        <w:rPr>
          <w:rFonts w:ascii="Arial" w:hAnsi="Arial" w:cs="Arial" w:eastAsia="Arial"/>
          <w:sz w:val="32"/>
          <w:szCs w:val="32"/>
          <w:color w:val="333333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32"/>
          <w:szCs w:val="32"/>
          <w:color w:val="333333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9"/>
          <w:position w:val="-10"/>
        </w:rPr>
        <w:t>CIJ/Şı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4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70"/>
          <w:position w:val="-10"/>
        </w:rPr>
        <w:t>f017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441" w:space="572"/>
            <w:col w:w="10307"/>
          </w:cols>
        </w:sectPr>
      </w:pPr>
      <w:rPr/>
    </w:p>
    <w:p>
      <w:pPr>
        <w:spacing w:before="5" w:after="0" w:line="174" w:lineRule="exact"/>
        <w:ind w:left="27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01266pt;margin-top:8.964106pt;width:8.9964pt;height:12pt;mso-position-horizontal-relative:page;mso-position-vertical-relative:paragraph;z-index:-15120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33333"/>
                      <w:spacing w:val="0"/>
                      <w:w w:val="100"/>
                      <w:i/>
                    </w:rPr>
                    <w:t>.o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25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left="320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189.06076pt;margin-top:3.303888pt;width:.1pt;height:6.893152pt;mso-position-horizontal-relative:page;mso-position-vertical-relative:paragraph;z-index:-15127" coordorigin="3781,66" coordsize="2,138">
            <v:shape style="position:absolute;left:3781;top:66;width:2;height:138" coordorigin="3781,66" coordsize="0,138" path="m3781,204l3781,66e" filled="f" stroked="t" strokeweight="1.883544pt" strokecolor="#5B60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333333"/>
          <w:w w:val="109"/>
        </w:rPr>
        <w:t>&lt;!</w:t>
      </w:r>
      <w:r>
        <w:rPr>
          <w:rFonts w:ascii="Arial" w:hAnsi="Arial" w:cs="Arial" w:eastAsia="Arial"/>
          <w:sz w:val="7"/>
          <w:szCs w:val="7"/>
          <w:color w:val="333333"/>
          <w:w w:val="110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797" w:lineRule="exact"/>
        <w:ind w:left="259" w:right="-20"/>
        <w:jc w:val="left"/>
        <w:tabs>
          <w:tab w:pos="2500" w:val="left"/>
        </w:tabs>
        <w:rPr>
          <w:rFonts w:ascii="Arial" w:hAnsi="Arial" w:cs="Arial" w:eastAsia="Arial"/>
          <w:sz w:val="111"/>
          <w:szCs w:val="111"/>
        </w:rPr>
      </w:pPr>
      <w:rPr/>
      <w:r>
        <w:rPr>
          <w:rFonts w:ascii="Arial" w:hAnsi="Arial" w:cs="Arial" w:eastAsia="Arial"/>
          <w:sz w:val="56"/>
          <w:szCs w:val="56"/>
          <w:color w:val="626464"/>
          <w:spacing w:val="-84"/>
          <w:w w:val="34"/>
          <w:position w:val="11"/>
        </w:rPr>
        <w:t>·</w:t>
      </w:r>
      <w:r>
        <w:rPr>
          <w:rFonts w:ascii="Arial" w:hAnsi="Arial" w:cs="Arial" w:eastAsia="Arial"/>
          <w:sz w:val="26"/>
          <w:szCs w:val="26"/>
          <w:color w:val="333333"/>
          <w:spacing w:val="-17"/>
          <w:w w:val="153"/>
          <w:position w:val="30"/>
        </w:rPr>
        <w:t>i</w:t>
      </w:r>
      <w:r>
        <w:rPr>
          <w:rFonts w:ascii="Arial" w:hAnsi="Arial" w:cs="Arial" w:eastAsia="Arial"/>
          <w:sz w:val="56"/>
          <w:szCs w:val="56"/>
          <w:color w:val="333333"/>
          <w:spacing w:val="-140"/>
          <w:w w:val="80"/>
          <w:position w:val="11"/>
        </w:rPr>
        <w:t>-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53"/>
          <w:position w:val="30"/>
        </w:rPr>
        <w:t>l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30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30"/>
        </w:rPr>
      </w:r>
      <w:r>
        <w:rPr>
          <w:rFonts w:ascii="Arial" w:hAnsi="Arial" w:cs="Arial" w:eastAsia="Arial"/>
          <w:sz w:val="111"/>
          <w:szCs w:val="111"/>
          <w:color w:val="626464"/>
          <w:spacing w:val="-68"/>
          <w:w w:val="34"/>
          <w:i/>
          <w:position w:val="-35"/>
        </w:rPr>
        <w:t>.</w:t>
      </w:r>
      <w:r>
        <w:rPr>
          <w:rFonts w:ascii="Arial" w:hAnsi="Arial" w:cs="Arial" w:eastAsia="Arial"/>
          <w:sz w:val="111"/>
          <w:szCs w:val="111"/>
          <w:color w:val="3F4464"/>
          <w:spacing w:val="15"/>
          <w:w w:val="66"/>
          <w:i/>
          <w:position w:val="-35"/>
        </w:rPr>
        <w:t>J</w:t>
      </w:r>
      <w:r>
        <w:rPr>
          <w:rFonts w:ascii="Arial" w:hAnsi="Arial" w:cs="Arial" w:eastAsia="Arial"/>
          <w:sz w:val="111"/>
          <w:szCs w:val="111"/>
          <w:color w:val="444D8E"/>
          <w:spacing w:val="0"/>
          <w:w w:val="111"/>
          <w:i/>
          <w:position w:val="-35"/>
        </w:rPr>
        <w:t>'</w:t>
      </w:r>
      <w:r>
        <w:rPr>
          <w:rFonts w:ascii="Arial" w:hAnsi="Arial" w:cs="Arial" w:eastAsia="Arial"/>
          <w:sz w:val="111"/>
          <w:szCs w:val="111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left="38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İtf•iy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7"/>
          <w:position w:val="-3"/>
        </w:rPr>
        <w:t>Bidm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8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94" w:lineRule="exact"/>
        <w:ind w:right="-20"/>
        <w:jc w:val="left"/>
        <w:tabs>
          <w:tab w:pos="1620" w:val="left"/>
          <w:tab w:pos="24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43.45697pt;margin-top:21.198267pt;width:117.132914pt;height:10.207370pt;mso-position-horizontal-relative:page;mso-position-vertical-relative:paragraph;z-index:-15126" coordorigin="8869,424" coordsize="2343,204">
            <v:group style="position:absolute;left:8876;top:552;width:231;height:2" coordorigin="8876,552" coordsize="231,2">
              <v:shape style="position:absolute;left:8876;top:552;width:231;height:2" coordorigin="8876,552" coordsize="231,0" path="m8876,552l9107,552e" filled="f" stroked="t" strokeweight=".706329pt" strokecolor="#7C7C83">
                <v:path arrowok="t"/>
              </v:shape>
            </v:group>
            <v:group style="position:absolute;left:9079;top:552;width:405;height:2" coordorigin="9079,552" coordsize="405,2">
              <v:shape style="position:absolute;left:9079;top:552;width:405;height:2" coordorigin="9079,552" coordsize="405,0" path="m9079,552l9484,552e" filled="f" stroked="t" strokeweight="3.06076pt" strokecolor="#707783">
                <v:path arrowok="t"/>
              </v:shape>
            </v:group>
            <v:group style="position:absolute;left:9460;top:438;width:2;height:176" coordorigin="9460,438" coordsize="2,176">
              <v:shape style="position:absolute;left:9460;top:438;width:2;height:176" coordorigin="9460,438" coordsize="0,176" path="m9460,614l9460,438e" filled="f" stroked="t" strokeweight="1.412658pt" strokecolor="#576074">
                <v:path arrowok="t"/>
              </v:shape>
            </v:group>
            <v:group style="position:absolute;left:9437;top:552;width:1742;height:2" coordorigin="9437,552" coordsize="1742,2">
              <v:shape style="position:absolute;left:9437;top:552;width:1742;height:2" coordorigin="9437,552" coordsize="1742,0" path="m9437,552l11179,552e" filled="f" stroked="t" strokeweight="3.296203pt" strokecolor="#4B54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6"/>
          <w:szCs w:val="66"/>
          <w:color w:val="444D8E"/>
          <w:w w:val="136"/>
          <w:position w:val="-11"/>
        </w:rPr>
        <w:t>G</w:t>
      </w:r>
      <w:r>
        <w:rPr>
          <w:rFonts w:ascii="Arial" w:hAnsi="Arial" w:cs="Arial" w:eastAsia="Arial"/>
          <w:sz w:val="66"/>
          <w:szCs w:val="66"/>
          <w:color w:val="444D8E"/>
          <w:spacing w:val="-143"/>
          <w:w w:val="137"/>
          <w:position w:val="-11"/>
        </w:rPr>
        <w:t>J</w:t>
      </w:r>
      <w:r>
        <w:rPr>
          <w:rFonts w:ascii="Arial" w:hAnsi="Arial" w:cs="Arial" w:eastAsia="Arial"/>
          <w:sz w:val="66"/>
          <w:szCs w:val="66"/>
          <w:color w:val="464646"/>
          <w:spacing w:val="0"/>
          <w:w w:val="56"/>
          <w:position w:val="-11"/>
        </w:rPr>
        <w:t>'</w:t>
      </w:r>
      <w:r>
        <w:rPr>
          <w:rFonts w:ascii="Arial" w:hAnsi="Arial" w:cs="Arial" w:eastAsia="Arial"/>
          <w:sz w:val="66"/>
          <w:szCs w:val="66"/>
          <w:color w:val="464646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66"/>
          <w:szCs w:val="66"/>
          <w:color w:val="464646"/>
          <w:spacing w:val="0"/>
          <w:w w:val="100"/>
          <w:position w:val="-11"/>
        </w:rPr>
      </w:r>
      <w:r>
        <w:rPr>
          <w:rFonts w:ascii="Arial" w:hAnsi="Arial" w:cs="Arial" w:eastAsia="Arial"/>
          <w:sz w:val="18"/>
          <w:szCs w:val="18"/>
          <w:color w:val="878785"/>
          <w:spacing w:val="0"/>
          <w:w w:val="127"/>
          <w:position w:val="-14"/>
        </w:rPr>
        <w:t>·''</w:t>
      </w:r>
      <w:r>
        <w:rPr>
          <w:rFonts w:ascii="Arial" w:hAnsi="Arial" w:cs="Arial" w:eastAsia="Arial"/>
          <w:sz w:val="18"/>
          <w:szCs w:val="18"/>
          <w:color w:val="878785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8"/>
          <w:szCs w:val="18"/>
          <w:color w:val="878785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0"/>
          <w:w w:val="54"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0"/>
          <w:w w:val="54"/>
          <w:emboss/>
          <w:position w:val="-1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0"/>
          <w:w w:val="54"/>
          <w:emboss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0"/>
          <w:w w:val="54"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0"/>
          <w:w w:val="54"/>
          <w:position w:val="-14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626464"/>
          <w:spacing w:val="-48"/>
          <w:w w:val="100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878785"/>
          <w:spacing w:val="0"/>
          <w:w w:val="194"/>
          <w:position w:val="-14"/>
        </w:rPr>
        <w:t>\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5715" w:space="2460"/>
            <w:col w:w="3145"/>
          </w:cols>
        </w:sectPr>
      </w:pPr>
      <w:rPr/>
    </w:p>
    <w:p>
      <w:pPr>
        <w:spacing w:before="0" w:after="0" w:line="361" w:lineRule="exact"/>
        <w:ind w:left="2331" w:right="-97"/>
        <w:jc w:val="left"/>
        <w:tabs>
          <w:tab w:pos="3000" w:val="left"/>
          <w:tab w:pos="36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464646"/>
          <w:w w:val="74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464646"/>
          <w:spacing w:val="-51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5"/>
          <w:szCs w:val="25"/>
          <w:color w:val="626464"/>
          <w:spacing w:val="-59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343B79"/>
          <w:spacing w:val="-11"/>
          <w:w w:val="318"/>
          <w:position w:val="-2"/>
        </w:rPr>
        <w:t>/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19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626464"/>
          <w:spacing w:val="-104"/>
          <w:w w:val="118"/>
          <w:position w:val="-2"/>
        </w:rPr>
        <w:t>V</w:t>
      </w:r>
      <w:r>
        <w:rPr>
          <w:rFonts w:ascii="Arial" w:hAnsi="Arial" w:cs="Arial" w:eastAsia="Arial"/>
          <w:sz w:val="19"/>
          <w:szCs w:val="19"/>
          <w:color w:val="464646"/>
          <w:spacing w:val="-115"/>
          <w:w w:val="172"/>
          <w:position w:val="-2"/>
        </w:rPr>
        <w:t>U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19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8"/>
          <w:szCs w:val="38"/>
          <w:color w:val="464646"/>
          <w:spacing w:val="-124"/>
          <w:w w:val="102"/>
          <w:position w:val="-2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9E9C9E"/>
          <w:spacing w:val="0"/>
          <w:w w:val="60"/>
          <w:position w:val="-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-2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90"/>
          <w:szCs w:val="90"/>
          <w:color w:val="343B79"/>
          <w:spacing w:val="-508"/>
          <w:w w:val="173"/>
          <w:position w:val="-47"/>
        </w:rPr>
        <w:t>%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ltf.Çavuşu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6" w:lineRule="atLeast"/>
        <w:ind w:left="531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74.417725pt;margin-top:11.268657pt;width:.1pt;height:9.032407pt;mso-position-horizontal-relative:page;mso-position-vertical-relative:paragraph;z-index:-15125" coordorigin="9488,225" coordsize="2,181">
            <v:shape style="position:absolute;left:9488;top:225;width:2;height:181" coordorigin="9488,225" coordsize="0,181" path="m9488,406l9488,225e" filled="f" stroked="t" strokeweight=".706329pt" strokecolor="#7474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516479pt;margin-top:-14.242111pt;width:41.086914pt;height:25.5pt;mso-position-horizontal-relative:page;mso-position-vertical-relative:paragraph;z-index:-15119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43B79"/>
                      <w:w w:val="9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43B79"/>
                      <w:spacing w:val="-196"/>
                      <w:w w:val="9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B8B8B8"/>
                      <w:spacing w:val="-4"/>
                      <w:w w:val="5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33333"/>
                      <w:spacing w:val="0"/>
                      <w:w w:val="56"/>
                    </w:rPr>
                    <w:t>c7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33333"/>
                      <w:spacing w:val="1"/>
                      <w:w w:val="5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777777"/>
                      <w:spacing w:val="0"/>
                      <w:w w:val="59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E9C9E"/>
          <w:spacing w:val="0"/>
          <w:w w:val="7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E9C9E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E9C9E"/>
          <w:spacing w:val="19"/>
          <w:w w:val="72"/>
        </w:rPr>
        <w:t> </w:t>
      </w:r>
      <w:r>
        <w:rPr>
          <w:rFonts w:ascii="Arial" w:hAnsi="Arial" w:cs="Arial" w:eastAsia="Arial"/>
          <w:sz w:val="18"/>
          <w:szCs w:val="18"/>
          <w:color w:val="626464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le</w:t>
      </w:r>
      <w:r>
        <w:rPr>
          <w:rFonts w:ascii="Arial" w:hAnsi="Arial" w:cs="Arial" w:eastAsia="Arial"/>
          <w:sz w:val="18"/>
          <w:szCs w:val="18"/>
          <w:color w:val="464646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Şu</w:t>
      </w:r>
      <w:r>
        <w:rPr>
          <w:rFonts w:ascii="Arial" w:hAnsi="Arial" w:cs="Arial" w:eastAsia="Arial"/>
          <w:sz w:val="18"/>
          <w:szCs w:val="18"/>
          <w:color w:val="464646"/>
          <w:spacing w:val="1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9E9C9E"/>
          <w:spacing w:val="-5"/>
          <w:w w:val="72"/>
        </w:rPr>
        <w:t>t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2"/>
        </w:rPr>
        <w:t>Müd</w:t>
      </w:r>
      <w:r>
        <w:rPr>
          <w:rFonts w:ascii="Arial" w:hAnsi="Arial" w:cs="Arial" w:eastAsia="Arial"/>
          <w:sz w:val="22"/>
          <w:szCs w:val="22"/>
          <w:color w:val="464646"/>
          <w:spacing w:val="-37"/>
          <w:w w:val="72"/>
        </w:rPr>
        <w:t>ü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72"/>
        </w:rPr>
        <w:t>,</w:t>
      </w:r>
      <w:r>
        <w:rPr>
          <w:rFonts w:ascii="Arial" w:hAnsi="Arial" w:cs="Arial" w:eastAsia="Arial"/>
          <w:sz w:val="22"/>
          <w:szCs w:val="22"/>
          <w:color w:val="626464"/>
          <w:spacing w:val="-1"/>
          <w:w w:val="72"/>
        </w:rPr>
        <w:t>r</w:t>
      </w:r>
      <w:r>
        <w:rPr>
          <w:rFonts w:ascii="Arial" w:hAnsi="Arial" w:cs="Arial" w:eastAsia="Arial"/>
          <w:sz w:val="22"/>
          <w:szCs w:val="22"/>
          <w:color w:val="464646"/>
          <w:spacing w:val="-1"/>
          <w:w w:val="72"/>
        </w:rPr>
        <w:t>a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72"/>
          <w:i/>
        </w:rPr>
        <w:t>·</w:t>
      </w:r>
      <w:r>
        <w:rPr>
          <w:rFonts w:ascii="Arial" w:hAnsi="Arial" w:cs="Arial" w:eastAsia="Arial"/>
          <w:sz w:val="22"/>
          <w:szCs w:val="22"/>
          <w:color w:val="B8B8B8"/>
          <w:spacing w:val="33"/>
          <w:w w:val="72"/>
          <w:i/>
        </w:rPr>
        <w:t> </w:t>
      </w:r>
      <w:r>
        <w:rPr>
          <w:rFonts w:ascii="Arial" w:hAnsi="Arial" w:cs="Arial" w:eastAsia="Arial"/>
          <w:sz w:val="22"/>
          <w:szCs w:val="22"/>
          <w:color w:val="9E9C9E"/>
          <w:spacing w:val="0"/>
          <w:w w:val="81"/>
        </w:rPr>
        <w:t>·"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3" w:equalWidth="0">
            <w:col w:w="3830" w:space="512"/>
            <w:col w:w="1385" w:space="2844"/>
            <w:col w:w="2749"/>
          </w:cols>
        </w:sectPr>
      </w:pPr>
      <w:rPr/>
    </w:p>
    <w:p>
      <w:pPr>
        <w:spacing w:before="0" w:after="0" w:line="125" w:lineRule="atLeast"/>
        <w:ind w:left="23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13"/>
        </w:rPr>
        <w:t>Itfaiy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3"/>
        </w:rPr>
        <w:t>e</w:t>
      </w:r>
      <w:r>
        <w:rPr>
          <w:rFonts w:ascii="Arial" w:hAnsi="Arial" w:cs="Arial" w:eastAsia="Arial"/>
          <w:sz w:val="19"/>
          <w:szCs w:val="19"/>
          <w:color w:val="333333"/>
          <w:spacing w:val="-1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26464"/>
          <w:spacing w:val="9"/>
          <w:w w:val="91"/>
        </w:rPr>
        <w:t>B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</w:rPr>
        <w:t>olge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28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33333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5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8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0"/>
          <w:i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2" w:lineRule="exact"/>
        <w:ind w:left="607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78785"/>
          <w:spacing w:val="0"/>
          <w:w w:val="100"/>
          <w:i/>
          <w:position w:val="-1"/>
        </w:rPr>
        <w:t>.P</w:t>
      </w:r>
      <w:r>
        <w:rPr>
          <w:rFonts w:ascii="Times New Roman" w:hAnsi="Times New Roman" w:cs="Times New Roman" w:eastAsia="Times New Roman"/>
          <w:sz w:val="14"/>
          <w:szCs w:val="14"/>
          <w:color w:val="878785"/>
          <w:spacing w:val="0"/>
          <w:w w:val="10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878785"/>
          <w:spacing w:val="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-8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18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-19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1"/>
          <w:w w:val="75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-3"/>
          <w:w w:val="186"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89"/>
          <w:position w:val="-1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0"/>
          <w:w w:val="329"/>
          <w:position w:val="-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-69"/>
          <w:w w:val="329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0"/>
          <w:w w:val="329"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9E9C9E"/>
          <w:spacing w:val="-88"/>
          <w:w w:val="32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785"/>
          <w:spacing w:val="-14"/>
          <w:w w:val="99"/>
          <w:position w:val="-1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64"/>
          <w:position w:val="-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464646"/>
          <w:spacing w:val="0"/>
          <w:w w:val="106"/>
          <w:i/>
          <w:position w:val="-1"/>
        </w:rPr>
        <w:t>&lt;i}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4275" w:space="4663"/>
            <w:col w:w="2382"/>
          </w:cols>
        </w:sectPr>
      </w:pPr>
      <w:rPr/>
    </w:p>
    <w:p>
      <w:pPr>
        <w:spacing w:before="0" w:after="0" w:line="185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756958pt;margin-top:15.142233pt;width:5.51784pt;height:8pt;mso-position-horizontal-relative:page;mso-position-vertical-relative:paragraph;z-index:-1511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777777"/>
                      <w:spacing w:val="0"/>
                      <w:w w:val="82"/>
                      <w:i/>
                    </w:rPr>
                    <w:t>.,,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9E9C9E"/>
          <w:spacing w:val="0"/>
          <w:w w:val="68"/>
          <w:position w:val="-10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9E9C9E"/>
          <w:spacing w:val="40"/>
          <w:w w:val="68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77"/>
          <w:i/>
          <w:position w:val="1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64"/>
          <w:w w:val="78"/>
          <w:i/>
          <w:position w:val="1"/>
        </w:rPr>
        <w:t>?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0"/>
          <w:position w:val="-1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8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878785"/>
          <w:w w:val="66"/>
          <w:i/>
          <w:position w:val="1"/>
        </w:rPr>
        <w:t>lzy</w:t>
      </w:r>
      <w:r>
        <w:rPr>
          <w:rFonts w:ascii="Arial" w:hAnsi="Arial" w:cs="Arial" w:eastAsia="Arial"/>
          <w:sz w:val="16"/>
          <w:szCs w:val="16"/>
          <w:color w:val="878785"/>
          <w:spacing w:val="-32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2"/>
          <w:i/>
          <w:position w:val="-10"/>
        </w:rPr>
        <w:t>ç,.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4"/>
          <w:w w:val="62"/>
          <w:i/>
          <w:position w:val="-10"/>
        </w:rPr>
        <w:t>,</w:t>
      </w:r>
      <w:r>
        <w:rPr>
          <w:rFonts w:ascii="Arial" w:hAnsi="Arial" w:cs="Arial" w:eastAsia="Arial"/>
          <w:sz w:val="16"/>
          <w:szCs w:val="16"/>
          <w:color w:val="878785"/>
          <w:spacing w:val="0"/>
          <w:w w:val="62"/>
          <w:position w:val="1"/>
        </w:rPr>
        <w:t>•</w:t>
      </w:r>
      <w:r>
        <w:rPr>
          <w:rFonts w:ascii="Arial" w:hAnsi="Arial" w:cs="Arial" w:eastAsia="Arial"/>
          <w:sz w:val="16"/>
          <w:szCs w:val="16"/>
          <w:color w:val="878785"/>
          <w:spacing w:val="16"/>
          <w:w w:val="62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777777"/>
          <w:spacing w:val="9"/>
          <w:w w:val="119"/>
          <w:position w:val="1"/>
        </w:rPr>
        <w:t>•</w:t>
      </w:r>
      <w:r>
        <w:rPr>
          <w:rFonts w:ascii="Arial" w:hAnsi="Arial" w:cs="Arial" w:eastAsia="Arial"/>
          <w:sz w:val="24"/>
          <w:szCs w:val="24"/>
          <w:color w:val="777777"/>
          <w:spacing w:val="0"/>
          <w:w w:val="89"/>
          <w:position w:val="-10"/>
        </w:rPr>
        <w:t>-</w:t>
      </w:r>
      <w:r>
        <w:rPr>
          <w:rFonts w:ascii="Arial" w:hAnsi="Arial" w:cs="Arial" w:eastAsia="Arial"/>
          <w:sz w:val="24"/>
          <w:szCs w:val="24"/>
          <w:color w:val="777777"/>
          <w:spacing w:val="-24"/>
          <w:w w:val="88"/>
          <w:position w:val="-10"/>
        </w:rPr>
        <w:t>ı</w:t>
      </w:r>
      <w:r>
        <w:rPr>
          <w:rFonts w:ascii="Arial" w:hAnsi="Arial" w:cs="Arial" w:eastAsia="Arial"/>
          <w:sz w:val="17"/>
          <w:szCs w:val="17"/>
          <w:color w:val="9E9C9E"/>
          <w:spacing w:val="0"/>
          <w:w w:val="108"/>
          <w:i/>
          <w:position w:val="1"/>
        </w:rPr>
        <w:t>'i\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16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9E9C9E"/>
          <w:spacing w:val="10"/>
          <w:w w:val="97"/>
          <w:position w:val="-9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E9C9E"/>
          <w:spacing w:val="0"/>
          <w:w w:val="62"/>
          <w:position w:val="1"/>
        </w:rPr>
        <w:t>?;</w:t>
      </w:r>
      <w:r>
        <w:rPr>
          <w:rFonts w:ascii="Times New Roman" w:hAnsi="Times New Roman" w:cs="Times New Roman" w:eastAsia="Times New Roman"/>
          <w:sz w:val="11"/>
          <w:szCs w:val="11"/>
          <w:color w:val="9E9C9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C9E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78785"/>
          <w:spacing w:val="0"/>
          <w:w w:val="100"/>
          <w:i/>
          <w:position w:val="-9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3" w:equalWidth="0">
            <w:col w:w="9507" w:space="179"/>
            <w:col w:w="745" w:space="168"/>
            <w:col w:w="721"/>
          </w:cols>
        </w:sectPr>
      </w:pPr>
      <w:rPr/>
    </w:p>
    <w:p>
      <w:pPr>
        <w:spacing w:before="42" w:after="0" w:line="201" w:lineRule="exact"/>
        <w:ind w:left="2373" w:right="-153"/>
        <w:jc w:val="left"/>
        <w:tabs>
          <w:tab w:pos="3400" w:val="left"/>
          <w:tab w:pos="4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75"/>
          <w:szCs w:val="75"/>
          <w:color w:val="3F4464"/>
          <w:w w:val="58"/>
          <w:position w:val="-54"/>
        </w:rPr>
        <w:t>k!</w:t>
      </w:r>
      <w:r>
        <w:rPr>
          <w:rFonts w:ascii="Times New Roman" w:hAnsi="Times New Roman" w:cs="Times New Roman" w:eastAsia="Times New Roman"/>
          <w:sz w:val="75"/>
          <w:szCs w:val="75"/>
          <w:color w:val="3F4464"/>
          <w:spacing w:val="-107"/>
          <w:w w:val="100"/>
          <w:position w:val="-54"/>
        </w:rPr>
        <w:t> </w:t>
      </w:r>
      <w:r>
        <w:rPr>
          <w:rFonts w:ascii="Arial" w:hAnsi="Arial" w:cs="Arial" w:eastAsia="Arial"/>
          <w:sz w:val="57"/>
          <w:szCs w:val="57"/>
          <w:color w:val="343B79"/>
          <w:spacing w:val="0"/>
          <w:w w:val="69"/>
          <w:position w:val="-54"/>
        </w:rPr>
        <w:t>1</w:t>
      </w:r>
      <w:r>
        <w:rPr>
          <w:rFonts w:ascii="Arial" w:hAnsi="Arial" w:cs="Arial" w:eastAsia="Arial"/>
          <w:sz w:val="57"/>
          <w:szCs w:val="57"/>
          <w:color w:val="343B79"/>
          <w:spacing w:val="0"/>
          <w:w w:val="100"/>
          <w:position w:val="-54"/>
        </w:rPr>
        <w:tab/>
      </w:r>
      <w:r>
        <w:rPr>
          <w:rFonts w:ascii="Arial" w:hAnsi="Arial" w:cs="Arial" w:eastAsia="Arial"/>
          <w:sz w:val="57"/>
          <w:szCs w:val="57"/>
          <w:color w:val="343B79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63"/>
          <w:szCs w:val="63"/>
          <w:color w:val="464646"/>
          <w:spacing w:val="0"/>
          <w:w w:val="40"/>
          <w:position w:val="-54"/>
        </w:rPr>
        <w:t>?PÇ</w:t>
      </w:r>
      <w:r>
        <w:rPr>
          <w:rFonts w:ascii="Times New Roman" w:hAnsi="Times New Roman" w:cs="Times New Roman" w:eastAsia="Times New Roman"/>
          <w:sz w:val="63"/>
          <w:szCs w:val="63"/>
          <w:color w:val="464646"/>
          <w:spacing w:val="0"/>
          <w:w w:val="100"/>
          <w:position w:val="-54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464646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32"/>
          <w:szCs w:val="32"/>
          <w:color w:val="343B79"/>
          <w:spacing w:val="-65"/>
          <w:w w:val="61"/>
          <w:i/>
          <w:position w:val="-54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61"/>
          <w:i/>
          <w:position w:val="-54"/>
        </w:rPr>
        <w:t>Ut•"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43"/>
          <w:w w:val="61"/>
          <w:i/>
          <w:position w:val="-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54"/>
        </w:rPr>
        <w:t>DALMIŞ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392"/>
          <w:position w:val="4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57"/>
          <w:w w:val="3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5"/>
          <w:spacing w:val="0"/>
          <w:w w:val="132"/>
          <w:position w:val="-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878785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3"/>
          <w:position w:val="-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63"/>
          <w:position w:val="-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24"/>
          <w:w w:val="163"/>
          <w:position w:val="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3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7"/>
          <w:w w:val="16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9E9C9E"/>
          <w:spacing w:val="0"/>
          <w:w w:val="76"/>
          <w:position w:val="-5"/>
        </w:rPr>
        <w:t>"&gt;</w:t>
      </w:r>
      <w:r>
        <w:rPr>
          <w:rFonts w:ascii="Arial" w:hAnsi="Arial" w:cs="Arial" w:eastAsia="Arial"/>
          <w:sz w:val="16"/>
          <w:szCs w:val="16"/>
          <w:color w:val="9E9C9E"/>
          <w:spacing w:val="-3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78785"/>
          <w:spacing w:val="0"/>
          <w:w w:val="159"/>
          <w:position w:val="4"/>
        </w:rPr>
        <w:t>'lo</w:t>
      </w:r>
      <w:r>
        <w:rPr>
          <w:rFonts w:ascii="Times New Roman" w:hAnsi="Times New Roman" w:cs="Times New Roman" w:eastAsia="Times New Roman"/>
          <w:sz w:val="7"/>
          <w:szCs w:val="7"/>
          <w:color w:val="878785"/>
          <w:spacing w:val="0"/>
          <w:w w:val="159"/>
          <w:position w:val="4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878785"/>
          <w:spacing w:val="2"/>
          <w:w w:val="15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C9E"/>
          <w:spacing w:val="0"/>
          <w:w w:val="212"/>
          <w:i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5588" w:space="3881"/>
            <w:col w:w="1851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0.483545pt;margin-top:31.617928pt;width:556.469632pt;height:738.391375pt;mso-position-horizontal-relative:page;mso-position-vertical-relative:page;z-index:-15128" coordorigin="410,632" coordsize="11129,14768">
            <v:group style="position:absolute;left:424;top:666;width:11071;height:2" coordorigin="424,666" coordsize="11071,2">
              <v:shape style="position:absolute;left:424;top:666;width:11071;height:2" coordorigin="424,666" coordsize="11071,0" path="m424,666l11494,666e" filled="f" stroked="t" strokeweight=".706329pt" strokecolor="#4F4F4F">
                <v:path arrowok="t"/>
              </v:shape>
            </v:group>
            <v:group style="position:absolute;left:429;top:642;width:2;height:233" coordorigin="429,642" coordsize="2,233">
              <v:shape style="position:absolute;left:429;top:642;width:2;height:233" coordorigin="429,642" coordsize="0,233" path="m429,875l429,642e" filled="f" stroked="t" strokeweight=".941772pt" strokecolor="#6B6B6B">
                <v:path arrowok="t"/>
              </v:shape>
            </v:group>
            <v:group style="position:absolute;left:1752;top:663;width:711;height:2" coordorigin="1752,663" coordsize="711,2">
              <v:shape style="position:absolute;left:1752;top:663;width:711;height:2" coordorigin="1752,663" coordsize="711,0" path="m1752,663l2463,663e" filled="f" stroked="t" strokeweight=".706329pt" strokecolor="#4B4B4B">
                <v:path arrowok="t"/>
              </v:shape>
            </v:group>
            <v:group style="position:absolute;left:2437;top:651;width:2;height:1502" coordorigin="2437,651" coordsize="2,1502">
              <v:shape style="position:absolute;left:2437;top:651;width:2;height:1502" coordorigin="2437,651" coordsize="0,1502" path="m2437,2154l2437,651e" filled="f" stroked="t" strokeweight=".706329pt" strokecolor="#444444">
                <v:path arrowok="t"/>
              </v:shape>
            </v:group>
            <v:group style="position:absolute;left:3009;top:666;width:179;height:2" coordorigin="3009,666" coordsize="179,2">
              <v:shape style="position:absolute;left:3009;top:666;width:179;height:2" coordorigin="3009,666" coordsize="179,0" path="m3009,666l3188,666e" filled="f" stroked="t" strokeweight=".470886pt" strokecolor="#343434">
                <v:path arrowok="t"/>
              </v:shape>
            </v:group>
            <v:group style="position:absolute;left:6950;top:675;width:471;height:2" coordorigin="6950,675" coordsize="471,2">
              <v:shape style="position:absolute;left:6950;top:675;width:471;height:2" coordorigin="6950,675" coordsize="471,0" path="m6950,675l7421,675e" filled="f" stroked="t" strokeweight=".470886pt" strokecolor="#343434">
                <v:path arrowok="t"/>
              </v:shape>
            </v:group>
            <v:group style="position:absolute;left:7793;top:680;width:1111;height:2" coordorigin="7793,680" coordsize="1111,2">
              <v:shape style="position:absolute;left:7793;top:680;width:1111;height:2" coordorigin="7793,680" coordsize="1111,0" path="m7793,680l8904,680e" filled="f" stroked="t" strokeweight=".706329pt" strokecolor="#4B4B4B">
                <v:path arrowok="t"/>
              </v:shape>
            </v:group>
            <v:group style="position:absolute;left:8848;top:680;width:297;height:2" coordorigin="8848,680" coordsize="297,2">
              <v:shape style="position:absolute;left:8848;top:680;width:297;height:2" coordorigin="8848,680" coordsize="297,0" path="m8848,680l9145,680e" filled="f" stroked="t" strokeweight=".470886pt" strokecolor="#343434">
                <v:path arrowok="t"/>
              </v:shape>
            </v:group>
            <v:group style="position:absolute;left:9121;top:675;width:2;height:837" coordorigin="9121,675" coordsize="2,837">
              <v:shape style="position:absolute;left:9121;top:675;width:2;height:837" coordorigin="9121,675" coordsize="0,837" path="m9121,1512l9121,675e" filled="f" stroked="t" strokeweight=".706329pt" strokecolor="#4F4F4F">
                <v:path arrowok="t"/>
              </v:shape>
            </v:group>
            <v:group style="position:absolute;left:9041;top:680;width:2453;height:2" coordorigin="9041,680" coordsize="2453,2">
              <v:shape style="position:absolute;left:9041;top:680;width:2453;height:2" coordorigin="9041,680" coordsize="2453,0" path="m9041,680l11494,680e" filled="f" stroked="t" strokeweight=".706329pt" strokecolor="#4F4F4F">
                <v:path arrowok="t"/>
              </v:shape>
            </v:group>
            <v:group style="position:absolute;left:429;top:770;width:2;height:1146" coordorigin="429,770" coordsize="2,1146">
              <v:shape style="position:absolute;left:429;top:770;width:2;height:1146" coordorigin="429,770" coordsize="0,1146" path="m429,1916l429,770e" filled="f" stroked="t" strokeweight=".470886pt" strokecolor="#676767">
                <v:path arrowok="t"/>
              </v:shape>
            </v:group>
            <v:group style="position:absolute;left:443;top:642;width:2;height:14747" coordorigin="443,642" coordsize="2,14747">
              <v:shape style="position:absolute;left:443;top:642;width:2;height:14747" coordorigin="443,642" coordsize="0,14747" path="m443,15388l443,642e" filled="f" stroked="t" strokeweight=".941772pt" strokecolor="#545454">
                <v:path arrowok="t"/>
              </v:shape>
            </v:group>
            <v:group style="position:absolute;left:9121;top:1455;width:2;height:219" coordorigin="9121,1455" coordsize="2,219">
              <v:shape style="position:absolute;left:9121;top:1455;width:2;height:219" coordorigin="9121,1455" coordsize="0,219" path="m9121,1673l9121,1455e" filled="f" stroked="t" strokeweight=".470886pt" strokecolor="#282828">
                <v:path arrowok="t"/>
              </v:shape>
            </v:group>
            <v:group style="position:absolute;left:424;top:2144;width:3061;height:2" coordorigin="424,2144" coordsize="3061,2">
              <v:shape style="position:absolute;left:424;top:2144;width:3061;height:2" coordorigin="424,2144" coordsize="3061,0" path="m424,2144l3485,2144e" filled="f" stroked="t" strokeweight=".706329pt" strokecolor="#4B4B4B">
                <v:path arrowok="t"/>
              </v:shape>
            </v:group>
            <v:group style="position:absolute;left:3428;top:2146;width:381;height:2" coordorigin="3428,2146" coordsize="381,2">
              <v:shape style="position:absolute;left:3428;top:2146;width:381;height:2" coordorigin="3428,2146" coordsize="381,0" path="m3428,2146l3809,2146e" filled="f" stroked="t" strokeweight=".706329pt" strokecolor="#383838">
                <v:path arrowok="t"/>
              </v:shape>
            </v:group>
            <v:group style="position:absolute;left:3739;top:2151;width:7755;height:2" coordorigin="3739,2151" coordsize="7755,2">
              <v:shape style="position:absolute;left:3739;top:2151;width:7755;height:2" coordorigin="3739,2151" coordsize="7755,0" path="m3739,2151l11494,2151e" filled="f" stroked="t" strokeweight=".706329pt" strokecolor="#4B4B4B">
                <v:path arrowok="t"/>
              </v:shape>
            </v:group>
            <v:group style="position:absolute;left:9121;top:1616;width:2;height:547" coordorigin="9121,1616" coordsize="2,547">
              <v:shape style="position:absolute;left:9121;top:1616;width:2;height:547" coordorigin="9121,1616" coordsize="0,547" path="m9121,2163l9121,1616e" filled="f" stroked="t" strokeweight=".706329pt" strokecolor="#4F4F4F">
                <v:path arrowok="t"/>
              </v:shape>
            </v:group>
            <v:group style="position:absolute;left:419;top:2356;width:2646;height:2" coordorigin="419,2356" coordsize="2646,2">
              <v:shape style="position:absolute;left:419;top:2356;width:2646;height:2" coordorigin="419,2356" coordsize="2646,0" path="m419,2356l3065,2356e" filled="f" stroked="t" strokeweight=".941772pt" strokecolor="#4F4F4F">
                <v:path arrowok="t"/>
              </v:shape>
            </v:group>
            <v:group style="position:absolute;left:2547;top:2367;width:8952;height:2" coordorigin="2547,2367" coordsize="8952,2">
              <v:shape style="position:absolute;left:2547;top:2367;width:8952;height:2" coordorigin="2547,2367" coordsize="8952,0" path="m2547,2367l11499,2367e" filled="f" stroked="t" strokeweight=".706329pt" strokecolor="#4F4F4F">
                <v:path arrowok="t"/>
              </v:shape>
            </v:group>
            <v:group style="position:absolute;left:419;top:2572;width:5373;height:2" coordorigin="419,2572" coordsize="5373,2">
              <v:shape style="position:absolute;left:419;top:2572;width:5373;height:2" coordorigin="419,2572" coordsize="5373,0" path="m419,2572l5792,2572e" filled="f" stroked="t" strokeweight=".706329pt" strokecolor="#4B4B4B">
                <v:path arrowok="t"/>
              </v:shape>
            </v:group>
            <v:group style="position:absolute;left:3456;top:2367;width:2;height:223" coordorigin="3456,2367" coordsize="2,223">
              <v:shape style="position:absolute;left:3456;top:2367;width:2;height:223" coordorigin="3456,2367" coordsize="0,223" path="m3456,2591l3456,2367e" filled="f" stroked="t" strokeweight=".706329pt" strokecolor="#484848">
                <v:path arrowok="t"/>
              </v:shape>
            </v:group>
            <v:group style="position:absolute;left:796;top:2584;width:10699;height:2" coordorigin="796,2584" coordsize="10699,2">
              <v:shape style="position:absolute;left:796;top:2584;width:10699;height:2" coordorigin="796,2584" coordsize="10699,0" path="m796,2584l11494,2584e" filled="f" stroked="t" strokeweight=".706329pt" strokecolor="#4B4B4B">
                <v:path arrowok="t"/>
              </v:shape>
            </v:group>
            <v:group style="position:absolute;left:11487;top:670;width:2;height:1949" coordorigin="11487,670" coordsize="2,1949">
              <v:shape style="position:absolute;left:11487;top:670;width:2;height:1949" coordorigin="11487,670" coordsize="0,1949" path="m11487,2619l11487,670e" filled="f" stroked="t" strokeweight=".941772pt" strokecolor="#545454">
                <v:path arrowok="t"/>
              </v:shape>
            </v:group>
            <v:group style="position:absolute;left:424;top:2791;width:11075;height:2" coordorigin="424,2791" coordsize="11075,2">
              <v:shape style="position:absolute;left:424;top:2791;width:11075;height:2" coordorigin="424,2791" coordsize="11075,0" path="m424,2791l11499,2791e" filled="f" stroked="t" strokeweight=".706329pt" strokecolor="#4B4B4B">
                <v:path arrowok="t"/>
              </v:shape>
            </v:group>
            <v:group style="position:absolute;left:429;top:642;width:2;height:9408" coordorigin="429,642" coordsize="2,9408">
              <v:shape style="position:absolute;left:429;top:642;width:2;height:9408" coordorigin="429,642" coordsize="0,9408" path="m429,10050l429,642e" filled="f" stroked="t" strokeweight=".706329pt" strokecolor="#4F4F4F">
                <v:path arrowok="t"/>
              </v:shape>
            </v:group>
            <v:group style="position:absolute;left:4615;top:2791;width:372;height:2" coordorigin="4615,2791" coordsize="372,2">
              <v:shape style="position:absolute;left:4615;top:2791;width:372;height:2" coordorigin="4615,2791" coordsize="372,0" path="m4615,2791l4987,2791e" filled="f" stroked="t" strokeweight=".470886pt" strokecolor="#3B3B3B">
                <v:path arrowok="t"/>
              </v:shape>
            </v:group>
            <v:group style="position:absolute;left:6950;top:2795;width:471;height:2" coordorigin="6950,2795" coordsize="471,2">
              <v:shape style="position:absolute;left:6950;top:2795;width:471;height:2" coordorigin="6950,2795" coordsize="471,0" path="m6950,2795l7421,2795e" filled="f" stroked="t" strokeweight=".470886pt" strokecolor="#343434">
                <v:path arrowok="t"/>
              </v:shape>
            </v:group>
            <v:group style="position:absolute;left:11490;top:2548;width:2;height:271" coordorigin="11490,2548" coordsize="2,271">
              <v:shape style="position:absolute;left:11490;top:2548;width:2;height:271" coordorigin="11490,2548" coordsize="0,271" path="m11490,2819l11490,2548e" filled="f" stroked="t" strokeweight=".470886pt" strokecolor="#3B3B3B">
                <v:path arrowok="t"/>
              </v:shape>
            </v:group>
            <v:group style="position:absolute;left:419;top:2995;width:1549;height:2" coordorigin="419,2995" coordsize="1549,2">
              <v:shape style="position:absolute;left:419;top:2995;width:1549;height:2" coordorigin="419,2995" coordsize="1549,0" path="m419,2995l1968,2995e" filled="f" stroked="t" strokeweight=".941772pt" strokecolor="#4F4F4F">
                <v:path arrowok="t"/>
              </v:shape>
            </v:group>
            <v:group style="position:absolute;left:1601;top:3004;width:5236;height:2" coordorigin="1601,3004" coordsize="5236,2">
              <v:shape style="position:absolute;left:1601;top:3004;width:5236;height:2" coordorigin="1601,3004" coordsize="5236,0" path="m1601,3004l6837,3004e" filled="f" stroked="t" strokeweight=".706329pt" strokecolor="#4B4B4B">
                <v:path arrowok="t"/>
              </v:shape>
            </v:group>
            <v:group style="position:absolute;left:6781;top:3009;width:226;height:2" coordorigin="6781,3009" coordsize="226,2">
              <v:shape style="position:absolute;left:6781;top:3009;width:226;height:2" coordorigin="6781,3009" coordsize="226,0" path="m6781,3009l7007,3009e" filled="f" stroked="t" strokeweight=".470886pt" strokecolor="#282828">
                <v:path arrowok="t"/>
              </v:shape>
            </v:group>
            <v:group style="position:absolute;left:6950;top:3012;width:4549;height:2" coordorigin="6950,3012" coordsize="4549,2">
              <v:shape style="position:absolute;left:6950;top:3012;width:4549;height:2" coordorigin="6950,3012" coordsize="4549,0" path="m6950,3012l11499,3012e" filled="f" stroked="t" strokeweight=".706329pt" strokecolor="#4F4F4F">
                <v:path arrowok="t"/>
              </v:shape>
            </v:group>
            <v:group style="position:absolute;left:419;top:3221;width:11080;height:2" coordorigin="419,3221" coordsize="11080,2">
              <v:shape style="position:absolute;left:419;top:3221;width:11080;height:2" coordorigin="419,3221" coordsize="11080,0" path="m419,3221l11499,3221e" filled="f" stroked="t" strokeweight=".706329pt" strokecolor="#4B4B4B">
                <v:path arrowok="t"/>
              </v:shape>
            </v:group>
            <v:group style="position:absolute;left:6715;top:3223;width:556;height:2" coordorigin="6715,3223" coordsize="556,2">
              <v:shape style="position:absolute;left:6715;top:3223;width:556;height:2" coordorigin="6715,3223" coordsize="556,0" path="m6715,3223l7270,3223e" filled="f" stroked="t" strokeweight=".941772pt" strokecolor="#545454">
                <v:path arrowok="t"/>
              </v:shape>
            </v:group>
            <v:group style="position:absolute;left:7346;top:3223;width:862;height:2" coordorigin="7346,3223" coordsize="862,2">
              <v:shape style="position:absolute;left:7346;top:3223;width:862;height:2" coordorigin="7346,3223" coordsize="862,0" path="m7346,3223l8208,3223e" filled="f" stroked="t" strokeweight=".941772pt" strokecolor="#545454">
                <v:path arrowok="t"/>
              </v:shape>
            </v:group>
            <v:group style="position:absolute;left:3918;top:3209;width:2;height:756" coordorigin="3918,3209" coordsize="2,756">
              <v:shape style="position:absolute;left:3918;top:3209;width:2;height:756" coordorigin="3918,3209" coordsize="0,756" path="m3918,3965l3918,3209e" filled="f" stroked="t" strokeweight=".706329pt" strokecolor="#484848">
                <v:path arrowok="t"/>
              </v:shape>
            </v:group>
            <v:group style="position:absolute;left:3908;top:3646;width:3080;height:2" coordorigin="3908,3646" coordsize="3080,2">
              <v:shape style="position:absolute;left:3908;top:3646;width:3080;height:2" coordorigin="3908,3646" coordsize="3080,0" path="m3908,3646l6988,3646e" filled="f" stroked="t" strokeweight=".470886pt" strokecolor="#575757">
                <v:path arrowok="t"/>
              </v:shape>
            </v:group>
            <v:group style="position:absolute;left:6981;top:3214;width:2;height:761" coordorigin="6981,3214" coordsize="2,761">
              <v:shape style="position:absolute;left:6981;top:3214;width:2;height:761" coordorigin="6981,3214" coordsize="0,761" path="m6981,3974l6981,3214e" filled="f" stroked="t" strokeweight=".941772pt" strokecolor="#545454">
                <v:path arrowok="t"/>
              </v:shape>
            </v:group>
            <v:group style="position:absolute;left:424;top:3950;width:2642;height:2" coordorigin="424,3950" coordsize="2642,2">
              <v:shape style="position:absolute;left:424;top:3950;width:2642;height:2" coordorigin="424,3950" coordsize="2642,0" path="m424,3950l3065,3950e" filled="f" stroked="t" strokeweight=".941772pt" strokecolor="#4B4B4B">
                <v:path arrowok="t"/>
              </v:shape>
            </v:group>
            <v:group style="position:absolute;left:3009;top:3955;width:179;height:2" coordorigin="3009,3955" coordsize="179,2">
              <v:shape style="position:absolute;left:3009;top:3955;width:179;height:2" coordorigin="3009,3955" coordsize="179,0" path="m3009,3955l3188,3955e" filled="f" stroked="t" strokeweight=".470886pt" strokecolor="#181818">
                <v:path arrowok="t"/>
              </v:shape>
            </v:group>
            <v:group style="position:absolute;left:3131;top:3953;width:198;height:2" coordorigin="3131,3953" coordsize="198,2">
              <v:shape style="position:absolute;left:3131;top:3953;width:198;height:2" coordorigin="3131,3953" coordsize="198,0" path="m3131,3953l3329,3953e" filled="f" stroked="t" strokeweight=".470886pt" strokecolor="#383838">
                <v:path arrowok="t"/>
              </v:shape>
            </v:group>
            <v:group style="position:absolute;left:3259;top:3958;width:551;height:2" coordorigin="3259,3958" coordsize="551,2">
              <v:shape style="position:absolute;left:3259;top:3958;width:551;height:2" coordorigin="3259,3958" coordsize="551,0" path="m3259,3958l3809,3958e" filled="f" stroked="t" strokeweight=".941772pt" strokecolor="#4F4F4F">
                <v:path arrowok="t"/>
              </v:shape>
            </v:group>
            <v:group style="position:absolute;left:3753;top:3953;width:2006;height:2" coordorigin="3753,3953" coordsize="2006,2">
              <v:shape style="position:absolute;left:3753;top:3953;width:2006;height:2" coordorigin="3753,3953" coordsize="2006,0" path="m3753,3953l5759,3953e" filled="f" stroked="t" strokeweight=".941772pt" strokecolor="#383838">
                <v:path arrowok="t"/>
              </v:shape>
            </v:group>
            <v:group style="position:absolute;left:5702;top:3960;width:5792;height:2" coordorigin="5702,3960" coordsize="5792,2">
              <v:shape style="position:absolute;left:5702;top:3960;width:5792;height:2" coordorigin="5702,3960" coordsize="5792,0" path="m5702,3960l11494,3960e" filled="f" stroked="t" strokeweight=".941772pt" strokecolor="#4F4F4F">
                <v:path arrowok="t"/>
              </v:shape>
            </v:group>
            <v:group style="position:absolute;left:11487;top:2748;width:2;height:1231" coordorigin="11487,2748" coordsize="2,1231">
              <v:shape style="position:absolute;left:11487;top:2748;width:2;height:1231" coordorigin="11487,2748" coordsize="0,1231" path="m11487,3979l11487,2748e" filled="f" stroked="t" strokeweight=".941772pt" strokecolor="#575757">
                <v:path arrowok="t"/>
              </v:shape>
            </v:group>
            <v:group style="position:absolute;left:424;top:4226;width:3894;height:2" coordorigin="424,4226" coordsize="3894,2">
              <v:shape style="position:absolute;left:424;top:4226;width:3894;height:2" coordorigin="424,4226" coordsize="3894,0" path="m424,4226l4318,4226e" filled="f" stroked="t" strokeweight=".941772pt" strokecolor="#4F4F4F">
                <v:path arrowok="t"/>
              </v:shape>
            </v:group>
            <v:group style="position:absolute;left:2442;top:3950;width:2;height:556" coordorigin="2442,3950" coordsize="2,556">
              <v:shape style="position:absolute;left:2442;top:3950;width:2;height:556" coordorigin="2442,3950" coordsize="0,556" path="m2442,4507l2442,3950e" filled="f" stroked="t" strokeweight=".941772pt" strokecolor="#484848">
                <v:path arrowok="t"/>
              </v:shape>
            </v:group>
            <v:group style="position:absolute;left:4262;top:4231;width:410;height:2" coordorigin="4262,4231" coordsize="410,2">
              <v:shape style="position:absolute;left:4262;top:4231;width:410;height:2" coordorigin="4262,4231" coordsize="410,0" path="m4262,4231l4671,4231e" filled="f" stroked="t" strokeweight=".470886pt" strokecolor="#3F3F3F">
                <v:path arrowok="t"/>
              </v:shape>
            </v:group>
            <v:group style="position:absolute;left:4615;top:4236;width:6884;height:2" coordorigin="4615,4236" coordsize="6884,2">
              <v:shape style="position:absolute;left:4615;top:4236;width:6884;height:2" coordorigin="4615,4236" coordsize="6884,0" path="m4615,4236l11499,4236e" filled="f" stroked="t" strokeweight=".706329pt" strokecolor="#4F4F4F">
                <v:path arrowok="t"/>
              </v:shape>
            </v:group>
            <v:group style="position:absolute;left:2425;top:4450;width:6479;height:2" coordorigin="2425,4450" coordsize="6479,2">
              <v:shape style="position:absolute;left:2425;top:4450;width:6479;height:2" coordorigin="2425,4450" coordsize="6479,0" path="m2425,4450l8904,4450e" filled="f" stroked="t" strokeweight=".706329pt" strokecolor="#4F4F4F">
                <v:path arrowok="t"/>
              </v:shape>
            </v:group>
            <v:group style="position:absolute;left:8848;top:4454;width:287;height:2" coordorigin="8848,4454" coordsize="287,2">
              <v:shape style="position:absolute;left:8848;top:4454;width:287;height:2" coordorigin="8848,4454" coordsize="287,0" path="m8848,4454l9135,4454e" filled="f" stroked="t" strokeweight=".470886pt" strokecolor="#3F3F3F">
                <v:path arrowok="t"/>
              </v:shape>
            </v:group>
            <v:group style="position:absolute;left:9041;top:4454;width:2458;height:2" coordorigin="9041,4454" coordsize="2458,2">
              <v:shape style="position:absolute;left:9041;top:4454;width:2458;height:2" coordorigin="9041,4454" coordsize="2458,0" path="m9041,4454l11499,4454e" filled="f" stroked="t" strokeweight=".706329pt" strokecolor="#545454">
                <v:path arrowok="t"/>
              </v:shape>
            </v:group>
            <v:group style="position:absolute;left:11494;top:4236;width:2;height:8704" coordorigin="11494,4236" coordsize="2,8704">
              <v:shape style="position:absolute;left:11494;top:4236;width:2;height:8704" coordorigin="11494,4236" coordsize="0,8704" path="m11494,12940l11494,4236e" filled="f" stroked="t" strokeweight=".941772pt" strokecolor="#575757">
                <v:path arrowok="t"/>
              </v:shape>
            </v:group>
            <v:group style="position:absolute;left:2439;top:4412;width:2;height:280" coordorigin="2439,4412" coordsize="2,280">
              <v:shape style="position:absolute;left:2439;top:4412;width:2;height:280" coordorigin="2439,4412" coordsize="0,280" path="m2439,4692l2439,4412e" filled="f" stroked="t" strokeweight=".470886pt" strokecolor="#2F2F2F">
                <v:path arrowok="t"/>
              </v:shape>
            </v:group>
            <v:group style="position:absolute;left:4963;top:4440;width:2;height:252" coordorigin="4963,4440" coordsize="2,252">
              <v:shape style="position:absolute;left:4963;top:4440;width:2;height:252" coordorigin="4963,4440" coordsize="0,252" path="m4963,4692l4963,4440e" filled="f" stroked="t" strokeweight=".470886pt" strokecolor="#343434">
                <v:path arrowok="t"/>
              </v:shape>
            </v:group>
            <v:group style="position:absolute;left:7826;top:4445;width:2;height:247" coordorigin="7826,4445" coordsize="2,247">
              <v:shape style="position:absolute;left:7826;top:4445;width:2;height:247" coordorigin="7826,4445" coordsize="0,247" path="m7826,4692l7826,4445e" filled="f" stroked="t" strokeweight=".470886pt" strokecolor="#3F3F3F">
                <v:path arrowok="t"/>
              </v:shape>
            </v:group>
            <v:group style="position:absolute;left:2439;top:4635;width:2;height:551" coordorigin="2439,4635" coordsize="2,551">
              <v:shape style="position:absolute;left:2439;top:4635;width:2;height:551" coordorigin="2439,4635" coordsize="0,551" path="m2439,5187l2439,4635e" filled="f" stroked="t" strokeweight=".941772pt" strokecolor="#4F4F4F">
                <v:path arrowok="t"/>
              </v:shape>
            </v:group>
            <v:group style="position:absolute;left:4954;top:4873;width:1380;height:2" coordorigin="4954,4873" coordsize="1380,2">
              <v:shape style="position:absolute;left:4954;top:4873;width:1380;height:2" coordorigin="4954,4873" coordsize="1380,0" path="m4954,4873l6333,4873e" filled="f" stroked="t" strokeweight=".235443pt" strokecolor="#4B4B4B">
                <v:path arrowok="t"/>
              </v:shape>
            </v:group>
            <v:group style="position:absolute;left:4963;top:4635;width:2;height:266" coordorigin="4963,4635" coordsize="2,266">
              <v:shape style="position:absolute;left:4963;top:4635;width:2;height:266" coordorigin="4963,4635" coordsize="0,266" path="m4963,4901l4963,4635e" filled="f" stroked="t" strokeweight=".706329pt" strokecolor="#444444">
                <v:path arrowok="t"/>
              </v:shape>
            </v:group>
            <v:group style="position:absolute;left:6333;top:4873;width:1059;height:2" coordorigin="6333,4873" coordsize="1059,2">
              <v:shape style="position:absolute;left:6333;top:4873;width:1059;height:2" coordorigin="6333,4873" coordsize="1059,0" path="m6333,4873l7393,4873e" filled="f" stroked="t" strokeweight=".235443pt" strokecolor="#000000">
                <v:path arrowok="t"/>
              </v:shape>
            </v:group>
            <v:group style="position:absolute;left:7393;top:4873;width:932;height:2" coordorigin="7393,4873" coordsize="932,2">
              <v:shape style="position:absolute;left:7393;top:4873;width:932;height:2" coordorigin="7393,4873" coordsize="932,0" path="m7393,4873l8325,4873e" filled="f" stroked="t" strokeweight=".235443pt" strokecolor="#747474">
                <v:path arrowok="t"/>
              </v:shape>
            </v:group>
            <v:group style="position:absolute;left:7826;top:4635;width:2;height:271" coordorigin="7826,4635" coordsize="2,271">
              <v:shape style="position:absolute;left:7826;top:4635;width:2;height:271" coordorigin="7826,4635" coordsize="0,271" path="m7826,4906l7826,4635e" filled="f" stroked="t" strokeweight=".706329pt" strokecolor="#606060">
                <v:path arrowok="t"/>
              </v:shape>
            </v:group>
            <v:group style="position:absolute;left:8325;top:4873;width:1144;height:2" coordorigin="8325,4873" coordsize="1144,2">
              <v:shape style="position:absolute;left:8325;top:4873;width:1144;height:2" coordorigin="8325,4873" coordsize="1144,0" path="m8325,4873l9470,4873e" filled="f" stroked="t" strokeweight=".235443pt" strokecolor="#000000">
                <v:path arrowok="t"/>
              </v:shape>
            </v:group>
            <v:group style="position:absolute;left:9470;top:4873;width:2015;height:2" coordorigin="9470,4873" coordsize="2015,2">
              <v:shape style="position:absolute;left:9470;top:4873;width:2015;height:2" coordorigin="9470,4873" coordsize="2015,0" path="m9470,4873l11485,4873e" filled="f" stroked="t" strokeweight=".235443pt" strokecolor="#838383">
                <v:path arrowok="t"/>
              </v:shape>
            </v:group>
            <v:group style="position:absolute;left:4963;top:4740;width:2;height:447" coordorigin="4963,4740" coordsize="2,447">
              <v:shape style="position:absolute;left:4963;top:4740;width:2;height:447" coordorigin="4963,4740" coordsize="0,447" path="m4963,5187l4963,4740e" filled="f" stroked="t" strokeweight=".941772pt" strokecolor="#575757">
                <v:path arrowok="t"/>
              </v:shape>
            </v:group>
            <v:group style="position:absolute;left:4954;top:5141;width:4181;height:2" coordorigin="4954,5141" coordsize="4181,2">
              <v:shape style="position:absolute;left:4954;top:5141;width:4181;height:2" coordorigin="4954,5141" coordsize="4181,0" path="m4954,5141l9135,5141e" filled="f" stroked="t" strokeweight=".706329pt" strokecolor="#545454">
                <v:path arrowok="t"/>
              </v:shape>
            </v:group>
            <v:group style="position:absolute;left:9079;top:5144;width:419;height:2" coordorigin="9079,5144" coordsize="419,2">
              <v:shape style="position:absolute;left:9079;top:5144;width:419;height:2" coordorigin="9079,5144" coordsize="419,0" path="m9079,5144l9498,5144e" filled="f" stroked="t" strokeweight=".470886pt" strokecolor="#444444">
                <v:path arrowok="t"/>
              </v:shape>
            </v:group>
            <v:group style="position:absolute;left:9441;top:5144;width:2067;height:2" coordorigin="9441,5144" coordsize="2067,2">
              <v:shape style="position:absolute;left:9441;top:5144;width:2067;height:2" coordorigin="9441,5144" coordsize="2067,0" path="m9441,5144l11508,5144e" filled="f" stroked="t" strokeweight=".706329pt" strokecolor="#606060">
                <v:path arrowok="t"/>
              </v:shape>
            </v:group>
            <v:group style="position:absolute;left:11497;top:4711;width:2;height:485" coordorigin="11497,4711" coordsize="2,485">
              <v:shape style="position:absolute;left:11497;top:4711;width:2;height:485" coordorigin="11497,4711" coordsize="0,485" path="m11497,5196l11497,4711e" filled="f" stroked="t" strokeweight=".706329pt" strokecolor="#545454">
                <v:path arrowok="t"/>
              </v:shape>
            </v:group>
            <v:group style="position:absolute;left:2439;top:5129;width:2;height:271" coordorigin="2439,5129" coordsize="2,271">
              <v:shape style="position:absolute;left:2439;top:5129;width:2;height:271" coordorigin="2439,5129" coordsize="0,271" path="m2439,5400l2439,5129e" filled="f" stroked="t" strokeweight=".470886pt" strokecolor="#232323">
                <v:path arrowok="t"/>
              </v:shape>
            </v:group>
            <v:group style="position:absolute;left:4963;top:5129;width:2;height:271" coordorigin="4963,5129" coordsize="2,271">
              <v:shape style="position:absolute;left:4963;top:5129;width:2;height:271" coordorigin="4963,5129" coordsize="0,271" path="m4963,5400l4963,5129e" filled="f" stroked="t" strokeweight=".470886pt" strokecolor="#343434">
                <v:path arrowok="t"/>
              </v:shape>
            </v:group>
            <v:group style="position:absolute;left:4958;top:5379;width:2119;height:2" coordorigin="4958,5379" coordsize="2119,2">
              <v:shape style="position:absolute;left:4958;top:5379;width:2119;height:2" coordorigin="4958,5379" coordsize="2119,0" path="m4958,5379l7077,5379e" filled="f" stroked="t" strokeweight=".941772pt" strokecolor="#4F4F4F">
                <v:path arrowok="t"/>
              </v:shape>
            </v:group>
            <v:group style="position:absolute;left:6950;top:5379;width:471;height:2" coordorigin="6950,5379" coordsize="471,2">
              <v:shape style="position:absolute;left:6950;top:5379;width:471;height:2" coordorigin="6950,5379" coordsize="471,0" path="m6950,5379l7421,5379e" filled="f" stroked="t" strokeweight=".470886pt" strokecolor="#383838">
                <v:path arrowok="t"/>
              </v:shape>
            </v:group>
            <v:group style="position:absolute;left:7365;top:5381;width:1771;height:2" coordorigin="7365,5381" coordsize="1771,2">
              <v:shape style="position:absolute;left:7365;top:5381;width:1771;height:2" coordorigin="7365,5381" coordsize="1771,0" path="m7365,5381l9135,5381e" filled="f" stroked="t" strokeweight=".706329pt" strokecolor="#545454">
                <v:path arrowok="t"/>
              </v:shape>
            </v:group>
            <v:group style="position:absolute;left:9079;top:5381;width:419;height:2" coordorigin="9079,5381" coordsize="419,2">
              <v:shape style="position:absolute;left:9079;top:5381;width:419;height:2" coordorigin="9079,5381" coordsize="419,0" path="m9079,5381l9498,5381e" filled="f" stroked="t" strokeweight=".470886pt" strokecolor="#3B3B3B">
                <v:path arrowok="t"/>
              </v:shape>
            </v:group>
            <v:group style="position:absolute;left:9441;top:5381;width:2062;height:2" coordorigin="9441,5381" coordsize="2062,2">
              <v:shape style="position:absolute;left:9441;top:5381;width:2062;height:2" coordorigin="9441,5381" coordsize="2062,0" path="m9441,5381l11504,5381e" filled="f" stroked="t" strokeweight=".706329pt" strokecolor="#545454">
                <v:path arrowok="t"/>
              </v:shape>
            </v:group>
            <v:group style="position:absolute;left:2439;top:5343;width:2;height:509" coordorigin="2439,5343" coordsize="2,509">
              <v:shape style="position:absolute;left:2439;top:5343;width:2;height:509" coordorigin="2439,5343" coordsize="0,509" path="m2439,5852l2439,5343e" filled="f" stroked="t" strokeweight=".941772pt" strokecolor="#4F4F4F">
                <v:path arrowok="t"/>
              </v:shape>
            </v:group>
            <v:group style="position:absolute;left:2430;top:5593;width:758;height:2" coordorigin="2430,5593" coordsize="758,2">
              <v:shape style="position:absolute;left:2430;top:5593;width:758;height:2" coordorigin="2430,5593" coordsize="758,0" path="m2430,5593l3188,5593e" filled="f" stroked="t" strokeweight=".941772pt" strokecolor="#4F4F4F">
                <v:path arrowok="t"/>
              </v:shape>
            </v:group>
            <v:group style="position:absolute;left:3131;top:5593;width:198;height:2" coordorigin="3131,5593" coordsize="198,2">
              <v:shape style="position:absolute;left:3131;top:5593;width:198;height:2" coordorigin="3131,5593" coordsize="198,0" path="m3131,5593l3329,5593e" filled="f" stroked="t" strokeweight=".706329pt" strokecolor="#383838">
                <v:path arrowok="t"/>
              </v:shape>
            </v:group>
            <v:group style="position:absolute;left:3240;top:5595;width:8264;height:2" coordorigin="3240,5595" coordsize="8264,2">
              <v:shape style="position:absolute;left:3240;top:5595;width:8264;height:2" coordorigin="3240,5595" coordsize="8264,0" path="m3240,5595l11504,5595e" filled="f" stroked="t" strokeweight=".941772pt" strokecolor="#4F4F4F">
                <v:path arrowok="t"/>
              </v:shape>
            </v:group>
            <v:group style="position:absolute;left:11497;top:5339;width:2;height:280" coordorigin="11497,5339" coordsize="2,280">
              <v:shape style="position:absolute;left:11497;top:5339;width:2;height:280" coordorigin="11497,5339" coordsize="0,280" path="m11497,5619l11497,5339e" filled="f" stroked="t" strokeweight=".470886pt" strokecolor="#444444">
                <v:path arrowok="t"/>
              </v:shape>
            </v:group>
            <v:group style="position:absolute;left:429;top:5826;width:11075;height:2" coordorigin="429,5826" coordsize="11075,2">
              <v:shape style="position:absolute;left:429;top:5826;width:11075;height:2" coordorigin="429,5826" coordsize="11075,0" path="m429,5826l11504,5826e" filled="f" stroked="t" strokeweight=".941772pt" strokecolor="#545454">
                <v:path arrowok="t"/>
              </v:shape>
            </v:group>
            <v:group style="position:absolute;left:2439;top:5781;width:2;height:323" coordorigin="2439,5781" coordsize="2,323">
              <v:shape style="position:absolute;left:2439;top:5781;width:2;height:323" coordorigin="2439,5781" coordsize="0,323" path="m2439,6104l2439,5781e" filled="f" stroked="t" strokeweight=".706329pt" strokecolor="#343434">
                <v:path arrowok="t"/>
              </v:shape>
            </v:group>
            <v:group style="position:absolute;left:7831;top:5824;width:2;height:452" coordorigin="7831,5824" coordsize="2,452">
              <v:shape style="position:absolute;left:7831;top:5824;width:2;height:452" coordorigin="7831,5824" coordsize="0,452" path="m7831,6275l7831,5824e" filled="f" stroked="t" strokeweight=".941772pt" strokecolor="#676767">
                <v:path arrowok="t"/>
              </v:shape>
            </v:group>
            <v:group style="position:absolute;left:2439;top:6033;width:2;height:447" coordorigin="2439,6033" coordsize="2,447">
              <v:shape style="position:absolute;left:2439;top:6033;width:2;height:447" coordorigin="2439,6033" coordsize="0,447" path="m2439,6480l2439,6033e" filled="f" stroked="t" strokeweight=".941772pt" strokecolor="#4F4F4F">
                <v:path arrowok="t"/>
              </v:shape>
            </v:group>
            <v:group style="position:absolute;left:2430;top:6247;width:9074;height:2" coordorigin="2430,6247" coordsize="9074,2">
              <v:shape style="position:absolute;left:2430;top:6247;width:9074;height:2" coordorigin="2430,6247" coordsize="9074,0" path="m2430,6247l11504,6247e" filled="f" stroked="t" strokeweight=".706329pt" strokecolor="#4F4F4F">
                <v:path arrowok="t"/>
              </v:shape>
            </v:group>
            <v:group style="position:absolute;left:4965;top:5343;width:2;height:1127" coordorigin="4965,5343" coordsize="2,1127">
              <v:shape style="position:absolute;left:4965;top:5343;width:2;height:1127" coordorigin="4965,5343" coordsize="0,1127" path="m4965,6470l4965,5343e" filled="f" stroked="t" strokeweight=".941772pt" strokecolor="#4F4F4F">
                <v:path arrowok="t"/>
              </v:shape>
            </v:group>
            <v:group style="position:absolute;left:2434;top:6463;width:9069;height:2" coordorigin="2434,6463" coordsize="9069,2">
              <v:shape style="position:absolute;left:2434;top:6463;width:9069;height:2" coordorigin="2434,6463" coordsize="9069,0" path="m2434,6463l11504,6463e" filled="f" stroked="t" strokeweight=".706329pt" strokecolor="#4F4F4F">
                <v:path arrowok="t"/>
              </v:shape>
            </v:group>
            <v:group style="position:absolute;left:7831;top:6204;width:2;height:266" coordorigin="7831,6204" coordsize="2,266">
              <v:shape style="position:absolute;left:7831;top:6204;width:2;height:266" coordorigin="7831,6204" coordsize="0,266" path="m7831,6470l7831,6204e" filled="f" stroked="t" strokeweight=".470886pt" strokecolor="#444444">
                <v:path arrowok="t"/>
              </v:shape>
            </v:group>
            <v:group style="position:absolute;left:11497;top:6204;width:2;height:285" coordorigin="11497,6204" coordsize="2,285">
              <v:shape style="position:absolute;left:11497;top:6204;width:2;height:285" coordorigin="11497,6204" coordsize="0,285" path="m11497,6489l11497,6204e" filled="f" stroked="t" strokeweight=".470886pt" strokecolor="#444444">
                <v:path arrowok="t"/>
              </v:shape>
            </v:group>
            <v:group style="position:absolute;left:424;top:6667;width:504;height:2" coordorigin="424,6667" coordsize="504,2">
              <v:shape style="position:absolute;left:424;top:6667;width:504;height:2" coordorigin="424,6667" coordsize="504,0" path="m424,6667l928,6667e" filled="f" stroked="t" strokeweight=".470886pt" strokecolor="#484848">
                <v:path arrowok="t"/>
              </v:shape>
            </v:group>
            <v:group style="position:absolute;left:810;top:6674;width:10694;height:2" coordorigin="810,6674" coordsize="10694,2">
              <v:shape style="position:absolute;left:810;top:6674;width:10694;height:2" coordorigin="810,6674" coordsize="10694,0" path="m810,6674l11504,6674e" filled="f" stroked="t" strokeweight=".706329pt" strokecolor="#4F4F4F">
                <v:path arrowok="t"/>
              </v:shape>
            </v:group>
            <v:group style="position:absolute;left:2439;top:6423;width:2;height:276" coordorigin="2439,6423" coordsize="2,276">
              <v:shape style="position:absolute;left:2439;top:6423;width:2;height:276" coordorigin="2439,6423" coordsize="0,276" path="m2439,6698l2439,6423e" filled="f" stroked="t" strokeweight=".470886pt" strokecolor="#343434">
                <v:path arrowok="t"/>
              </v:shape>
            </v:group>
            <v:group style="position:absolute;left:424;top:7095;width:8481;height:2" coordorigin="424,7095" coordsize="8481,2">
              <v:shape style="position:absolute;left:424;top:7095;width:8481;height:2" coordorigin="424,7095" coordsize="8481,0" path="m424,7095l8904,7095e" filled="f" stroked="t" strokeweight=".706329pt" strokecolor="#4F4F4F">
                <v:path arrowok="t"/>
              </v:shape>
            </v:group>
            <v:group style="position:absolute;left:2442;top:6627;width:2;height:1593" coordorigin="2442,6627" coordsize="2,1593">
              <v:shape style="position:absolute;left:2442;top:6627;width:2;height:1593" coordorigin="2442,6627" coordsize="0,1593" path="m2442,8219l2442,6627e" filled="f" stroked="t" strokeweight=".941772pt" strokecolor="#484848">
                <v:path arrowok="t"/>
              </v:shape>
            </v:group>
            <v:group style="position:absolute;left:8848;top:7098;width:287;height:2" coordorigin="8848,7098" coordsize="287,2">
              <v:shape style="position:absolute;left:8848;top:7098;width:287;height:2" coordorigin="8848,7098" coordsize="287,0" path="m8848,7098l9135,7098e" filled="f" stroked="t" strokeweight=".470886pt" strokecolor="#383838">
                <v:path arrowok="t"/>
              </v:shape>
            </v:group>
            <v:group style="position:absolute;left:9079;top:7098;width:2430;height:2" coordorigin="9079,7098" coordsize="2430,2">
              <v:shape style="position:absolute;left:9079;top:7098;width:2430;height:2" coordorigin="9079,7098" coordsize="2430,0" path="m9079,7098l11508,7098e" filled="f" stroked="t" strokeweight=".706329pt" strokecolor="#4F4F4F">
                <v:path arrowok="t"/>
              </v:shape>
            </v:group>
            <v:group style="position:absolute;left:4977;top:7083;width:2;height:257" coordorigin="4977,7083" coordsize="2,257">
              <v:shape style="position:absolute;left:4977;top:7083;width:2;height:257" coordorigin="4977,7083" coordsize="0,257" path="m4977,7340l4977,7083e" filled="f" stroked="t" strokeweight="1.177215pt" strokecolor="#575757">
                <v:path arrowok="t"/>
              </v:shape>
            </v:group>
            <v:group style="position:absolute;left:4958;top:7319;width:6550;height:2" coordorigin="4958,7319" coordsize="6550,2">
              <v:shape style="position:absolute;left:4958;top:7319;width:6550;height:2" coordorigin="4958,7319" coordsize="6550,0" path="m4958,7319l11508,7319e" filled="f" stroked="t" strokeweight=".706329pt" strokecolor="#4F4F4F">
                <v:path arrowok="t"/>
              </v:shape>
            </v:group>
            <v:group style="position:absolute;left:4954;top:7533;width:6555;height:2" coordorigin="4954,7533" coordsize="6555,2">
              <v:shape style="position:absolute;left:4954;top:7533;width:6555;height:2" coordorigin="4954,7533" coordsize="6555,0" path="m4954,7533l11508,7533e" filled="f" stroked="t" strokeweight=".706329pt" strokecolor="#4F4F4F">
                <v:path arrowok="t"/>
              </v:shape>
            </v:group>
            <v:group style="position:absolute;left:424;top:7746;width:1234;height:2" coordorigin="424,7746" coordsize="1234,2">
              <v:shape style="position:absolute;left:424;top:7746;width:1234;height:2" coordorigin="424,7746" coordsize="1234,0" path="m424,7746l1658,7746e" filled="f" stroked="t" strokeweight=".941772pt" strokecolor="#545454">
                <v:path arrowok="t"/>
              </v:shape>
            </v:group>
            <v:group style="position:absolute;left:1601;top:7749;width:207;height:2" coordorigin="1601,7749" coordsize="207,2">
              <v:shape style="position:absolute;left:1601;top:7749;width:207;height:2" coordorigin="1601,7749" coordsize="207,0" path="m1601,7749l1808,7749e" filled="f" stroked="t" strokeweight=".470886pt" strokecolor="#181818">
                <v:path arrowok="t"/>
              </v:shape>
            </v:group>
            <v:group style="position:absolute;left:1752;top:7751;width:9757;height:2" coordorigin="1752,7751" coordsize="9757,2">
              <v:shape style="position:absolute;left:1752;top:7751;width:9757;height:2" coordorigin="1752,7751" coordsize="9757,0" path="m1752,7751l11508,7751e" filled="f" stroked="t" strokeweight=".706329pt" strokecolor="#545454">
                <v:path arrowok="t"/>
              </v:shape>
            </v:group>
            <v:group style="position:absolute;left:4965;top:7283;width:2;height:475" coordorigin="4965,7283" coordsize="2,475">
              <v:shape style="position:absolute;left:4965;top:7283;width:2;height:475" coordorigin="4965,7283" coordsize="0,475" path="m4965,7758l4965,7283e" filled="f" stroked="t" strokeweight=".941772pt" strokecolor="#575757">
                <v:path arrowok="t"/>
              </v:shape>
            </v:group>
            <v:group style="position:absolute;left:436;top:7483;width:2;height:1051" coordorigin="436,7483" coordsize="2,1051">
              <v:shape style="position:absolute;left:436;top:7483;width:2;height:1051" coordorigin="436,7483" coordsize="0,1051" path="m436,8533l436,7483e" filled="f" stroked="t" strokeweight=".706329pt" strokecolor="#575757">
                <v:path arrowok="t"/>
              </v:shape>
            </v:group>
            <v:group style="position:absolute;left:2444;top:8162;width:2;height:466" coordorigin="2444,8162" coordsize="2,466">
              <v:shape style="position:absolute;left:2444;top:8162;width:2;height:466" coordorigin="2444,8162" coordsize="0,466" path="m2444,8628l2444,8162e" filled="f" stroked="t" strokeweight=".470886pt" strokecolor="#383838">
                <v:path arrowok="t"/>
              </v:shape>
            </v:group>
            <v:group style="position:absolute;left:11499;top:8162;width:2;height:223" coordorigin="11499,8162" coordsize="2,223">
              <v:shape style="position:absolute;left:11499;top:8162;width:2;height:223" coordorigin="11499,8162" coordsize="0,223" path="m11499,8386l11499,8162e" filled="f" stroked="t" strokeweight=".470886pt" strokecolor="#484848">
                <v:path arrowok="t"/>
              </v:shape>
            </v:group>
            <v:group style="position:absolute;left:429;top:8581;width:815;height:2" coordorigin="429,8581" coordsize="815,2">
              <v:shape style="position:absolute;left:429;top:8581;width:815;height:2" coordorigin="429,8581" coordsize="815,0" path="m429,8581l1243,8581e" filled="f" stroked="t" strokeweight=".706329pt" strokecolor="#545454">
                <v:path arrowok="t"/>
              </v:shape>
            </v:group>
            <v:group style="position:absolute;left:1187;top:8581;width:471;height:2" coordorigin="1187,8581" coordsize="471,2">
              <v:shape style="position:absolute;left:1187;top:8581;width:471;height:2" coordorigin="1187,8581" coordsize="471,0" path="m1187,8581l1658,8581e" filled="f" stroked="t" strokeweight=".470886pt" strokecolor="#383838">
                <v:path arrowok="t"/>
              </v:shape>
            </v:group>
            <v:group style="position:absolute;left:1540;top:8583;width:9969;height:2" coordorigin="1540,8583" coordsize="9969,2">
              <v:shape style="position:absolute;left:1540;top:8583;width:9969;height:2" coordorigin="1540,8583" coordsize="9969,0" path="m1540,8583l11508,8583e" filled="f" stroked="t" strokeweight=".706329pt" strokecolor="#4F4F4F">
                <v:path arrowok="t"/>
              </v:shape>
            </v:group>
            <v:group style="position:absolute;left:2449;top:8533;width:2;height:1550" coordorigin="2449,8533" coordsize="2,1550">
              <v:shape style="position:absolute;left:2449;top:8533;width:2;height:1550" coordorigin="2449,8533" coordsize="0,1550" path="m2449,10083l2449,8533e" filled="f" stroked="t" strokeweight=".941772pt" strokecolor="#4B4B4B">
                <v:path arrowok="t"/>
              </v:shape>
            </v:group>
            <v:group style="position:absolute;left:438;top:8994;width:2;height:257" coordorigin="438,8994" coordsize="2,257">
              <v:shape style="position:absolute;left:438;top:8994;width:2;height:257" coordorigin="438,8994" coordsize="0,257" path="m438,9251l438,8994e" filled="f" stroked="t" strokeweight=".470886pt" strokecolor="#3B3B3B">
                <v:path arrowok="t"/>
              </v:shape>
            </v:group>
            <v:group style="position:absolute;left:429;top:9456;width:11080;height:2" coordorigin="429,9456" coordsize="11080,2">
              <v:shape style="position:absolute;left:429;top:9456;width:11080;height:2" coordorigin="429,9456" coordsize="11080,0" path="m429,9456l11508,9456e" filled="f" stroked="t" strokeweight=".706329pt" strokecolor="#4F4F4F">
                <v:path arrowok="t"/>
              </v:shape>
            </v:group>
            <v:group style="position:absolute;left:433;top:9795;width:3376;height:2" coordorigin="433,9795" coordsize="3376,2">
              <v:shape style="position:absolute;left:433;top:9795;width:3376;height:2" coordorigin="433,9795" coordsize="3376,0" path="m433,9795l3809,9795e" filled="f" stroked="t" strokeweight=".706329pt" strokecolor="#4F4F4F">
                <v:path arrowok="t"/>
              </v:shape>
            </v:group>
            <v:group style="position:absolute;left:3753;top:9793;width:188;height:2" coordorigin="3753,9793" coordsize="188,2">
              <v:shape style="position:absolute;left:3753;top:9793;width:188;height:2" coordorigin="3753,9793" coordsize="188,0" path="m3753,9793l3941,9793e" filled="f" stroked="t" strokeweight=".470886pt" strokecolor="#343434">
                <v:path arrowok="t"/>
              </v:shape>
            </v:group>
            <v:group style="position:absolute;left:3885;top:9793;width:7624;height:2" coordorigin="3885,9793" coordsize="7624,2">
              <v:shape style="position:absolute;left:3885;top:9793;width:7624;height:2" coordorigin="3885,9793" coordsize="7624,0" path="m3885,9793l11508,9793e" filled="f" stroked="t" strokeweight=".706329pt" strokecolor="#545454">
                <v:path arrowok="t"/>
              </v:shape>
            </v:group>
            <v:group style="position:absolute;left:429;top:10028;width:6409;height:2" coordorigin="429,10028" coordsize="6409,2">
              <v:shape style="position:absolute;left:429;top:10028;width:6409;height:2" coordorigin="429,10028" coordsize="6409,0" path="m429,10028l6837,10028e" filled="f" stroked="t" strokeweight=".706329pt" strokecolor="#545454">
                <v:path arrowok="t"/>
              </v:shape>
            </v:group>
            <v:group style="position:absolute;left:6781;top:10026;width:226;height:2" coordorigin="6781,10026" coordsize="226,2">
              <v:shape style="position:absolute;left:6781;top:10026;width:226;height:2" coordorigin="6781,10026" coordsize="226,0" path="m6781,10026l7007,10026e" filled="f" stroked="t" strokeweight=".470886pt" strokecolor="#282828">
                <v:path arrowok="t"/>
              </v:shape>
            </v:group>
            <v:group style="position:absolute;left:6950;top:10026;width:471;height:2" coordorigin="6950,10026" coordsize="471,2">
              <v:shape style="position:absolute;left:6950;top:10026;width:471;height:2" coordorigin="6950,10026" coordsize="471,0" path="m6950,10026l7421,10026e" filled="f" stroked="t" strokeweight=".706329pt" strokecolor="#4F4F4F">
                <v:path arrowok="t"/>
              </v:shape>
            </v:group>
            <v:group style="position:absolute;left:7365;top:10026;width:485;height:2" coordorigin="7365,10026" coordsize="485,2">
              <v:shape style="position:absolute;left:7365;top:10026;width:485;height:2" coordorigin="7365,10026" coordsize="485,0" path="m7365,10026l7850,10026e" filled="f" stroked="t" strokeweight=".470886pt" strokecolor="#3F3F3F">
                <v:path arrowok="t"/>
              </v:shape>
            </v:group>
            <v:group style="position:absolute;left:7751;top:10024;width:3758;height:2" coordorigin="7751,10024" coordsize="3758,2">
              <v:shape style="position:absolute;left:7751;top:10024;width:3758;height:2" coordorigin="7751,10024" coordsize="3758,0" path="m7751,10024l11508,10024e" filled="f" stroked="t" strokeweight=".706329pt" strokecolor="#575757">
                <v:path arrowok="t"/>
              </v:shape>
            </v:group>
            <v:group style="position:absolute;left:443;top:10012;width:2;height:257" coordorigin="443,10012" coordsize="2,257">
              <v:shape style="position:absolute;left:443;top:10012;width:2;height:257" coordorigin="443,10012" coordsize="0,257" path="m443,10268l443,10012e" filled="f" stroked="t" strokeweight=".470886pt" strokecolor="#383838">
                <v:path arrowok="t"/>
              </v:shape>
            </v:group>
            <v:group style="position:absolute;left:2449;top:10012;width:2;height:257" coordorigin="2449,10012" coordsize="2,257">
              <v:shape style="position:absolute;left:2449;top:10012;width:2;height:257" coordorigin="2449,10012" coordsize="0,257" path="m2449,10268l2449,10012e" filled="f" stroked="t" strokeweight=".470886pt" strokecolor="#232323">
                <v:path arrowok="t"/>
              </v:shape>
            </v:group>
            <v:group style="position:absolute;left:2451;top:10211;width:2;height:1631" coordorigin="2451,10211" coordsize="2,1631">
              <v:shape style="position:absolute;left:2451;top:10211;width:2;height:1631" coordorigin="2451,10211" coordsize="0,1631" path="m2451,11842l2451,10211e" filled="f" stroked="t" strokeweight=".706329pt" strokecolor="#484848">
                <v:path arrowok="t"/>
              </v:shape>
            </v:group>
            <v:group style="position:absolute;left:433;top:10504;width:6404;height:2" coordorigin="433,10504" coordsize="6404,2">
              <v:shape style="position:absolute;left:433;top:10504;width:6404;height:2" coordorigin="433,10504" coordsize="6404,0" path="m433,10504l6837,10504e" filled="f" stroked="t" strokeweight=".706329pt" strokecolor="#545454">
                <v:path arrowok="t"/>
              </v:shape>
            </v:group>
            <v:group style="position:absolute;left:6781;top:10501;width:226;height:2" coordorigin="6781,10501" coordsize="226,2">
              <v:shape style="position:absolute;left:6781;top:10501;width:226;height:2" coordorigin="6781,10501" coordsize="226,0" path="m6781,10501l7007,10501e" filled="f" stroked="t" strokeweight=".470886pt" strokecolor="#383838">
                <v:path arrowok="t"/>
              </v:shape>
            </v:group>
            <v:group style="position:absolute;left:6950;top:10501;width:1954;height:2" coordorigin="6950,10501" coordsize="1954,2">
              <v:shape style="position:absolute;left:6950;top:10501;width:1954;height:2" coordorigin="6950,10501" coordsize="1954,0" path="m6950,10501l8904,10501e" filled="f" stroked="t" strokeweight=".706329pt" strokecolor="#545454">
                <v:path arrowok="t"/>
              </v:shape>
            </v:group>
            <v:group style="position:absolute;left:8848;top:10501;width:287;height:2" coordorigin="8848,10501" coordsize="287,2">
              <v:shape style="position:absolute;left:8848;top:10501;width:287;height:2" coordorigin="8848,10501" coordsize="287,0" path="m8848,10501l9135,10501e" filled="f" stroked="t" strokeweight=".470886pt" strokecolor="#343434">
                <v:path arrowok="t"/>
              </v:shape>
            </v:group>
            <v:group style="position:absolute;left:9079;top:10501;width:2430;height:2" coordorigin="9079,10501" coordsize="2430,2">
              <v:shape style="position:absolute;left:9079;top:10501;width:2430;height:2" coordorigin="9079,10501" coordsize="2430,0" path="m9079,10501l11508,10501e" filled="f" stroked="t" strokeweight=".706329pt" strokecolor="#575757">
                <v:path arrowok="t"/>
              </v:shape>
            </v:group>
            <v:group style="position:absolute;left:904;top:10720;width:1662;height:2" coordorigin="904,10720" coordsize="1662,2">
              <v:shape style="position:absolute;left:904;top:10720;width:1662;height:2" coordorigin="904,10720" coordsize="1662,0" path="m904,10720l2566,10720e" filled="f" stroked="t" strokeweight=".706329pt" strokecolor="#4B4B4B">
                <v:path arrowok="t"/>
              </v:shape>
            </v:group>
            <v:group style="position:absolute;left:2397;top:10720;width:452;height:2" coordorigin="2397,10720" coordsize="452,2">
              <v:shape style="position:absolute;left:2397;top:10720;width:452;height:2" coordorigin="2397,10720" coordsize="452,0" path="m2397,10720l2849,10720e" filled="f" stroked="t" strokeweight=".470886pt" strokecolor="#444444">
                <v:path arrowok="t"/>
              </v:shape>
            </v:group>
            <v:group style="position:absolute;left:2792;top:10718;width:8716;height:2" coordorigin="2792,10718" coordsize="8716,2">
              <v:shape style="position:absolute;left:2792;top:10718;width:8716;height:2" coordorigin="2792,10718" coordsize="8716,0" path="m2792,10718l11508,10718e" filled="f" stroked="t" strokeweight=".706329pt" strokecolor="#545454">
                <v:path arrowok="t"/>
              </v:shape>
            </v:group>
            <v:group style="position:absolute;left:429;top:10901;width:1361;height:2" coordorigin="429,10901" coordsize="1361,2">
              <v:shape style="position:absolute;left:429;top:10901;width:1361;height:2" coordorigin="429,10901" coordsize="1361,0" path="m429,10901l1789,10901e" filled="f" stroked="t" strokeweight=".235443pt" strokecolor="#3B3B3B">
                <v:path arrowok="t"/>
              </v:shape>
            </v:group>
            <v:group style="position:absolute;left:1794;top:10711;width:2;height:3409" coordorigin="1794,10711" coordsize="2,3409">
              <v:shape style="position:absolute;left:1794;top:10711;width:2;height:3409" coordorigin="1794,10711" coordsize="0,3409" path="m1794,14119l1794,10711e" filled="f" stroked="t" strokeweight=".706329pt" strokecolor="#444444">
                <v:path arrowok="t"/>
              </v:shape>
            </v:group>
            <v:group style="position:absolute;left:1775;top:10901;width:655;height:2" coordorigin="1775,10901" coordsize="655,2">
              <v:shape style="position:absolute;left:1775;top:10901;width:655;height:2" coordorigin="1775,10901" coordsize="655,0" path="m1775,10901l2430,10901e" filled="f" stroked="t" strokeweight=".706329pt" strokecolor="#484848">
                <v:path arrowok="t"/>
              </v:shape>
            </v:group>
            <v:group style="position:absolute;left:4958;top:10901;width:2020;height:2" coordorigin="4958,10901" coordsize="2020,2">
              <v:shape style="position:absolute;left:4958;top:10901;width:2020;height:2" coordorigin="4958,10901" coordsize="2020,0" path="m4958,10901l6979,10901e" filled="f" stroked="t" strokeweight=".235443pt" strokecolor="#000000">
                <v:path arrowok="t"/>
              </v:shape>
            </v:group>
            <v:group style="position:absolute;left:6979;top:10901;width:843;height:2" coordorigin="6979,10901" coordsize="843,2">
              <v:shape style="position:absolute;left:6979;top:10901;width:843;height:2" coordorigin="6979,10901" coordsize="843,0" path="m6979,10901l7821,10901e" filled="f" stroked="t" strokeweight=".235443pt" strokecolor="#484848">
                <v:path arrowok="t"/>
              </v:shape>
            </v:group>
            <v:group style="position:absolute;left:7400;top:10701;width:2;height:1545" coordorigin="7400,10701" coordsize="2,1545">
              <v:shape style="position:absolute;left:7400;top:10701;width:2;height:1545" coordorigin="7400,10701" coordsize="0,1545" path="m7400,12246l7400,10701e" filled="f" stroked="t" strokeweight=".941772pt" strokecolor="#545454">
                <v:path arrowok="t"/>
              </v:shape>
            </v:group>
            <v:group style="position:absolute;left:7821;top:10901;width:3659;height:2" coordorigin="7821,10901" coordsize="3659,2">
              <v:shape style="position:absolute;left:7821;top:10901;width:3659;height:2" coordorigin="7821,10901" coordsize="3659,0" path="m7821,10901l11480,10901e" filled="f" stroked="t" strokeweight=".235443pt" strokecolor="#000000">
                <v:path arrowok="t"/>
              </v:shape>
            </v:group>
            <v:group style="position:absolute;left:11506;top:6522;width:2;height:7188" coordorigin="11506,6522" coordsize="2,7188">
              <v:shape style="position:absolute;left:11506;top:6522;width:2;height:7188" coordorigin="11506,6522" coordsize="0,7188" path="m11506,13710l11506,6522e" filled="f" stroked="t" strokeweight=".941772pt" strokecolor="#575757">
                <v:path arrowok="t"/>
              </v:shape>
            </v:group>
            <v:group style="position:absolute;left:443;top:11352;width:2;height:304" coordorigin="443,11352" coordsize="2,304">
              <v:shape style="position:absolute;left:443;top:11352;width:2;height:304" coordorigin="443,11352" coordsize="0,304" path="m443,11657l443,11352e" filled="f" stroked="t" strokeweight=".470886pt" strokecolor="#383838">
                <v:path arrowok="t"/>
              </v:shape>
            </v:group>
            <v:group style="position:absolute;left:1222;top:10872;width:2;height:1255" coordorigin="1222,10872" coordsize="2,1255">
              <v:shape style="position:absolute;left:1222;top:10872;width:2;height:1255" coordorigin="1222,10872" coordsize="0,1255" path="m1222,12127l1222,10872e" filled="f" stroked="t" strokeweight=".941772pt" strokecolor="#484848">
                <v:path arrowok="t"/>
              </v:shape>
            </v:group>
            <v:group style="position:absolute;left:2453;top:11785;width:2;height:138" coordorigin="2453,11785" coordsize="2,138">
              <v:shape style="position:absolute;left:2453;top:11785;width:2;height:138" coordorigin="2453,11785" coordsize="0,138" path="m2453,11923l2453,11785e" filled="f" stroked="t" strokeweight=".470886pt" strokecolor="#0F0F0F">
                <v:path arrowok="t"/>
              </v:shape>
            </v:group>
            <v:group style="position:absolute;left:11475;top:11813;width:2;height:2634" coordorigin="11475,11813" coordsize="2,2634">
              <v:shape style="position:absolute;left:11475;top:11813;width:2;height:2634" coordorigin="11475,11813" coordsize="0,2634" path="m11475,14447l11475,11813e" filled="f" stroked="t" strokeweight=".235443pt" strokecolor="#000000">
                <v:path arrowok="t"/>
              </v:shape>
            </v:group>
            <v:group style="position:absolute;left:1227;top:12004;width:2;height:242" coordorigin="1227,12004" coordsize="2,242">
              <v:shape style="position:absolute;left:1227;top:12004;width:2;height:242" coordorigin="1227,12004" coordsize="0,242" path="m1227,12246l1227,12004e" filled="f" stroked="t" strokeweight=".470886pt" strokecolor="#2B2B2B">
                <v:path arrowok="t"/>
              </v:shape>
            </v:group>
            <v:group style="position:absolute;left:2451;top:11866;width:2;height:1702" coordorigin="2451,11866" coordsize="2,1702">
              <v:shape style="position:absolute;left:2451;top:11866;width:2;height:1702" coordorigin="2451,11866" coordsize="0,1702" path="m2451,13568l2451,11866e" filled="f" stroked="t" strokeweight=".470886pt" strokecolor="#444444">
                <v:path arrowok="t"/>
              </v:shape>
            </v:group>
            <v:group style="position:absolute;left:7402;top:12189;width:2;height:176" coordorigin="7402,12189" coordsize="2,176">
              <v:shape style="position:absolute;left:7402;top:12189;width:2;height:176" coordorigin="7402,12189" coordsize="0,176" path="m7402,12365l7402,12189e" filled="f" stroked="t" strokeweight=".470886pt" strokecolor="#2B2B2B">
                <v:path arrowok="t"/>
              </v:shape>
            </v:group>
            <v:group style="position:absolute;left:445;top:12308;width:2;height:466" coordorigin="445,12308" coordsize="2,466">
              <v:shape style="position:absolute;left:445;top:12308;width:2;height:466" coordorigin="445,12308" coordsize="0,466" path="m445,12774l445,12308e" filled="f" stroked="t" strokeweight=".470886pt" strokecolor="#4F4F4F">
                <v:path arrowok="t"/>
              </v:shape>
            </v:group>
            <v:group style="position:absolute;left:1227;top:12189;width:2;height:1093" coordorigin="1227,12189" coordsize="2,1093">
              <v:shape style="position:absolute;left:1227;top:12189;width:2;height:1093" coordorigin="1227,12189" coordsize="0,1093" path="m1227,13282l1227,12189e" filled="f" stroked="t" strokeweight=".706329pt" strokecolor="#484848">
                <v:path arrowok="t"/>
              </v:shape>
            </v:group>
            <v:group style="position:absolute;left:7402;top:12308;width:2;height:575" coordorigin="7402,12308" coordsize="2,575">
              <v:shape style="position:absolute;left:7402;top:12308;width:2;height:575" coordorigin="7402,12308" coordsize="0,575" path="m7402,12883l7402,12308e" filled="f" stroked="t" strokeweight=".706329pt" strokecolor="#4B4B4B">
                <v:path arrowok="t"/>
              </v:shape>
            </v:group>
            <v:group style="position:absolute;left:438;top:13019;width:2020;height:2" coordorigin="438,13019" coordsize="2020,2">
              <v:shape style="position:absolute;left:438;top:13019;width:2020;height:2" coordorigin="438,13019" coordsize="2020,0" path="m438,13019l2458,13019e" filled="f" stroked="t" strokeweight=".706329pt" strokecolor="#5B5B5B">
                <v:path arrowok="t"/>
              </v:shape>
            </v:group>
            <v:group style="position:absolute;left:7402;top:12436;width:2;height:822" coordorigin="7402,12436" coordsize="2,822">
              <v:shape style="position:absolute;left:7402;top:12436;width:2;height:822" coordorigin="7402,12436" coordsize="0,822" path="m7402,13259l7402,12436e" filled="f" stroked="t" strokeweight=".706329pt" strokecolor="#4F4F4F">
                <v:path arrowok="t"/>
              </v:shape>
            </v:group>
            <v:group style="position:absolute;left:447;top:13011;width:2;height:271" coordorigin="447,13011" coordsize="2,271">
              <v:shape style="position:absolute;left:447;top:13011;width:2;height:271" coordorigin="447,13011" coordsize="0,271" path="m447,13282l447,13011e" filled="f" stroked="t" strokeweight=".470886pt" strokecolor="#3B3B3B">
                <v:path arrowok="t"/>
              </v:shape>
            </v:group>
            <v:group style="position:absolute;left:7405;top:13016;width:2;height:266" coordorigin="7405,13016" coordsize="2,266">
              <v:shape style="position:absolute;left:7405;top:13016;width:2;height:266" coordorigin="7405,13016" coordsize="0,266" path="m7405,13282l7405,13016e" filled="f" stroked="t" strokeweight=".941772pt" strokecolor="#606060">
                <v:path arrowok="t"/>
              </v:shape>
            </v:group>
            <v:group style="position:absolute;left:452;top:13225;width:2;height:171" coordorigin="452,13225" coordsize="2,171">
              <v:shape style="position:absolute;left:452;top:13225;width:2;height:171" coordorigin="452,13225" coordsize="0,171" path="m452,13396l452,13225e" filled="f" stroked="t" strokeweight=".706329pt" strokecolor="#4F4F4F">
                <v:path arrowok="t"/>
              </v:shape>
            </v:group>
            <v:group style="position:absolute;left:1229;top:13225;width:2;height:171" coordorigin="1229,13225" coordsize="2,171">
              <v:shape style="position:absolute;left:1229;top:13225;width:2;height:171" coordorigin="1229,13225" coordsize="0,171" path="m1229,13396l1229,13225e" filled="f" stroked="t" strokeweight=".470886pt" strokecolor="#232323">
                <v:path arrowok="t"/>
              </v:shape>
            </v:group>
            <v:group style="position:absolute;left:7407;top:13225;width:2;height:171" coordorigin="7407,13225" coordsize="2,171">
              <v:shape style="position:absolute;left:7407;top:13225;width:2;height:171" coordorigin="7407,13225" coordsize="0,171" path="m7407,13396l7407,13225e" filled="f" stroked="t" strokeweight=".470886pt" strokecolor="#2F2F2F">
                <v:path arrowok="t"/>
              </v:shape>
            </v:group>
            <v:group style="position:absolute;left:7409;top:13339;width:2;height:956" coordorigin="7409,13339" coordsize="2,956">
              <v:shape style="position:absolute;left:7409;top:13339;width:2;height:956" coordorigin="7409,13339" coordsize="0,956" path="m7409,14295l7409,13339e" filled="f" stroked="t" strokeweight=".941772pt" strokecolor="#5B5B5B">
                <v:path arrowok="t"/>
              </v:shape>
            </v:group>
            <v:group style="position:absolute;left:452;top:13511;width:2;height:485" coordorigin="452,13511" coordsize="2,485">
              <v:shape style="position:absolute;left:452;top:13511;width:2;height:485" coordorigin="452,13511" coordsize="0,485" path="m452,13995l452,13511e" filled="f" stroked="t" strokeweight=".706329pt" strokecolor="#4F4F4F">
                <v:path arrowok="t"/>
              </v:shape>
            </v:group>
            <v:group style="position:absolute;left:2456;top:13511;width:2;height:271" coordorigin="2456,13511" coordsize="2,271">
              <v:shape style="position:absolute;left:2456;top:13511;width:2;height:271" coordorigin="2456,13511" coordsize="0,271" path="m2456,13782l2456,13511e" filled="f" stroked="t" strokeweight=".470886pt" strokecolor="#282828">
                <v:path arrowok="t"/>
              </v:shape>
            </v:group>
            <v:group style="position:absolute;left:1227;top:13339;width:2;height:528" coordorigin="1227,13339" coordsize="2,528">
              <v:shape style="position:absolute;left:1227;top:13339;width:2;height:528" coordorigin="1227,13339" coordsize="0,528" path="m1227,13867l1227,13339e" filled="f" stroked="t" strokeweight=".941772pt" strokecolor="#4B4B4B">
                <v:path arrowok="t"/>
              </v:shape>
            </v:group>
            <v:group style="position:absolute;left:2453;top:13725;width:2;height:1664" coordorigin="2453,13725" coordsize="2,1664">
              <v:shape style="position:absolute;left:2453;top:13725;width:2;height:1664" coordorigin="2453,13725" coordsize="0,1664" path="m2453,15388l2453,13725e" filled="f" stroked="t" strokeweight=".470886pt" strokecolor="#484848">
                <v:path arrowok="t"/>
              </v:shape>
            </v:group>
            <v:group style="position:absolute;left:1229;top:13810;width:2;height:185" coordorigin="1229,13810" coordsize="2,185">
              <v:shape style="position:absolute;left:1229;top:13810;width:2;height:185" coordorigin="1229,13810" coordsize="0,185" path="m1229,13995l1229,13810e" filled="f" stroked="t" strokeweight=".470886pt" strokecolor="#232323">
                <v:path arrowok="t"/>
              </v:shape>
            </v:group>
            <v:group style="position:absolute;left:452;top:13881;width:2;height:271" coordorigin="452,13881" coordsize="2,271">
              <v:shape style="position:absolute;left:452;top:13881;width:2;height:271" coordorigin="452,13881" coordsize="0,271" path="m452,14152l452,13881e" filled="f" stroked="t" strokeweight=".941772pt" strokecolor="#676767">
                <v:path arrowok="t"/>
              </v:shape>
            </v:group>
            <v:group style="position:absolute;left:450;top:14062;width:2;height:233" coordorigin="450,14062" coordsize="2,233">
              <v:shape style="position:absolute;left:450;top:14062;width:2;height:233" coordorigin="450,14062" coordsize="0,233" path="m450,14295l450,14062e" filled="f" stroked="t" strokeweight=".470886pt" strokecolor="#545454">
                <v:path arrowok="t"/>
              </v:shape>
            </v:group>
            <v:group style="position:absolute;left:1799;top:14062;width:2;height:414" coordorigin="1799,14062" coordsize="2,414">
              <v:shape style="position:absolute;left:1799;top:14062;width:2;height:414" coordorigin="1799,14062" coordsize="0,414" path="m1799,14476l1799,14062e" filled="f" stroked="t" strokeweight=".470886pt" strokecolor="#2B2B2B">
                <v:path arrowok="t"/>
              </v:shape>
            </v:group>
            <v:group style="position:absolute;left:452;top:14238;width:2;height:238" coordorigin="452,14238" coordsize="2,238">
              <v:shape style="position:absolute;left:452;top:14238;width:2;height:238" coordorigin="452,14238" coordsize="0,238" path="m452,14476l452,14238e" filled="f" stroked="t" strokeweight=".470886pt" strokecolor="#383838">
                <v:path arrowok="t"/>
              </v:shape>
            </v:group>
            <v:group style="position:absolute;left:1231;top:13938;width:2;height:1455" coordorigin="1231,13938" coordsize="2,1455">
              <v:shape style="position:absolute;left:1231;top:13938;width:2;height:1455" coordorigin="1231,13938" coordsize="0,1455" path="m1231,15393l1231,13938e" filled="f" stroked="t" strokeweight=".706329pt" strokecolor="#4B4B4B">
                <v:path arrowok="t"/>
              </v:shape>
            </v:group>
            <v:group style="position:absolute;left:7412;top:14238;width:2;height:238" coordorigin="7412,14238" coordsize="2,238">
              <v:shape style="position:absolute;left:7412;top:14238;width:2;height:238" coordorigin="7412,14238" coordsize="0,238" path="m7412,14476l7412,14238e" filled="f" stroked="t" strokeweight=".470886pt" strokecolor="#343434">
                <v:path arrowok="t"/>
              </v:shape>
            </v:group>
            <v:group style="position:absolute;left:443;top:15379;width:810;height:2" coordorigin="443,15379" coordsize="810,2">
              <v:shape style="position:absolute;left:443;top:15379;width:810;height:2" coordorigin="443,15379" coordsize="810,0" path="m443,15379l1253,15379e" filled="f" stroked="t" strokeweight=".706329pt" strokecolor="#606060">
                <v:path arrowok="t"/>
              </v:shape>
            </v:group>
            <v:group style="position:absolute;left:452;top:14419;width:2;height:970" coordorigin="452,14419" coordsize="2,970">
              <v:shape style="position:absolute;left:452;top:14419;width:2;height:970" coordorigin="452,14419" coordsize="0,970" path="m452,15388l452,14419e" filled="f" stroked="t" strokeweight=".706329pt" strokecolor="#545454">
                <v:path arrowok="t"/>
              </v:shape>
            </v:group>
            <v:group style="position:absolute;left:1182;top:15379;width:476;height:2" coordorigin="1182,15379" coordsize="476,2">
              <v:shape style="position:absolute;left:1182;top:15379;width:476;height:2" coordorigin="1182,15379" coordsize="476,0" path="m1182,15379l1658,15379e" filled="f" stroked="t" strokeweight=".470886pt" strokecolor="#4B4B4B">
                <v:path arrowok="t"/>
              </v:shape>
            </v:group>
            <v:group style="position:absolute;left:1799;top:14419;width:2;height:970" coordorigin="1799,14419" coordsize="2,970">
              <v:shape style="position:absolute;left:1799;top:14419;width:2;height:970" coordorigin="1799,14419" coordsize="0,970" path="m1799,15388l1799,14419e" filled="f" stroked="t" strokeweight=".706329pt" strokecolor="#3F3F3F">
                <v:path arrowok="t"/>
              </v:shape>
            </v:group>
            <v:group style="position:absolute;left:1582;top:15374;width:9950;height:2" coordorigin="1582,15374" coordsize="9950,2">
              <v:shape style="position:absolute;left:1582;top:15374;width:9950;height:2" coordorigin="1582,15374" coordsize="9950,0" path="m1582,15374l11532,15374e" filled="f" stroked="t" strokeweight=".706329pt" strokecolor="#6B6B6B">
                <v:path arrowok="t"/>
              </v:shape>
            </v:group>
            <v:group style="position:absolute;left:7412;top:14419;width:2;height:965" coordorigin="7412,14419" coordsize="2,965">
              <v:shape style="position:absolute;left:7412;top:14419;width:2;height:965" coordorigin="7412,14419" coordsize="0,965" path="m7412,15384l7412,14419e" filled="f" stroked="t" strokeweight=".706329pt" strokecolor="#575757">
                <v:path arrowok="t"/>
              </v:shape>
            </v:group>
            <v:group style="position:absolute;left:8848;top:15369;width:287;height:2" coordorigin="8848,15369" coordsize="287,2">
              <v:shape style="position:absolute;left:8848;top:15369;width:287;height:2" coordorigin="8848,15369" coordsize="287,0" path="m8848,15369l9135,15369e" filled="f" stroked="t" strokeweight=".470886pt" strokecolor="#575757">
                <v:path arrowok="t"/>
              </v:shape>
            </v:group>
            <v:group style="position:absolute;left:11475;top:14447;width:2;height:922" coordorigin="11475,14447" coordsize="2,922">
              <v:shape style="position:absolute;left:11475;top:14447;width:2;height:922" coordorigin="11475,14447" coordsize="0,922" path="m11475,15369l11475,14447e" filled="f" stroked="t" strokeweight=".235443pt" strokecolor="#676767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left="287" w:right="-80"/>
        <w:jc w:val="left"/>
        <w:tabs>
          <w:tab w:pos="100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  <w:position w:val="-7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0"/>
          <w:szCs w:val="10"/>
          <w:color w:val="878785"/>
          <w:spacing w:val="0"/>
          <w:w w:val="100"/>
          <w:position w:val="0"/>
        </w:rPr>
        <w:t>,._Jt-&lt;"'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83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626464"/>
          <w:w w:val="89"/>
        </w:rPr>
        <w:t>I</w:t>
      </w:r>
      <w:r>
        <w:rPr>
          <w:rFonts w:ascii="Arial" w:hAnsi="Arial" w:cs="Arial" w:eastAsia="Arial"/>
          <w:sz w:val="23"/>
          <w:szCs w:val="23"/>
          <w:color w:val="626464"/>
          <w:spacing w:val="4"/>
          <w:w w:val="89"/>
        </w:rPr>
        <w:t>t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0"/>
        </w:rPr>
        <w:t>f</w:t>
      </w:r>
      <w:r>
        <w:rPr>
          <w:rFonts w:ascii="Arial" w:hAnsi="Arial" w:cs="Arial" w:eastAsia="Arial"/>
          <w:sz w:val="23"/>
          <w:szCs w:val="23"/>
          <w:color w:val="464646"/>
          <w:spacing w:val="-4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26464"/>
          <w:spacing w:val="-16"/>
          <w:w w:val="77"/>
        </w:rPr>
        <w:t>a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6"/>
        </w:rPr>
        <w:t>i</w:t>
      </w:r>
      <w:r>
        <w:rPr>
          <w:rFonts w:ascii="Arial" w:hAnsi="Arial" w:cs="Arial" w:eastAsia="Arial"/>
          <w:sz w:val="23"/>
          <w:szCs w:val="23"/>
          <w:color w:val="464646"/>
          <w:spacing w:val="15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82"/>
        </w:rPr>
        <w:t>e</w:t>
      </w:r>
      <w:r>
        <w:rPr>
          <w:rFonts w:ascii="Arial" w:hAnsi="Arial" w:cs="Arial" w:eastAsia="Arial"/>
          <w:sz w:val="23"/>
          <w:szCs w:val="23"/>
          <w:color w:val="777777"/>
          <w:spacing w:val="-3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1"/>
        </w:rPr>
        <w:t>Mer</w:t>
      </w:r>
      <w:r>
        <w:rPr>
          <w:rFonts w:ascii="Arial" w:hAnsi="Arial" w:cs="Arial" w:eastAsia="Arial"/>
          <w:sz w:val="23"/>
          <w:szCs w:val="23"/>
          <w:color w:val="464646"/>
          <w:spacing w:val="-3"/>
          <w:w w:val="81"/>
        </w:rPr>
        <w:t>k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82"/>
        </w:rPr>
        <w:t>ez</w:t>
      </w:r>
      <w:r>
        <w:rPr>
          <w:rFonts w:ascii="Arial" w:hAnsi="Arial" w:cs="Arial" w:eastAsia="Arial"/>
          <w:sz w:val="23"/>
          <w:szCs w:val="23"/>
          <w:color w:val="626464"/>
          <w:spacing w:val="-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0"/>
        </w:rPr>
        <w:t>Bö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0"/>
        </w:rPr>
        <w:t>l</w:t>
      </w:r>
      <w:r>
        <w:rPr>
          <w:rFonts w:ascii="Arial" w:hAnsi="Arial" w:cs="Arial" w:eastAsia="Arial"/>
          <w:sz w:val="23"/>
          <w:szCs w:val="23"/>
          <w:color w:val="464646"/>
          <w:spacing w:val="22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464646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9E9C9E"/>
          <w:spacing w:val="-2"/>
          <w:w w:val="111"/>
          <w:i/>
        </w:rPr>
        <w:t>&lt;</w:t>
      </w:r>
      <w:r>
        <w:rPr>
          <w:rFonts w:ascii="Arial" w:hAnsi="Arial" w:cs="Arial" w:eastAsia="Arial"/>
          <w:sz w:val="17"/>
          <w:szCs w:val="17"/>
          <w:color w:val="464646"/>
          <w:spacing w:val="-33"/>
          <w:w w:val="104"/>
          <w:i/>
        </w:rPr>
        <w:t>'</w:t>
      </w:r>
      <w:r>
        <w:rPr>
          <w:rFonts w:ascii="Arial" w:hAnsi="Arial" w:cs="Arial" w:eastAsia="Arial"/>
          <w:sz w:val="17"/>
          <w:szCs w:val="17"/>
          <w:color w:val="9E9C9E"/>
          <w:spacing w:val="-35"/>
          <w:w w:val="112"/>
          <w:i/>
        </w:rPr>
        <w:t>·</w:t>
      </w:r>
      <w:r>
        <w:rPr>
          <w:rFonts w:ascii="Arial" w:hAnsi="Arial" w:cs="Arial" w:eastAsia="Arial"/>
          <w:sz w:val="17"/>
          <w:szCs w:val="17"/>
          <w:color w:val="9E9C9E"/>
          <w:spacing w:val="0"/>
          <w:w w:val="167"/>
          <w:i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280"/>
          <w:cols w:num="2" w:equalWidth="0">
            <w:col w:w="10279" w:space="104"/>
            <w:col w:w="937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253" w:right="446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40001pt;margin-top:-12.05916pt;width:23.368801pt;height:52.5pt;mso-position-horizontal-relative:page;mso-position-vertical-relative:paragraph;z-index:-15100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13131"/>
                      <w:spacing w:val="0"/>
                      <w:w w:val="51"/>
                      <w:position w:val="-1"/>
                    </w:rPr>
                    <w:t>-'-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5" w:lineRule="exact"/>
        <w:ind w:left="4354" w:right="45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871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639999pt;margin-top:6.225355pt;width:52.030127pt;height:7.5pt;mso-position-horizontal-relative:page;mso-position-vertical-relative:paragraph;z-index:-1509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4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4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MUdahale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  <w:position w:val="-1"/>
        </w:rPr>
        <w:t>MUdUriUğU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641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7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3.599997" w:type="dxa"/>
      </w:tblPr>
      <w:tblGrid/>
      <w:tr>
        <w:trPr>
          <w:trHeight w:val="221" w:hRule="exact"/>
        </w:trPr>
        <w:tc>
          <w:tcPr>
            <w:tcW w:w="1062" w:type="dxa"/>
            <w:tcBorders>
              <w:top w:val="single" w:sz="7.68" w:space="0" w:color="5B5B5B"/>
              <w:bottom w:val="single" w:sz="7.68" w:space="0" w:color="606060"/>
              <w:left w:val="single" w:sz="7.68" w:space="0" w:color="3B3B3B"/>
              <w:right w:val="nil" w:sz="6" w:space="0" w:color="auto"/>
            </w:tcBorders>
          </w:tcPr>
          <w:p>
            <w:pPr>
              <w:spacing w:before="0" w:after="0" w:line="199" w:lineRule="exact"/>
              <w:ind w:left="5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3"/>
                <w:w w:val="128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58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77" w:type="dxa"/>
            <w:tcBorders>
              <w:top w:val="single" w:sz="7.68" w:space="0" w:color="5B5B5B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1"/>
                <w:position w:val="-1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10" w:type="dxa"/>
            <w:tcBorders>
              <w:top w:val="single" w:sz="7.68" w:space="0" w:color="5B5B5B"/>
              <w:bottom w:val="single" w:sz="3.84" w:space="0" w:color="34343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7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C1C1C"/>
                <w:spacing w:val="1"/>
                <w:w w:val="37"/>
              </w:rPr>
              <w:t>]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10"/>
                <w:w w:val="89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5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15" w:type="dxa"/>
            <w:tcBorders>
              <w:top w:val="nil" w:sz="6" w:space="0" w:color="auto"/>
              <w:bottom w:val="single" w:sz="3.84" w:space="0" w:color="232323"/>
              <w:left w:val="nil" w:sz="6" w:space="0" w:color="auto"/>
              <w:right w:val="single" w:sz="5.76" w:space="0" w:color="575757"/>
            </w:tcBorders>
          </w:tcPr>
          <w:p>
            <w:pPr>
              <w:spacing w:before="9" w:after="0" w:line="204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9"/>
                <w:w w:val="92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2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3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1"/>
              </w:rPr>
              <w:t>09.55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73" w:type="dxa"/>
            <w:tcBorders>
              <w:top w:val="nil" w:sz="6" w:space="0" w:color="auto"/>
              <w:bottom w:val="nil" w:sz="6" w:space="0" w:color="auto"/>
              <w:left w:val="single" w:sz="5.76" w:space="0" w:color="575757"/>
              <w:right w:val="single" w:sz="3.84" w:space="0" w:color="3B3B3B"/>
            </w:tcBorders>
          </w:tcPr>
          <w:p>
            <w:pPr>
              <w:spacing w:before="27" w:after="0" w:line="240" w:lineRule="auto"/>
              <w:ind w:left="3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606060"/>
                <w:spacing w:val="0"/>
                <w:w w:val="105"/>
              </w:rPr>
              <w:t>Tel: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062" w:type="dxa"/>
            <w:tcBorders>
              <w:top w:val="single" w:sz="7.68" w:space="0" w:color="606060"/>
              <w:bottom w:val="single" w:sz="3.84" w:space="0" w:color="282828"/>
              <w:left w:val="single" w:sz="7.68" w:space="0" w:color="3B3B3B"/>
              <w:right w:val="nil" w:sz="6" w:space="0" w:color="auto"/>
            </w:tcBorders>
          </w:tcPr>
          <w:p>
            <w:pPr>
              <w:spacing w:before="2" w:after="0" w:line="202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2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0"/>
                <w:w w:val="92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7"/>
                <w:w w:val="92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C1C1C"/>
                <w:spacing w:val="0"/>
                <w:w w:val="92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C1C1C"/>
                <w:spacing w:val="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77" w:type="dxa"/>
            <w:tcBorders>
              <w:top w:val="single" w:sz="7.68" w:space="0" w:color="606060"/>
              <w:bottom w:val="single" w:sz="3.84" w:space="0" w:color="282828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2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6"/>
                <w:position w:val="-1"/>
              </w:rPr>
              <w:t>:05.05.2017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10" w:type="dxa"/>
            <w:tcBorders>
              <w:top w:val="single" w:sz="3.84" w:space="0" w:color="343434"/>
              <w:bottom w:val="single" w:sz="3.84" w:space="0" w:color="28282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02" w:lineRule="exact"/>
              <w:ind w:left="462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C1C1C"/>
                <w:spacing w:val="0"/>
                <w:w w:val="91"/>
                <w:position w:val="-1"/>
              </w:rPr>
              <w:t>[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C1C1C"/>
                <w:spacing w:val="5"/>
                <w:w w:val="91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91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-2"/>
                <w:w w:val="91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1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1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72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0"/>
                <w:w w:val="72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0"/>
              </w:rPr>
              <w:t>2727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15" w:type="dxa"/>
            <w:tcBorders>
              <w:top w:val="single" w:sz="3.84" w:space="0" w:color="232323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2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w w:val="83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w w:val="82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6"/>
                <w:position w:val="-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73" w:type="dxa"/>
            <w:tcBorders>
              <w:top w:val="nil" w:sz="6" w:space="0" w:color="auto"/>
              <w:bottom w:val="single" w:sz="7.68" w:space="0" w:color="606060"/>
              <w:left w:val="nil" w:sz="6" w:space="0" w:color="auto"/>
              <w:right w:val="single" w:sz="3.84" w:space="0" w:color="3B3B3B"/>
            </w:tcBorders>
          </w:tcPr>
          <w:p>
            <w:pPr/>
            <w:rPr/>
          </w:p>
        </w:tc>
      </w:tr>
    </w:tbl>
    <w:p>
      <w:pPr>
        <w:spacing w:before="0" w:after="0" w:line="188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A.Hatboy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564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27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DoğruAdres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A.Hatboy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564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Karsısı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67" w:lineRule="auto"/>
        <w:ind w:left="113" w:right="1784" w:firstLine="14"/>
        <w:jc w:val="left"/>
        <w:tabs>
          <w:tab w:pos="1340" w:val="left"/>
          <w:tab w:pos="3680" w:val="left"/>
          <w:tab w:pos="396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5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Yanğını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7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0" w:lineRule="exact"/>
        <w:ind w:left="3660" w:right="874"/>
        <w:jc w:val="center"/>
        <w:tabs>
          <w:tab w:pos="5620" w:val="left"/>
          <w:tab w:pos="68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89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68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5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4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74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6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3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5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4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8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3"/>
          <w:position w:val="-1"/>
        </w:rPr>
        <w:t>......</w:t>
      </w:r>
      <w:r>
        <w:rPr>
          <w:rFonts w:ascii="Arial" w:hAnsi="Arial" w:cs="Arial" w:eastAsia="Arial"/>
          <w:sz w:val="18"/>
          <w:szCs w:val="18"/>
          <w:color w:val="606060"/>
          <w:spacing w:val="-15"/>
          <w:w w:val="93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-18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4"/>
          <w:position w:val="-1"/>
        </w:rPr>
        <w:t>...</w:t>
      </w:r>
      <w:r>
        <w:rPr>
          <w:rFonts w:ascii="Arial" w:hAnsi="Arial" w:cs="Arial" w:eastAsia="Arial"/>
          <w:sz w:val="18"/>
          <w:szCs w:val="18"/>
          <w:color w:val="606060"/>
          <w:spacing w:val="-18"/>
          <w:w w:val="94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5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89"/>
          <w:position w:val="-1"/>
        </w:rPr>
        <w:t>..</w:t>
      </w:r>
      <w:r>
        <w:rPr>
          <w:rFonts w:ascii="Arial" w:hAnsi="Arial" w:cs="Arial" w:eastAsia="Arial"/>
          <w:sz w:val="18"/>
          <w:szCs w:val="18"/>
          <w:color w:val="606060"/>
          <w:spacing w:val="-5"/>
          <w:w w:val="8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1C1C1C"/>
          <w:spacing w:val="-1"/>
          <w:w w:val="7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-13"/>
          <w:w w:val="15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7"/>
          <w:position w:val="-1"/>
        </w:rPr>
        <w:t>..</w:t>
      </w:r>
      <w:r>
        <w:rPr>
          <w:rFonts w:ascii="Arial" w:hAnsi="Arial" w:cs="Arial" w:eastAsia="Arial"/>
          <w:sz w:val="18"/>
          <w:szCs w:val="18"/>
          <w:color w:val="606060"/>
          <w:spacing w:val="-24"/>
          <w:w w:val="9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8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1"/>
          <w:position w:val="-1"/>
        </w:rPr>
        <w:t>.........</w:t>
      </w:r>
      <w:r>
        <w:rPr>
          <w:rFonts w:ascii="Arial" w:hAnsi="Arial" w:cs="Arial" w:eastAsia="Arial"/>
          <w:sz w:val="18"/>
          <w:szCs w:val="18"/>
          <w:color w:val="606060"/>
          <w:spacing w:val="-18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5"/>
          <w:w w:val="9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6"/>
          <w:position w:val="-1"/>
        </w:rPr>
        <w:t>...</w:t>
      </w:r>
      <w:r>
        <w:rPr>
          <w:rFonts w:ascii="Arial" w:hAnsi="Arial" w:cs="Arial" w:eastAsia="Arial"/>
          <w:sz w:val="18"/>
          <w:szCs w:val="18"/>
          <w:color w:val="606060"/>
          <w:spacing w:val="-10"/>
          <w:w w:val="9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1"/>
          <w:position w:val="-1"/>
        </w:rPr>
        <w:t>.....</w:t>
      </w:r>
      <w:r>
        <w:rPr>
          <w:rFonts w:ascii="Arial" w:hAnsi="Arial" w:cs="Arial" w:eastAsia="Arial"/>
          <w:sz w:val="18"/>
          <w:szCs w:val="18"/>
          <w:color w:val="606060"/>
          <w:spacing w:val="-18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-13"/>
          <w:w w:val="15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5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-18"/>
          <w:w w:val="10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5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4B4D4D"/>
          <w:spacing w:val="0"/>
          <w:w w:val="91"/>
          <w:position w:val="-1"/>
        </w:rPr>
        <w:t>...........</w:t>
      </w:r>
      <w:r>
        <w:rPr>
          <w:rFonts w:ascii="Arial" w:hAnsi="Arial" w:cs="Arial" w:eastAsia="Arial"/>
          <w:sz w:val="18"/>
          <w:szCs w:val="18"/>
          <w:color w:val="4B4D4D"/>
          <w:spacing w:val="-5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1C1C1C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1C1C1C"/>
          <w:spacing w:val="-10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1"/>
          <w:position w:val="-1"/>
        </w:rPr>
        <w:t>...</w:t>
      </w:r>
      <w:r>
        <w:rPr>
          <w:rFonts w:ascii="Arial" w:hAnsi="Arial" w:cs="Arial" w:eastAsia="Arial"/>
          <w:sz w:val="18"/>
          <w:szCs w:val="18"/>
          <w:color w:val="606060"/>
          <w:spacing w:val="-5"/>
          <w:w w:val="9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5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7"/>
          <w:position w:val="-1"/>
        </w:rPr>
        <w:t>..</w:t>
      </w:r>
      <w:r>
        <w:rPr>
          <w:rFonts w:ascii="Arial" w:hAnsi="Arial" w:cs="Arial" w:eastAsia="Arial"/>
          <w:sz w:val="18"/>
          <w:szCs w:val="18"/>
          <w:color w:val="606060"/>
          <w:spacing w:val="-5"/>
          <w:w w:val="9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-15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7"/>
          <w:position w:val="-1"/>
        </w:rPr>
        <w:t>..</w:t>
      </w:r>
      <w:r>
        <w:rPr>
          <w:rFonts w:ascii="Arial" w:hAnsi="Arial" w:cs="Arial" w:eastAsia="Arial"/>
          <w:sz w:val="18"/>
          <w:szCs w:val="18"/>
          <w:color w:val="606060"/>
          <w:spacing w:val="-10"/>
          <w:w w:val="97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4"/>
          <w:position w:val="-1"/>
        </w:rPr>
        <w:t>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468" w:right="1633"/>
        <w:jc w:val="center"/>
        <w:tabs>
          <w:tab w:pos="50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4B4D4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B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B4D4D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9"/>
          <w:position w:val="1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69"/>
          <w:position w:val="1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  <w:position w:val="1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82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06"/>
          <w:position w:val="1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3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7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7"/>
          <w:position w:val="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47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2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12"/>
        </w:rPr>
        <w:t>10:00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22" w:right="-20"/>
        <w:jc w:val="left"/>
        <w:tabs>
          <w:tab w:pos="2180" w:val="left"/>
          <w:tab w:pos="5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Şeyin: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  <w:position w:val="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5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3"/>
          <w:w w:val="103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79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KILIÇTAŞ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2186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!Yıkı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09:56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09:59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1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22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748" w:right="48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56" w:lineRule="auto"/>
        <w:ind w:left="2196" w:right="4507" w:firstLine="25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6" w:lineRule="exact"/>
        <w:ind w:left="2191" w:right="2688" w:firstLine="-2069"/>
        <w:jc w:val="left"/>
        <w:tabs>
          <w:tab w:pos="218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</w:rPr>
        <w:t>jAraç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DönUş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Adı-Sovadı: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2"/>
        </w:rPr>
        <w:t>GörUidUğ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26" w:right="427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öndUrmede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söndUrücU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0" w:lineRule="exact"/>
        <w:ind w:left="113" w:right="-20"/>
        <w:jc w:val="left"/>
        <w:tabs>
          <w:tab w:pos="2900" w:val="left"/>
          <w:tab w:pos="4820" w:val="left"/>
          <w:tab w:pos="6660" w:val="left"/>
          <w:tab w:pos="8260" w:val="left"/>
          <w:tab w:pos="9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:Söndlirme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Söndiirme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54"/>
          <w:position w:val="-3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  <w:position w:val="-2"/>
        </w:rPr>
        <w:t>]Ki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  <w:position w:val="-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  <w:position w:val="-2"/>
        </w:rPr>
        <w:t>Qii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87"/>
          <w:position w:val="-2"/>
        </w:rPr>
        <w:t>jK.K.T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87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22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5542" w:right="-20"/>
        <w:jc w:val="left"/>
        <w:tabs>
          <w:tab w:pos="6680" w:val="left"/>
          <w:tab w:pos="8260" w:val="left"/>
          <w:tab w:pos="98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173"/>
          <w:position w:val="3"/>
        </w:rPr>
        <w:t>ı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:söndlirme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tyol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görülıııii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6" w:lineRule="exact"/>
        <w:ind w:left="2234" w:right="80" w:firstLine="-2112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oruştunnada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dUşUrlile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13" w:right="4169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28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3"/>
          <w:w w:val="127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22" w:right="-20"/>
        <w:jc w:val="left"/>
        <w:tabs>
          <w:tab w:pos="96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3"/>
          <w:b/>
          <w:bCs/>
          <w:position w:val="-2"/>
        </w:rPr>
        <w:t>o</w:t>
      </w:r>
      <w:r>
        <w:rPr>
          <w:rFonts w:ascii="Arial" w:hAnsi="Arial" w:cs="Arial" w:eastAsia="Arial"/>
          <w:sz w:val="34"/>
          <w:szCs w:val="34"/>
          <w:color w:val="313131"/>
          <w:spacing w:val="11"/>
          <w:w w:val="53"/>
          <w:b/>
          <w:bCs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3"/>
          <w:b/>
          <w:bCs/>
          <w:position w:val="-2"/>
        </w:rPr>
        <w:t>s</w:t>
      </w:r>
      <w:r>
        <w:rPr>
          <w:rFonts w:ascii="Arial" w:hAnsi="Arial" w:cs="Arial" w:eastAsia="Arial"/>
          <w:sz w:val="34"/>
          <w:szCs w:val="34"/>
          <w:color w:val="313131"/>
          <w:spacing w:val="21"/>
          <w:w w:val="5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5"/>
          <w:position w:val="-2"/>
        </w:rPr>
        <w:t>Ma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5"/>
          <w:position w:val="-2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5"/>
          <w:position w:val="-2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33"/>
          <w:w w:val="55"/>
          <w:position w:val="-2"/>
        </w:rPr>
        <w:t> 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69"/>
          <w:position w:val="-2"/>
        </w:rPr>
        <w:t>zuv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28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8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9"/>
          <w:w w:val="162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'ıi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7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nü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şll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4"/>
          <w:position w:val="0"/>
        </w:rPr>
        <w:t>f'ari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05:.05.2017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54"/>
          <w:position w:val="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5"/>
          <w:position w:val="0"/>
        </w:rPr>
        <w:t>'5aılli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3"/>
          <w:w w:val="146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-11"/>
          <w:w w:val="16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  <w:position w:val="0"/>
        </w:rPr>
        <w:t>0:25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319" w:right="-20"/>
        <w:jc w:val="left"/>
        <w:tabs>
          <w:tab w:pos="1020" w:val="left"/>
          <w:tab w:pos="1520" w:val="left"/>
          <w:tab w:pos="2160" w:val="left"/>
          <w:tab w:pos="8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86"/>
          <w:position w:val="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3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6"/>
          <w:position w:val="1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1"/>
        </w:rPr>
        <w:t>ÖIU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11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4788" w:right="594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6" w:lineRule="exact"/>
        <w:ind w:left="262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3"/>
          <w:position w:val="-1"/>
        </w:rPr>
        <w:t>·;::;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3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3"/>
          <w:i/>
          <w:position w:val="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63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2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05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24pt;margin-top:1.467844pt;width:6.564975pt;height:8.5pt;mso-position-horizontal-relative:page;mso-position-vertical-relative:paragraph;z-index:-1509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</w:rPr>
                    <w:t>&gt;,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313131"/>
          <w:w w:val="143"/>
        </w:rPr>
        <w:t>(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w w:val="142"/>
        </w:rPr>
        <w:t>l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w w:val="143"/>
        </w:rPr>
        <w:t>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jc w:val="left"/>
        <w:spacing w:after="0"/>
        <w:sectPr>
          <w:pgSz w:w="11920" w:h="16840"/>
          <w:pgMar w:top="620" w:bottom="280" w:left="300" w:right="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7" w:lineRule="exact"/>
        <w:ind w:left="2388" w:right="-82"/>
        <w:jc w:val="left"/>
        <w:tabs>
          <w:tab w:pos="2940" w:val="left"/>
          <w:tab w:pos="3380" w:val="left"/>
          <w:tab w:pos="38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84.739624pt;margin-top:-.364739pt;width:.1pt;height:15.006837pt;mso-position-horizontal-relative:page;mso-position-vertical-relative:paragraph;z-index:-15112" coordorigin="3695,-7" coordsize="2,300">
            <v:shape style="position:absolute;left:3695;top:-7;width:2;height:300" coordorigin="3695,-7" coordsize="0,300" path="m3695,293l3695,-7e" filled="f" stroked="t" strokeweight="3.42123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-111"/>
          <w:w w:val="83"/>
          <w:position w:val="-15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209"/>
          <w:position w:val="-15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15"/>
        </w:rPr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61"/>
          <w:position w:val="-11"/>
        </w:rPr>
        <w:t>n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position w:val="-11"/>
        </w:rPr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22"/>
          <w:szCs w:val="22"/>
          <w:color w:val="B1B1B1"/>
          <w:spacing w:val="-56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-11"/>
        </w:rPr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98"/>
          <w:position w:val="-11"/>
        </w:rPr>
        <w:t>-</w:t>
      </w:r>
      <w:r>
        <w:rPr>
          <w:rFonts w:ascii="Arial" w:hAnsi="Arial" w:cs="Arial" w:eastAsia="Arial"/>
          <w:sz w:val="22"/>
          <w:szCs w:val="22"/>
          <w:color w:val="797979"/>
          <w:spacing w:val="14"/>
          <w:w w:val="97"/>
          <w:position w:val="-11"/>
        </w:rPr>
        <w:t>'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64"/>
          <w:position w:val="-11"/>
        </w:rPr>
        <w:t>''·/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12"/>
          <w:w w:val="96"/>
          <w:position w:val="-2"/>
        </w:rPr>
        <w:t>K</w:t>
      </w:r>
      <w:r>
        <w:rPr>
          <w:rFonts w:ascii="Arial" w:hAnsi="Arial" w:cs="Arial" w:eastAsia="Arial"/>
          <w:sz w:val="20"/>
          <w:szCs w:val="20"/>
          <w:color w:val="4B4D4D"/>
          <w:spacing w:val="-9"/>
          <w:w w:val="81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57"/>
          <w:w w:val="114"/>
          <w:position w:val="-2"/>
        </w:rPr>
        <w:t>n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2"/>
        </w:rPr>
        <w:t>ş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586" w:right="141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85" w:lineRule="exact"/>
        <w:ind w:left="208" w:right="893"/>
        <w:jc w:val="center"/>
        <w:tabs>
          <w:tab w:pos="1440" w:val="left"/>
          <w:tab w:pos="1860" w:val="left"/>
        </w:tabs>
        <w:rPr>
          <w:rFonts w:ascii="Arial" w:hAnsi="Arial" w:cs="Arial" w:eastAsia="Arial"/>
          <w:sz w:val="55"/>
          <w:szCs w:val="55"/>
        </w:rPr>
      </w:pPr>
      <w:rPr/>
      <w:r>
        <w:rPr/>
        <w:pict>
          <v:group style="position:absolute;margin-left:540.093506pt;margin-top:24.922966pt;width:15.9133pt;height:35.491359pt;mso-position-horizontal-relative:page;mso-position-vertical-relative:paragraph;z-index:-15114" coordorigin="10802,498" coordsize="318,710">
            <v:group style="position:absolute;left:10825;top:522;width:2;height:310" coordorigin="10825,522" coordsize="2,310">
              <v:shape style="position:absolute;left:10825;top:522;width:2;height:310" coordorigin="10825,522" coordsize="0,310" path="m10825,831l10825,522e" filled="f" stroked="t" strokeweight="2.313750pt" strokecolor="#EDEDED">
                <v:path arrowok="t"/>
              </v:shape>
            </v:group>
            <v:group style="position:absolute;left:10901;top:740;width:2;height:239" coordorigin="10901,740" coordsize="2,239">
              <v:shape style="position:absolute;left:10901;top:740;width:2;height:239" coordorigin="10901,740" coordsize="0,239" path="m10901,979l10901,740e" filled="f" stroked="t" strokeweight="2.1475pt" strokecolor="#EDEDED">
                <v:path arrowok="t"/>
              </v:shape>
            </v:group>
            <v:group style="position:absolute;left:10942;top:845;width:94;height:363" coordorigin="10942,845" coordsize="94,363">
              <v:shape style="position:absolute;left:10942;top:845;width:94;height:363" coordorigin="10942,845" coordsize="94,363" path="m10942,845l11035,845,11035,1208,10942,1208,10942,845e" filled="t" fillcolor="#EDEDED" stroked="f">
                <v:path arrowok="t"/>
                <v:fill/>
              </v:shape>
            </v:group>
            <v:group style="position:absolute;left:11029;top:959;width:91;height:218" coordorigin="11029,959" coordsize="91,218">
              <v:shape style="position:absolute;left:11029;top:959;width:91;height:218" coordorigin="11029,959" coordsize="91,218" path="m11029,959l11120,959,11120,1177,11029,1177,11029,959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63.748474pt;margin-top:26.079842pt;width:.1pt;height:15.481202pt;mso-position-horizontal-relative:page;mso-position-vertical-relative:paragraph;z-index:-15113" coordorigin="11275,522" coordsize="2,310">
            <v:shape style="position:absolute;left:11275;top:522;width:2;height:310" coordorigin="11275,522" coordsize="0,310" path="m11275,831l11275,522e" filled="f" stroked="t" strokeweight="3.20189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1"/>
          <w:szCs w:val="51"/>
          <w:color w:val="525782"/>
          <w:spacing w:val="0"/>
          <w:w w:val="60"/>
          <w:position w:val="-5"/>
        </w:rPr>
        <w:t>c;:;;IJ_</w:t>
      </w:r>
      <w:r>
        <w:rPr>
          <w:rFonts w:ascii="Times New Roman" w:hAnsi="Times New Roman" w:cs="Times New Roman" w:eastAsia="Times New Roman"/>
          <w:sz w:val="51"/>
          <w:szCs w:val="51"/>
          <w:color w:val="525782"/>
          <w:spacing w:val="23"/>
          <w:w w:val="60"/>
          <w:position w:val="-5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52578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525782"/>
          <w:spacing w:val="0"/>
          <w:w w:val="100"/>
          <w:position w:val="-5"/>
        </w:rPr>
      </w:r>
      <w:r>
        <w:rPr>
          <w:rFonts w:ascii="Arial" w:hAnsi="Arial" w:cs="Arial" w:eastAsia="Arial"/>
          <w:sz w:val="47"/>
          <w:szCs w:val="47"/>
          <w:color w:val="1D239A"/>
          <w:spacing w:val="0"/>
          <w:w w:val="60"/>
          <w:i/>
          <w:position w:val="-5"/>
        </w:rPr>
        <w:t>Q</w:t>
      </w:r>
      <w:r>
        <w:rPr>
          <w:rFonts w:ascii="Arial" w:hAnsi="Arial" w:cs="Arial" w:eastAsia="Arial"/>
          <w:sz w:val="47"/>
          <w:szCs w:val="47"/>
          <w:color w:val="1D239A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47"/>
          <w:szCs w:val="47"/>
          <w:color w:val="1D239A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55"/>
          <w:szCs w:val="55"/>
          <w:color w:val="384295"/>
          <w:spacing w:val="0"/>
          <w:w w:val="155"/>
          <w:i/>
          <w:position w:val="-5"/>
        </w:rPr>
        <w:t>A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-40" w:right="565"/>
        <w:jc w:val="center"/>
        <w:tabs>
          <w:tab w:pos="820" w:val="left"/>
          <w:tab w:pos="1160" w:val="left"/>
          <w:tab w:pos="2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511902pt;margin-top:16.162947pt;width:7.482774pt;height:33.536067pt;mso-position-horizontal-relative:page;mso-position-vertical-relative:paragraph;z-index:-15117" type="#_x0000_t202" filled="f" stroked="f">
            <v:textbox inset="0,0,0,0">
              <w:txbxContent>
                <w:p>
                  <w:pPr>
                    <w:spacing w:before="0" w:after="0" w:line="276" w:lineRule="exact"/>
                    <w:ind w:right="-8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959595"/>
                      <w:spacing w:val="-55"/>
                      <w:w w:val="96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06060"/>
                      <w:spacing w:val="-33"/>
                      <w:w w:val="6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797979"/>
                      <w:spacing w:val="0"/>
                      <w:w w:val="81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32.536011pt;margin-top:16.956825pt;width:12.2228pt;height:48.311276pt;mso-position-horizontal-relative:page;mso-position-vertical-relative:paragraph;z-index:-15111" coordorigin="10651,339" coordsize="244,966">
            <v:group style="position:absolute;left:10651;top:339;width:106;height:655" coordorigin="10651,339" coordsize="106,655">
              <v:shape style="position:absolute;left:10651;top:339;width:106;height:655" coordorigin="10651,339" coordsize="106,655" path="m10651,339l10757,339,10757,994,10651,994,10651,339e" filled="t" fillcolor="#EDEDED" stroked="f">
                <v:path arrowok="t"/>
                <v:fill/>
              </v:shape>
            </v:group>
            <v:group style="position:absolute;left:10744;top:979;width:147;height:160" coordorigin="10744,979" coordsize="147,160">
              <v:shape style="position:absolute;left:10744;top:979;width:147;height:160" coordorigin="10744,979" coordsize="147,160" path="m10744,979l10892,979,10892,1139,10744,1139,10744,979e" filled="t" fillcolor="#EDEDED" stroked="f">
                <v:path arrowok="t"/>
                <v:fill/>
              </v:shape>
            </v:group>
            <v:group style="position:absolute;left:10854;top:1046;width:2;height:218" coordorigin="10854,1046" coordsize="2,218">
              <v:shape style="position:absolute;left:10854;top:1046;width:2;height:218" coordorigin="10854,1046" coordsize="0,218" path="m10854,1264l10854,1046e" filled="f" stroked="t" strokeweight="4.0888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797979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u w:val="single" w:color="484FA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u w:val="single" w:color="484FA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979"/>
          <w:u w:val="single" w:color="484FA3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u w:val="single" w:color="484FA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21"/>
          <w:u w:val="single" w:color="484FA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21"/>
          <w:u w:val="single" w:color="484FA3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21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48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B4D4D"/>
          <w:spacing w:val="-75"/>
          <w:w w:val="77"/>
          <w:position w:val="-9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21"/>
          <w:w w:val="76"/>
          <w:position w:val="-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-33"/>
          <w:w w:val="78"/>
          <w:position w:val="0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-54"/>
          <w:w w:val="77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38"/>
          <w:w w:val="76"/>
          <w:position w:val="-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-6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53"/>
          <w:w w:val="75"/>
          <w:position w:val="-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8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24877"/>
          <w:spacing w:val="-41"/>
          <w:w w:val="107"/>
          <w:position w:val="0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-43"/>
          <w:w w:val="77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58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-46"/>
          <w:w w:val="58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877"/>
          <w:spacing w:val="-26"/>
          <w:w w:val="107"/>
          <w:position w:val="0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58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-10"/>
          <w:w w:val="58"/>
          <w:position w:val="-9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0"/>
          <w:w w:val="77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-3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89"/>
          <w:position w:val="-9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13"/>
          <w:w w:val="90"/>
          <w:position w:val="-9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10"/>
          <w:w w:val="35"/>
          <w:position w:val="-9"/>
        </w:rPr>
        <w:t>&lt;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3"/>
          <w:w w:val="59"/>
          <w:position w:val="-9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CACACA"/>
          <w:spacing w:val="0"/>
          <w:w w:val="81"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CACAC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CACAC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18"/>
          <w:w w:val="164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0"/>
          <w:w w:val="285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0"/>
          <w:cols w:num="3" w:equalWidth="0">
            <w:col w:w="4116" w:space="576"/>
            <w:col w:w="383" w:space="3054"/>
            <w:col w:w="3491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95" w:lineRule="atLeast"/>
        <w:ind w:left="2326" w:right="-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5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5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11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Bôlç:c: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" w:lineRule="exact"/>
        <w:ind w:right="-20"/>
        <w:jc w:val="left"/>
        <w:tabs>
          <w:tab w:pos="3300" w:val="left"/>
          <w:tab w:pos="43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8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-10"/>
          <w:w w:val="419"/>
          <w:position w:val="-2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44"/>
          <w:position w:val="-2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39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77"/>
          <w:position w:val="-21"/>
        </w:rPr>
        <w:t>ye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45"/>
          <w:position w:val="-21"/>
        </w:rPr>
        <w:t>v.-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6"/>
          <w:w w:val="44"/>
          <w:position w:val="-2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77"/>
          <w:position w:val="-2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16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77"/>
          <w:position w:val="-21"/>
        </w:rPr>
        <w:t>91J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37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-116"/>
          <w:w w:val="84"/>
          <w:position w:val="-2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959595"/>
          <w:spacing w:val="-10"/>
          <w:w w:val="132"/>
          <w:position w:val="-2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959595"/>
          <w:spacing w:val="-70"/>
          <w:w w:val="131"/>
          <w:position w:val="-2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6"/>
          <w:w w:val="85"/>
          <w:position w:val="-2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B1B1B1"/>
          <w:spacing w:val="-47"/>
          <w:w w:val="92"/>
          <w:position w:val="-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4"/>
          <w:position w:val="-21"/>
        </w:rPr>
        <w:t>cıl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7"/>
          <w:w w:val="87"/>
          <w:i/>
          <w:position w:val="-2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7"/>
          <w:w w:val="65"/>
          <w:i/>
          <w:position w:val="-21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959595"/>
          <w:spacing w:val="0"/>
          <w:w w:val="161"/>
          <w:i/>
          <w:position w:val="-2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0"/>
          <w:cols w:num="2" w:equalWidth="0">
            <w:col w:w="4251" w:space="864"/>
            <w:col w:w="6505"/>
          </w:cols>
        </w:sectPr>
      </w:pPr>
      <w:rPr/>
    </w:p>
    <w:p>
      <w:pPr>
        <w:spacing w:before="0" w:after="0" w:line="92" w:lineRule="exact"/>
        <w:ind w:left="2292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32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23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/</w:t>
      </w:r>
      <w:r>
        <w:rPr>
          <w:rFonts w:ascii="Arial" w:hAnsi="Arial" w:cs="Arial" w:eastAsia="Arial"/>
          <w:sz w:val="19"/>
          <w:szCs w:val="19"/>
          <w:color w:val="313131"/>
          <w:spacing w:val="15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>.n+</w:t>
      </w:r>
      <w:r>
        <w:rPr>
          <w:rFonts w:ascii="Arial" w:hAnsi="Arial" w:cs="Arial" w:eastAsia="Arial"/>
          <w:sz w:val="19"/>
          <w:szCs w:val="19"/>
          <w:color w:val="313131"/>
          <w:spacing w:val="-15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261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959595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-11"/>
          <w:w w:val="102"/>
          <w:position w:val="-2"/>
        </w:rPr>
        <w:t>h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90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797979"/>
          <w:spacing w:val="-29"/>
          <w:w w:val="89"/>
          <w:position w:val="-2"/>
        </w:rPr>
        <w:t>'</w:t>
      </w:r>
      <w:r>
        <w:rPr>
          <w:rFonts w:ascii="Arial" w:hAnsi="Arial" w:cs="Arial" w:eastAsia="Arial"/>
          <w:sz w:val="87"/>
          <w:szCs w:val="87"/>
          <w:color w:val="4B4D4D"/>
          <w:spacing w:val="-187"/>
          <w:w w:val="55"/>
          <w:position w:val="-32"/>
        </w:rPr>
        <w:t>\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89"/>
          <w:position w:val="-2"/>
        </w:rPr>
        <w:t>lt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70"/>
          <w:position w:val="-2"/>
        </w:rPr>
        <w:t>ı:ı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59595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212"/>
          <w:i/>
          <w:position w:val="-2"/>
        </w:rPr>
        <w:t>i'</w:t>
      </w:r>
      <w:r>
        <w:rPr>
          <w:rFonts w:ascii="Arial" w:hAnsi="Arial" w:cs="Arial" w:eastAsia="Arial"/>
          <w:sz w:val="17"/>
          <w:szCs w:val="17"/>
          <w:color w:val="606060"/>
          <w:spacing w:val="-7"/>
          <w:w w:val="212"/>
          <w:i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797979"/>
          <w:spacing w:val="0"/>
          <w:w w:val="128"/>
          <w:i/>
          <w:position w:val="-32"/>
        </w:rPr>
        <w:t>(</w:t>
      </w:r>
      <w:r>
        <w:rPr>
          <w:rFonts w:ascii="Arial" w:hAnsi="Arial" w:cs="Arial" w:eastAsia="Arial"/>
          <w:sz w:val="52"/>
          <w:szCs w:val="52"/>
          <w:color w:val="797979"/>
          <w:spacing w:val="-40"/>
          <w:w w:val="128"/>
          <w:i/>
          <w:position w:val="-32"/>
        </w:rPr>
        <w:t> </w:t>
      </w:r>
      <w:r>
        <w:rPr>
          <w:rFonts w:ascii="Arial" w:hAnsi="Arial" w:cs="Arial" w:eastAsia="Arial"/>
          <w:sz w:val="48"/>
          <w:szCs w:val="48"/>
          <w:color w:val="959595"/>
          <w:spacing w:val="-122"/>
          <w:w w:val="218"/>
          <w:position w:val="-3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37"/>
          <w:w w:val="62"/>
          <w:position w:val="-2"/>
        </w:rPr>
        <w:t>ü</w:t>
      </w:r>
      <w:r>
        <w:rPr>
          <w:rFonts w:ascii="Arial" w:hAnsi="Arial" w:cs="Arial" w:eastAsia="Arial"/>
          <w:sz w:val="48"/>
          <w:szCs w:val="48"/>
          <w:color w:val="B1B1B1"/>
          <w:spacing w:val="-66"/>
          <w:w w:val="79"/>
          <w:position w:val="-3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12"/>
          <w:w w:val="61"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4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1B1B1"/>
          <w:spacing w:val="-19"/>
          <w:w w:val="204"/>
          <w:position w:val="-2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797979"/>
          <w:spacing w:val="-49"/>
          <w:w w:val="81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59595"/>
          <w:spacing w:val="0"/>
          <w:w w:val="57"/>
          <w:i/>
          <w:position w:val="-2"/>
        </w:rPr>
        <w:t>V"'</w:t>
      </w:r>
      <w:r>
        <w:rPr>
          <w:rFonts w:ascii="Times New Roman" w:hAnsi="Times New Roman" w:cs="Times New Roman" w:eastAsia="Times New Roman"/>
          <w:sz w:val="24"/>
          <w:szCs w:val="24"/>
          <w:color w:val="959595"/>
          <w:spacing w:val="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8"/>
          <w:position w:val="-2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right="343"/>
        <w:jc w:val="right"/>
        <w:tabs>
          <w:tab w:pos="11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562.169983pt;margin-top:.956884pt;width:13.331375pt;height:29.07378pt;mso-position-horizontal-relative:page;mso-position-vertical-relative:paragraph;z-index:-15110" coordorigin="11243,19" coordsize="267,581">
            <v:group style="position:absolute;left:11315;top:19;width:195;height:368" coordorigin="11315,19" coordsize="195,368">
              <v:shape style="position:absolute;left:11315;top:19;width:195;height:368" coordorigin="11315,19" coordsize="195,368" path="m11315,19l11510,19,11510,387,11315,387,11315,19e" filled="t" fillcolor="#EDEDED" stroked="f">
                <v:path arrowok="t"/>
                <v:fill/>
              </v:shape>
            </v:group>
            <v:group style="position:absolute;left:11346;top:329;width:2;height:112" coordorigin="11346,329" coordsize="2,112">
              <v:shape style="position:absolute;left:11346;top:329;width:2;height:112" coordorigin="11346,329" coordsize="0,112" path="m11346,440l11346,329e" filled="f" stroked="t" strokeweight="2.81328pt" strokecolor="#EDEDED">
                <v:path arrowok="t"/>
              </v:shape>
            </v:group>
            <v:group style="position:absolute;left:11243;top:439;width:119;height:162" coordorigin="11243,439" coordsize="119,162">
              <v:shape style="position:absolute;left:11243;top:439;width:119;height:162" coordorigin="11243,439" coordsize="119,162" path="m11243,439l11363,439,11363,601,11243,601,11243,439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0.835693pt;margin-top:16.352617pt;width:.1pt;height:5.457032pt;mso-position-horizontal-relative:page;mso-position-vertical-relative:paragraph;z-index:-15109" coordorigin="9617,327" coordsize="2,109">
            <v:shape style="position:absolute;left:9617;top:327;width:2;height:109" coordorigin="9617,327" coordsize="0,109" path="m9617,436l9617,327e" filled="f" stroked="t" strokeweight="2.63536pt" strokecolor="#EDEDED">
              <v:path arrowok="t"/>
            </v:shape>
          </v:group>
          <w10:wrap type="none"/>
        </w:pict>
      </w:r>
      <w:r>
        <w:rPr/>
        <w:pict>
          <v:group style="position:absolute;margin-left:513.8880pt;margin-top:16.352617pt;width:.1pt;height:5.457032pt;mso-position-horizontal-relative:page;mso-position-vertical-relative:paragraph;z-index:-15108" coordorigin="10278,327" coordsize="2,109">
            <v:shape style="position:absolute;left:10278;top:327;width:2;height:109" coordorigin="10278,327" coordsize="0,109" path="m10278,436l10278,327e" filled="f" stroked="t" strokeweight=".556pt" strokecolor="#EDEDED">
              <v:path arrowok="t"/>
            </v:shape>
          </v:group>
          <w10:wrap type="none"/>
        </w:pict>
      </w:r>
      <w:r>
        <w:rPr/>
        <w:pict>
          <v:group style="position:absolute;margin-left:550.786011pt;margin-top:14.237936pt;width:7.553298pt;height:17.222728pt;mso-position-horizontal-relative:page;mso-position-vertical-relative:paragraph;z-index:-15107" coordorigin="11016,285" coordsize="151,344">
            <v:group style="position:absolute;left:11121;top:330;width:2;height:106" coordorigin="11121,330" coordsize="2,106">
              <v:shape style="position:absolute;left:11121;top:330;width:2;height:106" coordorigin="11121,330" coordsize="0,106" path="m11121,436l11121,330e" filled="f" stroked="t" strokeweight="4.565298pt" strokecolor="#EDEDED">
                <v:path arrowok="t"/>
              </v:shape>
            </v:group>
            <v:group style="position:absolute;left:11044;top:441;width:2;height:160" coordorigin="11044,441" coordsize="2,160">
              <v:shape style="position:absolute;left:11044;top:441;width:2;height:160" coordorigin="11044,441" coordsize="0,160" path="m11044,601l11044,441e" filled="f" stroked="t" strokeweight="2.86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4B4D4D"/>
          <w:w w:val="164"/>
          <w:position w:val="-2"/>
        </w:rPr>
        <w:t>,;</w:t>
      </w:r>
      <w:r>
        <w:rPr>
          <w:rFonts w:ascii="Times New Roman" w:hAnsi="Times New Roman" w:cs="Times New Roman" w:eastAsia="Times New Roman"/>
          <w:sz w:val="24"/>
          <w:szCs w:val="24"/>
          <w:color w:val="4B4D4D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B4D4D"/>
          <w:w w:val="100"/>
          <w:position w:val="-2"/>
        </w:rPr>
      </w:r>
      <w:r>
        <w:rPr>
          <w:rFonts w:ascii="Arial" w:hAnsi="Arial" w:cs="Arial" w:eastAsia="Arial"/>
          <w:sz w:val="32"/>
          <w:szCs w:val="32"/>
          <w:color w:val="959595"/>
          <w:spacing w:val="-9"/>
          <w:w w:val="179"/>
          <w:position w:val="-2"/>
        </w:rPr>
        <w:t>:</w:t>
      </w:r>
      <w:r>
        <w:rPr>
          <w:rFonts w:ascii="Arial" w:hAnsi="Arial" w:cs="Arial" w:eastAsia="Arial"/>
          <w:sz w:val="37"/>
          <w:szCs w:val="37"/>
          <w:color w:val="B1B1B1"/>
          <w:spacing w:val="-11"/>
          <w:w w:val="103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959595"/>
          <w:spacing w:val="-6"/>
          <w:w w:val="174"/>
          <w:position w:val="-2"/>
        </w:rPr>
        <w:t>'</w:t>
      </w:r>
      <w:r>
        <w:rPr>
          <w:rFonts w:ascii="Arial" w:hAnsi="Arial" w:cs="Arial" w:eastAsia="Arial"/>
          <w:sz w:val="27"/>
          <w:szCs w:val="27"/>
          <w:color w:val="797979"/>
          <w:spacing w:val="-97"/>
          <w:w w:val="213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B1B1B1"/>
          <w:spacing w:val="-13"/>
          <w:w w:val="200"/>
          <w:position w:val="-2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82"/>
          <w:position w:val="-2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00" w:right="0"/>
        </w:sectPr>
      </w:pPr>
      <w:rPr/>
    </w:p>
    <w:p>
      <w:pPr>
        <w:spacing w:before="0" w:after="0" w:line="199" w:lineRule="exact"/>
        <w:ind w:right="-20"/>
        <w:jc w:val="right"/>
        <w:rPr>
          <w:rFonts w:ascii="Times New Roman" w:hAnsi="Times New Roman" w:cs="Times New Roman" w:eastAsia="Times New Roman"/>
          <w:sz w:val="71"/>
          <w:szCs w:val="71"/>
        </w:rPr>
      </w:pPr>
      <w:rPr/>
      <w:r>
        <w:rPr>
          <w:rFonts w:ascii="Times New Roman" w:hAnsi="Times New Roman" w:cs="Times New Roman" w:eastAsia="Times New Roman"/>
          <w:sz w:val="71"/>
          <w:szCs w:val="71"/>
          <w:color w:val="424877"/>
          <w:spacing w:val="0"/>
          <w:w w:val="57"/>
          <w:i/>
          <w:position w:val="-50"/>
        </w:rPr>
        <w:t>riJ;ftj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-26" w:right="476"/>
        <w:jc w:val="center"/>
        <w:tabs>
          <w:tab w:pos="640" w:val="left"/>
          <w:tab w:pos="14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  <w:t>1</w:t>
      </w:r>
      <w:r>
        <w:rPr>
          <w:rFonts w:ascii="Arial" w:hAnsi="Arial" w:cs="Arial" w:eastAsia="Arial"/>
          <w:sz w:val="8"/>
          <w:szCs w:val="8"/>
          <w:color w:val="B1B1B1"/>
          <w:spacing w:val="-16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CACACA"/>
          <w:spacing w:val="0"/>
          <w:w w:val="59"/>
        </w:rPr>
        <w:t>'</w:t>
      </w:r>
      <w:r>
        <w:rPr>
          <w:rFonts w:ascii="Arial" w:hAnsi="Arial" w:cs="Arial" w:eastAsia="Arial"/>
          <w:sz w:val="8"/>
          <w:szCs w:val="8"/>
          <w:color w:val="CACACA"/>
          <w:spacing w:val="0"/>
          <w:w w:val="59"/>
        </w:rPr>
        <w:t>       </w:t>
      </w:r>
      <w:r>
        <w:rPr>
          <w:rFonts w:ascii="Arial" w:hAnsi="Arial" w:cs="Arial" w:eastAsia="Arial"/>
          <w:sz w:val="8"/>
          <w:szCs w:val="8"/>
          <w:color w:val="CACACA"/>
          <w:spacing w:val="6"/>
          <w:w w:val="59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64"/>
        </w:rPr>
        <w:t>..</w:t>
      </w:r>
      <w:r>
        <w:rPr>
          <w:rFonts w:ascii="Arial" w:hAnsi="Arial" w:cs="Arial" w:eastAsia="Arial"/>
          <w:sz w:val="8"/>
          <w:szCs w:val="8"/>
          <w:color w:val="959595"/>
          <w:spacing w:val="-13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73"/>
        </w:rPr>
        <w:t>.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73"/>
        </w:rPr>
        <w:t>_</w:t>
      </w:r>
      <w:r>
        <w:rPr>
          <w:rFonts w:ascii="Arial" w:hAnsi="Arial" w:cs="Arial" w:eastAsia="Arial"/>
          <w:sz w:val="8"/>
          <w:szCs w:val="8"/>
          <w:color w:val="959595"/>
          <w:spacing w:val="-25"/>
          <w:w w:val="173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73"/>
        </w:rPr>
        <w:t>;,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73"/>
        </w:rPr>
        <w:t>-</w:t>
      </w:r>
      <w:r>
        <w:rPr>
          <w:rFonts w:ascii="Arial" w:hAnsi="Arial" w:cs="Arial" w:eastAsia="Arial"/>
          <w:sz w:val="8"/>
          <w:szCs w:val="8"/>
          <w:color w:val="959595"/>
          <w:spacing w:val="5"/>
          <w:w w:val="173"/>
        </w:rPr>
        <w:t> </w:t>
      </w:r>
      <w:r>
        <w:rPr>
          <w:rFonts w:ascii="Arial" w:hAnsi="Arial" w:cs="Arial" w:eastAsia="Arial"/>
          <w:sz w:val="8"/>
          <w:szCs w:val="8"/>
          <w:color w:val="797979"/>
          <w:spacing w:val="0"/>
          <w:w w:val="100"/>
        </w:rPr>
        <w:t>,..</w:t>
      </w:r>
      <w:r>
        <w:rPr>
          <w:rFonts w:ascii="Arial" w:hAnsi="Arial" w:cs="Arial" w:eastAsia="Arial"/>
          <w:sz w:val="8"/>
          <w:szCs w:val="8"/>
          <w:color w:val="797979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797979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B1B1B1"/>
          <w:spacing w:val="0"/>
          <w:w w:val="122"/>
          <w:i/>
        </w:rPr>
        <w:t>(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22"/>
          <w:i/>
        </w:rPr>
        <w:t>..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22"/>
          <w:i/>
        </w:rPr>
        <w:t>    </w:t>
      </w:r>
      <w:r>
        <w:rPr>
          <w:rFonts w:ascii="Arial" w:hAnsi="Arial" w:cs="Arial" w:eastAsia="Arial"/>
          <w:sz w:val="8"/>
          <w:szCs w:val="8"/>
          <w:color w:val="B1B1B1"/>
          <w:spacing w:val="22"/>
          <w:w w:val="122"/>
          <w:i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22"/>
          <w:b/>
          <w:bCs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24" w:after="0" w:line="115" w:lineRule="exact"/>
        <w:ind w:left="614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43.562988pt;margin-top:2.293157pt;width:6.523pt;height:39.85458pt;mso-position-horizontal-relative:page;mso-position-vertical-relative:paragraph;z-index:-15106" coordorigin="10871,46" coordsize="130,797">
            <v:group style="position:absolute;left:10967;top:80;width:2;height:218" coordorigin="10967,80" coordsize="2,218">
              <v:shape style="position:absolute;left:10967;top:80;width:2;height:218" coordorigin="10967,80" coordsize="0,218" path="m10967,298l10967,80e" filled="f" stroked="t" strokeweight="3.424pt" strokecolor="#EDEDED">
                <v:path arrowok="t"/>
              </v:shape>
            </v:group>
            <v:group style="position:absolute;left:10871;top:338;width:106;height:505" coordorigin="10871,338" coordsize="106,505">
              <v:shape style="position:absolute;left:10871;top:338;width:106;height:505" coordorigin="10871,338" coordsize="106,505" path="m10871,338l10977,338,10977,843,10871,843,10871,338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6.395264pt;margin-top:7.887628pt;width:.1pt;height:18.173585pt;mso-position-horizontal-relative:page;mso-position-vertical-relative:paragraph;z-index:-15105" coordorigin="9728,158" coordsize="2,363">
            <v:shape style="position:absolute;left:9728;top:158;width:2;height:363" coordorigin="9728,158" coordsize="0,363" path="m9728,521l9728,158e" filled="f" stroked="t" strokeweight="2.32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55"/>
          <w:i/>
          <w:position w:val="-2"/>
        </w:rPr>
        <w:t>"""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8"/>
          <w:w w:val="55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03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-18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222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2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i/>
          <w:position w:val="-2"/>
        </w:rPr>
        <w:t>·.#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92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1"/>
          <w:w w:val="92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57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-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9"/>
          <w:position w:val="-2"/>
        </w:rPr>
        <w:t>"-':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left="170" w:right="837"/>
        <w:jc w:val="center"/>
        <w:tabs>
          <w:tab w:pos="10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.720032pt;margin-top:12.05859pt;width:10.570321pt;height:25.271486pt;mso-position-horizontal-relative:page;mso-position-vertical-relative:paragraph;z-index:-15116" type="#_x0000_t202" filled="f" stroked="f">
            <v:textbox inset="0,0,0,0">
              <w:txbxContent>
                <w:p>
                  <w:pPr>
                    <w:spacing w:before="0" w:after="0" w:line="126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959595"/>
                      <w:spacing w:val="0"/>
                      <w:w w:val="316"/>
                    </w:rPr>
                    <w:t>..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8.477264pt;margin-top:11.752438pt;width:.1pt;height:25.577638pt;mso-position-horizontal-relative:page;mso-position-vertical-relative:paragraph;z-index:-15103" coordorigin="9970,235" coordsize="2,512">
            <v:shape style="position:absolute;left:9970;top:235;width:2;height:512" coordorigin="9970,235" coordsize="0,512" path="m9970,747l9970,235e" filled="f" stroked="t" strokeweight="4.2325pt" strokecolor="#EDEDED">
              <v:path arrowok="t"/>
            </v:shape>
          </v:group>
          <w10:wrap type="none"/>
        </w:pict>
      </w:r>
      <w:r>
        <w:rPr/>
        <w:pict>
          <v:group style="position:absolute;margin-left:512.667358pt;margin-top:12.05859pt;width:.1pt;height:25.271486pt;mso-position-horizontal-relative:page;mso-position-vertical-relative:paragraph;z-index:-15102" coordorigin="10253,241" coordsize="2,505">
            <v:shape style="position:absolute;left:10253;top:241;width:2;height:505" coordorigin="10253,241" coordsize="0,505" path="m10253,747l10253,241e" filled="f" stroked="t" strokeweight="4.02274pt" strokecolor="#EDEDED">
              <v:path arrowok="t"/>
            </v:shape>
          </v:group>
          <w10:wrap type="none"/>
        </w:pict>
      </w:r>
      <w:r>
        <w:rPr/>
        <w:pict>
          <v:group style="position:absolute;margin-left:523.285278pt;margin-top:12.05859pt;width:.1pt;height:25.271486pt;mso-position-horizontal-relative:page;mso-position-vertical-relative:paragraph;z-index:-15101" coordorigin="10466,241" coordsize="2,505">
            <v:shape style="position:absolute;left:10466;top:241;width:2;height:505" coordorigin="10466,241" coordsize="0,505" path="m10466,747l10466,241e" filled="f" stroked="t" strokeweight="2.52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280029pt;margin-top:2.951826pt;width:2.693062pt;height:22.5pt;mso-position-horizontal-relative:page;mso-position-vertical-relative:paragraph;z-index:-15097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606060"/>
                      <w:spacing w:val="-23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78"/>
        </w:rPr>
        <w:t>C'!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78"/>
        </w:rPr>
        <w:t>  </w:t>
      </w:r>
      <w:r>
        <w:rPr>
          <w:rFonts w:ascii="Arial" w:hAnsi="Arial" w:cs="Arial" w:eastAsia="Arial"/>
          <w:sz w:val="16"/>
          <w:szCs w:val="16"/>
          <w:color w:val="606060"/>
          <w:spacing w:val="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00"/>
        </w:rPr>
        <w:t>-;</w:t>
      </w:r>
      <w:r>
        <w:rPr>
          <w:rFonts w:ascii="Arial" w:hAnsi="Arial" w:cs="Arial" w:eastAsia="Arial"/>
          <w:sz w:val="16"/>
          <w:szCs w:val="16"/>
          <w:color w:val="797979"/>
          <w:spacing w:val="-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49"/>
        </w:rPr>
        <w:t>'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49"/>
        </w:rPr>
        <w:t> </w:t>
      </w:r>
      <w:r>
        <w:rPr>
          <w:rFonts w:ascii="Arial" w:hAnsi="Arial" w:cs="Arial" w:eastAsia="Arial"/>
          <w:sz w:val="16"/>
          <w:szCs w:val="16"/>
          <w:color w:val="959595"/>
          <w:spacing w:val="6"/>
          <w:w w:val="149"/>
        </w:rPr>
        <w:t> </w:t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49"/>
        </w:rPr>
        <w:t>:</w:t>
      </w:r>
      <w:r>
        <w:rPr>
          <w:rFonts w:ascii="Arial" w:hAnsi="Arial" w:cs="Arial" w:eastAsia="Arial"/>
          <w:sz w:val="16"/>
          <w:szCs w:val="16"/>
          <w:color w:val="B1B1B1"/>
          <w:spacing w:val="20"/>
          <w:w w:val="149"/>
        </w:rPr>
        <w:t> </w:t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49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0"/>
          <w:cols w:num="2" w:equalWidth="0">
            <w:col w:w="6022" w:space="3278"/>
            <w:col w:w="2320"/>
          </w:cols>
        </w:sectPr>
      </w:pPr>
      <w:rPr/>
    </w:p>
    <w:p>
      <w:pPr>
        <w:spacing w:before="0" w:after="0" w:line="125" w:lineRule="atLeas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797979"/>
          <w:spacing w:val="-26"/>
          <w:w w:val="116"/>
        </w:rPr>
        <w:t>: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79"/>
        </w:rPr>
        <w:t>.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606060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58"/>
        </w:rPr>
        <w:t>......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25" w:lineRule="atLeas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959595"/>
          <w:spacing w:val="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27"/>
        </w:rPr>
        <w:t>\'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0"/>
          <w:cols w:num="2" w:equalWidth="0">
            <w:col w:w="10302" w:space="380"/>
            <w:col w:w="938"/>
          </w:cols>
        </w:sectPr>
      </w:pPr>
      <w:rPr/>
    </w:p>
    <w:p>
      <w:pPr>
        <w:spacing w:before="0" w:after="0" w:line="119" w:lineRule="exact"/>
        <w:ind w:left="262" w:right="-57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18.959999pt;margin-top:31.200001pt;width:569.520012pt;height:775.200002pt;mso-position-horizontal-relative:page;mso-position-vertical-relative:page;z-index:-15115" coordorigin="379,624" coordsize="11390,15504">
            <v:group style="position:absolute;left:403;top:648;width:3600;height:2" coordorigin="403,648" coordsize="3600,2">
              <v:shape style="position:absolute;left:403;top:648;width:3600;height:2" coordorigin="403,648" coordsize="3600,0" path="m403,648l4003,648e" filled="f" stroked="t" strokeweight=".48pt" strokecolor="#2F2F2F">
                <v:path arrowok="t"/>
              </v:shape>
            </v:group>
            <v:group style="position:absolute;left:408;top:643;width:2;height:3653" coordorigin="408,643" coordsize="2,3653">
              <v:shape style="position:absolute;left:408;top:643;width:2;height:3653" coordorigin="408,643" coordsize="0,3653" path="m408,4296l408,643e" filled="f" stroked="t" strokeweight=".48pt" strokecolor="#343434">
                <v:path arrowok="t"/>
              </v:shape>
            </v:group>
            <v:group style="position:absolute;left:2477;top:643;width:2;height:1507" coordorigin="2477,643" coordsize="2,1507">
              <v:shape style="position:absolute;left:2477;top:643;width:2;height:1507" coordorigin="2477,643" coordsize="0,1507" path="m2477,2150l2477,643e" filled="f" stroked="t" strokeweight=".96pt" strokecolor="#4B4B4B">
                <v:path arrowok="t"/>
              </v:shape>
            </v:group>
            <v:group style="position:absolute;left:403;top:643;width:7138;height:2" coordorigin="403,643" coordsize="7138,2">
              <v:shape style="position:absolute;left:403;top:643;width:7138;height:2" coordorigin="403,643" coordsize="7138,0" path="m403,643l7541,643e" filled="f" stroked="t" strokeweight=".72pt" strokecolor="#444444">
                <v:path arrowok="t"/>
              </v:shape>
            </v:group>
            <v:group style="position:absolute;left:5357;top:643;width:3984;height:2" coordorigin="5357,643" coordsize="3984,2">
              <v:shape style="position:absolute;left:5357;top:643;width:3984;height:2" coordorigin="5357,643" coordsize="3984,0" path="m5357,643l9341,643e" filled="f" stroked="t" strokeweight=".96pt" strokecolor="#5B5B5B">
                <v:path arrowok="t"/>
              </v:shape>
            </v:group>
            <v:group style="position:absolute;left:9300;top:634;width:2;height:581" coordorigin="9300,634" coordsize="2,581">
              <v:shape style="position:absolute;left:9300;top:634;width:2;height:581" coordorigin="9300,634" coordsize="0,581" path="m9300,1214l9300,634e" filled="f" stroked="t" strokeweight=".72pt" strokecolor="#444444">
                <v:path arrowok="t"/>
              </v:shape>
            </v:group>
            <v:group style="position:absolute;left:9259;top:638;width:2491;height:2" coordorigin="9259,638" coordsize="2491,2">
              <v:shape style="position:absolute;left:9259;top:638;width:2491;height:2" coordorigin="9259,638" coordsize="2491,0" path="m9259,638l11750,638e" filled="f" stroked="t" strokeweight=".48pt" strokecolor="#2F2F2F">
                <v:path arrowok="t"/>
              </v:shape>
            </v:group>
            <v:group style="position:absolute;left:11741;top:634;width:2;height:1248" coordorigin="11741,634" coordsize="2,1248">
              <v:shape style="position:absolute;left:11741;top:634;width:2;height:1248" coordorigin="11741,634" coordsize="0,1248" path="m11741,1882l11741,634e" filled="f" stroked="t" strokeweight=".96pt" strokecolor="#676767">
                <v:path arrowok="t"/>
              </v:shape>
            </v:group>
            <v:group style="position:absolute;left:408;top:1157;width:2;height:509" coordorigin="408,1157" coordsize="2,509">
              <v:shape style="position:absolute;left:408;top:1157;width:2;height:509" coordorigin="408,1157" coordsize="0,509" path="m408,1666l408,1157e" filled="f" stroked="t" strokeweight=".48pt" strokecolor="#575757">
                <v:path arrowok="t"/>
              </v:shape>
            </v:group>
            <v:group style="position:absolute;left:9302;top:1070;width:2;height:1070" coordorigin="9302,1070" coordsize="2,1070">
              <v:shape style="position:absolute;left:9302;top:1070;width:2;height:1070" coordorigin="9302,1070" coordsize="0,1070" path="m9302,2141l9302,1070e" filled="f" stroked="t" strokeweight=".96pt" strokecolor="#5B5B5B">
                <v:path arrowok="t"/>
              </v:shape>
            </v:group>
            <v:group style="position:absolute;left:11741;top:1608;width:2;height:552" coordorigin="11741,1608" coordsize="2,552">
              <v:shape style="position:absolute;left:11741;top:1608;width:2;height:552" coordorigin="11741,1608" coordsize="0,552" path="m11741,2160l11741,1608e" filled="f" stroked="t" strokeweight=".72pt" strokecolor="#545454">
                <v:path arrowok="t"/>
              </v:shape>
            </v:group>
            <v:group style="position:absolute;left:11746;top:2093;width:2;height:1910" coordorigin="11746,2093" coordsize="2,1910">
              <v:shape style="position:absolute;left:11746;top:2093;width:2;height:1910" coordorigin="11746,2093" coordsize="0,1910" path="m11746,4003l11746,2093e" filled="f" stroked="t" strokeweight=".48pt" strokecolor="#3B3B3B">
                <v:path arrowok="t"/>
              </v:shape>
            </v:group>
            <v:group style="position:absolute;left:403;top:2798;width:4661;height:2" coordorigin="403,2798" coordsize="4661,2">
              <v:shape style="position:absolute;left:403;top:2798;width:4661;height:2" coordorigin="403,2798" coordsize="4661,0" path="m403,2798l5064,2798e" filled="f" stroked="t" strokeweight=".48pt" strokecolor="#2B2B2B">
                <v:path arrowok="t"/>
              </v:shape>
            </v:group>
            <v:group style="position:absolute;left:4896;top:2794;width:6854;height:2" coordorigin="4896,2794" coordsize="6854,2">
              <v:shape style="position:absolute;left:4896;top:2794;width:6854;height:2" coordorigin="4896,2794" coordsize="6854,0" path="m4896,2794l11750,2794e" filled="f" stroked="t" strokeweight=".96pt" strokecolor="#606060">
                <v:path arrowok="t"/>
              </v:shape>
            </v:group>
            <v:group style="position:absolute;left:403;top:3014;width:7339;height:2" coordorigin="403,3014" coordsize="7339,2">
              <v:shape style="position:absolute;left:403;top:3014;width:7339;height:2" coordorigin="403,3014" coordsize="7339,0" path="m403,3014l7742,3014e" filled="f" stroked="t" strokeweight=".96pt" strokecolor="#5B5B5B">
                <v:path arrowok="t"/>
              </v:shape>
            </v:group>
            <v:group style="position:absolute;left:7714;top:3000;width:1766;height:2" coordorigin="7714,3000" coordsize="1766,2">
              <v:shape style="position:absolute;left:7714;top:3000;width:1766;height:2" coordorigin="7714,3000" coordsize="1766,0" path="m7714,3000l9480,3000e" filled="f" stroked="t" strokeweight=".48pt" strokecolor="#343434">
                <v:path arrowok="t"/>
              </v:shape>
            </v:group>
            <v:group style="position:absolute;left:9451;top:3010;width:2299;height:2" coordorigin="9451,3010" coordsize="2299,2">
              <v:shape style="position:absolute;left:9451;top:3010;width:2299;height:2" coordorigin="9451,3010" coordsize="2299,0" path="m9451,3010l11750,3010e" filled="f" stroked="t" strokeweight=".48pt" strokecolor="#383838">
                <v:path arrowok="t"/>
              </v:shape>
            </v:group>
            <v:group style="position:absolute;left:403;top:3259;width:6730;height:2" coordorigin="403,3259" coordsize="6730,2">
              <v:shape style="position:absolute;left:403;top:3259;width:6730;height:2" coordorigin="403,3259" coordsize="6730,0" path="m403,3259l7133,3259e" filled="f" stroked="t" strokeweight=".48pt" strokecolor="#282828">
                <v:path arrowok="t"/>
              </v:shape>
            </v:group>
            <v:group style="position:absolute;left:7075;top:3254;width:4675;height:2" coordorigin="7075,3254" coordsize="4675,2">
              <v:shape style="position:absolute;left:7075;top:3254;width:4675;height:2" coordorigin="7075,3254" coordsize="4675,0" path="m7075,3254l11750,3254e" filled="f" stroked="t" strokeweight=".96pt" strokecolor="#575757">
                <v:path arrowok="t"/>
              </v:shape>
            </v:group>
            <v:group style="position:absolute;left:3979;top:3254;width:2;height:749" coordorigin="3979,3254" coordsize="2,749">
              <v:shape style="position:absolute;left:3979;top:3254;width:2;height:749" coordorigin="3979,3254" coordsize="0,749" path="m3979,4003l3979,3254e" filled="f" stroked="t" strokeweight=".48pt" strokecolor="#181818">
                <v:path arrowok="t"/>
              </v:shape>
            </v:group>
            <v:group style="position:absolute;left:7109;top:3245;width:2;height:470" coordorigin="7109,3245" coordsize="2,470">
              <v:shape style="position:absolute;left:7109;top:3245;width:2;height:470" coordorigin="7109,3245" coordsize="0,470" path="m7109,3715l7109,3245e" filled="f" stroked="t" strokeweight=".48pt" strokecolor="#282828">
                <v:path arrowok="t"/>
              </v:shape>
            </v:group>
            <v:group style="position:absolute;left:3974;top:3686;width:1958;height:2" coordorigin="3974,3686" coordsize="1958,2">
              <v:shape style="position:absolute;left:3974;top:3686;width:1958;height:2" coordorigin="3974,3686" coordsize="1958,0" path="m3974,3686l5933,3686e" filled="f" stroked="t" strokeweight=".96pt" strokecolor="#575757">
                <v:path arrowok="t"/>
              </v:shape>
            </v:group>
            <v:group style="position:absolute;left:389;top:3984;width:494;height:2" coordorigin="389,3984" coordsize="494,2">
              <v:shape style="position:absolute;left:389;top:3984;width:494;height:2" coordorigin="389,3984" coordsize="494,0" path="m389,3984l883,3984e" filled="f" stroked="t" strokeweight=".48pt" strokecolor="#3B3B3B">
                <v:path arrowok="t"/>
              </v:shape>
            </v:group>
            <v:group style="position:absolute;left:854;top:3998;width:365;height:2" coordorigin="854,3998" coordsize="365,2">
              <v:shape style="position:absolute;left:854;top:3998;width:365;height:2" coordorigin="854,3998" coordsize="365,0" path="m854,3998l1219,3998e" filled="f" stroked="t" strokeweight=".48pt" strokecolor="#383838">
                <v:path arrowok="t"/>
              </v:shape>
            </v:group>
            <v:group style="position:absolute;left:1190;top:3984;width:446;height:2" coordorigin="1190,3984" coordsize="446,2">
              <v:shape style="position:absolute;left:1190;top:3984;width:446;height:2" coordorigin="1190,3984" coordsize="446,0" path="m1190,3984l1637,3984e" filled="f" stroked="t" strokeweight=".48pt" strokecolor="#000000">
                <v:path arrowok="t"/>
              </v:shape>
            </v:group>
            <v:group style="position:absolute;left:1608;top:3998;width:2400;height:2" coordorigin="1608,3998" coordsize="2400,2">
              <v:shape style="position:absolute;left:1608;top:3998;width:2400;height:2" coordorigin="1608,3998" coordsize="2400,0" path="m1608,3998l4008,3998e" filled="f" stroked="t" strokeweight=".48pt" strokecolor="#2B2B2B">
                <v:path arrowok="t"/>
              </v:shape>
            </v:group>
            <v:group style="position:absolute;left:3941;top:3994;width:2006;height:2" coordorigin="3941,3994" coordsize="2006,2">
              <v:shape style="position:absolute;left:3941;top:3994;width:2006;height:2" coordorigin="3941,3994" coordsize="2006,0" path="m3941,3994l5947,3994e" filled="f" stroked="t" strokeweight=".96pt" strokecolor="#232323">
                <v:path arrowok="t"/>
              </v:shape>
            </v:group>
            <v:group style="position:absolute;left:5818;top:3998;width:1320;height:2" coordorigin="5818,3998" coordsize="1320,2">
              <v:shape style="position:absolute;left:5818;top:3998;width:1320;height:2" coordorigin="5818,3998" coordsize="1320,0" path="m5818,3998l7138,3998e" filled="f" stroked="t" strokeweight=".48pt" strokecolor="#282828">
                <v:path arrowok="t"/>
              </v:shape>
            </v:group>
            <v:group style="position:absolute;left:7111;top:3658;width:2;height:346" coordorigin="7111,3658" coordsize="2,346">
              <v:shape style="position:absolute;left:7111;top:3658;width:2;height:346" coordorigin="7111,3658" coordsize="0,346" path="m7111,4003l7111,3658e" filled="f" stroked="t" strokeweight=".72pt" strokecolor="#3B3B3B">
                <v:path arrowok="t"/>
              </v:shape>
            </v:group>
            <v:group style="position:absolute;left:7070;top:3994;width:4685;height:2" coordorigin="7070,3994" coordsize="4685,2">
              <v:shape style="position:absolute;left:7070;top:3994;width:4685;height:2" coordorigin="7070,3994" coordsize="4685,0" path="m7070,3994l11755,3994e" filled="f" stroked="t" strokeweight=".72pt" strokecolor="#5B5B5B">
                <v:path arrowok="t"/>
              </v:shape>
            </v:group>
            <v:group style="position:absolute;left:389;top:4262;width:1248;height:2" coordorigin="389,4262" coordsize="1248,2">
              <v:shape style="position:absolute;left:389;top:4262;width:1248;height:2" coordorigin="389,4262" coordsize="1248,0" path="m389,4262l1637,4262e" filled="f" stroked="t" strokeweight=".48pt" strokecolor="#1F1F1F">
                <v:path arrowok="t"/>
              </v:shape>
            </v:group>
            <v:group style="position:absolute;left:1637;top:4262;width:840;height:2" coordorigin="1637,4262" coordsize="840,2">
              <v:shape style="position:absolute;left:1637;top:4262;width:840;height:2" coordorigin="1637,4262" coordsize="840,0" path="m1637,4262l2477,4262e" filled="f" stroked="t" strokeweight=".48pt" strokecolor="#3B3B3B">
                <v:path arrowok="t"/>
              </v:shape>
            </v:group>
            <v:group style="position:absolute;left:2477;top:3994;width:2;height:1728" coordorigin="2477,3994" coordsize="2,1728">
              <v:shape style="position:absolute;left:2477;top:3994;width:2;height:1728" coordorigin="2477,3994" coordsize="0,1728" path="m2477,5722l2477,3994e" filled="f" stroked="t" strokeweight=".96pt" strokecolor="#4B4B4B">
                <v:path arrowok="t"/>
              </v:shape>
            </v:group>
            <v:group style="position:absolute;left:2429;top:4277;width:5314;height:2" coordorigin="2429,4277" coordsize="5314,2">
              <v:shape style="position:absolute;left:2429;top:4277;width:5314;height:2" coordorigin="2429,4277" coordsize="5314,0" path="m2429,4277l7742,4277e" filled="f" stroked="t" strokeweight=".48pt" strokecolor="#232323">
                <v:path arrowok="t"/>
              </v:shape>
            </v:group>
            <v:group style="position:absolute;left:7603;top:4272;width:4147;height:2" coordorigin="7603,4272" coordsize="4147,2">
              <v:shape style="position:absolute;left:7603;top:4272;width:4147;height:2" coordorigin="7603,4272" coordsize="4147,0" path="m7603,4272l11750,4272e" filled="f" stroked="t" strokeweight=".96pt" strokecolor="#646464">
                <v:path arrowok="t"/>
              </v:shape>
            </v:group>
            <v:group style="position:absolute;left:403;top:643;width:2;height:3893" coordorigin="403,643" coordsize="2,3893">
              <v:shape style="position:absolute;left:403;top:643;width:2;height:3893" coordorigin="403,643" coordsize="0,3893" path="m403,4536l403,643e" filled="f" stroked="t" strokeweight=".96pt" strokecolor="#3B3B3B">
                <v:path arrowok="t"/>
              </v:shape>
            </v:group>
            <v:group style="position:absolute;left:2467;top:4498;width:3408;height:2" coordorigin="2467,4498" coordsize="3408,2">
              <v:shape style="position:absolute;left:2467;top:4498;width:3408;height:2" coordorigin="2467,4498" coordsize="3408,0" path="m2467,4498l5875,4498e" filled="f" stroked="t" strokeweight=".48pt" strokecolor="#2B2B2B">
                <v:path arrowok="t"/>
              </v:shape>
            </v:group>
            <v:group style="position:absolute;left:5818;top:4493;width:5938;height:2" coordorigin="5818,4493" coordsize="5938,2">
              <v:shape style="position:absolute;left:5818;top:4493;width:5938;height:2" coordorigin="5818,4493" coordsize="5938,0" path="m5818,4493l11755,4493e" filled="f" stroked="t" strokeweight=".96pt" strokecolor="#646464">
                <v:path arrowok="t"/>
              </v:shape>
            </v:group>
            <v:group style="position:absolute;left:11750;top:4262;width:2;height:8232" coordorigin="11750,4262" coordsize="2,8232">
              <v:shape style="position:absolute;left:11750;top:4262;width:2;height:8232" coordorigin="11750,4262" coordsize="0,8232" path="m11750,12494l11750,4262e" filled="f" stroked="t" strokeweight=".96pt" strokecolor="#676767">
                <v:path arrowok="t"/>
              </v:shape>
            </v:group>
            <v:group style="position:absolute;left:403;top:4301;width:2;height:1920" coordorigin="403,4301" coordsize="2,1920">
              <v:shape style="position:absolute;left:403;top:4301;width:2;height:1920" coordorigin="403,4301" coordsize="0,1920" path="m403,6221l403,4301e" filled="f" stroked="t" strokeweight=".96pt" strokecolor="#545454">
                <v:path arrowok="t"/>
              </v:shape>
            </v:group>
            <v:group style="position:absolute;left:5045;top:4483;width:2;height:2083" coordorigin="5045,4483" coordsize="2,2083">
              <v:shape style="position:absolute;left:5045;top:4483;width:2;height:2083" coordorigin="5045,4483" coordsize="0,2083" path="m5045,6566l5045,4483e" filled="f" stroked="t" strokeweight=".48pt" strokecolor="#232323">
                <v:path arrowok="t"/>
              </v:shape>
            </v:group>
            <v:group style="position:absolute;left:5030;top:4930;width:1906;height:2" coordorigin="5030,4930" coordsize="1906,2">
              <v:shape style="position:absolute;left:5030;top:4930;width:1906;height:2" coordorigin="5030,4930" coordsize="1906,0" path="m5030,4930l6936,4930e" filled="f" stroked="t" strokeweight=".48pt" strokecolor="#282828">
                <v:path arrowok="t"/>
              </v:shape>
            </v:group>
            <v:group style="position:absolute;left:7978;top:4483;width:2;height:480" coordorigin="7978,4483" coordsize="2,480">
              <v:shape style="position:absolute;left:7978;top:4483;width:2;height:480" coordorigin="7978,4483" coordsize="0,480" path="m7978,4963l7978,4483e" filled="f" stroked="t" strokeweight=".96pt" strokecolor="#646464">
                <v:path arrowok="t"/>
              </v:shape>
            </v:group>
            <v:group style="position:absolute;left:6936;top:4930;width:778;height:2" coordorigin="6936,4930" coordsize="778,2">
              <v:shape style="position:absolute;left:6936;top:4930;width:778;height:2" coordorigin="6936,4930" coordsize="778,0" path="m6936,4930l7714,4930e" filled="f" stroked="t" strokeweight=".48pt" strokecolor="#000000">
                <v:path arrowok="t"/>
              </v:shape>
            </v:group>
            <v:group style="position:absolute;left:7714;top:4930;width:715;height:2" coordorigin="7714,4930" coordsize="715,2">
              <v:shape style="position:absolute;left:7714;top:4930;width:715;height:2" coordorigin="7714,4930" coordsize="715,0" path="m7714,4930l8429,4930e" filled="f" stroked="t" strokeweight=".48pt" strokecolor="#6B6B6B">
                <v:path arrowok="t"/>
              </v:shape>
            </v:group>
            <v:group style="position:absolute;left:8429;top:4930;width:1613;height:2" coordorigin="8429,4930" coordsize="1613,2">
              <v:shape style="position:absolute;left:8429;top:4930;width:1613;height:2" coordorigin="8429,4930" coordsize="1613,0" path="m8429,4930l10042,4930e" filled="f" stroked="t" strokeweight=".48pt" strokecolor="#000000">
                <v:path arrowok="t"/>
              </v:shape>
            </v:group>
            <v:group style="position:absolute;left:10042;top:4930;width:1699;height:2" coordorigin="10042,4930" coordsize="1699,2">
              <v:shape style="position:absolute;left:10042;top:4930;width:1699;height:2" coordorigin="10042,4930" coordsize="1699,0" path="m10042,4930l11741,4930e" filled="f" stroked="t" strokeweight=".48pt" strokecolor="#545454">
                <v:path arrowok="t"/>
              </v:shape>
            </v:group>
            <v:group style="position:absolute;left:5040;top:5222;width:4786;height:2" coordorigin="5040,5222" coordsize="4786,2">
              <v:shape style="position:absolute;left:5040;top:5222;width:4786;height:2" coordorigin="5040,5222" coordsize="4786,0" path="m5040,5222l9826,5222e" filled="f" stroked="t" strokeweight=".96pt" strokecolor="#606060">
                <v:path arrowok="t"/>
              </v:shape>
            </v:group>
            <v:group style="position:absolute;left:7714;top:5208;width:4027;height:2" coordorigin="7714,5208" coordsize="4027,2">
              <v:shape style="position:absolute;left:7714;top:5208;width:4027;height:2" coordorigin="7714,5208" coordsize="4027,0" path="m7714,5208l11741,5208e" filled="f" stroked="t" strokeweight=".48pt" strokecolor="#3F3F3F">
                <v:path arrowok="t"/>
              </v:shape>
            </v:group>
            <v:group style="position:absolute;left:5040;top:5462;width:6720;height:2" coordorigin="5040,5462" coordsize="6720,2">
              <v:shape style="position:absolute;left:5040;top:5462;width:6720;height:2" coordorigin="5040,5462" coordsize="6720,0" path="m5040,5462l11760,5462e" filled="f" stroked="t" strokeweight=".96pt" strokecolor="#646464">
                <v:path arrowok="t"/>
              </v:shape>
            </v:group>
            <v:group style="position:absolute;left:2467;top:5683;width:9293;height:2" coordorigin="2467,5683" coordsize="9293,2">
              <v:shape style="position:absolute;left:2467;top:5683;width:9293;height:2" coordorigin="2467,5683" coordsize="9293,0" path="m2467,5683l11760,5683e" filled="f" stroked="t" strokeweight=".96pt" strokecolor="#606060">
                <v:path arrowok="t"/>
              </v:shape>
            </v:group>
            <v:group style="position:absolute;left:394;top:5914;width:11366;height:2" coordorigin="394,5914" coordsize="11366,2">
              <v:shape style="position:absolute;left:394;top:5914;width:11366;height:2" coordorigin="394,5914" coordsize="11366,0" path="m394,5914l11760,5914e" filled="f" stroked="t" strokeweight=".96pt" strokecolor="#646464">
                <v:path arrowok="t"/>
              </v:shape>
            </v:group>
            <v:group style="position:absolute;left:2472;top:4848;width:2;height:1123" coordorigin="2472,4848" coordsize="2,1123">
              <v:shape style="position:absolute;left:2472;top:4848;width:2;height:1123" coordorigin="2472,4848" coordsize="0,1123" path="m2472,5971l2472,4848e" filled="f" stroked="t" strokeweight=".72pt" strokecolor="#3B3B3B">
                <v:path arrowok="t"/>
              </v:shape>
            </v:group>
            <v:group style="position:absolute;left:2477;top:5866;width:2;height:331" coordorigin="2477,5866" coordsize="2,331">
              <v:shape style="position:absolute;left:2477;top:5866;width:2;height:331" coordorigin="2477,5866" coordsize="0,331" path="m2477,6197l2477,5866e" filled="f" stroked="t" strokeweight=".96pt" strokecolor="#3B3B3B">
                <v:path arrowok="t"/>
              </v:shape>
            </v:group>
            <v:group style="position:absolute;left:7978;top:5904;width:2;height:662" coordorigin="7978,5904" coordsize="2,662">
              <v:shape style="position:absolute;left:7978;top:5904;width:2;height:662" coordorigin="7978,5904" coordsize="0,662" path="m7978,6566l7978,5904e" filled="f" stroked="t" strokeweight=".96pt" strokecolor="#676767">
                <v:path arrowok="t"/>
              </v:shape>
            </v:group>
            <v:group style="position:absolute;left:2467;top:6346;width:2674;height:2" coordorigin="2467,6346" coordsize="2674,2">
              <v:shape style="position:absolute;left:2467;top:6346;width:2674;height:2" coordorigin="2467,6346" coordsize="2674,0" path="m2467,6346l5141,6346e" filled="f" stroked="t" strokeweight=".96pt" strokecolor="#545454">
                <v:path arrowok="t"/>
              </v:shape>
            </v:group>
            <v:group style="position:absolute;left:5030;top:6350;width:6710;height:2" coordorigin="5030,6350" coordsize="6710,2">
              <v:shape style="position:absolute;left:5030;top:6350;width:6710;height:2" coordorigin="5030,6350" coordsize="6710,0" path="m5030,6350l11741,6350e" filled="f" stroked="t" strokeweight=".48pt" strokecolor="#606060">
                <v:path arrowok="t"/>
              </v:shape>
            </v:group>
            <v:group style="position:absolute;left:2477;top:6298;width:2;height:307" coordorigin="2477,6298" coordsize="2,307">
              <v:shape style="position:absolute;left:2477;top:6298;width:2;height:307" coordorigin="2477,6298" coordsize="0,307" path="m2477,6605l2477,6298e" filled="f" stroked="t" strokeweight=".96pt" strokecolor="#484848">
                <v:path arrowok="t"/>
              </v:shape>
            </v:group>
            <v:group style="position:absolute;left:2467;top:6562;width:9293;height:2" coordorigin="2467,6562" coordsize="9293,2">
              <v:shape style="position:absolute;left:2467;top:6562;width:9293;height:2" coordorigin="2467,6562" coordsize="9293,0" path="m2467,6562l11760,6562e" filled="f" stroked="t" strokeweight=".48pt" strokecolor="#2F2F2F">
                <v:path arrowok="t"/>
              </v:shape>
            </v:group>
            <v:group style="position:absolute;left:403;top:6384;width:2;height:4310" coordorigin="403,6384" coordsize="2,4310">
              <v:shape style="position:absolute;left:403;top:6384;width:2;height:4310" coordorigin="403,6384" coordsize="0,4310" path="m403,10694l403,6384e" filled="f" stroked="t" strokeweight=".96pt" strokecolor="#5B5B5B">
                <v:path arrowok="t"/>
              </v:shape>
            </v:group>
            <v:group style="position:absolute;left:394;top:6778;width:518;height:2" coordorigin="394,6778" coordsize="518,2">
              <v:shape style="position:absolute;left:394;top:6778;width:518;height:2" coordorigin="394,6778" coordsize="518,0" path="m394,6778l912,6778e" filled="f" stroked="t" strokeweight=".72pt" strokecolor="#5B5B5B">
                <v:path arrowok="t"/>
              </v:shape>
            </v:group>
            <v:group style="position:absolute;left:854;top:6782;width:1646;height:2" coordorigin="854,6782" coordsize="1646,2">
              <v:shape style="position:absolute;left:854;top:6782;width:1646;height:2" coordorigin="854,6782" coordsize="1646,0" path="m854,6782l2501,6782e" filled="f" stroked="t" strokeweight=".48pt" strokecolor="#383838">
                <v:path arrowok="t"/>
              </v:shape>
            </v:group>
            <v:group style="position:absolute;left:2472;top:3994;width:2;height:12125" coordorigin="2472,3994" coordsize="2,12125">
              <v:shape style="position:absolute;left:2472;top:3994;width:2;height:12125" coordorigin="2472,3994" coordsize="0,12125" path="m2472,16118l2472,3994e" filled="f" stroked="t" strokeweight=".72pt" strokecolor="#282828">
                <v:path arrowok="t"/>
              </v:shape>
            </v:group>
            <v:group style="position:absolute;left:2434;top:6778;width:3955;height:2" coordorigin="2434,6778" coordsize="3955,2">
              <v:shape style="position:absolute;left:2434;top:6778;width:3955;height:2" coordorigin="2434,6778" coordsize="3955,0" path="m2434,6778l6389,6778e" filled="f" stroked="t" strokeweight=".72pt" strokecolor="#575757">
                <v:path arrowok="t"/>
              </v:shape>
            </v:group>
            <v:group style="position:absolute;left:6331;top:6782;width:634;height:2" coordorigin="6331,6782" coordsize="634,2">
              <v:shape style="position:absolute;left:6331;top:6782;width:634;height:2" coordorigin="6331,6782" coordsize="634,0" path="m6331,6782l6965,6782e" filled="f" stroked="t" strokeweight=".48pt" strokecolor="#3B3B3B">
                <v:path arrowok="t"/>
              </v:shape>
            </v:group>
            <v:group style="position:absolute;left:6907;top:6778;width:226;height:2" coordorigin="6907,6778" coordsize="226,2">
              <v:shape style="position:absolute;left:6907;top:6778;width:226;height:2" coordorigin="6907,6778" coordsize="226,0" path="m6907,6778l7133,6778e" filled="f" stroked="t" strokeweight=".72pt" strokecolor="#484848">
                <v:path arrowok="t"/>
              </v:shape>
            </v:group>
            <v:group style="position:absolute;left:7075;top:6782;width:667;height:2" coordorigin="7075,6782" coordsize="667,2">
              <v:shape style="position:absolute;left:7075;top:6782;width:667;height:2" coordorigin="7075,6782" coordsize="667,0" path="m7075,6782l7742,6782e" filled="f" stroked="t" strokeweight=".48pt" strokecolor="#3B3B3B">
                <v:path arrowok="t"/>
              </v:shape>
            </v:group>
            <v:group style="position:absolute;left:7685;top:6778;width:936;height:2" coordorigin="7685,6778" coordsize="936,2">
              <v:shape style="position:absolute;left:7685;top:6778;width:936;height:2" coordorigin="7685,6778" coordsize="936,0" path="m7685,6778l8621,6778e" filled="f" stroked="t" strokeweight=".72pt" strokecolor="#5B5B5B">
                <v:path arrowok="t"/>
              </v:shape>
            </v:group>
            <v:group style="position:absolute;left:8400;top:6782;width:3360;height:2" coordorigin="8400,6782" coordsize="3360,2">
              <v:shape style="position:absolute;left:8400;top:6782;width:3360;height:2" coordorigin="8400,6782" coordsize="3360,0" path="m8400,6782l11760,6782e" filled="f" stroked="t" strokeweight=".48pt" strokecolor="#3B3B3B">
                <v:path arrowok="t"/>
              </v:shape>
            </v:group>
            <v:group style="position:absolute;left:394;top:7416;width:11366;height:2" coordorigin="394,7416" coordsize="11366,2">
              <v:shape style="position:absolute;left:394;top:7416;width:11366;height:2" coordorigin="394,7416" coordsize="11366,0" path="m394,7416l11760,7416e" filled="f" stroked="t" strokeweight=".48pt" strokecolor="#343434">
                <v:path arrowok="t"/>
              </v:shape>
            </v:group>
            <v:group style="position:absolute;left:5045;top:7402;width:2;height:682" coordorigin="5045,7402" coordsize="2,682">
              <v:shape style="position:absolute;left:5045;top:7402;width:2;height:682" coordorigin="5045,7402" coordsize="0,682" path="m5045,8083l5045,7402e" filled="f" stroked="t" strokeweight=".72pt" strokecolor="#2F2F2F">
                <v:path arrowok="t"/>
              </v:shape>
            </v:group>
            <v:group style="position:absolute;left:5026;top:7632;width:5016;height:2" coordorigin="5026,7632" coordsize="5016,2">
              <v:shape style="position:absolute;left:5026;top:7632;width:5016;height:2" coordorigin="5026,7632" coordsize="5016,0" path="m5026,7632l10042,7632e" filled="f" stroked="t" strokeweight=".48pt" strokecolor="#2F2F2F">
                <v:path arrowok="t"/>
              </v:shape>
            </v:group>
            <v:group style="position:absolute;left:9989;top:7642;width:1771;height:2" coordorigin="9989,7642" coordsize="1771,2">
              <v:shape style="position:absolute;left:9989;top:7642;width:1771;height:2" coordorigin="9989,7642" coordsize="1771,0" path="m9989,7642l11760,7642e" filled="f" stroked="t" strokeweight=".72pt" strokecolor="#676767">
                <v:path arrowok="t"/>
              </v:shape>
            </v:group>
            <v:group style="position:absolute;left:5040;top:7858;width:835;height:2" coordorigin="5040,7858" coordsize="835,2">
              <v:shape style="position:absolute;left:5040;top:7858;width:835;height:2" coordorigin="5040,7858" coordsize="835,0" path="m5040,7858l5875,7858e" filled="f" stroked="t" strokeweight=".48pt" strokecolor="#383838">
                <v:path arrowok="t"/>
              </v:shape>
            </v:group>
            <v:group style="position:absolute;left:5818;top:7853;width:571;height:2" coordorigin="5818,7853" coordsize="571,2">
              <v:shape style="position:absolute;left:5818;top:7853;width:571;height:2" coordorigin="5818,7853" coordsize="571,0" path="m5818,7853l6389,7853e" filled="f" stroked="t" strokeweight=".72pt" strokecolor="#4F4F4F">
                <v:path arrowok="t"/>
              </v:shape>
            </v:group>
            <v:group style="position:absolute;left:6331;top:7858;width:5429;height:2" coordorigin="6331,7858" coordsize="5429,2">
              <v:shape style="position:absolute;left:6331;top:7858;width:5429;height:2" coordorigin="6331,7858" coordsize="5429,0" path="m6331,7858l11760,7858e" filled="f" stroked="t" strokeweight=".48pt" strokecolor="#343434">
                <v:path arrowok="t"/>
              </v:shape>
            </v:group>
            <v:group style="position:absolute;left:394;top:8074;width:11366;height:2" coordorigin="394,8074" coordsize="11366,2">
              <v:shape style="position:absolute;left:394;top:8074;width:11366;height:2" coordorigin="394,8074" coordsize="11366,0" path="m394,8074l11760,8074e" filled="f" stroked="t" strokeweight=".96pt" strokecolor="#606060">
                <v:path arrowok="t"/>
              </v:shape>
            </v:group>
            <v:group style="position:absolute;left:384;top:8683;width:6552;height:2" coordorigin="384,8683" coordsize="6552,2">
              <v:shape style="position:absolute;left:384;top:8683;width:6552;height:2" coordorigin="384,8683" coordsize="6552,0" path="m384,8683l6936,8683e" filled="f" stroked="t" strokeweight=".48pt" strokecolor="#2F2F2F">
                <v:path arrowok="t"/>
              </v:shape>
            </v:group>
            <v:group style="position:absolute;left:6686;top:8698;width:5074;height:2" coordorigin="6686,8698" coordsize="5074,2">
              <v:shape style="position:absolute;left:6686;top:8698;width:5074;height:2" coordorigin="6686,8698" coordsize="5074,0" path="m6686,8698l11760,8698e" filled="f" stroked="t" strokeweight=".96pt" strokecolor="#646464">
                <v:path arrowok="t"/>
              </v:shape>
            </v:group>
            <v:group style="position:absolute;left:7958;top:8683;width:470;height:2" coordorigin="7958,8683" coordsize="470,2">
              <v:shape style="position:absolute;left:7958;top:8683;width:470;height:2" coordorigin="7958,8683" coordsize="470,0" path="m7958,8683l8429,8683e" filled="f" stroked="t" strokeweight=".48pt" strokecolor="#2F2F2F">
                <v:path arrowok="t"/>
              </v:shape>
            </v:group>
            <v:group style="position:absolute;left:394;top:9583;width:6571;height:2" coordorigin="394,9583" coordsize="6571,2">
              <v:shape style="position:absolute;left:394;top:9583;width:6571;height:2" coordorigin="394,9583" coordsize="6571,0" path="m394,9583l6965,9583e" filled="f" stroked="t" strokeweight=".48pt" strokecolor="#343434">
                <v:path arrowok="t"/>
              </v:shape>
            </v:group>
            <v:group style="position:absolute;left:6840;top:9590;width:917;height:2" coordorigin="6840,9590" coordsize="917,2">
              <v:shape style="position:absolute;left:6840;top:9590;width:917;height:2" coordorigin="6840,9590" coordsize="917,0" path="m6840,9590l7757,9590e" filled="f" stroked="t" strokeweight=".72pt" strokecolor="#606060">
                <v:path arrowok="t"/>
              </v:shape>
            </v:group>
            <v:group style="position:absolute;left:7714;top:9581;width:245;height:2" coordorigin="7714,9581" coordsize="245,2">
              <v:shape style="position:absolute;left:7714;top:9581;width:245;height:2" coordorigin="7714,9581" coordsize="245,0" path="m7714,9581l7958,9581e" filled="f" stroked="t" strokeweight=".48pt" strokecolor="#2F2F2F">
                <v:path arrowok="t"/>
              </v:shape>
            </v:group>
            <v:group style="position:absolute;left:7838;top:9590;width:3922;height:2" coordorigin="7838,9590" coordsize="3922,2">
              <v:shape style="position:absolute;left:7838;top:9590;width:3922;height:2" coordorigin="7838,9590" coordsize="3922,0" path="m7838,9590l11760,9590e" filled="f" stroked="t" strokeweight=".96pt" strokecolor="#6B6B6B">
                <v:path arrowok="t"/>
              </v:shape>
            </v:group>
            <v:group style="position:absolute;left:394;top:9926;width:11366;height:2" coordorigin="394,9926" coordsize="11366,2">
              <v:shape style="position:absolute;left:394;top:9926;width:11366;height:2" coordorigin="394,9926" coordsize="11366,0" path="m394,9926l11760,9926e" filled="f" stroked="t" strokeweight=".96pt" strokecolor="#646464">
                <v:path arrowok="t"/>
              </v:shape>
            </v:group>
            <v:group style="position:absolute;left:394;top:10162;width:9677;height:2" coordorigin="394,10162" coordsize="9677,2">
              <v:shape style="position:absolute;left:394;top:10162;width:9677;height:2" coordorigin="394,10162" coordsize="9677,0" path="m394,10162l10070,10162e" filled="f" stroked="t" strokeweight=".48pt" strokecolor="#232323">
                <v:path arrowok="t"/>
              </v:shape>
            </v:group>
            <v:group style="position:absolute;left:10013;top:10166;width:1747;height:2" coordorigin="10013,10166" coordsize="1747,2">
              <v:shape style="position:absolute;left:10013;top:10166;width:1747;height:2" coordorigin="10013,10166" coordsize="1747,0" path="m10013,10166l11760,10166e" filled="f" stroked="t" strokeweight=".72pt" strokecolor="#575757">
                <v:path arrowok="t"/>
              </v:shape>
            </v:group>
            <v:group style="position:absolute;left:394;top:10642;width:2597;height:2" coordorigin="394,10642" coordsize="2597,2">
              <v:shape style="position:absolute;left:394;top:10642;width:2597;height:2" coordorigin="394,10642" coordsize="2597,0" path="m394,10642l2990,10642e" filled="f" stroked="t" strokeweight=".48pt" strokecolor="#383838">
                <v:path arrowok="t"/>
              </v:shape>
            </v:group>
            <v:group style="position:absolute;left:2933;top:10637;width:1070;height:2" coordorigin="2933,10637" coordsize="1070,2">
              <v:shape style="position:absolute;left:2933;top:10637;width:1070;height:2" coordorigin="2933,10637" coordsize="1070,0" path="m2933,10637l4003,10637e" filled="f" stroked="t" strokeweight=".72pt" strokecolor="#545454">
                <v:path arrowok="t"/>
              </v:shape>
            </v:group>
            <v:group style="position:absolute;left:3946;top:10642;width:7814;height:2" coordorigin="3946,10642" coordsize="7814,2">
              <v:shape style="position:absolute;left:3946;top:10642;width:7814;height:2" coordorigin="3946,10642" coordsize="7814,0" path="m3946,10642l11760,10642e" filled="f" stroked="t" strokeweight=".48pt" strokecolor="#3B3B3B">
                <v:path arrowok="t"/>
              </v:shape>
            </v:group>
            <v:group style="position:absolute;left:398;top:6384;width:2;height:4445" coordorigin="398,6384" coordsize="2,4445">
              <v:shape style="position:absolute;left:398;top:6384;width:2;height:4445" coordorigin="398,6384" coordsize="0,4445" path="m398,10829l398,6384e" filled="f" stroked="t" strokeweight=".72pt" strokecolor="#545454">
                <v:path arrowok="t"/>
              </v:shape>
            </v:group>
            <v:group style="position:absolute;left:720;top:10858;width:946;height:2" coordorigin="720,10858" coordsize="946,2">
              <v:shape style="position:absolute;left:720;top:10858;width:946;height:2" coordorigin="720,10858" coordsize="946,0" path="m720,10858l1666,10858e" filled="f" stroked="t" strokeweight=".72pt" strokecolor="#575757">
                <v:path arrowok="t"/>
              </v:shape>
            </v:group>
            <v:group style="position:absolute;left:1608;top:10862;width:893;height:2" coordorigin="1608,10862" coordsize="893,2">
              <v:shape style="position:absolute;left:1608;top:10862;width:893;height:2" coordorigin="1608,10862" coordsize="893,0" path="m1608,10862l2501,10862e" filled="f" stroked="t" strokeweight=".48pt" strokecolor="#3B3B3B">
                <v:path arrowok="t"/>
              </v:shape>
            </v:group>
            <v:group style="position:absolute;left:2434;top:10858;width:5107;height:2" coordorigin="2434,10858" coordsize="5107,2">
              <v:shape style="position:absolute;left:2434;top:10858;width:5107;height:2" coordorigin="2434,10858" coordsize="5107,0" path="m2434,10858l7541,10858e" filled="f" stroked="t" strokeweight=".72pt" strokecolor="#575757">
                <v:path arrowok="t"/>
              </v:shape>
            </v:group>
            <v:group style="position:absolute;left:7483;top:10862;width:4277;height:2" coordorigin="7483,10862" coordsize="4277,2">
              <v:shape style="position:absolute;left:7483;top:10862;width:4277;height:2" coordorigin="7483,10862" coordsize="4277,0" path="m7483,10862l11760,10862e" filled="f" stroked="t" strokeweight=".48pt" strokecolor="#444444">
                <v:path arrowok="t"/>
              </v:shape>
            </v:group>
            <v:group style="position:absolute;left:394;top:11102;width:11366;height:2" coordorigin="394,11102" coordsize="11366,2">
              <v:shape style="position:absolute;left:394;top:11102;width:11366;height:2" coordorigin="394,11102" coordsize="11366,0" path="m394,11102l11760,11102e" filled="f" stroked="t" strokeweight=".48pt" strokecolor="#3B3B3B">
                <v:path arrowok="t"/>
              </v:shape>
            </v:group>
            <v:group style="position:absolute;left:403;top:10915;width:2;height:5203" coordorigin="403,10915" coordsize="2,5203">
              <v:shape style="position:absolute;left:403;top:10915;width:2;height:5203" coordorigin="403,10915" coordsize="0,5203" path="m403,16118l403,10915e" filled="f" stroked="t" strokeweight=".96pt" strokecolor="#5B5B5B">
                <v:path arrowok="t"/>
              </v:shape>
            </v:group>
            <v:group style="position:absolute;left:1205;top:10848;width:2;height:5270" coordorigin="1205,10848" coordsize="2,5270">
              <v:shape style="position:absolute;left:1205;top:10848;width:2;height:5270" coordorigin="1205,10848" coordsize="0,5270" path="m1205,16118l1205,10848e" filled="f" stroked="t" strokeweight=".48pt" strokecolor="#1F1F1F">
                <v:path arrowok="t"/>
              </v:shape>
            </v:group>
            <v:group style="position:absolute;left:1637;top:10858;width:2;height:682" coordorigin="1637,10858" coordsize="2,682">
              <v:shape style="position:absolute;left:1637;top:10858;width:2;height:682" coordorigin="1637,10858" coordsize="0,682" path="m1637,11539l1637,10858e" filled="f" stroked="t" strokeweight=".48pt" strokecolor="#3B3B3B">
                <v:path arrowok="t"/>
              </v:shape>
            </v:group>
            <v:group style="position:absolute;left:7522;top:10848;width:2;height:2621" coordorigin="7522,10848" coordsize="2,2621">
              <v:shape style="position:absolute;left:7522;top:10848;width:2;height:2621" coordorigin="7522,10848" coordsize="0,2621" path="m7522,13469l7522,10848e" filled="f" stroked="t" strokeweight=".48pt" strokecolor="#282828">
                <v:path arrowok="t"/>
              </v:shape>
            </v:group>
            <v:group style="position:absolute;left:1637;top:11539;width:2;height:1550" coordorigin="1637,11539" coordsize="2,1550">
              <v:shape style="position:absolute;left:1637;top:11539;width:2;height:1550" coordorigin="1637,11539" coordsize="0,1550" path="m1637,13090l1637,11539e" filled="f" stroked="t" strokeweight=".48pt" strokecolor="#000000">
                <v:path arrowok="t"/>
              </v:shape>
            </v:group>
            <v:group style="position:absolute;left:2472;top:11510;width:2;height:1608" coordorigin="2472,11510" coordsize="2,1608">
              <v:shape style="position:absolute;left:2472;top:11510;width:2;height:1608" coordorigin="2472,11510" coordsize="0,1608" path="m2472,13118l2472,11510e" filled="f" stroked="t" strokeweight=".48pt" strokecolor="#0F0F0F">
                <v:path arrowok="t"/>
              </v:shape>
            </v:group>
            <v:group style="position:absolute;left:11755;top:12437;width:2;height:2621" coordorigin="11755,12437" coordsize="2,2621">
              <v:shape style="position:absolute;left:11755;top:12437;width:2;height:2621" coordorigin="11755,12437" coordsize="0,2621" path="m11755,15058l11755,12437e" filled="f" stroked="t" strokeweight=".48pt" strokecolor="#3F3F3F">
                <v:path arrowok="t"/>
              </v:shape>
            </v:group>
            <v:group style="position:absolute;left:394;top:13181;width:2083;height:2" coordorigin="394,13181" coordsize="2083,2">
              <v:shape style="position:absolute;left:394;top:13181;width:2083;height:2" coordorigin="394,13181" coordsize="2083,0" path="m394,13181l2477,13181e" filled="f" stroked="t" strokeweight=".96pt" strokecolor="#676767">
                <v:path arrowok="t"/>
              </v:shape>
            </v:group>
            <v:group style="position:absolute;left:1637;top:13090;width:2;height:120" coordorigin="1637,13090" coordsize="2,120">
              <v:shape style="position:absolute;left:1637;top:13090;width:2;height:120" coordorigin="1637,13090" coordsize="0,120" path="m1637,13210l1637,13090e" filled="f" stroked="t" strokeweight=".48pt" strokecolor="#484848">
                <v:path arrowok="t"/>
              </v:shape>
            </v:group>
            <v:group style="position:absolute;left:1637;top:13200;width:2;height:1829" coordorigin="1637,13200" coordsize="2,1829">
              <v:shape style="position:absolute;left:1637;top:13200;width:2;height:1829" coordorigin="1637,13200" coordsize="0,1829" path="m1637,15029l1637,13200e" filled="f" stroked="t" strokeweight=".48pt" strokecolor="#000000">
                <v:path arrowok="t"/>
              </v:shape>
            </v:group>
            <v:group style="position:absolute;left:2472;top:13171;width:2;height:1541" coordorigin="2472,13171" coordsize="2,1541">
              <v:shape style="position:absolute;left:2472;top:13171;width:2;height:1541" coordorigin="2472,13171" coordsize="0,1541" path="m2472,14712l2472,13171e" filled="f" stroked="t" strokeweight=".48pt" strokecolor="#0F0F0F">
                <v:path arrowok="t"/>
              </v:shape>
            </v:group>
            <v:group style="position:absolute;left:7526;top:13411;width:2;height:2698" coordorigin="7526,13411" coordsize="2,2698">
              <v:shape style="position:absolute;left:7526;top:13411;width:2;height:2698" coordorigin="7526,13411" coordsize="0,2698" path="m7526,16109l7526,13411e" filled="f" stroked="t" strokeweight=".96pt" strokecolor="#575757">
                <v:path arrowok="t"/>
              </v:shape>
            </v:group>
            <v:group style="position:absolute;left:394;top:16109;width:2928;height:2" coordorigin="394,16109" coordsize="2928,2">
              <v:shape style="position:absolute;left:394;top:16109;width:2928;height:2" coordorigin="394,16109" coordsize="2928,0" path="m394,16109l3322,16109e" filled="f" stroked="t" strokeweight=".96pt" strokecolor="#747474">
                <v:path arrowok="t"/>
              </v:shape>
            </v:group>
            <v:group style="position:absolute;left:1637;top:15029;width:2;height:1070" coordorigin="1637,15029" coordsize="2,1070">
              <v:shape style="position:absolute;left:1637;top:15029;width:2;height:1070" coordorigin="1637,15029" coordsize="0,1070" path="m1637,16099l1637,15029e" filled="f" stroked="t" strokeweight=".48pt" strokecolor="#777777">
                <v:path arrowok="t"/>
              </v:shape>
            </v:group>
            <v:group style="position:absolute;left:2933;top:16109;width:8827;height:2" coordorigin="2933,16109" coordsize="8827,2">
              <v:shape style="position:absolute;left:2933;top:16109;width:8827;height:2" coordorigin="2933,16109" coordsize="8827,0" path="m2933,16109l11760,16109e" filled="f" stroked="t" strokeweight=".72pt" strokecolor="#5B5B5B">
                <v:path arrowok="t"/>
              </v:shape>
            </v:group>
            <v:group style="position:absolute;left:4637;top:16104;width:4872;height:2" coordorigin="4637,16104" coordsize="4872,2">
              <v:shape style="position:absolute;left:4637;top:16104;width:4872;height:2" coordorigin="4637,16104" coordsize="4872,0" path="m4637,16104l9509,16104e" filled="f" stroked="t" strokeweight=".48pt" strokecolor="#444444">
                <v:path arrowok="t"/>
              </v:shape>
            </v:group>
            <v:group style="position:absolute;left:9451;top:16099;width:619;height:2" coordorigin="9451,16099" coordsize="619,2">
              <v:shape style="position:absolute;left:9451;top:16099;width:619;height:2" coordorigin="9451,16099" coordsize="619,0" path="m9451,16099l10070,16099e" filled="f" stroked="t" strokeweight=".72pt" strokecolor="#707070">
                <v:path arrowok="t"/>
              </v:shape>
            </v:group>
            <v:group style="position:absolute;left:9754;top:16099;width:2006;height:2" coordorigin="9754,16099" coordsize="2006,2">
              <v:shape style="position:absolute;left:9754;top:16099;width:2006;height:2" coordorigin="9754,16099" coordsize="2006,0" path="m9754,16099l11760,16099e" filled="f" stroked="t" strokeweight=".96pt" strokecolor="#838383">
                <v:path arrowok="t"/>
              </v:shape>
            </v:group>
            <v:group style="position:absolute;left:11750;top:15000;width:2;height:1109" coordorigin="11750,15000" coordsize="2,1109">
              <v:shape style="position:absolute;left:11750;top:15000;width:2;height:1109" coordorigin="11750,15000" coordsize="0,1109" path="m11750,16109l11750,15000e" filled="f" stroked="t" strokeweight=".72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46"/>
          <w:position w:val="-1"/>
        </w:rPr>
        <w:t>-"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266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13131"/>
          <w:spacing w:val="0"/>
          <w:w w:val="176"/>
        </w:rPr>
        <w:t>(il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54" w:lineRule="exact"/>
        <w:ind w:left="266" w:right="-61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64.502457pt;margin-top:6.303658pt;width:.1pt;height:15.688966pt;mso-position-horizontal-relative:page;mso-position-vertical-relative:paragraph;z-index:-15104" coordorigin="3290,126" coordsize="2,314">
            <v:shape style="position:absolute;left:3290;top:126;width:2;height:314" coordorigin="3290,126" coordsize="0,314" path="m3290,440l3290,126e" filled="f" stroked="t" strokeweight="1.43791pt" strokecolor="#CAD6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82"/>
        </w:rPr>
        <w:t>;ı::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7" w:after="0" w:line="350" w:lineRule="exact"/>
        <w:ind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84"/>
          <w:position w:val="-4"/>
        </w:rPr>
        <w:t>A</w:t>
      </w:r>
      <w:r>
        <w:rPr>
          <w:rFonts w:ascii="Arial" w:hAnsi="Arial" w:cs="Arial" w:eastAsia="Arial"/>
          <w:sz w:val="23"/>
          <w:szCs w:val="23"/>
          <w:color w:val="606060"/>
          <w:spacing w:val="-52"/>
          <w:w w:val="84"/>
          <w:position w:val="-4"/>
        </w:rPr>
        <w:t>b</w:t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84"/>
          <w:position w:val="-4"/>
        </w:rPr>
        <w:t>OPÇIJ</w:t>
      </w:r>
      <w:r>
        <w:rPr>
          <w:rFonts w:ascii="Arial" w:hAnsi="Arial" w:cs="Arial" w:eastAsia="Arial"/>
          <w:sz w:val="23"/>
          <w:szCs w:val="23"/>
          <w:color w:val="4B4D4D"/>
          <w:spacing w:val="-48"/>
          <w:w w:val="84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4"/>
          <w:szCs w:val="34"/>
          <w:color w:val="2636A1"/>
          <w:spacing w:val="0"/>
          <w:w w:val="118"/>
          <w:position w:val="-4"/>
        </w:rPr>
        <w:t>'1,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10" w:right="-95"/>
        <w:jc w:val="left"/>
        <w:tabs>
          <w:tab w:pos="760" w:val="left"/>
          <w:tab w:pos="1040" w:val="left"/>
          <w:tab w:pos="2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13131"/>
          <w:w w:val="82"/>
          <w:position w:val="8"/>
        </w:rPr>
        <w:t>Itf</w:t>
      </w:r>
      <w:r>
        <w:rPr>
          <w:rFonts w:ascii="Arial" w:hAnsi="Arial" w:cs="Arial" w:eastAsia="Arial"/>
          <w:sz w:val="23"/>
          <w:szCs w:val="23"/>
          <w:color w:val="313131"/>
          <w:spacing w:val="-10"/>
          <w:w w:val="83"/>
          <w:position w:val="8"/>
        </w:rPr>
        <w:t>a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33"/>
          <w:position w:val="8"/>
        </w:rPr>
        <w:t>!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0"/>
          <w:position w:val="8"/>
        </w:rPr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41"/>
          <w:position w:val="8"/>
        </w:rPr>
        <w:t>.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56"/>
          <w:i/>
          <w:position w:val="8"/>
        </w:rPr>
        <w:t>z.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-38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76"/>
          <w:position w:val="8"/>
        </w:rPr>
        <w:t>Bö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1"/>
          <w:w w:val="76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8"/>
        </w:rPr>
        <w:t>oe</w:t>
      </w:r>
      <w:r>
        <w:rPr>
          <w:rFonts w:ascii="Arial" w:hAnsi="Arial" w:cs="Arial" w:eastAsia="Arial"/>
          <w:sz w:val="23"/>
          <w:szCs w:val="23"/>
          <w:color w:val="606060"/>
          <w:spacing w:val="4"/>
          <w:w w:val="76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position w:val="8"/>
        </w:rPr>
        <w:t>Amiri</w:t>
      </w:r>
      <w:r>
        <w:rPr>
          <w:rFonts w:ascii="Arial" w:hAnsi="Arial" w:cs="Arial" w:eastAsia="Arial"/>
          <w:sz w:val="23"/>
          <w:szCs w:val="23"/>
          <w:color w:val="313131"/>
          <w:spacing w:val="-33"/>
          <w:w w:val="76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Öme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2"/>
        </w:rPr>
        <w:t>TOSUN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50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tabs>
          <w:tab w:pos="10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19"/>
          <w:w w:val="90"/>
          <w:position w:val="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66"/>
          <w:position w:val="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52"/>
          <w:position w:val="3"/>
        </w:rPr>
        <w:t>""-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7"/>
          <w:w w:val="52"/>
          <w:position w:val="3"/>
        </w:rPr>
        <w:t>s</w:t>
      </w:r>
      <w:r>
        <w:rPr>
          <w:rFonts w:ascii="Arial" w:hAnsi="Arial" w:cs="Arial" w:eastAsia="Arial"/>
          <w:sz w:val="24"/>
          <w:szCs w:val="24"/>
          <w:color w:val="797979"/>
          <w:spacing w:val="0"/>
          <w:w w:val="57"/>
          <w:i/>
          <w:position w:val="3"/>
        </w:rPr>
        <w:t>e-</w:t>
      </w:r>
      <w:r>
        <w:rPr>
          <w:rFonts w:ascii="Arial" w:hAnsi="Arial" w:cs="Arial" w:eastAsia="Arial"/>
          <w:sz w:val="24"/>
          <w:szCs w:val="24"/>
          <w:color w:val="797979"/>
          <w:spacing w:val="4"/>
          <w:w w:val="56"/>
          <w:i/>
          <w:position w:val="3"/>
        </w:rPr>
        <w:t>'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222"/>
          <w:i/>
          <w:position w:val="3"/>
        </w:rPr>
        <w:t>'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606060"/>
          <w:spacing w:val="-17"/>
          <w:w w:val="100"/>
          <w:i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0"/>
          <w:position w:val="3"/>
        </w:rPr>
        <w:t>ii)</w:t>
      </w:r>
      <w:r>
        <w:rPr>
          <w:rFonts w:ascii="Arial" w:hAnsi="Arial" w:cs="Arial" w:eastAsia="Arial"/>
          <w:sz w:val="12"/>
          <w:szCs w:val="12"/>
          <w:color w:val="313131"/>
          <w:spacing w:val="-27"/>
          <w:w w:val="10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99"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B1B1B1"/>
          <w:spacing w:val="-12"/>
          <w:w w:val="199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-39"/>
          <w:w w:val="316"/>
          <w:position w:val="3"/>
        </w:rPr>
        <w:t>.</w:t>
      </w:r>
      <w:r>
        <w:rPr>
          <w:rFonts w:ascii="Arial" w:hAnsi="Arial" w:cs="Arial" w:eastAsia="Arial"/>
          <w:sz w:val="45"/>
          <w:szCs w:val="45"/>
          <w:color w:val="959595"/>
          <w:spacing w:val="14"/>
          <w:w w:val="84"/>
          <w:position w:val="-5"/>
        </w:rPr>
        <w:t>.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37"/>
          <w:position w:val="3"/>
        </w:rPr>
        <w:t>..</w:t>
      </w:r>
      <w:r>
        <w:rPr>
          <w:rFonts w:ascii="Arial" w:hAnsi="Arial" w:cs="Arial" w:eastAsia="Arial"/>
          <w:sz w:val="12"/>
          <w:szCs w:val="12"/>
          <w:color w:val="606060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3"/>
          <w:w w:val="239"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437"/>
          <w:position w:val="3"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264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B1B1B1"/>
          <w:w w:val="29"/>
          <w:position w:val="2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35"/>
          <w:w w:val="29"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0"/>
          <w:w w:val="25"/>
          <w:position w:val="2"/>
        </w:rPr>
        <w:t>....</w:t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-6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97979"/>
          <w:spacing w:val="0"/>
          <w:w w:val="47"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797979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0"/>
          <w:w w:val="31"/>
          <w:i/>
          <w:position w:val="2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36"/>
          <w:w w:val="31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797979"/>
          <w:spacing w:val="0"/>
          <w:w w:val="58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-58"/>
          <w:w w:val="51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59"/>
          <w:w w:val="111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2"/>
          <w:w w:val="3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15"/>
          <w:w w:val="3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-14"/>
          <w:w w:val="24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43"/>
          <w:w w:val="3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-8"/>
          <w:w w:val="23"/>
          <w:i/>
          <w:position w:val="2"/>
        </w:rPr>
        <w:t>c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48"/>
          <w:w w:val="41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24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0"/>
          <w:w w:val="41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0"/>
          <w:w w:val="600"/>
          <w:i/>
          <w:position w:val="2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0"/>
          <w:cols w:num="3" w:equalWidth="0">
            <w:col w:w="417" w:space="1817"/>
            <w:col w:w="3978" w:space="3178"/>
            <w:col w:w="2230"/>
          </w:cols>
        </w:sectPr>
      </w:pPr>
      <w:rPr/>
    </w:p>
    <w:p>
      <w:pPr>
        <w:spacing w:before="69" w:after="0" w:line="220" w:lineRule="auto"/>
        <w:ind w:left="566" w:right="-151" w:firstLine="-22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13131"/>
          <w:spacing w:val="-779"/>
          <w:w w:val="16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66" w:right="429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79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18" w:right="510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60" w:right="300"/>
          <w:cols w:num="2" w:equalWidth="0">
            <w:col w:w="1589" w:space="1668"/>
            <w:col w:w="8103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</w:sectPr>
      </w:pPr>
      <w:rPr/>
    </w:p>
    <w:p>
      <w:pPr>
        <w:spacing w:before="35" w:after="0" w:line="214" w:lineRule="exact"/>
        <w:ind w:left="175" w:right="-69"/>
        <w:jc w:val="left"/>
        <w:tabs>
          <w:tab w:pos="146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76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7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14" w:lineRule="exact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:07.07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2" w:equalWidth="0">
            <w:col w:w="4713" w:space="780"/>
            <w:col w:w="5867"/>
          </w:cols>
        </w:sectPr>
      </w:pPr>
      <w:rPr/>
    </w:p>
    <w:p>
      <w:pPr>
        <w:spacing w:before="24" w:after="0" w:line="257" w:lineRule="auto"/>
        <w:ind w:left="115" w:right="3427" w:firstLine="-5"/>
        <w:jc w:val="left"/>
        <w:tabs>
          <w:tab w:pos="1460" w:val="left"/>
          <w:tab w:pos="312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2726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Özgü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ACAR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:Cumhuriyet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Mah.Şahintepesi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Yenifoça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8"/>
        </w:rPr>
        <w:t>:Cumhuriyet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Mah.Sahintepesi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Yenifoça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0" w:right="-20"/>
        <w:jc w:val="left"/>
        <w:tabs>
          <w:tab w:pos="1460" w:val="left"/>
          <w:tab w:pos="422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Yangı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5" w:lineRule="exact"/>
        <w:ind w:left="110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10052pt;margin-top:12.616461pt;width:32.65667pt;height:24pt;mso-position-horizontal-relative:page;mso-position-vertical-relative:paragraph;z-index:-1509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6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7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6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BDBFBD"/>
          <w:spacing w:val="-1"/>
          <w:w w:val="13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57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03"/>
        </w:rPr>
        <w:t>------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1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6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2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57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403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3"/>
          <w:w w:val="4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4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3"/>
          <w:w w:val="4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233"/>
        </w:rPr>
        <w:t>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531" w:right="-20"/>
        <w:jc w:val="left"/>
        <w:tabs>
          <w:tab w:pos="59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A8A8A5"/>
          <w:spacing w:val="0"/>
          <w:w w:val="54"/>
        </w:rPr>
        <w:t>1</w:t>
      </w:r>
      <w:r>
        <w:rPr>
          <w:rFonts w:ascii="Arial" w:hAnsi="Arial" w:cs="Arial" w:eastAsia="Arial"/>
          <w:sz w:val="13"/>
          <w:szCs w:val="13"/>
          <w:color w:val="A8A8A5"/>
          <w:spacing w:val="-19"/>
          <w:w w:val="54"/>
        </w:rPr>
        <w:t> </w:t>
      </w:r>
      <w:r>
        <w:rPr>
          <w:rFonts w:ascii="Arial" w:hAnsi="Arial" w:cs="Arial" w:eastAsia="Arial"/>
          <w:sz w:val="13"/>
          <w:szCs w:val="13"/>
          <w:color w:val="A8A8A5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8A8A5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4"/>
        </w:rPr>
        <w:t>1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40" w:lineRule="auto"/>
        <w:ind w:left="110" w:right="-20"/>
        <w:jc w:val="left"/>
        <w:tabs>
          <w:tab w:pos="22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:Emi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AKGÜN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4" w:lineRule="exact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66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595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07.08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07.12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4" w:right="4110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Do.!!algaz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3" w:equalWidth="0">
            <w:col w:w="626" w:space="1497"/>
            <w:col w:w="1983" w:space="561"/>
            <w:col w:w="6693"/>
          </w:cols>
        </w:sectPr>
      </w:pPr>
      <w:rPr/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Yar'lımcı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9" w:right="1099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4" w:equalWidth="0">
            <w:col w:w="2026" w:space="115"/>
            <w:col w:w="2177" w:space="348"/>
            <w:col w:w="1058" w:space="1847"/>
            <w:col w:w="3789"/>
          </w:cols>
        </w:sectPr>
      </w:pPr>
      <w:rPr/>
    </w:p>
    <w:p>
      <w:pPr>
        <w:spacing w:before="24" w:after="0" w:line="240" w:lineRule="auto"/>
        <w:ind w:left="1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göıüld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left="25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2" w:equalWidth="0">
            <w:col w:w="1540" w:space="601"/>
            <w:col w:w="9219"/>
          </w:cols>
        </w:sectPr>
      </w:pPr>
      <w:rPr/>
    </w:p>
    <w:p>
      <w:pPr>
        <w:spacing w:before="20" w:after="0" w:line="240" w:lineRule="auto"/>
        <w:ind w:left="129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5"/>
          <w:position w:val="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39" w:right="-53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[Yangında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right="-20"/>
        <w:jc w:val="left"/>
        <w:tabs>
          <w:tab w:pos="1160" w:val="left"/>
          <w:tab w:pos="1520" w:val="left"/>
          <w:tab w:pos="2720" w:val="left"/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53"/>
          <w:position w:val="-4"/>
        </w:rPr>
        <w:t>j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80"/>
          <w:position w:val="-4"/>
        </w:rPr>
        <w:t>i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185" w:right="-20"/>
        <w:jc w:val="left"/>
        <w:tabs>
          <w:tab w:pos="1100" w:val="left"/>
          <w:tab w:pos="27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78"/>
          <w:i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2" w:equalWidth="0">
            <w:col w:w="4718" w:space="698"/>
            <w:col w:w="5944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göıülmüş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30" w:lineRule="exact"/>
        <w:ind w:left="2161" w:right="64" w:firstLine="-203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\.imliği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91" w:right="-6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</w:rPr>
        <w:t>igoıialı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2"/>
        </w:rPr>
        <w:t>[eslim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9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12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75757"/>
          <w:spacing w:val="0"/>
          <w:w w:val="104"/>
          <w:position w:val="-3"/>
        </w:rPr>
        <w:t>1--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300"/>
          <w:cols w:num="2" w:equalWidth="0">
            <w:col w:w="3196" w:space="3563"/>
            <w:col w:w="4601"/>
          </w:cols>
        </w:sectPr>
      </w:pPr>
      <w:rPr/>
    </w:p>
    <w:p>
      <w:pPr>
        <w:spacing w:before="0" w:after="0" w:line="194" w:lineRule="exact"/>
        <w:ind w:left="5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49378pt;margin-top:29.00629pt;width:561.025849pt;height:773.5218pt;mso-position-horizontal-relative:page;mso-position-vertical-relative:page;z-index:-15095" coordorigin="330,580" coordsize="11221,15470">
            <v:group style="position:absolute;left:337;top:606;width:11107;height:2" coordorigin="337,606" coordsize="11107,2">
              <v:shape style="position:absolute;left:337;top:606;width:11107;height:2" coordorigin="337,606" coordsize="11107,0" path="m337,606l11444,606e" filled="f" stroked="t" strokeweight=".711962pt" strokecolor="#575757">
                <v:path arrowok="t"/>
              </v:shape>
            </v:group>
            <v:group style="position:absolute;left:394;top:592;width:2;height:15392" coordorigin="394,592" coordsize="2,15392">
              <v:shape style="position:absolute;left:394;top:592;width:2;height:15392" coordorigin="394,592" coordsize="0,15392" path="m394,15984l394,592e" filled="f" stroked="t" strokeweight="1.186603pt" strokecolor="#4B4B4B">
                <v:path arrowok="t"/>
              </v:shape>
            </v:group>
            <v:group style="position:absolute;left:2368;top:602;width:2;height:1528" coordorigin="2368,602" coordsize="2,1528">
              <v:shape style="position:absolute;left:2368;top:602;width:2;height:1528" coordorigin="2368,602" coordsize="0,1528" path="m2368,2129l2368,602e" filled="f" stroked="t" strokeweight=".711962pt" strokecolor="#484848">
                <v:path arrowok="t"/>
              </v:shape>
            </v:group>
            <v:group style="position:absolute;left:9094;top:597;width:2;height:1537" coordorigin="9094,597" coordsize="2,1537">
              <v:shape style="position:absolute;left:9094;top:597;width:2;height:1537" coordorigin="9094,597" coordsize="0,1537" path="m9094,2134l9094,597e" filled="f" stroked="t" strokeweight=".949282pt" strokecolor="#4F4F4F">
                <v:path arrowok="t"/>
              </v:shape>
            </v:group>
            <v:group style="position:absolute;left:11472;top:592;width:2;height:15449" coordorigin="11472,592" coordsize="2,15449">
              <v:shape style="position:absolute;left:11472;top:592;width:2;height:15449" coordorigin="11472,592" coordsize="0,15449" path="m11472,16041l11472,592e" filled="f" stroked="t" strokeweight=".949282pt" strokecolor="#575757">
                <v:path arrowok="t"/>
              </v:shape>
            </v:group>
            <v:group style="position:absolute;left:342;top:2124;width:11116;height:2" coordorigin="342,2124" coordsize="11116,2">
              <v:shape style="position:absolute;left:342;top:2124;width:11116;height:2" coordorigin="342,2124" coordsize="11116,0" path="m342,2124l11458,2124e" filled="f" stroked="t" strokeweight=".711962pt" strokecolor="#545454">
                <v:path arrowok="t"/>
              </v:shape>
            </v:group>
            <v:group style="position:absolute;left:342;top:2361;width:11116;height:2" coordorigin="342,2361" coordsize="11116,2">
              <v:shape style="position:absolute;left:342;top:2361;width:11116;height:2" coordorigin="342,2361" coordsize="11116,0" path="m342,2361l11458,2361e" filled="f" stroked="t" strokeweight=".711962pt" strokecolor="#5B5B5B">
                <v:path arrowok="t"/>
              </v:shape>
            </v:group>
            <v:group style="position:absolute;left:351;top:2597;width:11107;height:2" coordorigin="351,2597" coordsize="11107,2">
              <v:shape style="position:absolute;left:351;top:2597;width:11107;height:2" coordorigin="351,2597" coordsize="11107,0" path="m351,2597l11458,2597e" filled="f" stroked="t" strokeweight=".711962pt" strokecolor="#545454">
                <v:path arrowok="t"/>
              </v:shape>
            </v:group>
            <v:group style="position:absolute;left:346;top:2841;width:11116;height:2" coordorigin="346,2841" coordsize="11116,2">
              <v:shape style="position:absolute;left:346;top:2841;width:11116;height:2" coordorigin="346,2841" coordsize="11116,0" path="m346,2841l11463,2841e" filled="f" stroked="t" strokeweight=".711962pt" strokecolor="#5B5B5B">
                <v:path arrowok="t"/>
              </v:shape>
            </v:group>
            <v:group style="position:absolute;left:346;top:3079;width:11116;height:2" coordorigin="346,3079" coordsize="11116,2">
              <v:shape style="position:absolute;left:346;top:3079;width:11116;height:2" coordorigin="346,3079" coordsize="11116,0" path="m346,3079l11463,3079e" filled="f" stroked="t" strokeweight=".711962pt" strokecolor="#545454">
                <v:path arrowok="t"/>
              </v:shape>
            </v:group>
            <v:group style="position:absolute;left:351;top:3320;width:11111;height:2" coordorigin="351,3320" coordsize="11111,2">
              <v:shape style="position:absolute;left:351;top:3320;width:11111;height:2" coordorigin="351,3320" coordsize="11111,0" path="m351,3320l11463,3320e" filled="f" stroked="t" strokeweight=".711962pt" strokecolor="#575757">
                <v:path arrowok="t"/>
              </v:shape>
            </v:group>
            <v:group style="position:absolute;left:3864;top:3313;width:2;height:750" coordorigin="3864,3313" coordsize="2,750">
              <v:shape style="position:absolute;left:3864;top:3313;width:2;height:750" coordorigin="3864,3313" coordsize="0,750" path="m3864,4063l3864,3313e" filled="f" stroked="t" strokeweight=".711962pt" strokecolor="#484848">
                <v:path arrowok="t"/>
              </v:shape>
            </v:group>
            <v:group style="position:absolute;left:2416;top:4048;width:2;height:11954" coordorigin="2416,4048" coordsize="2,11954">
              <v:shape style="position:absolute;left:2416;top:4048;width:2;height:11954" coordorigin="2416,4048" coordsize="0,11954" path="m2416,16003l2416,4048e" filled="f" stroked="t" strokeweight="1.186603pt" strokecolor="#484848">
                <v:path arrowok="t"/>
              </v:shape>
            </v:group>
            <v:group style="position:absolute;left:356;top:4053;width:11111;height:2" coordorigin="356,4053" coordsize="11111,2">
              <v:shape style="position:absolute;left:356;top:4053;width:11111;height:2" coordorigin="356,4053" coordsize="11111,0" path="m356,4053l11467,4053e" filled="f" stroked="t" strokeweight=".711962pt" strokecolor="#5B5B5B">
                <v:path arrowok="t"/>
              </v:shape>
            </v:group>
            <v:group style="position:absolute;left:356;top:4330;width:11116;height:2" coordorigin="356,4330" coordsize="11116,2">
              <v:shape style="position:absolute;left:356;top:4330;width:11116;height:2" coordorigin="356,4330" coordsize="11116,0" path="m356,4330l11472,4330e" filled="f" stroked="t" strokeweight=".711962pt" strokecolor="#707070">
                <v:path arrowok="t"/>
              </v:shape>
            </v:group>
            <v:group style="position:absolute;left:2373;top:4574;width:9099;height:2" coordorigin="2373,4574" coordsize="9099,2">
              <v:shape style="position:absolute;left:2373;top:4574;width:9099;height:2" coordorigin="2373,4574" coordsize="9099,0" path="m2373,4574l11472,4574e" filled="f" stroked="t" strokeweight=".711962pt" strokecolor="#5B5B5B">
                <v:path arrowok="t"/>
              </v:shape>
            </v:group>
            <v:group style="position:absolute;left:4924;top:4564;width:2;height:2167" coordorigin="4924,4564" coordsize="2,2167">
              <v:shape style="position:absolute;left:4924;top:4564;width:2;height:2167" coordorigin="4924,4564" coordsize="0,2167" path="m4924,6732l4924,4564e" filled="f" stroked="t" strokeweight=".711962pt" strokecolor="#575757">
                <v:path arrowok="t"/>
              </v:shape>
            </v:group>
            <v:group style="position:absolute;left:4917;top:5058;width:6560;height:2" coordorigin="4917,5058" coordsize="6560,2">
              <v:shape style="position:absolute;left:4917;top:5058;width:6560;height:2" coordorigin="4917,5058" coordsize="6560,0" path="m4917,5058l11477,5058e" filled="f" stroked="t" strokeweight=".711962pt" strokecolor="#707070">
                <v:path arrowok="t"/>
              </v:shape>
            </v:group>
            <v:group style="position:absolute;left:4913;top:5299;width:6564;height:2" coordorigin="4913,5299" coordsize="6564,2">
              <v:shape style="position:absolute;left:4913;top:5299;width:6564;height:2" coordorigin="4913,5299" coordsize="6564,0" path="m4913,5299l11477,5299e" filled="f" stroked="t" strokeweight=".711962pt" strokecolor="#545454">
                <v:path arrowok="t"/>
              </v:shape>
            </v:group>
            <v:group style="position:absolute;left:4913;top:5538;width:6569;height:2" coordorigin="4913,5538" coordsize="6569,2">
              <v:shape style="position:absolute;left:4913;top:5538;width:6569;height:2" coordorigin="4913,5538" coordsize="6569,0" path="m4913,5538l11482,5538e" filled="f" stroked="t" strokeweight=".711962pt" strokecolor="#575757">
                <v:path arrowok="t"/>
              </v:shape>
            </v:group>
            <v:group style="position:absolute;left:2378;top:5779;width:9104;height:2" coordorigin="2378,5779" coordsize="9104,2">
              <v:shape style="position:absolute;left:2378;top:5779;width:9104;height:2" coordorigin="2378,5779" coordsize="9104,0" path="m2378,5779l11482,5779e" filled="f" stroked="t" strokeweight=".711962pt" strokecolor="#646464">
                <v:path arrowok="t"/>
              </v:shape>
            </v:group>
            <v:group style="position:absolute;left:361;top:6018;width:11121;height:2" coordorigin="361,6018" coordsize="11121,2">
              <v:shape style="position:absolute;left:361;top:6018;width:11121;height:2" coordorigin="361,6018" coordsize="11121,0" path="m361,6018l11482,6018e" filled="f" stroked="t" strokeweight=".711962pt" strokecolor="#676767">
                <v:path arrowok="t"/>
              </v:shape>
            </v:group>
            <v:group style="position:absolute;left:7808;top:6011;width:2;height:726" coordorigin="7808,6011" coordsize="2,726">
              <v:shape style="position:absolute;left:7808;top:6011;width:2;height:726" coordorigin="7808,6011" coordsize="0,726" path="m7808,6736l7808,6011e" filled="f" stroked="t" strokeweight=".711962pt" strokecolor="#4B4B4B">
                <v:path arrowok="t"/>
              </v:shape>
            </v:group>
            <v:group style="position:absolute;left:2378;top:6488;width:9108;height:2" coordorigin="2378,6488" coordsize="9108,2">
              <v:shape style="position:absolute;left:2378;top:6488;width:9108;height:2" coordorigin="2378,6488" coordsize="9108,0" path="m2378,6488l11486,6488e" filled="f" stroked="t" strokeweight=".711962pt" strokecolor="#545454">
                <v:path arrowok="t"/>
              </v:shape>
            </v:group>
            <v:group style="position:absolute;left:2387;top:6727;width:9094;height:2" coordorigin="2387,6727" coordsize="9094,2">
              <v:shape style="position:absolute;left:2387;top:6727;width:9094;height:2" coordorigin="2387,6727" coordsize="9094,0" path="m2387,6727l11482,6727e" filled="f" stroked="t" strokeweight=".711962pt" strokecolor="#575757">
                <v:path arrowok="t"/>
              </v:shape>
            </v:group>
            <v:group style="position:absolute;left:370;top:7438;width:11126;height:2" coordorigin="370,7438" coordsize="11126,2">
              <v:shape style="position:absolute;left:370;top:7438;width:11126;height:2" coordorigin="370,7438" coordsize="11126,0" path="m370,7438l11496,7438e" filled="f" stroked="t" strokeweight=".711962pt" strokecolor="#575757">
                <v:path arrowok="t"/>
              </v:shape>
            </v:group>
            <v:group style="position:absolute;left:365;top:6968;width:11126;height:2" coordorigin="365,6968" coordsize="11126,2">
              <v:shape style="position:absolute;left:365;top:6968;width:11126;height:2" coordorigin="365,6968" coordsize="11126,0" path="m365,6968l11491,6968e" filled="f" stroked="t" strokeweight=".711962pt" strokecolor="#676767">
                <v:path arrowok="t"/>
              </v:shape>
            </v:group>
            <v:group style="position:absolute;left:4941;top:7429;width:2;height:735" coordorigin="4941,7429" coordsize="2,735">
              <v:shape style="position:absolute;left:4941;top:7429;width:2;height:735" coordorigin="4941,7429" coordsize="0,735" path="m4941,8164l4941,7429e" filled="f" stroked="t" strokeweight=".711962pt" strokecolor="#5B5B5B">
                <v:path arrowok="t"/>
              </v:shape>
            </v:group>
            <v:group style="position:absolute;left:4932;top:7682;width:6564;height:2" coordorigin="4932,7682" coordsize="6564,2">
              <v:shape style="position:absolute;left:4932;top:7682;width:6564;height:2" coordorigin="4932,7682" coordsize="6564,0" path="m4932,7682l11496,7682e" filled="f" stroked="t" strokeweight=".711962pt" strokecolor="#4F4F4F">
                <v:path arrowok="t"/>
              </v:shape>
            </v:group>
            <v:group style="position:absolute;left:4932;top:7920;width:6564;height:2" coordorigin="4932,7920" coordsize="6564,2">
              <v:shape style="position:absolute;left:4932;top:7920;width:6564;height:2" coordorigin="4932,7920" coordsize="6564,0" path="m4932,7920l11496,7920e" filled="f" stroked="t" strokeweight=".711962pt" strokecolor="#5B5B5B">
                <v:path arrowok="t"/>
              </v:shape>
            </v:group>
            <v:group style="position:absolute;left:375;top:8159;width:11126;height:2" coordorigin="375,8159" coordsize="11126,2">
              <v:shape style="position:absolute;left:375;top:8159;width:11126;height:2" coordorigin="375,8159" coordsize="11126,0" path="m375,8159l11501,8159e" filled="f" stroked="t" strokeweight=".711962pt" strokecolor="#545454">
                <v:path arrowok="t"/>
              </v:shape>
            </v:group>
            <v:group style="position:absolute;left:375;top:8966;width:11130;height:2" coordorigin="375,8966" coordsize="11130,2">
              <v:shape style="position:absolute;left:375;top:8966;width:11130;height:2" coordorigin="375,8966" coordsize="11130,0" path="m375,8966l11505,8966e" filled="f" stroked="t" strokeweight=".711962pt" strokecolor="#4F4F4F">
                <v:path arrowok="t"/>
              </v:shape>
            </v:group>
            <v:group style="position:absolute;left:380;top:9808;width:11126;height:2" coordorigin="380,9808" coordsize="11126,2">
              <v:shape style="position:absolute;left:380;top:9808;width:11126;height:2" coordorigin="380,9808" coordsize="11126,0" path="m380,9808l11505,9808e" filled="f" stroked="t" strokeweight=".711962pt" strokecolor="#5B5B5B">
                <v:path arrowok="t"/>
              </v:shape>
            </v:group>
            <v:group style="position:absolute;left:380;top:10047;width:11126;height:2" coordorigin="380,10047" coordsize="11126,2">
              <v:shape style="position:absolute;left:380;top:10047;width:11126;height:2" coordorigin="380,10047" coordsize="11126,0" path="m380,10047l11505,10047e" filled="f" stroked="t" strokeweight=".711962pt" strokecolor="#575757">
                <v:path arrowok="t"/>
              </v:shape>
            </v:group>
            <v:group style="position:absolute;left:380;top:10286;width:11130;height:2" coordorigin="380,10286" coordsize="11130,2">
              <v:shape style="position:absolute;left:380;top:10286;width:11130;height:2" coordorigin="380,10286" coordsize="11130,0" path="m380,10286l11510,10286e" filled="f" stroked="t" strokeweight=".711962pt" strokecolor="#5B5B5B">
                <v:path arrowok="t"/>
              </v:shape>
            </v:group>
            <v:group style="position:absolute;left:1500;top:10763;width:10010;height:2" coordorigin="1500,10763" coordsize="10010,2">
              <v:shape style="position:absolute;left:1500;top:10763;width:10010;height:2" coordorigin="1500,10763" coordsize="10010,0" path="m1500,10763l11510,10763e" filled="f" stroked="t" strokeweight=".711962pt" strokecolor="#545454">
                <v:path arrowok="t"/>
              </v:shape>
            </v:group>
            <v:group style="position:absolute;left:1763;top:11152;width:2;height:4836" coordorigin="1763,11152" coordsize="2,4836">
              <v:shape style="position:absolute;left:1763;top:11152;width:2;height:4836" coordorigin="1763,11152" coordsize="0,4836" path="m1763,15989l1763,11152e" filled="f" stroked="t" strokeweight=".711962pt" strokecolor="#4B4B4B">
                <v:path arrowok="t"/>
              </v:shape>
            </v:group>
            <v:group style="position:absolute;left:1194;top:11162;width:2;height:4822" coordorigin="1194,11162" coordsize="2,4822">
              <v:shape style="position:absolute;left:1194;top:11162;width:2;height:4822" coordorigin="1194,11162" coordsize="0,4822" path="m1194,15984l1194,11162e" filled="f" stroked="t" strokeweight=".711962pt" strokecolor="#484848">
                <v:path arrowok="t"/>
              </v:shape>
            </v:group>
            <v:group style="position:absolute;left:389;top:11238;width:11126;height:2" coordorigin="389,11238" coordsize="11126,2">
              <v:shape style="position:absolute;left:389;top:11238;width:11126;height:2" coordorigin="389,11238" coordsize="11126,0" path="m389,11238l11515,11238e" filled="f" stroked="t" strokeweight=".711962pt" strokecolor="#545454">
                <v:path arrowok="t"/>
              </v:shape>
            </v:group>
            <v:group style="position:absolute;left:399;top:13305;width:2031;height:2" coordorigin="399,13305" coordsize="2031,2">
              <v:shape style="position:absolute;left:399;top:13305;width:2031;height:2" coordorigin="399,13305" coordsize="2031,0" path="m399,13305l2430,13305e" filled="f" stroked="t" strokeweight=".711962pt" strokecolor="#606060">
                <v:path arrowok="t"/>
              </v:shape>
            </v:group>
            <v:group style="position:absolute;left:399;top:15993;width:11145;height:2" coordorigin="399,15993" coordsize="11145,2">
              <v:shape style="position:absolute;left:399;top:15993;width:11145;height:2" coordorigin="399,15993" coordsize="11145,0" path="m399,15993l11543,15993e" filled="f" stroked="t" strokeweight=".711962pt" strokecolor="#646464">
                <v:path arrowok="t"/>
              </v:shape>
            </v:group>
            <v:group style="position:absolute;left:7402;top:10990;width:2;height:5022" coordorigin="7402,10990" coordsize="2,5022">
              <v:shape style="position:absolute;left:7402;top:10990;width:2;height:5022" coordorigin="7402,10990" coordsize="0,5022" path="m7402,16012l7402,10990e" filled="f" stroked="t" strokeweight=".711962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BDBFBD"/>
          <w:spacing w:val="-5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Döoüştl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0"/>
        </w:rPr>
        <w:t>:05:05:2017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4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Yenifoça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7" w:lineRule="exact"/>
        <w:ind w:left="23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1" w:lineRule="exact"/>
        <w:ind w:right="568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shape style="position:absolute;margin-left:33.599998pt;margin-top:11.236103pt;width:13.44pt;height:39.360001pt;mso-position-horizontal-relative:page;mso-position-vertical-relative:paragraph;z-index:-15096" type="#_x0000_t75">
            <v:imagedata r:id="rId15" o:title=""/>
          </v:shape>
        </w:pict>
      </w:r>
      <w:r>
        <w:rPr>
          <w:rFonts w:ascii="Arial" w:hAnsi="Arial" w:cs="Arial" w:eastAsia="Arial"/>
          <w:sz w:val="27"/>
          <w:szCs w:val="27"/>
          <w:color w:val="4B549E"/>
          <w:spacing w:val="0"/>
          <w:w w:val="117"/>
          <w:i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98" w:lineRule="exact"/>
        <w:ind w:left="2725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909191"/>
          <w:w w:val="63"/>
          <w:b/>
          <w:bCs/>
          <w:position w:val="-7"/>
        </w:rPr>
        <w:t>w·etJ</w:t>
      </w:r>
      <w:r>
        <w:rPr>
          <w:rFonts w:ascii="Times New Roman" w:hAnsi="Times New Roman" w:cs="Times New Roman" w:eastAsia="Times New Roman"/>
          <w:sz w:val="39"/>
          <w:szCs w:val="39"/>
          <w:color w:val="909191"/>
          <w:spacing w:val="15"/>
          <w:w w:val="63"/>
          <w:b/>
          <w:bCs/>
          <w:position w:val="-7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576091"/>
          <w:spacing w:val="0"/>
          <w:w w:val="87"/>
          <w:b/>
          <w:bCs/>
          <w:position w:val="-7"/>
        </w:rPr>
        <w:t>r</w:t>
      </w:r>
      <w:r>
        <w:rPr>
          <w:rFonts w:ascii="Times New Roman" w:hAnsi="Times New Roman" w:cs="Times New Roman" w:eastAsia="Times New Roman"/>
          <w:sz w:val="39"/>
          <w:szCs w:val="39"/>
          <w:color w:val="576091"/>
          <w:spacing w:val="-11"/>
          <w:w w:val="87"/>
          <w:b/>
          <w:bCs/>
          <w:position w:val="-7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A8A8A5"/>
          <w:spacing w:val="0"/>
          <w:w w:val="95"/>
          <w:position w:val="-7"/>
        </w:rPr>
        <w:t>AN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653" w:right="338"/>
        <w:jc w:val="center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A8A8A5"/>
          <w:spacing w:val="0"/>
          <w:w w:val="82"/>
          <w:position w:val="-2"/>
        </w:rPr>
        <w:t>lt</w:t>
      </w:r>
      <w:r>
        <w:rPr>
          <w:rFonts w:ascii="Times New Roman" w:hAnsi="Times New Roman" w:cs="Times New Roman" w:eastAsia="Times New Roman"/>
          <w:sz w:val="24"/>
          <w:szCs w:val="24"/>
          <w:color w:val="A8A8A5"/>
          <w:spacing w:val="-7"/>
          <w:w w:val="82"/>
          <w:position w:val="-2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A8A8A5"/>
          <w:spacing w:val="0"/>
          <w:w w:val="82"/>
          <w:position w:val="-2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A8A8A5"/>
          <w:spacing w:val="-9"/>
          <w:w w:val="8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99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909191"/>
          <w:spacing w:val="-54"/>
          <w:w w:val="199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469"/>
          <w:position w:val="-2"/>
        </w:rPr>
        <w:t>,</w:t>
      </w:r>
      <w:r>
        <w:rPr>
          <w:rFonts w:ascii="Arial" w:hAnsi="Arial" w:cs="Arial" w:eastAsia="Arial"/>
          <w:sz w:val="19"/>
          <w:szCs w:val="19"/>
          <w:color w:val="A8A8A5"/>
          <w:spacing w:val="-208"/>
          <w:w w:val="469"/>
          <w:position w:val="-2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576091"/>
          <w:spacing w:val="0"/>
          <w:w w:val="86"/>
          <w:position w:val="-2"/>
        </w:rPr>
        <w:t>yrJ</w:t>
      </w:r>
      <w:r>
        <w:rPr>
          <w:rFonts w:ascii="Times New Roman" w:hAnsi="Times New Roman" w:cs="Times New Roman" w:eastAsia="Times New Roman"/>
          <w:sz w:val="39"/>
          <w:szCs w:val="39"/>
          <w:color w:val="576091"/>
          <w:spacing w:val="-64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909191"/>
          <w:spacing w:val="-6"/>
          <w:w w:val="80"/>
          <w:position w:val="-2"/>
        </w:rPr>
        <w:t>s</w:t>
      </w:r>
      <w:r>
        <w:rPr>
          <w:rFonts w:ascii="Times New Roman" w:hAnsi="Times New Roman" w:cs="Times New Roman" w:eastAsia="Times New Roman"/>
          <w:sz w:val="39"/>
          <w:szCs w:val="39"/>
          <w:color w:val="576091"/>
          <w:spacing w:val="-17"/>
          <w:w w:val="65"/>
          <w:position w:val="-2"/>
        </w:rPr>
        <w:t>p</w:t>
      </w:r>
      <w:r>
        <w:rPr>
          <w:rFonts w:ascii="Times New Roman" w:hAnsi="Times New Roman" w:cs="Times New Roman" w:eastAsia="Times New Roman"/>
          <w:sz w:val="39"/>
          <w:szCs w:val="39"/>
          <w:color w:val="909191"/>
          <w:spacing w:val="13"/>
          <w:w w:val="31"/>
          <w:position w:val="-2"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0"/>
          <w:w w:val="60"/>
          <w:position w:val="-2"/>
        </w:rPr>
        <w:t>ge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2537" w:right="198"/>
        <w:jc w:val="center"/>
        <w:tabs>
          <w:tab w:pos="33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12"/>
          <w:w w:val="100"/>
          <w:position w:val="-2"/>
        </w:rPr>
        <w:t>3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14"/>
          <w:w w:val="100"/>
          <w:position w:val="4"/>
        </w:rPr>
        <w:t> </w:t>
      </w:r>
      <w:r>
        <w:rPr>
          <w:rFonts w:ascii="Arial" w:hAnsi="Arial" w:cs="Arial" w:eastAsia="Arial"/>
          <w:sz w:val="31"/>
          <w:szCs w:val="31"/>
          <w:color w:val="909191"/>
          <w:spacing w:val="0"/>
          <w:w w:val="68"/>
          <w:position w:val="4"/>
        </w:rPr>
        <w:t>p</w:t>
      </w:r>
      <w:r>
        <w:rPr>
          <w:rFonts w:ascii="Arial" w:hAnsi="Arial" w:cs="Arial" w:eastAsia="Arial"/>
          <w:sz w:val="31"/>
          <w:szCs w:val="31"/>
          <w:color w:val="909191"/>
          <w:spacing w:val="38"/>
          <w:w w:val="68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100"/>
          <w:position w:val="4"/>
        </w:rPr>
        <w:t>;,l'</w:t>
      </w:r>
      <w:r>
        <w:rPr>
          <w:rFonts w:ascii="Arial" w:hAnsi="Arial" w:cs="Arial" w:eastAsia="Arial"/>
          <w:sz w:val="19"/>
          <w:szCs w:val="19"/>
          <w:color w:val="A8A8A5"/>
          <w:spacing w:val="-4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A8A8A5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4B549E"/>
          <w:spacing w:val="0"/>
          <w:w w:val="76"/>
          <w:i/>
          <w:position w:val="4"/>
        </w:rPr>
        <w:t>',tt.ıf</w:t>
      </w:r>
      <w:r>
        <w:rPr>
          <w:rFonts w:ascii="Times New Roman" w:hAnsi="Times New Roman" w:cs="Times New Roman" w:eastAsia="Times New Roman"/>
          <w:sz w:val="23"/>
          <w:szCs w:val="23"/>
          <w:color w:val="4B549E"/>
          <w:spacing w:val="0"/>
          <w:w w:val="77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B549E"/>
          <w:spacing w:val="-31"/>
          <w:w w:val="100"/>
          <w:i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A8A8A5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A8A8A5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A8A8A5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2"/>
          <w:szCs w:val="22"/>
          <w:color w:val="A8A8A5"/>
          <w:spacing w:val="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2"/>
          <w:position w:val="4"/>
        </w:rPr>
        <w:t>Arniri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2" w:right="-20"/>
        <w:jc w:val="left"/>
        <w:tabs>
          <w:tab w:pos="3060" w:val="left"/>
          <w:tab w:pos="40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A8A8A5"/>
          <w:w w:val="69"/>
          <w:i/>
        </w:rPr>
        <w:t>·</w:t>
      </w:r>
      <w:r>
        <w:rPr>
          <w:rFonts w:ascii="Arial" w:hAnsi="Arial" w:cs="Arial" w:eastAsia="Arial"/>
          <w:sz w:val="19"/>
          <w:szCs w:val="19"/>
          <w:color w:val="A8A8A5"/>
          <w:w w:val="68"/>
          <w:i/>
        </w:rPr>
        <w:t>.</w:t>
      </w:r>
      <w:r>
        <w:rPr>
          <w:rFonts w:ascii="Arial" w:hAnsi="Arial" w:cs="Arial" w:eastAsia="Arial"/>
          <w:sz w:val="19"/>
          <w:szCs w:val="19"/>
          <w:color w:val="A8A8A5"/>
          <w:spacing w:val="-25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83"/>
          <w:i/>
        </w:rPr>
        <w:t>: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6E6E6E"/>
          <w:spacing w:val="-7"/>
          <w:w w:val="83"/>
          <w:i/>
        </w:rPr>
        <w:t>·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83"/>
          <w:i/>
        </w:rPr>
        <w:t>·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909191"/>
          <w:spacing w:val="41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13475"/>
          <w:spacing w:val="0"/>
          <w:w w:val="83"/>
          <w:i/>
        </w:rPr>
        <w:t>J</w:t>
      </w:r>
      <w:r>
        <w:rPr>
          <w:rFonts w:ascii="Arial" w:hAnsi="Arial" w:cs="Arial" w:eastAsia="Arial"/>
          <w:sz w:val="19"/>
          <w:szCs w:val="19"/>
          <w:color w:val="313475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313475"/>
          <w:spacing w:val="0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313475"/>
          <w:spacing w:val="0"/>
          <w:w w:val="83"/>
          <w:b/>
          <w:bCs/>
          <w:i/>
        </w:rPr>
        <w:t>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2" w:after="0" w:line="440" w:lineRule="exact"/>
        <w:ind w:left="3031" w:right="1415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A1A8DF"/>
          <w:spacing w:val="-17"/>
          <w:w w:val="94"/>
          <w:position w:val="-3"/>
        </w:rPr>
        <w:t>-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92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82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84B69"/>
          <w:spacing w:val="0"/>
          <w:w w:val="82"/>
          <w:position w:val="1"/>
        </w:rPr>
        <w:t>.'</w:t>
      </w:r>
      <w:r>
        <w:rPr>
          <w:rFonts w:ascii="Times New Roman" w:hAnsi="Times New Roman" w:cs="Times New Roman" w:eastAsia="Times New Roman"/>
          <w:sz w:val="29"/>
          <w:szCs w:val="29"/>
          <w:color w:val="484B69"/>
          <w:spacing w:val="0"/>
          <w:w w:val="82"/>
          <w:position w:val="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484B69"/>
          <w:spacing w:val="4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0"/>
          <w:w w:val="106"/>
          <w:b/>
          <w:bCs/>
          <w:position w:val="1"/>
        </w:rPr>
        <w:t>erimKOSE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547" w:right="12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7"/>
        </w:rPr>
        <w:t>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4" w:lineRule="exact"/>
        <w:ind w:left="12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:07.45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6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1" w:right="10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9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TİRE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8" w:right="8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w w:val="75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78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9"/>
          <w:w w:val="78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</w:rPr>
        <w:t>MaYıs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1"/>
          <w:w w:val="5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9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89" w:lineRule="exact"/>
        <w:ind w:left="383" w:right="16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2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8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524" w:right="1388"/>
        <w:jc w:val="center"/>
        <w:tabs>
          <w:tab w:pos="880" w:val="left"/>
          <w:tab w:pos="1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874664pt;margin-top:3.119476pt;width:94.510972pt;height:43.461835pt;mso-position-horizontal-relative:page;mso-position-vertical-relative:paragraph;z-index:-15093" type="#_x0000_t202" filled="f" stroked="f">
            <v:textbox inset="0,0,0,0">
              <w:txbxContent>
                <w:p>
                  <w:pPr>
                    <w:spacing w:before="0" w:after="0" w:line="869" w:lineRule="exact"/>
                    <w:ind w:right="-170"/>
                    <w:jc w:val="left"/>
                    <w:tabs>
                      <w:tab w:pos="1140" w:val="left"/>
                    </w:tabs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575757"/>
                      <w:spacing w:val="-13"/>
                      <w:w w:val="42"/>
                      <w:position w:val="-9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575757"/>
                      <w:spacing w:val="0"/>
                      <w:w w:val="42"/>
                      <w:position w:val="-9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575757"/>
                      <w:spacing w:val="0"/>
                      <w:w w:val="42"/>
                      <w:position w:val="-9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575757"/>
                      <w:spacing w:val="33"/>
                      <w:w w:val="42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E6E6E"/>
                      <w:spacing w:val="0"/>
                      <w:w w:val="100"/>
                      <w:position w:val="-9"/>
                    </w:rPr>
                    <w:t>-i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E6E6E"/>
                      <w:spacing w:val="0"/>
                      <w:w w:val="100"/>
                      <w:position w:val="-9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E6E6E"/>
                      <w:spacing w:val="0"/>
                      <w:w w:val="100"/>
                      <w:position w:val="-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E6E6E"/>
                      <w:spacing w:val="0"/>
                      <w:w w:val="100"/>
                      <w:position w:val="-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DBFBD"/>
                      <w:spacing w:val="0"/>
                      <w:w w:val="73"/>
                      <w:position w:val="-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DBFBD"/>
                      <w:spacing w:val="0"/>
                      <w:w w:val="73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DBFBD"/>
                      <w:spacing w:val="17"/>
                      <w:w w:val="73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909191"/>
                      <w:spacing w:val="0"/>
                      <w:w w:val="94"/>
                      <w:position w:val="-9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909191"/>
                      <w:spacing w:val="-10"/>
                      <w:w w:val="93"/>
                      <w:position w:val="-9"/>
                    </w:rPr>
                    <w:t>ı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909191"/>
                      <w:spacing w:val="0"/>
                      <w:w w:val="183"/>
                      <w:position w:val="9"/>
                    </w:rPr>
                    <w:t>'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09191"/>
          <w:spacing w:val="-19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6E6E6E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6E6E6E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E6E6E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909191"/>
          <w:spacing w:val="-5"/>
          <w:w w:val="15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5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5"/>
          <w:spacing w:val="-15"/>
          <w:w w:val="4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-25"/>
          <w:w w:val="4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8A8A5"/>
          <w:spacing w:val="-8"/>
          <w:w w:val="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-8"/>
          <w:w w:val="42"/>
        </w:rPr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0"/>
          <w:w w:val="42"/>
          <w:emboss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0"/>
          <w:w w:val="42"/>
          <w:emboss/>
        </w:rPr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0"/>
          <w:w w:val="42"/>
        </w:rPr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DBFB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8A8A5"/>
          <w:spacing w:val="0"/>
          <w:w w:val="62"/>
          <w:i/>
        </w:rPr>
        <w:t>·:··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95"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rnlri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DBFBD"/>
          <w:spacing w:val="-19"/>
          <w:w w:val="6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09191"/>
          <w:spacing w:val="-44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8A8A5"/>
          <w:spacing w:val="0"/>
          <w:w w:val="62"/>
        </w:rPr>
        <w:t>·;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907196pt;margin-top:8.139154pt;width:2.346694pt;height:14.5pt;mso-position-horizontal-relative:page;mso-position-vertical-relative:paragraph;z-index:-15091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909191"/>
                      <w:spacing w:val="-52"/>
                      <w:w w:val="391"/>
                    </w:rPr>
                    <w:t>l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A8A8A5"/>
          <w:w w:val="147"/>
        </w:rPr>
        <w:t>/</w:t>
      </w:r>
      <w:r>
        <w:rPr>
          <w:rFonts w:ascii="Arial" w:hAnsi="Arial" w:cs="Arial" w:eastAsia="Arial"/>
          <w:sz w:val="22"/>
          <w:szCs w:val="22"/>
          <w:color w:val="A8A8A5"/>
          <w:spacing w:val="-3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8A8A5"/>
          <w:spacing w:val="0"/>
          <w:w w:val="147"/>
        </w:rPr>
        <w:t>:</w:t>
      </w:r>
      <w:r>
        <w:rPr>
          <w:rFonts w:ascii="Arial" w:hAnsi="Arial" w:cs="Arial" w:eastAsia="Arial"/>
          <w:sz w:val="22"/>
          <w:szCs w:val="22"/>
          <w:color w:val="A8A8A5"/>
          <w:spacing w:val="-3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8A8A5"/>
          <w:spacing w:val="-14"/>
          <w:w w:val="147"/>
        </w:rPr>
        <w:t>.</w:t>
      </w:r>
      <w:r>
        <w:rPr>
          <w:rFonts w:ascii="Arial" w:hAnsi="Arial" w:cs="Arial" w:eastAsia="Arial"/>
          <w:sz w:val="22"/>
          <w:szCs w:val="22"/>
          <w:color w:val="BDBFBD"/>
          <w:spacing w:val="0"/>
          <w:w w:val="128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44" w:lineRule="exact"/>
        <w:ind w:left="204" w:right="-20"/>
        <w:jc w:val="left"/>
        <w:tabs>
          <w:tab w:pos="98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3.022034pt;margin-top:19.555046pt;width:7.163929pt;height:16pt;mso-position-horizontal-relative:page;mso-position-vertical-relative:paragraph;z-index:-15090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A8A8A5"/>
                      <w:spacing w:val="-5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8A8A5"/>
                      <w:spacing w:val="0"/>
                      <w:w w:val="332"/>
                      <w:position w:val="7"/>
                    </w:rPr>
                    <w:t>i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73"/>
          <w:position w:val="-3"/>
        </w:rPr>
        <w:t>lt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74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3"/>
          <w:position w:val="-3"/>
        </w:rPr>
        <w:t>.o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"/>
          <w:w w:val="52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6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8A8A5"/>
          <w:spacing w:val="2"/>
          <w:w w:val="28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41"/>
          <w:position w:val="-3"/>
        </w:rPr>
        <w:t>Y.&amp;.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100"/>
          <w:position w:val="-3"/>
        </w:rPr>
        <w:t>gı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82"/>
          <w:position w:val="-3"/>
        </w:rPr>
        <w:t>ve</w:t>
      </w:r>
      <w:r>
        <w:rPr>
          <w:rFonts w:ascii="Arial" w:hAnsi="Arial" w:cs="Arial" w:eastAsia="Arial"/>
          <w:sz w:val="19"/>
          <w:szCs w:val="19"/>
          <w:color w:val="6E6E6E"/>
          <w:spacing w:val="-1"/>
          <w:w w:val="82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95"/>
          <w:position w:val="-3"/>
        </w:rPr>
        <w:t>Acil</w:t>
      </w:r>
      <w:r>
        <w:rPr>
          <w:rFonts w:ascii="Arial" w:hAnsi="Arial" w:cs="Arial" w:eastAsia="Arial"/>
          <w:sz w:val="18"/>
          <w:szCs w:val="18"/>
          <w:color w:val="575757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46"/>
          <w:szCs w:val="46"/>
          <w:color w:val="909191"/>
          <w:spacing w:val="0"/>
          <w:w w:val="32"/>
          <w:i/>
          <w:position w:val="-3"/>
        </w:rPr>
        <w:t>"-</w:t>
      </w:r>
      <w:r>
        <w:rPr>
          <w:rFonts w:ascii="Arial" w:hAnsi="Arial" w:cs="Arial" w:eastAsia="Arial"/>
          <w:sz w:val="46"/>
          <w:szCs w:val="46"/>
          <w:color w:val="909191"/>
          <w:spacing w:val="-1"/>
          <w:w w:val="32"/>
          <w:i/>
          <w:position w:val="-3"/>
        </w:rPr>
        <w:t>'</w:t>
      </w:r>
      <w:r>
        <w:rPr>
          <w:rFonts w:ascii="Arial" w:hAnsi="Arial" w:cs="Arial" w:eastAsia="Arial"/>
          <w:sz w:val="46"/>
          <w:szCs w:val="46"/>
          <w:color w:val="4B549E"/>
          <w:spacing w:val="0"/>
          <w:w w:val="71"/>
          <w:i/>
          <w:position w:val="-3"/>
        </w:rPr>
        <w:t>1/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-36" w:right="941"/>
        <w:jc w:val="center"/>
        <w:tabs>
          <w:tab w:pos="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75757"/>
          <w:spacing w:val="0"/>
          <w:w w:val="100"/>
          <w:position w:val="-3"/>
        </w:rPr>
        <w:t>M</w:t>
      </w:r>
      <w:r>
        <w:rPr>
          <w:rFonts w:ascii="Arial" w:hAnsi="Arial" w:cs="Arial" w:eastAsia="Arial"/>
          <w:sz w:val="18"/>
          <w:szCs w:val="18"/>
          <w:color w:val="575757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191"/>
          <w:spacing w:val="-24"/>
          <w:w w:val="76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76"/>
          <w:position w:val="-3"/>
        </w:rPr>
        <w:t>d:i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76"/>
          <w:position w:val="-3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21"/>
          <w:w w:val="76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50"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7"/>
          <w:position w:val="-3"/>
        </w:rPr>
        <w:t>ubA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77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98"/>
          <w:position w:val="-3"/>
        </w:rPr>
        <w:t>Mürt</w:t>
      </w:r>
      <w:r>
        <w:rPr>
          <w:rFonts w:ascii="Arial" w:hAnsi="Arial" w:cs="Arial" w:eastAsia="Arial"/>
          <w:sz w:val="18"/>
          <w:szCs w:val="18"/>
          <w:color w:val="575757"/>
          <w:spacing w:val="-18"/>
          <w:w w:val="98"/>
          <w:position w:val="-3"/>
        </w:rPr>
        <w:t>t</w:t>
      </w:r>
      <w:r>
        <w:rPr>
          <w:rFonts w:ascii="Arial" w:hAnsi="Arial" w:cs="Arial" w:eastAsia="Arial"/>
          <w:sz w:val="18"/>
          <w:szCs w:val="18"/>
          <w:color w:val="BDBFBD"/>
          <w:spacing w:val="-8"/>
          <w:w w:val="104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2"/>
          <w:position w:val="-3"/>
        </w:rPr>
        <w:t>}</w:t>
      </w:r>
      <w:r>
        <w:rPr>
          <w:rFonts w:ascii="Arial" w:hAnsi="Arial" w:cs="Arial" w:eastAsia="Arial"/>
          <w:sz w:val="18"/>
          <w:szCs w:val="18"/>
          <w:color w:val="484848"/>
          <w:spacing w:val="-18"/>
          <w:w w:val="93"/>
          <w:position w:val="-3"/>
        </w:rPr>
        <w:t>ü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65"/>
          <w:position w:val="-3"/>
        </w:rPr>
        <w:t>:1't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90" w:right="-20"/>
        <w:jc w:val="left"/>
        <w:tabs>
          <w:tab w:pos="1160" w:val="left"/>
          <w:tab w:pos="16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DBFBD"/>
          <w:spacing w:val="-12"/>
          <w:w w:val="36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21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105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BDBFBD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BDBFBD"/>
          <w:spacing w:val="-4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DBFB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BDBFB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2"/>
          <w:position w:val="1"/>
        </w:rPr>
        <w:t>..,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2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5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8A8A5"/>
          <w:spacing w:val="0"/>
          <w:w w:val="169"/>
          <w:position w:val="1"/>
        </w:rPr>
        <w:t>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479" w:right="-20"/>
        <w:jc w:val="left"/>
        <w:tabs>
          <w:tab w:pos="15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892822pt;margin-top:1.676795pt;width:55.598382pt;height:18.024063pt;mso-position-horizontal-relative:page;mso-position-vertical-relative:paragraph;z-index:-15092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300" w:val="left"/>
                    </w:tabs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09191"/>
                      <w:spacing w:val="0"/>
                      <w:w w:val="64"/>
                      <w:position w:val="10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09191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09191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DBFBD"/>
                      <w:spacing w:val="0"/>
                      <w:w w:val="64"/>
                      <w:position w:val="-3"/>
                    </w:rPr>
                    <w:t>..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DBFBD"/>
                      <w:spacing w:val="0"/>
                      <w:w w:val="64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DBFBD"/>
                      <w:spacing w:val="32"/>
                      <w:w w:val="64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75757"/>
                      <w:spacing w:val="0"/>
                      <w:w w:val="52"/>
                      <w:i/>
                      <w:position w:val="4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75757"/>
                      <w:spacing w:val="-8"/>
                      <w:w w:val="52"/>
                      <w:i/>
                      <w:position w:val="4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484848"/>
                      <w:spacing w:val="-86"/>
                      <w:w w:val="256"/>
                      <w:position w:val="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0"/>
                      <w:w w:val="120"/>
                      <w:position w:val="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0"/>
                      <w:w w:val="119"/>
                      <w:position w:val="4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0"/>
                      <w:w w:val="100"/>
                      <w:position w:val="4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-9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09191"/>
                      <w:spacing w:val="0"/>
                      <w:w w:val="78"/>
                      <w:position w:val="4"/>
                    </w:rPr>
                    <w:t>..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09191"/>
                      <w:spacing w:val="0"/>
                      <w:w w:val="78"/>
                      <w:position w:val="4"/>
                    </w:rPr>
                    <w:t> 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09191"/>
                      <w:spacing w:val="20"/>
                      <w:w w:val="78"/>
                      <w:position w:val="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09191"/>
                      <w:spacing w:val="0"/>
                      <w:w w:val="53"/>
                      <w:i/>
                      <w:position w:val="1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09191"/>
                      <w:spacing w:val="-23"/>
                      <w:w w:val="53"/>
                      <w:i/>
                      <w:position w:val="1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828CAC"/>
          <w:spacing w:val="0"/>
          <w:w w:val="100"/>
        </w:rPr>
        <w:t>'7'</w:t>
      </w:r>
      <w:r>
        <w:rPr>
          <w:rFonts w:ascii="Times New Roman" w:hAnsi="Times New Roman" w:cs="Times New Roman" w:eastAsia="Times New Roman"/>
          <w:sz w:val="9"/>
          <w:szCs w:val="9"/>
          <w:color w:val="828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28CAC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09191"/>
          <w:spacing w:val="0"/>
          <w:w w:val="100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90919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90919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8A5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8A8A5"/>
          <w:spacing w:val="-6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8A8A5"/>
          <w:spacing w:val="0"/>
          <w:w w:val="136"/>
          <w:b/>
          <w:bCs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40" w:lineRule="exact"/>
        <w:ind w:left="1463" w:right="1065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9"/>
          <w:szCs w:val="9"/>
          <w:color w:val="313131"/>
          <w:spacing w:val="0"/>
          <w:w w:val="100"/>
          <w:i/>
          <w:position w:val="-2"/>
        </w:rPr>
        <w:t>:.</w:t>
      </w:r>
      <w:r>
        <w:rPr>
          <w:rFonts w:ascii="Arial" w:hAnsi="Arial" w:cs="Arial" w:eastAsia="Arial"/>
          <w:sz w:val="9"/>
          <w:szCs w:val="9"/>
          <w:color w:val="313131"/>
          <w:spacing w:val="0"/>
          <w:w w:val="100"/>
          <w:i/>
          <w:position w:val="-2"/>
        </w:rPr>
        <w:t>     </w:t>
      </w:r>
      <w:r>
        <w:rPr>
          <w:rFonts w:ascii="Arial" w:hAnsi="Arial" w:cs="Arial" w:eastAsia="Arial"/>
          <w:sz w:val="9"/>
          <w:szCs w:val="9"/>
          <w:color w:val="313131"/>
          <w:spacing w:val="23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909191"/>
          <w:spacing w:val="0"/>
          <w:w w:val="147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755" w:right="1463"/>
        <w:jc w:val="center"/>
        <w:tabs>
          <w:tab w:pos="12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0"/>
          <w:w w:val="33"/>
          <w:position w:val="1"/>
        </w:rPr>
        <w:t>.......</w:t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0"/>
          <w:w w:val="3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5"/>
          <w:w w:val="3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8A5"/>
          <w:spacing w:val="-16"/>
          <w:w w:val="158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0"/>
          <w:w w:val="158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BDBFBD"/>
          <w:spacing w:val="-3"/>
          <w:w w:val="52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A8A8A5"/>
          <w:spacing w:val="-19"/>
          <w:w w:val="78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BDBFBD"/>
          <w:spacing w:val="0"/>
          <w:w w:val="58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300"/>
          <w:cols w:num="3" w:equalWidth="0">
            <w:col w:w="4785" w:space="48"/>
            <w:col w:w="2184" w:space="1447"/>
            <w:col w:w="2896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2" w:lineRule="auto"/>
        <w:ind w:left="615" w:right="-161" w:firstLine="9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33333"/>
          <w:spacing w:val="-597"/>
          <w:w w:val="129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2" w:right="439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5" w:lineRule="exact"/>
        <w:ind w:left="444" w:right="45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81"/>
        </w:rPr>
        <w:t>i'</w:t>
      </w:r>
      <w:r>
        <w:rPr>
          <w:rFonts w:ascii="Arial" w:hAnsi="Arial" w:cs="Arial" w:eastAsia="Arial"/>
          <w:sz w:val="25"/>
          <w:szCs w:val="25"/>
          <w:color w:val="333333"/>
          <w:spacing w:val="-13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0" w:after="0" w:line="226" w:lineRule="exact"/>
        <w:ind w:left="1101" w:right="52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80" w:bottom="280" w:left="280" w:right="120"/>
          <w:cols w:num="2" w:equalWidth="0">
            <w:col w:w="1628" w:space="1679"/>
            <w:col w:w="8213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988083" w:type="dxa"/>
      </w:tblPr>
      <w:tblGrid/>
      <w:tr>
        <w:trPr>
          <w:trHeight w:val="238" w:hRule="exact"/>
        </w:trPr>
        <w:tc>
          <w:tcPr>
            <w:tcW w:w="1227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71"/>
              </w:rPr>
              <w:t>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7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9"/>
                <w:w w:val="17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99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7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05.05.2017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18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3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63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3" w:lineRule="exact"/>
              <w:ind w:left="28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16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4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  <w:position w:val="-1"/>
              </w:rPr>
              <w:t>03:17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71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single" w:sz="7.57312" w:space="0" w:color="707070"/>
            </w:tcBorders>
          </w:tcPr>
          <w:p>
            <w:pPr>
              <w:spacing w:before="1" w:after="0" w:line="223" w:lineRule="exact"/>
              <w:ind w:left="4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  <w:position w:val="-1"/>
              </w:rPr>
              <w:t>tTel: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227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99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17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05.0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12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-1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18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330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3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:2725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63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7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0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06060"/>
                <w:spacing w:val="7"/>
                <w:w w:val="91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17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771" w:type="dxa"/>
            <w:tcBorders>
              <w:top w:val="single" w:sz="5.67984" w:space="0" w:color="6B6B6B"/>
              <w:bottom w:val="single" w:sz="5.67984" w:space="0" w:color="6B6B6B"/>
              <w:left w:val="nil" w:sz="6" w:space="0" w:color="auto"/>
              <w:right w:val="single" w:sz="7.57312" w:space="0" w:color="707070"/>
            </w:tcBorders>
          </w:tcPr>
          <w:p>
            <w:pPr/>
            <w:rPr/>
          </w:p>
        </w:tc>
      </w:tr>
    </w:tbl>
    <w:p>
      <w:pPr>
        <w:spacing w:before="0" w:after="0" w:line="203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Bayrakit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7285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1/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4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16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1"/>
          <w:w w:val="1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Bayrakit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7285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1/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146" w:right="-20"/>
        <w:jc w:val="left"/>
        <w:tabs>
          <w:tab w:pos="1480" w:val="left"/>
          <w:tab w:pos="456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  <w:position w:val="-1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5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1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</w:sectPr>
      </w:pPr>
      <w:rPr/>
    </w:p>
    <w:p>
      <w:pPr>
        <w:spacing w:before="8" w:after="0" w:line="240" w:lineRule="auto"/>
        <w:ind w:left="14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5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219" w:lineRule="exact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1"/>
        </w:rPr>
        <w:t>Kultanım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133362pt;margin-top:-.971409pt;width:31.376881pt;height:26pt;mso-position-horizontal-relative:page;mso-position-vertical-relative:paragraph;z-index:-1508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51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-84"/>
                      <w:w w:val="51"/>
                      <w:strike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-84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99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  <w:t>Betonann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u w:val="single" w:color="0000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3"/>
          <w:w w:val="98"/>
          <w:u w:val="single" w:color="0000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3"/>
          <w:w w:val="98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3"/>
          <w:w w:val="98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48"/>
          <w:w w:val="78"/>
          <w:u w:val="single" w:color="00000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48"/>
          <w:w w:val="78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48"/>
          <w:w w:val="78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u w:val="single" w:color="000000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7"/>
        </w:rPr>
        <w:t>_Qjg,;c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"/>
          <w:w w:val="6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317"/>
        </w:rPr>
        <w:t>r---------------</w:t>
      </w:r>
      <w:r>
        <w:rPr>
          <w:rFonts w:ascii="Arial" w:hAnsi="Arial" w:cs="Arial" w:eastAsia="Arial"/>
          <w:sz w:val="21"/>
          <w:szCs w:val="21"/>
          <w:color w:val="494949"/>
          <w:spacing w:val="-124"/>
          <w:w w:val="317"/>
        </w:rPr>
        <w:t> </w:t>
      </w:r>
      <w:r>
        <w:rPr>
          <w:rFonts w:ascii="Arial" w:hAnsi="Arial" w:cs="Arial" w:eastAsia="Arial"/>
          <w:sz w:val="21"/>
          <w:szCs w:val="21"/>
          <w:color w:val="757577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757577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57577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225"/>
        </w:rPr>
        <w:t>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1881" w:right="1809"/>
        <w:jc w:val="center"/>
        <w:tabs>
          <w:tab w:pos="2340" w:val="left"/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8"/>
          <w:w w:val="16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120"/>
          <w:cols w:num="2" w:equalWidth="0">
            <w:col w:w="1706" w:space="1943"/>
            <w:col w:w="7871"/>
          </w:cols>
        </w:sectPr>
      </w:pPr>
      <w:rPr/>
    </w:p>
    <w:p>
      <w:pPr>
        <w:spacing w:before="1" w:after="0" w:line="70" w:lineRule="exact"/>
        <w:jc w:val="left"/>
        <w:rPr>
          <w:sz w:val="7"/>
          <w:szCs w:val="7"/>
        </w:rPr>
      </w:pPr>
      <w:rPr/>
      <w:r>
        <w:rPr>
          <w:sz w:val="7"/>
          <w:szCs w:val="7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988083" w:type="dxa"/>
      </w:tblPr>
      <w:tblGrid/>
      <w:tr>
        <w:trPr>
          <w:trHeight w:val="291" w:hRule="exact"/>
        </w:trPr>
        <w:tc>
          <w:tcPr>
            <w:tcW w:w="2007" w:type="dxa"/>
            <w:tcBorders>
              <w:top w:val="single" w:sz="5.67984" w:space="0" w:color="606060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5"/>
              </w:rPr>
              <w:t>Yana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6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75" w:type="dxa"/>
            <w:tcBorders>
              <w:top w:val="single" w:sz="5.67984" w:space="0" w:color="606060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Sahibi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507" w:type="dxa"/>
            <w:tcBorders>
              <w:top w:val="single" w:sz="5.67984" w:space="0" w:color="606060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8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İB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KiMY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98" w:type="dxa"/>
            <w:tcBorders>
              <w:top w:val="single" w:sz="5.67984" w:space="0" w:color="606060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51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w w:val="93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w w:val="92"/>
              </w:rPr>
              <w:t>Kira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4"/>
                <w:w w:val="92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5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:Tunca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YILMAZ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07" w:type="dxa"/>
            <w:tcBorders>
              <w:top w:val="single" w:sz="5.67984" w:space="0" w:color="6B6B6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75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507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3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:Ami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Mehmet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33333"/>
                <w:spacing w:val="0"/>
                <w:w w:val="100"/>
              </w:rPr>
              <w:t>YILDIZ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98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460" w:bottom="280" w:left="280" w:right="12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5" w:right="-7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9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03:18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  <w:position w:val="-1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03:23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3" w:equalWidth="0">
            <w:col w:w="611" w:space="1542"/>
            <w:col w:w="4013" w:space="1563"/>
            <w:col w:w="3791"/>
          </w:cols>
        </w:sectPr>
      </w:pPr>
      <w:rPr/>
    </w:p>
    <w:p>
      <w:pPr>
        <w:spacing w:before="0" w:after="0" w:line="214" w:lineRule="exact"/>
        <w:ind w:left="14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08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3"/>
        </w:rPr>
        <w:t>35Y6155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Scıyıs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56" w:lineRule="auto"/>
        <w:ind w:right="3472" w:firstLine="14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60"/>
        </w:rPr>
        <w:t>1</w:t>
      </w:r>
      <w:r>
        <w:rPr>
          <w:rFonts w:ascii="Arial" w:hAnsi="Arial" w:cs="Arial" w:eastAsia="Arial"/>
          <w:sz w:val="18"/>
          <w:szCs w:val="18"/>
          <w:color w:val="333333"/>
          <w:spacing w:val="6"/>
          <w:w w:val="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3" w:equalWidth="0">
            <w:col w:w="653" w:space="1510"/>
            <w:col w:w="1930" w:space="611"/>
            <w:col w:w="6816"/>
          </w:cols>
        </w:sectPr>
      </w:pPr>
      <w:rPr/>
    </w:p>
    <w:p>
      <w:pPr>
        <w:spacing w:before="10" w:after="0" w:line="224" w:lineRule="exact"/>
        <w:ind w:left="2167" w:right="1159" w:firstLine="-204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Ya,_,mcı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--­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0"/>
        </w:rPr>
        <w:t>DönUş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2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  <w:position w:val="-1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:---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2" w:equalWidth="0">
            <w:col w:w="4592" w:space="117"/>
            <w:col w:w="6811"/>
          </w:cols>
        </w:sectPr>
      </w:pPr>
      <w:rPr/>
    </w:p>
    <w:p>
      <w:pPr>
        <w:spacing w:before="8" w:after="0" w:line="240" w:lineRule="auto"/>
        <w:ind w:left="13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5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2" w:equalWidth="0">
            <w:col w:w="1574" w:space="588"/>
            <w:col w:w="9358"/>
          </w:cols>
        </w:sectPr>
      </w:pPr>
      <w:rPr/>
    </w:p>
    <w:p>
      <w:pPr>
        <w:spacing w:before="1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atLeast"/>
        <w:ind w:left="18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3" w:lineRule="exact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11"/>
        </w:rPr>
        <w:t>Sulu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178" w:lineRule="exact"/>
        <w:ind w:left="-35" w:right="-55"/>
        <w:jc w:val="center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81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606060"/>
          <w:spacing w:val="-3"/>
          <w:w w:val="81"/>
          <w:position w:val="-4"/>
        </w:rPr>
        <w:t>S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1"/>
          <w:position w:val="-4"/>
        </w:rPr>
        <w:t>u</w:t>
      </w:r>
      <w:r>
        <w:rPr>
          <w:rFonts w:ascii="Arial" w:hAnsi="Arial" w:cs="Arial" w:eastAsia="Arial"/>
          <w:sz w:val="19"/>
          <w:szCs w:val="19"/>
          <w:color w:val="333333"/>
          <w:spacing w:val="19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4"/>
        </w:rPr>
        <w:t>IKöpll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494949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96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321" w:right="305"/>
        <w:jc w:val="center"/>
        <w:tabs>
          <w:tab w:pos="1860" w:val="left"/>
          <w:tab w:pos="2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0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-46"/>
          <w:w w:val="50"/>
        </w:rPr>
        <w:t> 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0"/>
        </w:rPr>
        <w:t>---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2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86"/>
        </w:rPr>
        <w:t>IK.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-15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99" w:lineRule="exact"/>
        <w:ind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606060"/>
          <w:spacing w:val="0"/>
          <w:w w:val="53"/>
          <w:position w:val="-33"/>
        </w:rPr>
        <w:t>'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4" w:equalWidth="0">
            <w:col w:w="1924" w:space="593"/>
            <w:col w:w="308" w:space="1864"/>
            <w:col w:w="2846" w:space="628"/>
            <w:col w:w="3357"/>
          </w:cols>
        </w:sectPr>
      </w:pPr>
      <w:rPr/>
    </w:p>
    <w:p>
      <w:pPr>
        <w:spacing w:before="0" w:after="0" w:line="229" w:lineRule="atLeast"/>
        <w:ind w:left="2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komple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40000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</w:sectPr>
      </w:pPr>
      <w:rPr/>
    </w:p>
    <w:p>
      <w:pPr>
        <w:spacing w:before="0" w:after="0" w:line="224" w:lineRule="exact"/>
        <w:ind w:left="151" w:right="45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6" w:right="6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8" w:lineRule="auto"/>
        <w:ind w:left="151" w:right="137" w:firstLine="-5"/>
        <w:jc w:val="both"/>
        <w:tabs>
          <w:tab w:pos="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i/>
        </w:rPr>
        <w:t>Y: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5"/>
        </w:rPr>
        <w:t>esıım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auto"/>
        <w:ind w:right="89" w:firstLine="5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86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85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3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</w:rPr>
        <w:t>171'</w:t>
      </w:r>
      <w:r>
        <w:rPr>
          <w:rFonts w:ascii="Arial" w:hAnsi="Arial" w:cs="Arial" w:eastAsia="Arial"/>
          <w:sz w:val="23"/>
          <w:szCs w:val="23"/>
          <w:color w:val="33333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Renault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Trafic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26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rülnıU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ı&lt;ablolarını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yıpranma,deforme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nedenlerde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kablo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yangınçıkmı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varılın!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53" w:lineRule="auto"/>
        <w:ind w:left="62" w:right="4047" w:firstLine="1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4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rrunca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YILMAZ'a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2" w:equalWidth="0">
            <w:col w:w="1797" w:space="356"/>
            <w:col w:w="9367"/>
          </w:cols>
        </w:sectPr>
      </w:pPr>
      <w:rPr/>
    </w:p>
    <w:p>
      <w:pPr>
        <w:spacing w:before="19" w:after="0" w:line="240" w:lineRule="auto"/>
        <w:ind w:left="15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lrarilı: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05.05.20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41" w:right="-7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-15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3" w:equalWidth="0">
            <w:col w:w="5390" w:space="673"/>
            <w:col w:w="1028" w:space="1523"/>
            <w:col w:w="2906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9.287794pt;margin-top:37.068829pt;width:564.392214pt;height:782.437876pt;mso-position-horizontal-relative:page;mso-position-vertical-relative:page;z-index:-15088" coordorigin="386,741" coordsize="11288,15649">
            <v:shape style="position:absolute;left:8141;top:13190;width:3533;height:2515" type="#_x0000_t75">
              <v:imagedata r:id="rId16" o:title=""/>
            </v:shape>
            <v:group style="position:absolute;left:734;top:768;width:10825;height:2" coordorigin="734,768" coordsize="10825,2">
              <v:shape style="position:absolute;left:734;top:768;width:10825;height:2" coordorigin="734,768" coordsize="10825,0" path="m734,768l11558,768e" filled="f" stroked="t" strokeweight=".70998pt" strokecolor="#707070">
                <v:path arrowok="t"/>
              </v:shape>
            </v:group>
            <v:group style="position:absolute;left:2419;top:758;width:2;height:1526" coordorigin="2419,758" coordsize="2,1526">
              <v:shape style="position:absolute;left:2419;top:758;width:2;height:1526" coordorigin="2419,758" coordsize="0,1526" path="m2419,2284l2419,758e" filled="f" stroked="t" strokeweight=".70998pt" strokecolor="#606060">
                <v:path arrowok="t"/>
              </v:shape>
            </v:group>
            <v:group style="position:absolute;left:9159;top:768;width:2;height:1526" coordorigin="9159,768" coordsize="2,1526">
              <v:shape style="position:absolute;left:9159;top:768;width:2;height:1526" coordorigin="9159,768" coordsize="0,1526" path="m9159,2293l9159,768e" filled="f" stroked="t" strokeweight=".70998pt" strokecolor="#646464">
                <v:path arrowok="t"/>
              </v:shape>
            </v:group>
            <v:group style="position:absolute;left:11563;top:763;width:2;height:15618" coordorigin="11563,763" coordsize="2,15618">
              <v:shape style="position:absolute;left:11563;top:763;width:2;height:15618" coordorigin="11563,763" coordsize="0,15618" path="m11563,16381l11563,763e" filled="f" stroked="t" strokeweight=".94664pt" strokecolor="#707070">
                <v:path arrowok="t"/>
              </v:shape>
            </v:group>
            <v:group style="position:absolute;left:412;top:748;width:2;height:15613" coordorigin="412,748" coordsize="2,15613">
              <v:shape style="position:absolute;left:412;top:748;width:2;height:15613" coordorigin="412,748" coordsize="0,15613" path="m412,16362l412,748e" filled="f" stroked="t" strokeweight=".70998pt" strokecolor="#646464">
                <v:path arrowok="t"/>
              </v:shape>
            </v:group>
            <v:group style="position:absolute;left:402;top:2999;width:11166;height:2" coordorigin="402,2999" coordsize="11166,2">
              <v:shape style="position:absolute;left:402;top:2999;width:11166;height:2" coordorigin="402,2999" coordsize="11166,0" path="m402,2999l11568,2999e" filled="f" stroked="t" strokeweight=".70998pt" strokecolor="#6B6B6B">
                <v:path arrowok="t"/>
              </v:shape>
            </v:group>
            <v:group style="position:absolute;left:398;top:3237;width:11175;height:2" coordorigin="398,3237" coordsize="11175,2">
              <v:shape style="position:absolute;left:398;top:3237;width:11175;height:2" coordorigin="398,3237" coordsize="11175,0" path="m398,3237l11573,3237e" filled="f" stroked="t" strokeweight=".70998pt" strokecolor="#6B6B6B">
                <v:path arrowok="t"/>
              </v:shape>
            </v:group>
            <v:group style="position:absolute;left:1775;top:11327;width:2;height:5039" coordorigin="1775,11327" coordsize="2,5039">
              <v:shape style="position:absolute;left:1775;top:11327;width:2;height:5039" coordorigin="1775,11327" coordsize="0,5039" path="m1775,16366l1775,11327e" filled="f" stroked="t" strokeweight=".70998pt" strokecolor="#646464">
                <v:path arrowok="t"/>
              </v:shape>
            </v:group>
            <v:group style="position:absolute;left:2435;top:4229;width:2;height:12133" coordorigin="2435,4229" coordsize="2,12133">
              <v:shape style="position:absolute;left:2435;top:4229;width:2;height:12133" coordorigin="2435,4229" coordsize="0,12133" path="m2435,16362l2435,4229e" filled="f" stroked="t" strokeweight=".70998pt" strokecolor="#606060">
                <v:path arrowok="t"/>
              </v:shape>
            </v:group>
            <v:group style="position:absolute;left:3914;top:3461;width:2;height:791" coordorigin="3914,3461" coordsize="2,791">
              <v:shape style="position:absolute;left:3914;top:3461;width:2;height:791" coordorigin="3914,3461" coordsize="0,791" path="m3914,4252l3914,3461e" filled="f" stroked="t" strokeweight=".94664pt" strokecolor="#484848">
                <v:path arrowok="t"/>
              </v:shape>
            </v:group>
            <v:group style="position:absolute;left:398;top:3475;width:11170;height:2" coordorigin="398,3475" coordsize="11170,2">
              <v:shape style="position:absolute;left:398;top:3475;width:11170;height:2" coordorigin="398,3475" coordsize="11170,0" path="m398,3475l11568,3475e" filled="f" stroked="t" strokeweight=".70998pt" strokecolor="#6B6B6B">
                <v:path arrowok="t"/>
              </v:shape>
            </v:group>
            <v:group style="position:absolute;left:4965;top:4758;width:2;height:2203" coordorigin="4965,4758" coordsize="2,2203">
              <v:shape style="position:absolute;left:4965;top:4758;width:2;height:2203" coordorigin="4965,4758" coordsize="0,2203" path="m4965,6960l4965,4758e" filled="f" stroked="t" strokeweight=".47332pt" strokecolor="#646464">
                <v:path arrowok="t"/>
              </v:shape>
            </v:group>
            <v:group style="position:absolute;left:4951;top:5263;width:6626;height:2" coordorigin="4951,5263" coordsize="6626,2">
              <v:shape style="position:absolute;left:4951;top:5263;width:6626;height:2" coordorigin="4951,5263" coordsize="6626,0" path="m4951,5263l11577,5263e" filled="f" stroked="t" strokeweight=".70998pt" strokecolor="#707070">
                <v:path arrowok="t"/>
              </v:shape>
            </v:group>
            <v:group style="position:absolute;left:4960;top:5511;width:6617;height:2" coordorigin="4960,5511" coordsize="6617,2">
              <v:shape style="position:absolute;left:4960;top:5511;width:6617;height:2" coordorigin="4960,5511" coordsize="6617,0" path="m4960,5511l11577,5511e" filled="f" stroked="t" strokeweight=".70998pt" strokecolor="#6B6B6B">
                <v:path arrowok="t"/>
              </v:shape>
            </v:group>
            <v:group style="position:absolute;left:4956;top:5759;width:6622;height:2" coordorigin="4956,5759" coordsize="6622,2">
              <v:shape style="position:absolute;left:4956;top:5759;width:6622;height:2" coordorigin="4956,5759" coordsize="6622,0" path="m4956,5759l11577,5759e" filled="f" stroked="t" strokeweight=".70998pt" strokecolor="#707070">
                <v:path arrowok="t"/>
              </v:shape>
            </v:group>
            <v:group style="position:absolute;left:2419;top:6000;width:9154;height:2" coordorigin="2419,6000" coordsize="9154,2">
              <v:shape style="position:absolute;left:2419;top:6000;width:9154;height:2" coordorigin="2419,6000" coordsize="9154,0" path="m2419,6000l11573,6000e" filled="f" stroked="t" strokeweight=".70998pt" strokecolor="#707070">
                <v:path arrowok="t"/>
              </v:shape>
            </v:group>
            <v:group style="position:absolute;left:2419;top:6712;width:9159;height:2" coordorigin="2419,6712" coordsize="9159,2">
              <v:shape style="position:absolute;left:2419;top:6712;width:9159;height:2" coordorigin="2419,6712" coordsize="9159,0" path="m2419,6712l11577,6712e" filled="f" stroked="t" strokeweight=".70998pt" strokecolor="#6B6B6B">
                <v:path arrowok="t"/>
              </v:shape>
            </v:group>
            <v:group style="position:absolute;left:7857;top:6236;width:2;height:725" coordorigin="7857,6236" coordsize="2,725">
              <v:shape style="position:absolute;left:7857;top:6236;width:2;height:725" coordorigin="7857,6236" coordsize="0,725" path="m7857,6960l7857,6236e" filled="f" stroked="t" strokeweight=".70998pt" strokecolor="#606060">
                <v:path arrowok="t"/>
              </v:shape>
            </v:group>
            <v:group style="position:absolute;left:2419;top:6951;width:9163;height:2" coordorigin="2419,6951" coordsize="9163,2">
              <v:shape style="position:absolute;left:2419;top:6951;width:9163;height:2" coordorigin="2419,6951" coordsize="9163,0" path="m2419,6951l11582,6951e" filled="f" stroked="t" strokeweight=".70998pt" strokecolor="#707070">
                <v:path arrowok="t"/>
              </v:shape>
            </v:group>
            <v:group style="position:absolute;left:398;top:7189;width:11185;height:2" coordorigin="398,7189" coordsize="11185,2">
              <v:shape style="position:absolute;left:398;top:7189;width:11185;height:2" coordorigin="398,7189" coordsize="11185,0" path="m398,7189l11582,7189e" filled="f" stroked="t" strokeweight=".70998pt" strokecolor="#6B6B6B">
                <v:path arrowok="t"/>
              </v:shape>
            </v:group>
            <v:group style="position:absolute;left:899;top:6240;width:10678;height:2" coordorigin="899,6240" coordsize="10678,2">
              <v:shape style="position:absolute;left:899;top:6240;width:10678;height:2" coordorigin="899,6240" coordsize="10678,0" path="m899,6240l11577,6240e" filled="f" stroked="t" strokeweight=".70998pt" strokecolor="#707070">
                <v:path arrowok="t"/>
              </v:shape>
            </v:group>
            <v:group style="position:absolute;left:393;top:7656;width:11194;height:2" coordorigin="393,7656" coordsize="11194,2">
              <v:shape style="position:absolute;left:393;top:7656;width:11194;height:2" coordorigin="393,7656" coordsize="11194,0" path="m393,7656l11587,7656e" filled="f" stroked="t" strokeweight=".70998pt" strokecolor="#707070">
                <v:path arrowok="t"/>
              </v:shape>
            </v:group>
            <v:group style="position:absolute;left:4970;top:7647;width:2;height:734" coordorigin="4970,7647" coordsize="2,734">
              <v:shape style="position:absolute;left:4970;top:7647;width:2;height:734" coordorigin="4970,7647" coordsize="0,734" path="m4970,8381l4970,7647e" filled="f" stroked="t" strokeweight=".70998pt" strokecolor="#575757">
                <v:path arrowok="t"/>
              </v:shape>
            </v:group>
            <v:group style="position:absolute;left:4965;top:7895;width:6617;height:2" coordorigin="4965,7895" coordsize="6617,2">
              <v:shape style="position:absolute;left:4965;top:7895;width:6617;height:2" coordorigin="4965,7895" coordsize="6617,0" path="m4965,7895l11582,7895e" filled="f" stroked="t" strokeweight=".70998pt" strokecolor="#707070">
                <v:path arrowok="t"/>
              </v:shape>
            </v:group>
            <v:group style="position:absolute;left:4960;top:8133;width:6631;height:2" coordorigin="4960,8133" coordsize="6631,2">
              <v:shape style="position:absolute;left:4960;top:8133;width:6631;height:2" coordorigin="4960,8133" coordsize="6631,0" path="m4960,8133l11592,8133e" filled="f" stroked="t" strokeweight=".70998pt" strokecolor="#707070">
                <v:path arrowok="t"/>
              </v:shape>
            </v:group>
            <v:group style="position:absolute;left:398;top:9187;width:6560;height:2" coordorigin="398,9187" coordsize="6560,2">
              <v:shape style="position:absolute;left:398;top:9187;width:6560;height:2" coordorigin="398,9187" coordsize="6560,0" path="m398,9187l6958,9187e" filled="f" stroked="t" strokeweight=".70998pt" strokecolor="#747474">
                <v:path arrowok="t"/>
              </v:shape>
            </v:group>
            <v:group style="position:absolute;left:398;top:8374;width:11189;height:2" coordorigin="398,8374" coordsize="11189,2">
              <v:shape style="position:absolute;left:398;top:8374;width:11189;height:2" coordorigin="398,8374" coordsize="11189,0" path="m398,8374l11587,8374e" filled="f" stroked="t" strokeweight=".70998pt" strokecolor="#6B6B6B">
                <v:path arrowok="t"/>
              </v:shape>
            </v:group>
            <v:group style="position:absolute;left:7876;top:9187;width:3716;height:2" coordorigin="7876,9187" coordsize="3716,2">
              <v:shape style="position:absolute;left:7876;top:9187;width:3716;height:2" coordorigin="7876,9187" coordsize="3716,0" path="m7876,9187l11592,9187e" filled="f" stroked="t" strokeweight=".70998pt" strokecolor="#6B6B6B">
                <v:path arrowok="t"/>
              </v:shape>
            </v:group>
            <v:group style="position:absolute;left:398;top:10112;width:11194;height:2" coordorigin="398,10112" coordsize="11194,2">
              <v:shape style="position:absolute;left:398;top:10112;width:11194;height:2" coordorigin="398,10112" coordsize="11194,0" path="m398,10112l11592,10112e" filled="f" stroked="t" strokeweight=".70998pt" strokecolor="#747474">
                <v:path arrowok="t"/>
              </v:shape>
            </v:group>
            <v:group style="position:absolute;left:407;top:10357;width:11180;height:2" coordorigin="407,10357" coordsize="11180,2">
              <v:shape style="position:absolute;left:407;top:10357;width:11180;height:2" coordorigin="407,10357" coordsize="11180,0" path="m407,10357l11587,10357e" filled="f" stroked="t" strokeweight=".70998pt" strokecolor="#707070">
                <v:path arrowok="t"/>
              </v:shape>
            </v:group>
            <v:group style="position:absolute;left:402;top:10603;width:11194;height:2" coordorigin="402,10603" coordsize="11194,2">
              <v:shape style="position:absolute;left:402;top:10603;width:11194;height:2" coordorigin="402,10603" coordsize="11194,0" path="m402,10603l11596,10603e" filled="f" stroked="t" strokeweight=".70998pt" strokecolor="#707070">
                <v:path arrowok="t"/>
              </v:shape>
            </v:group>
            <v:group style="position:absolute;left:407;top:11089;width:11185;height:2" coordorigin="407,11089" coordsize="11185,2">
              <v:shape style="position:absolute;left:407;top:11089;width:11185;height:2" coordorigin="407,11089" coordsize="11185,0" path="m407,11089l11592,11089e" filled="f" stroked="t" strokeweight=".70998pt" strokecolor="#747474">
                <v:path arrowok="t"/>
              </v:shape>
            </v:group>
            <v:group style="position:absolute;left:407;top:11327;width:11189;height:2" coordorigin="407,11327" coordsize="11189,2">
              <v:shape style="position:absolute;left:407;top:11327;width:11189;height:2" coordorigin="407,11327" coordsize="11189,0" path="m407,11327l11596,11327e" filled="f" stroked="t" strokeweight=".70998pt" strokecolor="#707070">
                <v:path arrowok="t"/>
              </v:shape>
            </v:group>
            <v:group style="position:absolute;left:402;top:11570;width:11194;height:2" coordorigin="402,11570" coordsize="11194,2">
              <v:shape style="position:absolute;left:402;top:11570;width:11194;height:2" coordorigin="402,11570" coordsize="11194,0" path="m402,11570l11596,11570e" filled="f" stroked="t" strokeweight=".70998pt" strokecolor="#6B6B6B">
                <v:path arrowok="t"/>
              </v:shape>
            </v:group>
            <v:group style="position:absolute;left:1202;top:11318;width:2;height:5049" coordorigin="1202,11318" coordsize="2,5049">
              <v:shape style="position:absolute;left:1202;top:11318;width:2;height:5049" coordorigin="1202,11318" coordsize="0,5049" path="m1202,16366l1202,11318e" filled="f" stroked="t" strokeweight=".70998pt" strokecolor="#646464">
                <v:path arrowok="t"/>
              </v:shape>
            </v:group>
            <v:group style="position:absolute;left:5112;top:12300;width:814;height:2" coordorigin="5112,12300" coordsize="814,2">
              <v:shape style="position:absolute;left:5112;top:12300;width:814;height:2" coordorigin="5112,12300" coordsize="814,0" path="m5112,12300l5926,12300e" filled="f" stroked="t" strokeweight=".94664pt" strokecolor="#6467A8">
                <v:path arrowok="t"/>
              </v:shape>
            </v:group>
            <v:group style="position:absolute;left:412;top:13659;width:2035;height:2" coordorigin="412,13659" coordsize="2035,2">
              <v:shape style="position:absolute;left:412;top:13659;width:2035;height:2" coordorigin="412,13659" coordsize="2035,0" path="m412,13659l2447,13659e" filled="f" stroked="t" strokeweight=".70998pt" strokecolor="#707070">
                <v:path arrowok="t"/>
              </v:shape>
            </v:group>
            <v:group style="position:absolute;left:412;top:16354;width:11189;height:2" coordorigin="412,16354" coordsize="11189,2">
              <v:shape style="position:absolute;left:412;top:16354;width:11189;height:2" coordorigin="412,16354" coordsize="11189,0" path="m412,16354l11601,16354e" filled="f" stroked="t" strokeweight=".70998pt" strokecolor="#7C7C7C">
                <v:path arrowok="t"/>
              </v:shape>
            </v:group>
            <v:group style="position:absolute;left:7429;top:11322;width:2;height:5039" coordorigin="7429,11322" coordsize="2,5039">
              <v:shape style="position:absolute;left:7429;top:11322;width:2;height:5039" coordorigin="7429,11322" coordsize="0,5039" path="m7429,16362l7429,11322e" filled="f" stroked="t" strokeweight=".70998pt" strokecolor="#6B6B6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43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ııir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5757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27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499969pt;margin-top:8.859635pt;width:9.3573pt;height:10pt;mso-position-horizontal-relative:page;mso-position-vertical-relative:paragraph;z-index:-150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656A1"/>
                      <w:spacing w:val="0"/>
                      <w:w w:val="28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4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73" w:lineRule="exact"/>
        <w:ind w:left="80" w:right="-20"/>
        <w:jc w:val="left"/>
        <w:tabs>
          <w:tab w:pos="1360" w:val="left"/>
          <w:tab w:pos="21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444977"/>
          <w:w w:val="118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49"/>
          <w:szCs w:val="49"/>
          <w:color w:val="444977"/>
          <w:spacing w:val="-24"/>
          <w:w w:val="118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49"/>
          <w:szCs w:val="49"/>
          <w:color w:val="494949"/>
          <w:spacing w:val="0"/>
          <w:w w:val="40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494949"/>
          <w:spacing w:val="-84"/>
          <w:w w:val="40"/>
          <w:i/>
          <w:position w:val="-4"/>
        </w:rPr>
        <w:t>u</w:t>
      </w:r>
      <w:r>
        <w:rPr>
          <w:rFonts w:ascii="Times New Roman" w:hAnsi="Times New Roman" w:cs="Times New Roman" w:eastAsia="Times New Roman"/>
          <w:sz w:val="49"/>
          <w:szCs w:val="49"/>
          <w:color w:val="444977"/>
          <w:spacing w:val="0"/>
          <w:w w:val="55"/>
          <w:i/>
          <w:position w:val="-4"/>
        </w:rPr>
        <w:t>7i</w:t>
      </w:r>
      <w:r>
        <w:rPr>
          <w:rFonts w:ascii="Times New Roman" w:hAnsi="Times New Roman" w:cs="Times New Roman" w:eastAsia="Times New Roman"/>
          <w:sz w:val="49"/>
          <w:szCs w:val="49"/>
          <w:color w:val="444977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444977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-4"/>
        </w:rPr>
        <w:t>ehir</w:t>
      </w:r>
      <w:r>
        <w:rPr>
          <w:rFonts w:ascii="Arial" w:hAnsi="Arial" w:cs="Arial" w:eastAsia="Arial"/>
          <w:sz w:val="19"/>
          <w:szCs w:val="19"/>
          <w:color w:val="606060"/>
          <w:spacing w:val="-3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444977"/>
          <w:spacing w:val="0"/>
          <w:w w:val="600"/>
          <w:position w:val="-4"/>
        </w:rPr>
        <w:t>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4" w:lineRule="exact"/>
        <w:ind w:right="-116"/>
        <w:jc w:val="left"/>
        <w:tabs>
          <w:tab w:pos="1260" w:val="left"/>
          <w:tab w:pos="2940" w:val="left"/>
          <w:tab w:pos="394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position w:val="12"/>
        </w:rPr>
        <w:t>3</w:t>
      </w:r>
      <w:r>
        <w:rPr>
          <w:rFonts w:ascii="Arial" w:hAnsi="Arial" w:cs="Arial" w:eastAsia="Arial"/>
          <w:sz w:val="19"/>
          <w:szCs w:val="19"/>
          <w:color w:val="606060"/>
          <w:spacing w:val="-17"/>
          <w:w w:val="100"/>
          <w:position w:val="12"/>
        </w:rPr>
        <w:t> </w:t>
      </w:r>
      <w:r>
        <w:rPr>
          <w:rFonts w:ascii="Arial" w:hAnsi="Arial" w:cs="Arial" w:eastAsia="Arial"/>
          <w:sz w:val="19"/>
          <w:szCs w:val="19"/>
          <w:color w:val="757577"/>
          <w:spacing w:val="4"/>
          <w:w w:val="208"/>
          <w:position w:val="1"/>
        </w:rPr>
        <w:t>"</w:t>
      </w:r>
      <w:r>
        <w:rPr>
          <w:rFonts w:ascii="Arial" w:hAnsi="Arial" w:cs="Arial" w:eastAsia="Arial"/>
          <w:sz w:val="19"/>
          <w:szCs w:val="19"/>
          <w:color w:val="31387C"/>
          <w:spacing w:val="0"/>
          <w:w w:val="370"/>
          <w:position w:val="1"/>
        </w:rPr>
        <w:t>/</w:t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255"/>
          <w:i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212D8C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256"/>
          <w:i/>
          <w:position w:val="1"/>
        </w:rPr>
        <w:t>[</w:t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256"/>
          <w:i/>
          <w:position w:val="1"/>
        </w:rPr>
        <w:t>)</w:t>
      </w:r>
      <w:r>
        <w:rPr>
          <w:rFonts w:ascii="Arial" w:hAnsi="Arial" w:cs="Arial" w:eastAsia="Arial"/>
          <w:sz w:val="19"/>
          <w:szCs w:val="19"/>
          <w:color w:val="212D8C"/>
          <w:spacing w:val="-135"/>
          <w:w w:val="256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12D8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9A9EB8"/>
          <w:spacing w:val="10"/>
          <w:w w:val="70"/>
          <w:position w:val="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495762"/>
          <w:spacing w:val="0"/>
          <w:w w:val="70"/>
          <w:position w:val="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495762"/>
          <w:spacing w:val="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5762"/>
          <w:spacing w:val="9"/>
          <w:w w:val="7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95762"/>
          <w:spacing w:val="0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495762"/>
          <w:spacing w:val="-6"/>
          <w:w w:val="104"/>
          <w:position w:val="1"/>
        </w:rPr>
        <w:t>m</w:t>
      </w:r>
      <w:r>
        <w:rPr>
          <w:rFonts w:ascii="Arial" w:hAnsi="Arial" w:cs="Arial" w:eastAsia="Arial"/>
          <w:sz w:val="17"/>
          <w:szCs w:val="17"/>
          <w:color w:val="495762"/>
          <w:spacing w:val="-19"/>
          <w:w w:val="19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5762"/>
          <w:spacing w:val="0"/>
          <w:w w:val="69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957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57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251"/>
          <w:position w:val="1"/>
        </w:rPr>
        <w:t>\\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252"/>
          <w:position w:val="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253"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253"/>
          <w:position w:val="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-113"/>
          <w:w w:val="25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87C"/>
          <w:spacing w:val="0"/>
          <w:w w:val="100"/>
          <w:position w:val="1"/>
        </w:rPr>
      </w:r>
      <w:r>
        <w:rPr>
          <w:rFonts w:ascii="Arial" w:hAnsi="Arial" w:cs="Arial" w:eastAsia="Arial"/>
          <w:sz w:val="51"/>
          <w:szCs w:val="51"/>
          <w:color w:val="444977"/>
          <w:spacing w:val="0"/>
          <w:w w:val="39"/>
          <w:position w:val="1"/>
        </w:rPr>
        <w:t>=-</w:t>
      </w:r>
      <w:r>
        <w:rPr>
          <w:rFonts w:ascii="Arial" w:hAnsi="Arial" w:cs="Arial" w:eastAsia="Arial"/>
          <w:sz w:val="51"/>
          <w:szCs w:val="51"/>
          <w:color w:val="444977"/>
          <w:spacing w:val="0"/>
          <w:w w:val="35"/>
          <w:i/>
          <w:position w:val="1"/>
        </w:rPr>
        <w:t>:.._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26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240" w:lineRule="auto"/>
        <w:ind w:left="2542" w:right="169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12D8C"/>
          <w:spacing w:val="0"/>
          <w:w w:val="59"/>
          <w:i/>
        </w:rPr>
        <w:t>J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5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186.240005pt;margin-top:-12.801784pt;width:134.399994pt;height:59.52pt;mso-position-horizontal-relative:page;mso-position-vertical-relative:paragraph;z-index:-15089" type="#_x0000_t75">
            <v:imagedata r:id="rId17" o:title=""/>
          </v:shape>
        </w:pict>
      </w:r>
      <w:r>
        <w:rPr>
          <w:rFonts w:ascii="Arial" w:hAnsi="Arial" w:cs="Arial" w:eastAsia="Arial"/>
          <w:sz w:val="26"/>
          <w:szCs w:val="26"/>
          <w:color w:val="757577"/>
          <w:spacing w:val="0"/>
          <w:w w:val="76"/>
          <w:b/>
          <w:bCs/>
        </w:rPr>
        <w:t>Abd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51" w:lineRule="exact"/>
        <w:ind w:left="35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95762"/>
          <w:w w:val="80"/>
        </w:rPr>
        <w:t>ltf</w:t>
      </w:r>
      <w:r>
        <w:rPr>
          <w:rFonts w:ascii="Arial" w:hAnsi="Arial" w:cs="Arial" w:eastAsia="Arial"/>
          <w:sz w:val="23"/>
          <w:szCs w:val="23"/>
          <w:color w:val="495762"/>
          <w:spacing w:val="-1"/>
          <w:w w:val="81"/>
        </w:rPr>
        <w:t>a</w:t>
      </w:r>
      <w:r>
        <w:rPr>
          <w:rFonts w:ascii="Arial" w:hAnsi="Arial" w:cs="Arial" w:eastAsia="Arial"/>
          <w:sz w:val="23"/>
          <w:szCs w:val="23"/>
          <w:color w:val="333333"/>
          <w:spacing w:val="-22"/>
          <w:w w:val="140"/>
        </w:rPr>
        <w:t>i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39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5" w:after="0" w:line="240" w:lineRule="auto"/>
        <w:ind w:left="388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33333"/>
          <w:w w:val="67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33333"/>
          <w:spacing w:val="-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0"/>
        </w:rPr>
        <w:t>O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0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25"/>
          <w:w w:val="5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</w:rPr>
        <w:t>MaYı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</w:rPr>
        <w:t>s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3"/>
          <w:w w:val="50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9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76" w:lineRule="auto"/>
        <w:ind w:right="1346" w:firstLine="34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71"/>
          <w:i/>
        </w:rPr>
        <w:t>1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71"/>
          <w:i/>
        </w:rPr>
        <w:t>   </w:t>
      </w:r>
      <w:r>
        <w:rPr>
          <w:rFonts w:ascii="Arial" w:hAnsi="Arial" w:cs="Arial" w:eastAsia="Arial"/>
          <w:sz w:val="20"/>
          <w:szCs w:val="20"/>
          <w:color w:val="333333"/>
          <w:spacing w:val="19"/>
          <w:w w:val="71"/>
          <w:i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71"/>
          <w:i/>
        </w:rPr>
        <w:t>1</w:t>
      </w:r>
      <w:r>
        <w:rPr>
          <w:rFonts w:ascii="Arial" w:hAnsi="Arial" w:cs="Arial" w:eastAsia="Arial"/>
          <w:sz w:val="20"/>
          <w:szCs w:val="20"/>
          <w:color w:val="494949"/>
          <w:spacing w:val="11"/>
          <w:w w:val="7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20"/>
          <w:cols w:num="3" w:equalWidth="0">
            <w:col w:w="808" w:space="1468"/>
            <w:col w:w="4399" w:space="1901"/>
            <w:col w:w="294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54" w:right="42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8.84787pt;margin-top:9.112011pt;width:35.835407pt;height:28.984118pt;mso-position-horizontal-relative:page;mso-position-vertical-relative:paragraph;z-index:-15083" coordorigin="9977,182" coordsize="717,580">
            <v:group style="position:absolute;left:10646;top:196;width:2;height:320" coordorigin="10646,196" coordsize="2,320">
              <v:shape style="position:absolute;left:10646;top:196;width:2;height:320" coordorigin="10646,196" coordsize="0,320" path="m10646,516l10646,196e" filled="f" stroked="t" strokeweight="1.423923pt" strokecolor="#83878C">
                <v:path arrowok="t"/>
              </v:shape>
            </v:group>
            <v:group style="position:absolute;left:10570;top:411;width:57;height:2" coordorigin="10570,411" coordsize="57,2">
              <v:shape style="position:absolute;left:10570;top:411;width:57;height:2" coordorigin="10570,411" coordsize="57,0" path="m10570,411l10627,411e" filled="f" stroked="t" strokeweight="2.847847pt" strokecolor="#878C8C">
                <v:path arrowok="t"/>
              </v:shape>
            </v:group>
            <v:group style="position:absolute;left:10020;top:698;width:631;height:2" coordorigin="10020,698" coordsize="631,2">
              <v:shape style="position:absolute;left:10020;top:698;width:631;height:2" coordorigin="10020,698" coordsize="631,0" path="m10020,698l10651,698e" filled="f" stroked="t" strokeweight="4.27177pt" strokecolor="#878C90">
                <v:path arrowok="t"/>
              </v:shape>
            </v:group>
            <v:group style="position:absolute;left:10599;top:426;width:2;height:286" coordorigin="10599,426" coordsize="2,286">
              <v:shape style="position:absolute;left:10599;top:426;width:2;height:286" coordorigin="10599,426" coordsize="0,286" path="m10599,712l10599,426e" filled="f" stroked="t" strokeweight="4.983732pt" strokecolor="#838C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55" w:lineRule="exact"/>
        <w:ind w:left="3760" w:right="43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5"/>
        </w:rPr>
        <w:t>BAŞKANLTGI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240" w:right="320"/>
        </w:sectPr>
      </w:pPr>
      <w:rPr/>
    </w:p>
    <w:p>
      <w:pPr>
        <w:spacing w:before="0" w:after="0" w:line="133" w:lineRule="exact"/>
        <w:ind w:left="8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05" w:right="-69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33016pt;margin-top:-42.589485pt;width:483.751067pt;height:52.345182pt;mso-position-horizontal-relative:page;mso-position-vertical-relative:paragraph;z-index:-15082" type="#_x0000_t202" filled="f" stroked="f">
            <v:textbox inset="0,0,0,0">
              <w:txbxContent>
                <w:p>
                  <w:pPr>
                    <w:spacing w:before="0" w:after="0" w:line="1047" w:lineRule="exact"/>
                    <w:ind w:right="-197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62626"/>
                      <w:spacing w:val="0"/>
                      <w:w w:val="145"/>
                      <w:b/>
                      <w:bCs/>
                      <w:position w:val="1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62626"/>
                      <w:spacing w:val="0"/>
                      <w:w w:val="100"/>
                      <w:b/>
                      <w:bCs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62626"/>
                      <w:spacing w:val="0"/>
                      <w:w w:val="100"/>
                      <w:b/>
                      <w:bCs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727474"/>
                      <w:spacing w:val="0"/>
                      <w:w w:val="90"/>
                      <w:b/>
                      <w:bCs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727474"/>
                      <w:spacing w:val="0"/>
                      <w:w w:val="100"/>
                      <w:b/>
                      <w:bCs/>
                      <w:u w:val="thick" w:color="000000"/>
                      <w:position w:val="-4"/>
                    </w:rPr>
                    <w:t>ti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727474"/>
                      <w:spacing w:val="0"/>
                      <w:w w:val="100"/>
                      <w:b/>
                      <w:bCs/>
                      <w:u w:val="thick" w:color="0000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727474"/>
                      <w:spacing w:val="0"/>
                      <w:w w:val="100"/>
                      <w:b/>
                      <w:bCs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727474"/>
                      <w:spacing w:val="0"/>
                      <w:w w:val="100"/>
                      <w:b/>
                      <w:bCs/>
                      <w:position w:val="-4"/>
                    </w:rPr>
                    <w:t>l/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52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828383"/>
          <w:spacing w:val="0"/>
          <w:w w:val="118"/>
        </w:rPr>
        <w:t>._...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7692" w:space="2139"/>
            <w:col w:w="1529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30" w:right="-20"/>
        <w:jc w:val="left"/>
        <w:tabs>
          <w:tab w:pos="150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579895pt;margin-top:5.549174pt;width:5.27408pt;height:16pt;mso-position-horizontal-relative:page;mso-position-vertical-relative:paragraph;z-index:-15081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DFDFDF"/>
                      <w:spacing w:val="0"/>
                      <w:w w:val="11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2"/>
        </w:rPr>
        <w:t>:05.05.2017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IB.i!.dirim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02.1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65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frel: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40" w:right="-20"/>
        <w:jc w:val="left"/>
        <w:tabs>
          <w:tab w:pos="1500" w:val="left"/>
          <w:tab w:pos="316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2724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Narbel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Civarı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Günaydı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Narltdere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Mumc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Nar!ıder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0" w:right="-20"/>
        <w:jc w:val="left"/>
        <w:tabs>
          <w:tab w:pos="1480" w:val="left"/>
          <w:tab w:pos="43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ihm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174" w:lineRule="auto"/>
        <w:ind w:left="3652" w:right="3227" w:firstLine="-3522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8.295441pt;margin-top:8.810034pt;width:7.117787pt;height:32.06006pt;mso-position-horizontal-relative:page;mso-position-vertical-relative:paragraph;z-index:-15085" type="#_x0000_t202" filled="f" stroked="f">
            <v:textbox inset="0,0,0,0">
              <w:txbxContent>
                <w:p>
                  <w:pPr>
                    <w:spacing w:before="44" w:after="0" w:line="240" w:lineRule="auto"/>
                    <w:ind w:left="57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10052pt;margin-top:14.197083pt;width:69.858974pt;height:23.5pt;mso-position-horizontal-relative:page;mso-position-vertical-relative:paragraph;z-index:-15080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62626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83838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83838"/>
                      <w:spacing w:val="-43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1B1B1"/>
                      <w:spacing w:val="0"/>
                      <w:w w:val="56"/>
                    </w:rPr>
                    <w:t>,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1B1B1"/>
                      <w:spacing w:val="0"/>
                      <w:w w:val="57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1B1B1"/>
                      <w:spacing w:val="-9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1B1B1"/>
                      <w:spacing w:val="0"/>
                      <w:w w:val="59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6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4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8"/>
          <w:w w:val="64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6021"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383838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33"/>
          <w:szCs w:val="33"/>
          <w:color w:val="C3C3C3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33"/>
          <w:szCs w:val="33"/>
          <w:color w:val="C3C3C3"/>
          <w:spacing w:val="6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AltmaAlma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02.16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135" w:right="-20"/>
        <w:jc w:val="left"/>
        <w:tabs>
          <w:tab w:pos="214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Arial" w:hAnsi="Arial" w:cs="Arial" w:eastAsia="Arial"/>
          <w:sz w:val="33"/>
          <w:szCs w:val="33"/>
          <w:color w:val="383838"/>
          <w:spacing w:val="-16"/>
          <w:w w:val="22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Utk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SERTTAŞ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5" w:lineRule="exact"/>
        <w:ind w:left="2143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02.1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65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02.14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</w:sectPr>
      </w:pPr>
      <w:rPr/>
    </w:p>
    <w:p>
      <w:pPr>
        <w:spacing w:before="0" w:after="0" w:line="214" w:lineRule="exact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092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597" w:space="1546"/>
            <w:col w:w="9217"/>
          </w:cols>
        </w:sectPr>
      </w:pPr>
      <w:rPr/>
    </w:p>
    <w:p>
      <w:pPr>
        <w:spacing w:before="0" w:after="0" w:line="257" w:lineRule="exact"/>
        <w:ind w:left="13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4" w:right="44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62" w:right="40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88" w:lineRule="exact"/>
        <w:ind w:left="111" w:right="-20"/>
        <w:jc w:val="left"/>
        <w:tabs>
          <w:tab w:pos="214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201"/>
          <w:position w:val="-5"/>
        </w:rPr>
        <w:t>r-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30" w:right="-20"/>
        <w:jc w:val="left"/>
        <w:tabs>
          <w:tab w:pos="58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2"/>
        </w:rPr>
        <w:t>YL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-14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30" w:right="2018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53" w:right="38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7" w:lineRule="exact"/>
        <w:ind w:left="171" w:right="-20"/>
        <w:jc w:val="left"/>
        <w:tabs>
          <w:tab w:pos="2680" w:val="left"/>
          <w:tab w:pos="4680" w:val="left"/>
          <w:tab w:pos="6580" w:val="left"/>
          <w:tab w:pos="8140" w:val="left"/>
          <w:tab w:pos="9680" w:val="left"/>
          <w:tab w:pos="10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4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IK.K.T.</w:t>
      </w:r>
      <w:r>
        <w:rPr>
          <w:rFonts w:ascii="Arial" w:hAnsi="Arial" w:cs="Arial" w:eastAsia="Arial"/>
          <w:sz w:val="19"/>
          <w:szCs w:val="19"/>
          <w:color w:val="383838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54"/>
          <w:position w:val="-6"/>
        </w:rPr>
        <w:t>1</w:t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3"/>
        </w:rPr>
        <w:t>C02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left="4753" w:right="-20"/>
        <w:jc w:val="left"/>
        <w:tabs>
          <w:tab w:pos="6580" w:val="left"/>
          <w:tab w:pos="8140" w:val="left"/>
          <w:tab w:pos="96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72"/>
          <w:position w:val="5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8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-49"/>
          <w:w w:val="58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8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6" w:lineRule="auto"/>
        <w:ind w:left="130" w:right="7014" w:firstLine="4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57" w:lineRule="auto"/>
        <w:ind w:left="97" w:right="94" w:firstLine="2160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dökülmü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3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düıill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5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unsurun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6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8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kt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1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arıaatine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11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158" w:lineRule="exact"/>
        <w:ind w:left="61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8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</w:sectPr>
      </w:pPr>
      <w:rPr/>
    </w:p>
    <w:p>
      <w:pPr>
        <w:spacing w:before="15" w:after="0" w:line="240" w:lineRule="auto"/>
        <w:ind w:left="2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92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34" w:lineRule="exact"/>
        <w:ind w:right="-20"/>
        <w:jc w:val="left"/>
        <w:tabs>
          <w:tab w:pos="112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2"/>
          <w:position w:val="1"/>
        </w:rPr>
        <w:t>:!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2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-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"/>
        </w:rPr>
        <w:t>lı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05.05.2017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  <w:position w:val="-1"/>
        </w:rPr>
        <w:t>!Saat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02.55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773" w:space="249"/>
            <w:col w:w="10338"/>
          </w:cols>
        </w:sectPr>
      </w:pPr>
      <w:rPr/>
    </w:p>
    <w:p>
      <w:pPr>
        <w:spacing w:before="19" w:after="0" w:line="240" w:lineRule="auto"/>
        <w:ind w:left="225" w:right="-20"/>
        <w:jc w:val="left"/>
        <w:tabs>
          <w:tab w:pos="1020" w:val="left"/>
          <w:tab w:pos="15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Narlıdere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Gıubu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186" w:lineRule="exact"/>
        <w:ind w:left="309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69"/>
          <w:position w:val="-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tabs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6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40"/>
          <w:b/>
          <w:bCs/>
          <w:position w:val="-1"/>
        </w:rPr>
        <w:t>O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4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3"/>
          <w:w w:val="4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1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1"/>
          <w:w w:val="71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1"/>
          <w:b/>
          <w:bCs/>
          <w:position w:val="-1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33"/>
          <w:w w:val="51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  <w:position w:val="-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3" w:equalWidth="0">
            <w:col w:w="3002" w:space="194"/>
            <w:col w:w="3079" w:space="2408"/>
            <w:col w:w="2677"/>
          </w:cols>
        </w:sectPr>
      </w:pPr>
      <w:rPr/>
    </w:p>
    <w:p>
      <w:pPr>
        <w:spacing w:before="0" w:after="0" w:line="15" w:lineRule="exact"/>
        <w:ind w:left="135" w:right="-20"/>
        <w:jc w:val="left"/>
        <w:tabs>
          <w:tab w:pos="2300" w:val="left"/>
          <w:tab w:pos="3280" w:val="left"/>
          <w:tab w:pos="3680" w:val="left"/>
          <w:tab w:pos="5040" w:val="left"/>
          <w:tab w:pos="9640" w:val="left"/>
          <w:tab w:pos="102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122498pt;margin-top:.769959pt;width:32.761071pt;height:65.0pt;mso-position-horizontal-relative:page;mso-position-vertical-relative:paragraph;z-index:-15075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rPr>
                      <w:rFonts w:ascii="Arial" w:hAnsi="Arial" w:cs="Arial" w:eastAsia="Arial"/>
                      <w:sz w:val="130"/>
                      <w:szCs w:val="130"/>
                    </w:rPr>
                  </w:pPr>
                  <w:rPr/>
                  <w:r>
                    <w:rPr>
                      <w:rFonts w:ascii="Arial" w:hAnsi="Arial" w:cs="Arial" w:eastAsia="Arial"/>
                      <w:sz w:val="130"/>
                      <w:szCs w:val="130"/>
                      <w:color w:val="464D80"/>
                      <w:spacing w:val="-451"/>
                      <w:w w:val="241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-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8"/>
        </w:rPr>
      </w:r>
      <w:r>
        <w:rPr>
          <w:rFonts w:ascii="Courier New" w:hAnsi="Courier New" w:cs="Courier New" w:eastAsia="Courier New"/>
          <w:sz w:val="29"/>
          <w:szCs w:val="29"/>
          <w:color w:val="727474"/>
          <w:spacing w:val="0"/>
          <w:w w:val="67"/>
          <w:b/>
          <w:bCs/>
          <w:position w:val="-43"/>
        </w:rPr>
        <w:t>iT</w:t>
      </w:r>
      <w:r>
        <w:rPr>
          <w:rFonts w:ascii="Courier New" w:hAnsi="Courier New" w:cs="Courier New" w:eastAsia="Courier New"/>
          <w:sz w:val="29"/>
          <w:szCs w:val="29"/>
          <w:color w:val="727474"/>
          <w:spacing w:val="0"/>
          <w:w w:val="100"/>
          <w:b/>
          <w:bCs/>
          <w:position w:val="-43"/>
        </w:rPr>
        <w:tab/>
      </w:r>
      <w:r>
        <w:rPr>
          <w:rFonts w:ascii="Courier New" w:hAnsi="Courier New" w:cs="Courier New" w:eastAsia="Courier New"/>
          <w:sz w:val="29"/>
          <w:szCs w:val="29"/>
          <w:color w:val="727474"/>
          <w:spacing w:val="0"/>
          <w:w w:val="100"/>
          <w:b/>
          <w:bCs/>
          <w:position w:val="-43"/>
        </w:rPr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67"/>
          <w:position w:val="-42"/>
        </w:rPr>
        <w:t>'A</w:t>
      </w:r>
      <w:r>
        <w:rPr>
          <w:rFonts w:ascii="Arial" w:hAnsi="Arial" w:cs="Arial" w:eastAsia="Arial"/>
          <w:sz w:val="20"/>
          <w:szCs w:val="20"/>
          <w:color w:val="606060"/>
          <w:spacing w:val="-34"/>
          <w:w w:val="67"/>
          <w:position w:val="-42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00"/>
          <w:position w:val="-42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7"/>
          <w:position w:val="-39"/>
        </w:rPr>
        <w:t>BOL</w:t>
      </w:r>
      <w:r>
        <w:rPr>
          <w:rFonts w:ascii="Arial" w:hAnsi="Arial" w:cs="Arial" w:eastAsia="Arial"/>
          <w:sz w:val="19"/>
          <w:szCs w:val="19"/>
          <w:color w:val="383838"/>
          <w:spacing w:val="-9"/>
          <w:w w:val="98"/>
          <w:position w:val="-39"/>
        </w:rPr>
        <w:t>•</w:t>
      </w:r>
      <w:r>
        <w:rPr>
          <w:rFonts w:ascii="Arial" w:hAnsi="Arial" w:cs="Arial" w:eastAsia="Arial"/>
          <w:sz w:val="19"/>
          <w:szCs w:val="19"/>
          <w:color w:val="727474"/>
          <w:spacing w:val="0"/>
          <w:w w:val="164"/>
          <w:position w:val="-39"/>
        </w:rPr>
        <w:t>,</w:t>
      </w:r>
      <w:r>
        <w:rPr>
          <w:rFonts w:ascii="Arial" w:hAnsi="Arial" w:cs="Arial" w:eastAsia="Arial"/>
          <w:sz w:val="19"/>
          <w:szCs w:val="19"/>
          <w:color w:val="727474"/>
          <w:spacing w:val="-18"/>
          <w:w w:val="100"/>
          <w:position w:val="-39"/>
        </w:rPr>
        <w:t> </w:t>
      </w:r>
      <w:r>
        <w:rPr>
          <w:rFonts w:ascii="Arial" w:hAnsi="Arial" w:cs="Arial" w:eastAsia="Arial"/>
          <w:sz w:val="19"/>
          <w:szCs w:val="19"/>
          <w:color w:val="999A9A"/>
          <w:spacing w:val="0"/>
          <w:w w:val="162"/>
          <w:position w:val="-39"/>
        </w:rPr>
        <w:t>:</w:t>
      </w:r>
      <w:r>
        <w:rPr>
          <w:rFonts w:ascii="Arial" w:hAnsi="Arial" w:cs="Arial" w:eastAsia="Arial"/>
          <w:sz w:val="19"/>
          <w:szCs w:val="19"/>
          <w:color w:val="999A9A"/>
          <w:spacing w:val="0"/>
          <w:w w:val="100"/>
          <w:position w:val="-39"/>
        </w:rPr>
        <w:tab/>
      </w:r>
      <w:r>
        <w:rPr>
          <w:rFonts w:ascii="Arial" w:hAnsi="Arial" w:cs="Arial" w:eastAsia="Arial"/>
          <w:sz w:val="19"/>
          <w:szCs w:val="19"/>
          <w:color w:val="999A9A"/>
          <w:spacing w:val="0"/>
          <w:w w:val="100"/>
          <w:position w:val="-39"/>
        </w:rPr>
      </w:r>
      <w:r>
        <w:rPr>
          <w:rFonts w:ascii="Arial" w:hAnsi="Arial" w:cs="Arial" w:eastAsia="Arial"/>
          <w:sz w:val="126"/>
          <w:szCs w:val="126"/>
          <w:color w:val="464D80"/>
          <w:spacing w:val="0"/>
          <w:w w:val="162"/>
          <w:i/>
          <w:position w:val="-102"/>
        </w:rPr>
        <w:t>tt</w:t>
      </w:r>
      <w:r>
        <w:rPr>
          <w:rFonts w:ascii="Arial" w:hAnsi="Arial" w:cs="Arial" w:eastAsia="Arial"/>
          <w:sz w:val="126"/>
          <w:szCs w:val="126"/>
          <w:color w:val="464D80"/>
          <w:spacing w:val="-469"/>
          <w:w w:val="162"/>
          <w:i/>
          <w:position w:val="-102"/>
        </w:rPr>
        <w:t> </w:t>
      </w:r>
      <w:r>
        <w:rPr>
          <w:rFonts w:ascii="Arial" w:hAnsi="Arial" w:cs="Arial" w:eastAsia="Arial"/>
          <w:sz w:val="126"/>
          <w:szCs w:val="126"/>
          <w:color w:val="464D80"/>
          <w:spacing w:val="0"/>
          <w:w w:val="100"/>
          <w:i/>
          <w:position w:val="-102"/>
        </w:rPr>
        <w:tab/>
      </w:r>
      <w:r>
        <w:rPr>
          <w:rFonts w:ascii="Arial" w:hAnsi="Arial" w:cs="Arial" w:eastAsia="Arial"/>
          <w:sz w:val="126"/>
          <w:szCs w:val="126"/>
          <w:color w:val="464D80"/>
          <w:spacing w:val="0"/>
          <w:w w:val="100"/>
          <w:i/>
          <w:position w:val="-102"/>
        </w:rPr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100"/>
          <w:i/>
          <w:position w:val="-34"/>
        </w:rPr>
        <w:t>.#'·f,</w:t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100"/>
          <w:i/>
          <w:position w:val="-34"/>
        </w:rPr>
        <w:t>(</w:t>
      </w:r>
      <w:r>
        <w:rPr>
          <w:rFonts w:ascii="Arial" w:hAnsi="Arial" w:cs="Arial" w:eastAsia="Arial"/>
          <w:sz w:val="14"/>
          <w:szCs w:val="14"/>
          <w:color w:val="999A9A"/>
          <w:spacing w:val="-26"/>
          <w:w w:val="100"/>
          <w:i/>
          <w:position w:val="-34"/>
        </w:rPr>
        <w:t> </w:t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100"/>
          <w:i/>
          <w:position w:val="-34"/>
        </w:rPr>
        <w:tab/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100"/>
          <w:i/>
          <w:position w:val="-34"/>
        </w:rPr>
      </w:r>
      <w:r>
        <w:rPr>
          <w:rFonts w:ascii="Arial" w:hAnsi="Arial" w:cs="Arial" w:eastAsia="Arial"/>
          <w:sz w:val="14"/>
          <w:szCs w:val="14"/>
          <w:color w:val="999A9A"/>
          <w:spacing w:val="0"/>
          <w:w w:val="135"/>
          <w:position w:val="-3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7" w:lineRule="atLeast"/>
        <w:ind w:right="-20"/>
        <w:jc w:val="right"/>
        <w:tabs>
          <w:tab w:pos="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33493pt;margin-top:23.949963pt;width:81.929077pt;height:13pt;mso-position-horizontal-relative:page;mso-position-vertical-relative:paragraph;z-index:-15078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150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06060"/>
                      <w:spacing w:val="0"/>
                      <w:w w:val="10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06060"/>
                      <w:spacing w:val="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06060"/>
                      <w:spacing w:val="0"/>
                      <w:w w:val="50"/>
                      <w:i/>
                    </w:rPr>
                    <w:t>1/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06060"/>
                      <w:spacing w:val="-8"/>
                      <w:w w:val="51"/>
                      <w:i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383"/>
                      <w:spacing w:val="9"/>
                      <w:w w:val="107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96"/>
                      <w:i/>
                    </w:rPr>
                    <w:t>}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99A9A"/>
                      <w:spacing w:val="0"/>
                      <w:w w:val="72"/>
                    </w:rPr>
                    <w:t>"r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110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4D4D4D"/>
          <w:spacing w:val="1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1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6" w:lineRule="atLeast"/>
        <w:ind w:left="1956" w:right="-20"/>
        <w:jc w:val="left"/>
        <w:tabs>
          <w:tab w:pos="26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83838"/>
          <w:spacing w:val="-22"/>
          <w:w w:val="137"/>
        </w:rPr>
        <w:t>I</w:t>
      </w:r>
      <w:r>
        <w:rPr>
          <w:rFonts w:ascii="Arial" w:hAnsi="Arial" w:cs="Arial" w:eastAsia="Arial"/>
          <w:sz w:val="11"/>
          <w:szCs w:val="11"/>
          <w:color w:val="727474"/>
          <w:spacing w:val="7"/>
          <w:w w:val="137"/>
        </w:rPr>
        <w:t>'</w:t>
      </w:r>
      <w:r>
        <w:rPr>
          <w:rFonts w:ascii="Arial" w:hAnsi="Arial" w:cs="Arial" w:eastAsia="Arial"/>
          <w:sz w:val="11"/>
          <w:szCs w:val="11"/>
          <w:color w:val="727474"/>
          <w:spacing w:val="0"/>
          <w:w w:val="137"/>
        </w:rPr>
        <w:t>;K/</w:t>
      </w:r>
      <w:r>
        <w:rPr>
          <w:rFonts w:ascii="Arial" w:hAnsi="Arial" w:cs="Arial" w:eastAsia="Arial"/>
          <w:sz w:val="11"/>
          <w:szCs w:val="11"/>
          <w:color w:val="727474"/>
          <w:spacing w:val="16"/>
          <w:w w:val="137"/>
        </w:rPr>
        <w:t> </w:t>
      </w:r>
      <w:r>
        <w:rPr>
          <w:rFonts w:ascii="Arial" w:hAnsi="Arial" w:cs="Arial" w:eastAsia="Arial"/>
          <w:sz w:val="11"/>
          <w:szCs w:val="11"/>
          <w:color w:val="828383"/>
          <w:spacing w:val="0"/>
          <w:w w:val="297"/>
        </w:rPr>
        <w:t>'</w:t>
      </w:r>
      <w:r>
        <w:rPr>
          <w:rFonts w:ascii="Arial" w:hAnsi="Arial" w:cs="Arial" w:eastAsia="Arial"/>
          <w:sz w:val="11"/>
          <w:szCs w:val="11"/>
          <w:color w:val="828383"/>
          <w:spacing w:val="-67"/>
          <w:w w:val="297"/>
        </w:rPr>
        <w:t> 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297"/>
        </w:rPr>
        <w:t>l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727474"/>
          <w:spacing w:val="0"/>
          <w:w w:val="183"/>
          <w:i/>
        </w:rPr>
        <w:t>}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6290" w:space="1472"/>
            <w:col w:w="3598"/>
          </w:cols>
        </w:sectPr>
      </w:pPr>
      <w:rPr/>
    </w:p>
    <w:p>
      <w:pPr>
        <w:spacing w:before="0" w:after="0" w:line="512" w:lineRule="atLeast"/>
        <w:ind w:left="2076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673706pt;margin-top:2.687145pt;width:36.436519pt;height:28.5pt;mso-position-horizontal-relative:page;mso-position-vertical-relative:paragraph;z-index:-15079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tabs>
                      <w:tab w:pos="600" w:val="left"/>
                    </w:tabs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383D62"/>
                      <w:spacing w:val="0"/>
                      <w:w w:val="46"/>
                      <w:b/>
                      <w:bCs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383D62"/>
                      <w:spacing w:val="-24"/>
                      <w:w w:val="46"/>
                      <w:b/>
                      <w:bCs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606060"/>
                      <w:spacing w:val="0"/>
                      <w:w w:val="46"/>
                      <w:b/>
                      <w:bCs/>
                      <w:i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606060"/>
                      <w:spacing w:val="-60"/>
                      <w:w w:val="46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606060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606060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999A9A"/>
                      <w:spacing w:val="-14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999A9A"/>
                      <w:spacing w:val="-77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8"/>
          <w:b/>
          <w:bCs/>
        </w:rPr>
        <w:t>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8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-4"/>
          <w:w w:val="11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8"/>
          <w:b/>
          <w:bCs/>
        </w:rPr>
        <w:t>GRUP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9" w:lineRule="exact"/>
        <w:ind w:right="45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  <w:position w:val="-2"/>
        </w:rPr>
        <w:t>ÇINAR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11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99A9A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AMlk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atLeast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4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56"/>
          <w:szCs w:val="56"/>
          <w:color w:val="464D80"/>
          <w:spacing w:val="0"/>
          <w:w w:val="151"/>
          <w:position w:val="0"/>
        </w:rPr>
        <w:t>)</w:t>
      </w:r>
      <w:r>
        <w:rPr>
          <w:rFonts w:ascii="Arial" w:hAnsi="Arial" w:cs="Arial" w:eastAsia="Arial"/>
          <w:sz w:val="56"/>
          <w:szCs w:val="56"/>
          <w:color w:val="464D80"/>
          <w:spacing w:val="-10"/>
          <w:w w:val="151"/>
          <w:position w:val="0"/>
        </w:rPr>
        <w:t>l</w:t>
      </w:r>
      <w:r>
        <w:rPr>
          <w:rFonts w:ascii="Arial" w:hAnsi="Arial" w:cs="Arial" w:eastAsia="Arial"/>
          <w:sz w:val="56"/>
          <w:szCs w:val="56"/>
          <w:color w:val="464D80"/>
          <w:spacing w:val="-80"/>
          <w:w w:val="150"/>
          <w:position w:val="0"/>
        </w:rPr>
        <w:t>'</w:t>
      </w:r>
      <w:r>
        <w:rPr>
          <w:rFonts w:ascii="Arial" w:hAnsi="Arial" w:cs="Arial" w:eastAsia="Arial"/>
          <w:sz w:val="56"/>
          <w:szCs w:val="56"/>
          <w:color w:val="4D4D4D"/>
          <w:spacing w:val="-109"/>
          <w:w w:val="79"/>
          <w:position w:val="0"/>
        </w:rPr>
        <w:t>,</w:t>
      </w:r>
      <w:r>
        <w:rPr>
          <w:rFonts w:ascii="Arial" w:hAnsi="Arial" w:cs="Arial" w:eastAsia="Arial"/>
          <w:sz w:val="56"/>
          <w:szCs w:val="56"/>
          <w:color w:val="606060"/>
          <w:spacing w:val="0"/>
          <w:w w:val="35"/>
          <w:position w:val="0"/>
        </w:rPr>
        <w:t>.</w:t>
      </w:r>
      <w:r>
        <w:rPr>
          <w:rFonts w:ascii="Arial" w:hAnsi="Arial" w:cs="Arial" w:eastAsia="Arial"/>
          <w:sz w:val="56"/>
          <w:szCs w:val="56"/>
          <w:color w:val="606060"/>
          <w:spacing w:val="-16"/>
          <w:w w:val="35"/>
          <w:position w:val="0"/>
        </w:rPr>
        <w:t>.</w:t>
      </w:r>
      <w:r>
        <w:rPr>
          <w:rFonts w:ascii="Arial" w:hAnsi="Arial" w:cs="Arial" w:eastAsia="Arial"/>
          <w:sz w:val="56"/>
          <w:szCs w:val="56"/>
          <w:color w:val="383D62"/>
          <w:spacing w:val="-1"/>
          <w:w w:val="33"/>
          <w:position w:val="0"/>
        </w:rPr>
        <w:t>:</w:t>
      </w:r>
      <w:r>
        <w:rPr>
          <w:rFonts w:ascii="Arial" w:hAnsi="Arial" w:cs="Arial" w:eastAsia="Arial"/>
          <w:sz w:val="56"/>
          <w:szCs w:val="56"/>
          <w:color w:val="727474"/>
          <w:spacing w:val="-81"/>
          <w:w w:val="95"/>
          <w:position w:val="0"/>
        </w:rPr>
        <w:t>,</w:t>
      </w:r>
      <w:r>
        <w:rPr>
          <w:rFonts w:ascii="Arial" w:hAnsi="Arial" w:cs="Arial" w:eastAsia="Arial"/>
          <w:sz w:val="56"/>
          <w:szCs w:val="56"/>
          <w:color w:val="999A9A"/>
          <w:spacing w:val="0"/>
          <w:w w:val="28"/>
          <w:position w:val="0"/>
        </w:rPr>
        <w:t>._</w:t>
      </w:r>
      <w:r>
        <w:rPr>
          <w:rFonts w:ascii="Arial" w:hAnsi="Arial" w:cs="Arial" w:eastAsia="Arial"/>
          <w:sz w:val="56"/>
          <w:szCs w:val="56"/>
          <w:color w:val="999A9A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0"/>
          <w:w w:val="54"/>
          <w:position w:val="0"/>
        </w:rPr>
        <w:t>l!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5"/>
          <w:w w:val="55"/>
          <w:position w:val="0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262626"/>
          <w:spacing w:val="-11"/>
          <w:w w:val="93"/>
          <w:position w:val="0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0"/>
          <w:w w:val="103"/>
          <w:position w:val="0"/>
        </w:rPr>
        <w:t>iı,q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14"/>
          <w:w w:val="64"/>
          <w:position w:val="0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-4"/>
          <w:w w:val="45"/>
          <w:position w:val="0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999A9A"/>
          <w:spacing w:val="0"/>
          <w:w w:val="48"/>
          <w:position w:val="0"/>
        </w:rPr>
        <w:t>'iı&gt;</w:t>
      </w:r>
      <w:r>
        <w:rPr>
          <w:rFonts w:ascii="Times New Roman" w:hAnsi="Times New Roman" w:cs="Times New Roman" w:eastAsia="Times New Roman"/>
          <w:sz w:val="31"/>
          <w:szCs w:val="31"/>
          <w:color w:val="999A9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99A9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124"/>
          <w:position w:val="0"/>
        </w:rPr>
        <w:t>"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35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124"/>
          <w:position w:val="0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3" w:equalWidth="0">
            <w:col w:w="3551" w:space="73"/>
            <w:col w:w="881" w:space="799"/>
            <w:col w:w="6056"/>
          </w:cols>
        </w:sectPr>
      </w:pPr>
      <w:rPr/>
    </w:p>
    <w:p>
      <w:pPr>
        <w:spacing w:before="0" w:after="0" w:line="165" w:lineRule="exact"/>
        <w:ind w:right="303"/>
        <w:jc w:val="righ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262854"/>
          <w:spacing w:val="0"/>
          <w:w w:val="127"/>
          <w:i/>
          <w:position w:val="10"/>
        </w:rPr>
        <w:t>"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2143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D80"/>
          <w:w w:val="348"/>
          <w:position w:val="-1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464D80"/>
          <w:spacing w:val="-3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99A9A"/>
          <w:spacing w:val="0"/>
          <w:w w:val="121"/>
          <w:position w:val="-12"/>
        </w:rPr>
        <w:t>ismailYA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-66" w:right="424"/>
        <w:jc w:val="right"/>
        <w:tabs>
          <w:tab w:pos="4580" w:val="left"/>
          <w:tab w:pos="5780" w:val="left"/>
          <w:tab w:pos="66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64D80"/>
          <w:spacing w:val="0"/>
          <w:w w:val="230"/>
        </w:rPr>
        <w:t>"</w:t>
      </w:r>
      <w:r>
        <w:rPr>
          <w:rFonts w:ascii="Arial" w:hAnsi="Arial" w:cs="Arial" w:eastAsia="Arial"/>
          <w:sz w:val="22"/>
          <w:szCs w:val="22"/>
          <w:color w:val="464D80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64D8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1"/>
          <w:position w:val="5"/>
        </w:rPr>
        <w:t>htıi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8"/>
          <w:w w:val="102"/>
          <w:position w:val="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828383"/>
          <w:spacing w:val="10"/>
          <w:w w:val="88"/>
          <w:position w:val="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6"/>
          <w:position w:val="5"/>
        </w:rPr>
        <w:t>S!_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4"/>
          <w:position w:val="5"/>
        </w:rPr>
        <w:t>r</w:t>
      </w:r>
      <w:r>
        <w:rPr>
          <w:rFonts w:ascii="Arial" w:hAnsi="Arial" w:cs="Arial" w:eastAsia="Arial"/>
          <w:sz w:val="26"/>
          <w:szCs w:val="26"/>
          <w:color w:val="606060"/>
          <w:spacing w:val="-22"/>
          <w:w w:val="54"/>
          <w:position w:val="5"/>
        </w:rPr>
        <w:t>Q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4"/>
          <w:position w:val="5"/>
        </w:rPr>
        <w:t>"·</w:t>
      </w:r>
      <w:r>
        <w:rPr>
          <w:rFonts w:ascii="Arial" w:hAnsi="Arial" w:cs="Arial" w:eastAsia="Arial"/>
          <w:sz w:val="26"/>
          <w:szCs w:val="26"/>
          <w:color w:val="606060"/>
          <w:spacing w:val="33"/>
          <w:w w:val="54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54"/>
          <w:position w:val="5"/>
        </w:rPr>
        <w:t>&gt;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54"/>
          <w:position w:val="5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54"/>
          <w:position w:val="5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7"/>
          <w:w w:val="54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99A9A"/>
          <w:spacing w:val="0"/>
          <w:w w:val="129"/>
          <w:position w:val="5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99A9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99A9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3"/>
          <w:position w:val="5"/>
        </w:rPr>
        <w:t>;·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right="801"/>
        <w:jc w:val="right"/>
        <w:tabs>
          <w:tab w:pos="8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27474"/>
          <w:spacing w:val="0"/>
          <w:w w:val="144"/>
          <w:i/>
          <w:position w:val="-2"/>
        </w:rPr>
        <w:t>Ô</w:t>
      </w:r>
      <w:r>
        <w:rPr>
          <w:rFonts w:ascii="Times New Roman" w:hAnsi="Times New Roman" w:cs="Times New Roman" w:eastAsia="Times New Roman"/>
          <w:sz w:val="12"/>
          <w:szCs w:val="12"/>
          <w:color w:val="727474"/>
          <w:spacing w:val="0"/>
          <w:w w:val="144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727474"/>
          <w:spacing w:val="2"/>
          <w:w w:val="14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27474"/>
          <w:spacing w:val="0"/>
          <w:w w:val="144"/>
          <w:position w:val="-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27474"/>
          <w:spacing w:val="-18"/>
          <w:w w:val="144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84"/>
          <w:position w:val="-2"/>
        </w:rPr>
        <w:t>·•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2"/>
          <w:w w:val="146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15"/>
          <w:position w:val="-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493"/>
        <w:jc w:val="right"/>
        <w:tabs>
          <w:tab w:pos="580" w:val="left"/>
          <w:tab w:pos="1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  <w:i/>
          <w:position w:val="-5"/>
        </w:rPr>
        <w:t>'ı..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82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  <w:i/>
          <w:position w:val="-5"/>
        </w:rPr>
        <w:t>t"•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1"/>
          <w:w w:val="68"/>
          <w:position w:val="-5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19"/>
          <w:w w:val="44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10"/>
          <w:position w:val="-5"/>
        </w:rPr>
        <w:t>:.e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5"/>
          <w:w w:val="167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0"/>
          <w:w w:val="212"/>
          <w:i/>
          <w:position w:val="-5"/>
        </w:rPr>
        <w:t>vj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3829" w:space="269"/>
            <w:col w:w="7262"/>
          </w:cols>
        </w:sectPr>
      </w:pPr>
      <w:rPr/>
    </w:p>
    <w:p>
      <w:pPr>
        <w:spacing w:before="0" w:after="0" w:line="387" w:lineRule="exact"/>
        <w:ind w:left="2461" w:right="-20"/>
        <w:jc w:val="left"/>
        <w:tabs>
          <w:tab w:pos="9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3.701477pt;margin-top:2.446449pt;width:3.6062pt;height:6.5pt;mso-position-horizontal-relative:page;mso-position-vertical-relative:paragraph;z-index:-1507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B1B1B1"/>
                      <w:spacing w:val="0"/>
                      <w:w w:val="290"/>
                    </w:rPr>
                    <w:t>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085175pt;margin-top:12.495304pt;width:32.023322pt;height:8pt;mso-position-horizontal-relative:page;mso-position-vertical-relative:paragraph;z-index:-1507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99A9A"/>
                      <w:spacing w:val="0"/>
                      <w:w w:val="8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99A9A"/>
                      <w:spacing w:val="0"/>
                      <w:w w:val="82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99A9A"/>
                      <w:spacing w:val="20"/>
                      <w:w w:val="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383"/>
                      <w:spacing w:val="0"/>
                      <w:w w:val="50"/>
                      <w:b/>
                      <w:bCs/>
                    </w:rPr>
                    <w:t>_......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383"/>
                      <w:spacing w:val="1"/>
                      <w:w w:val="50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76"/>
                      <w:b/>
                      <w:bCs/>
                    </w:rPr>
                    <w:t>.,.-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383"/>
                      <w:spacing w:val="0"/>
                      <w:w w:val="45"/>
                      <w:b/>
                      <w:bCs/>
                    </w:rPr>
                    <w:t>Iri"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999A9A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20"/>
          <w:szCs w:val="20"/>
          <w:color w:val="999A9A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999A9A"/>
          <w:spacing w:val="13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84"/>
          <w:position w:val="-3"/>
        </w:rPr>
        <w:t>Batı</w:t>
      </w:r>
      <w:r>
        <w:rPr>
          <w:rFonts w:ascii="Arial" w:hAnsi="Arial" w:cs="Arial" w:eastAsia="Arial"/>
          <w:sz w:val="22"/>
          <w:szCs w:val="22"/>
          <w:color w:val="999A9A"/>
          <w:spacing w:val="15"/>
          <w:w w:val="84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84"/>
          <w:position w:val="-3"/>
        </w:rPr>
        <w:t>Bö\:v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84"/>
          <w:position w:val="-3"/>
        </w:rPr>
        <w:t>Aı</w:t>
      </w:r>
      <w:r>
        <w:rPr>
          <w:rFonts w:ascii="Arial" w:hAnsi="Arial" w:cs="Arial" w:eastAsia="Arial"/>
          <w:sz w:val="21"/>
          <w:szCs w:val="21"/>
          <w:color w:val="B1B1B1"/>
          <w:spacing w:val="-25"/>
          <w:w w:val="84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727474"/>
          <w:spacing w:val="0"/>
          <w:w w:val="84"/>
          <w:position w:val="16"/>
        </w:rPr>
        <w:t>•</w:t>
      </w:r>
      <w:r>
        <w:rPr>
          <w:rFonts w:ascii="Arial" w:hAnsi="Arial" w:cs="Arial" w:eastAsia="Arial"/>
          <w:sz w:val="13"/>
          <w:szCs w:val="13"/>
          <w:color w:val="727474"/>
          <w:spacing w:val="0"/>
          <w:w w:val="84"/>
          <w:position w:val="16"/>
        </w:rPr>
        <w:t>    </w:t>
      </w:r>
      <w:r>
        <w:rPr>
          <w:rFonts w:ascii="Arial" w:hAnsi="Arial" w:cs="Arial" w:eastAsia="Arial"/>
          <w:sz w:val="13"/>
          <w:szCs w:val="13"/>
          <w:color w:val="727474"/>
          <w:spacing w:val="23"/>
          <w:w w:val="84"/>
          <w:position w:val="16"/>
        </w:rPr>
        <w:t> </w:t>
      </w:r>
      <w:r>
        <w:rPr>
          <w:rFonts w:ascii="Arial" w:hAnsi="Arial" w:cs="Arial" w:eastAsia="Arial"/>
          <w:sz w:val="13"/>
          <w:szCs w:val="13"/>
          <w:color w:val="606060"/>
          <w:spacing w:val="0"/>
          <w:w w:val="88"/>
          <w:i/>
          <w:position w:val="16"/>
        </w:rPr>
        <w:t>'&lt;'</w:t>
      </w:r>
      <w:r>
        <w:rPr>
          <w:rFonts w:ascii="Arial" w:hAnsi="Arial" w:cs="Arial" w:eastAsia="Arial"/>
          <w:sz w:val="13"/>
          <w:szCs w:val="13"/>
          <w:color w:val="606060"/>
          <w:spacing w:val="-7"/>
          <w:w w:val="89"/>
          <w:i/>
          <w:position w:val="16"/>
        </w:rPr>
        <w:t>j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60"/>
          <w:i/>
          <w:position w:val="16"/>
        </w:rPr>
        <w:t>·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i/>
          <w:position w:val="16"/>
        </w:rPr>
        <w:t>  </w:t>
      </w:r>
      <w:r>
        <w:rPr>
          <w:rFonts w:ascii="Arial" w:hAnsi="Arial" w:cs="Arial" w:eastAsia="Arial"/>
          <w:sz w:val="13"/>
          <w:szCs w:val="13"/>
          <w:color w:val="B1B1B1"/>
          <w:spacing w:val="-17"/>
          <w:w w:val="100"/>
          <w:i/>
          <w:position w:val="16"/>
        </w:rPr>
        <w:t> </w:t>
      </w:r>
      <w:r>
        <w:rPr>
          <w:rFonts w:ascii="Arial" w:hAnsi="Arial" w:cs="Arial" w:eastAsia="Arial"/>
          <w:sz w:val="32"/>
          <w:szCs w:val="32"/>
          <w:color w:val="606060"/>
          <w:spacing w:val="-47"/>
          <w:w w:val="58"/>
          <w:position w:val="5"/>
        </w:rPr>
        <w:t>.</w:t>
      </w:r>
      <w:r>
        <w:rPr>
          <w:rFonts w:ascii="Arial" w:hAnsi="Arial" w:cs="Arial" w:eastAsia="Arial"/>
          <w:sz w:val="13"/>
          <w:szCs w:val="13"/>
          <w:color w:val="828383"/>
          <w:spacing w:val="-5"/>
          <w:w w:val="180"/>
          <w:i/>
          <w:position w:val="16"/>
        </w:rPr>
        <w:t>.</w:t>
      </w:r>
      <w:r>
        <w:rPr>
          <w:rFonts w:ascii="Arial" w:hAnsi="Arial" w:cs="Arial" w:eastAsia="Arial"/>
          <w:sz w:val="32"/>
          <w:szCs w:val="32"/>
          <w:color w:val="999A9A"/>
          <w:spacing w:val="-54"/>
          <w:w w:val="58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828383"/>
          <w:spacing w:val="10"/>
          <w:w w:val="226"/>
          <w:position w:val="5"/>
        </w:rPr>
        <w:t>:</w:t>
      </w:r>
      <w:r>
        <w:rPr>
          <w:rFonts w:ascii="Arial" w:hAnsi="Arial" w:cs="Arial" w:eastAsia="Arial"/>
          <w:sz w:val="16"/>
          <w:szCs w:val="16"/>
          <w:color w:val="999A9A"/>
          <w:spacing w:val="0"/>
          <w:w w:val="119"/>
          <w:position w:val="5"/>
        </w:rPr>
        <w:t>·</w:t>
      </w:r>
      <w:r>
        <w:rPr>
          <w:rFonts w:ascii="Arial" w:hAnsi="Arial" w:cs="Arial" w:eastAsia="Arial"/>
          <w:sz w:val="16"/>
          <w:szCs w:val="16"/>
          <w:color w:val="999A9A"/>
          <w:spacing w:val="21"/>
          <w:w w:val="100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727474"/>
          <w:spacing w:val="0"/>
          <w:w w:val="273"/>
          <w:position w:val="5"/>
        </w:rPr>
        <w:t>.</w:t>
      </w:r>
      <w:r>
        <w:rPr>
          <w:rFonts w:ascii="Arial" w:hAnsi="Arial" w:cs="Arial" w:eastAsia="Arial"/>
          <w:sz w:val="16"/>
          <w:szCs w:val="16"/>
          <w:color w:val="727474"/>
          <w:spacing w:val="3"/>
          <w:w w:val="273"/>
          <w:position w:val="5"/>
        </w:rPr>
        <w:t>;</w:t>
      </w:r>
      <w:r>
        <w:rPr>
          <w:rFonts w:ascii="Arial" w:hAnsi="Arial" w:cs="Arial" w:eastAsia="Arial"/>
          <w:sz w:val="13"/>
          <w:szCs w:val="13"/>
          <w:color w:val="828383"/>
          <w:spacing w:val="-19"/>
          <w:w w:val="109"/>
          <w:position w:val="16"/>
        </w:rPr>
        <w:t>.</w:t>
      </w:r>
      <w:r>
        <w:rPr>
          <w:rFonts w:ascii="Arial" w:hAnsi="Arial" w:cs="Arial" w:eastAsia="Arial"/>
          <w:sz w:val="32"/>
          <w:szCs w:val="32"/>
          <w:color w:val="383838"/>
          <w:spacing w:val="16"/>
          <w:w w:val="88"/>
          <w:position w:val="5"/>
        </w:rPr>
        <w:t>.</w:t>
      </w:r>
      <w:r>
        <w:rPr>
          <w:rFonts w:ascii="Arial" w:hAnsi="Arial" w:cs="Arial" w:eastAsia="Arial"/>
          <w:sz w:val="13"/>
          <w:szCs w:val="13"/>
          <w:color w:val="383838"/>
          <w:spacing w:val="-13"/>
          <w:w w:val="206"/>
          <w:position w:val="5"/>
        </w:rPr>
        <w:t>,</w:t>
      </w:r>
      <w:r>
        <w:rPr>
          <w:rFonts w:ascii="Arial" w:hAnsi="Arial" w:cs="Arial" w:eastAsia="Arial"/>
          <w:sz w:val="23"/>
          <w:szCs w:val="23"/>
          <w:color w:val="606060"/>
          <w:spacing w:val="-35"/>
          <w:w w:val="143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28383"/>
          <w:spacing w:val="0"/>
          <w:w w:val="141"/>
          <w:position w:val="5"/>
        </w:rPr>
        <w:t>../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</w:sectPr>
      </w:pPr>
      <w:rPr/>
    </w:p>
    <w:p>
      <w:pPr>
        <w:spacing w:before="0" w:after="0" w:line="567" w:lineRule="exact"/>
        <w:ind w:left="140" w:right="-121"/>
        <w:jc w:val="left"/>
        <w:tabs>
          <w:tab w:pos="2500" w:val="left"/>
        </w:tabs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v:group style="position:absolute;margin-left:16.61244pt;margin-top:36.643509pt;width:557.5847pt;height:757.649905pt;mso-position-horizontal-relative:page;mso-position-vertical-relative:page;z-index:-15084" coordorigin="332,733" coordsize="11152,15153">
            <v:group style="position:absolute;left:356;top:757;width:5416;height:2" coordorigin="356,757" coordsize="5416,2">
              <v:shape style="position:absolute;left:356;top:757;width:5416;height:2" coordorigin="356,757" coordsize="5416,0" path="m356,757l5772,757e" filled="f" stroked="t" strokeweight=".711962pt" strokecolor="#646464">
                <v:path arrowok="t"/>
              </v:shape>
            </v:group>
            <v:group style="position:absolute;left:755;top:757;width:332;height:2" coordorigin="755,757" coordsize="332,2">
              <v:shape style="position:absolute;left:755;top:757;width:332;height:2" coordorigin="755,757" coordsize="332,0" path="m755,757l1087,757e" filled="f" stroked="t" strokeweight=".474641pt" strokecolor="#676767">
                <v:path arrowok="t"/>
              </v:shape>
            </v:group>
            <v:group style="position:absolute;left:1115;top:769;width:10347;height:2" coordorigin="1115,769" coordsize="10347,2">
              <v:shape style="position:absolute;left:1115;top:769;width:10347;height:2" coordorigin="1115,769" coordsize="10347,0" path="m1115,769l11463,769e" filled="f" stroked="t" strokeweight=".711962pt" strokecolor="#606060">
                <v:path arrowok="t"/>
              </v:shape>
            </v:group>
            <v:group style="position:absolute;left:3384;top:769;width:498;height:2" coordorigin="3384,769" coordsize="498,2">
              <v:shape style="position:absolute;left:3384;top:769;width:498;height:2" coordorigin="3384,769" coordsize="498,0" path="m3384,769l3883,769e" filled="f" stroked="t" strokeweight=".474641pt" strokecolor="#2F2F2F">
                <v:path arrowok="t"/>
              </v:shape>
            </v:group>
            <v:group style="position:absolute;left:5776;top:781;width:5686;height:2" coordorigin="5776,781" coordsize="5686,2">
              <v:shape style="position:absolute;left:5776;top:781;width:5686;height:2" coordorigin="5776,781" coordsize="5686,0" path="m5776,781l11463,781e" filled="f" stroked="t" strokeweight=".711962pt" strokecolor="#606060">
                <v:path arrowok="t"/>
              </v:shape>
            </v:group>
            <v:group style="position:absolute;left:8657;top:783;width:778;height:2" coordorigin="8657,783" coordsize="778,2">
              <v:shape style="position:absolute;left:8657;top:783;width:778;height:2" coordorigin="8657,783" coordsize="778,0" path="m8657,783l9436,783e" filled="f" stroked="t" strokeweight=".474641pt" strokecolor="#484848">
                <v:path arrowok="t"/>
              </v:shape>
            </v:group>
            <v:group style="position:absolute;left:9127;top:778;width:2;height:1518" coordorigin="9127,778" coordsize="2,1518">
              <v:shape style="position:absolute;left:9127;top:778;width:2;height:1518" coordorigin="9127,778" coordsize="0,1518" path="m9127,2296l9127,778e" filled="f" stroked="t" strokeweight=".711962pt" strokecolor="#646464">
                <v:path arrowok="t"/>
              </v:shape>
            </v:group>
            <v:group style="position:absolute;left:11460;top:778;width:2;height:998" coordorigin="11460,778" coordsize="2,998">
              <v:shape style="position:absolute;left:11460;top:778;width:2;height:998" coordorigin="11460,778" coordsize="0,998" path="m11460,1776l11460,778e" filled="f" stroked="t" strokeweight=".949282pt" strokecolor="#7C7C7C">
                <v:path arrowok="t"/>
              </v:shape>
            </v:group>
            <v:group style="position:absolute;left:363;top:740;width:2;height:1566" coordorigin="363,740" coordsize="2,1566">
              <v:shape style="position:absolute;left:363;top:740;width:2;height:1566" coordorigin="363,740" coordsize="0,1566" path="m363,2306l363,740e" filled="f" stroked="t" strokeweight=".711962pt" strokecolor="#808080">
                <v:path arrowok="t"/>
              </v:shape>
            </v:group>
            <v:group style="position:absolute;left:9127;top:1251;width:2;height:224" coordorigin="9127,1251" coordsize="2,224">
              <v:shape style="position:absolute;left:9127;top:1251;width:2;height:224" coordorigin="9127,1251" coordsize="0,224" path="m9127,1475l9127,1251e" filled="f" stroked="t" strokeweight=".474641pt" strokecolor="#383838">
                <v:path arrowok="t"/>
              </v:shape>
            </v:group>
            <v:group style="position:absolute;left:9127;top:1418;width:2;height:186" coordorigin="9127,1418" coordsize="2,186">
              <v:shape style="position:absolute;left:9127;top:1418;width:2;height:186" coordorigin="9127,1418" coordsize="0,186" path="m9127,1604l9127,1418e" filled="f" stroked="t" strokeweight=".474641pt" strokecolor="#4F4F4F">
                <v:path arrowok="t"/>
              </v:shape>
            </v:group>
            <v:group style="position:absolute;left:2380;top:754;width:2;height:1528" coordorigin="2380,754" coordsize="2,1528">
              <v:shape style="position:absolute;left:2380;top:754;width:2;height:1528" coordorigin="2380,754" coordsize="0,1528" path="m2380,2282l2380,754e" filled="f" stroked="t" strokeweight=".949282pt" strokecolor="#5B5B5B">
                <v:path arrowok="t"/>
              </v:shape>
            </v:group>
            <v:group style="position:absolute;left:351;top:2268;width:2582;height:2" coordorigin="351,2268" coordsize="2582,2">
              <v:shape style="position:absolute;left:351;top:2268;width:2582;height:2" coordorigin="351,2268" coordsize="2582,0" path="m351,2268l2933,2268e" filled="f" stroked="t" strokeweight=".711962pt" strokecolor="#5B5B5B">
                <v:path arrowok="t"/>
              </v:shape>
            </v:group>
            <v:group style="position:absolute;left:2876;top:2272;width:456;height:2" coordorigin="2876,2272" coordsize="456,2">
              <v:shape style="position:absolute;left:2876;top:2272;width:456;height:2" coordorigin="2876,2272" coordsize="456,0" path="m2876,2272l3332,2272e" filled="f" stroked="t" strokeweight=".474641pt" strokecolor="#2B2B2B">
                <v:path arrowok="t"/>
              </v:shape>
            </v:group>
            <v:group style="position:absolute;left:3275;top:2275;width:460;height:2" coordorigin="3275,2275" coordsize="460,2">
              <v:shape style="position:absolute;left:3275;top:2275;width:460;height:2" coordorigin="3275,2275" coordsize="460,0" path="m3275,2275l3735,2275e" filled="f" stroked="t" strokeweight=".711962pt" strokecolor="#444444">
                <v:path arrowok="t"/>
              </v:shape>
            </v:group>
            <v:group style="position:absolute;left:3678;top:2275;width:2929;height:2" coordorigin="3678,2275" coordsize="2929,2">
              <v:shape style="position:absolute;left:3678;top:2275;width:2929;height:2" coordorigin="3678,2275" coordsize="2929,0" path="m3678,2275l6607,2275e" filled="f" stroked="t" strokeweight=".711962pt" strokecolor="#606060">
                <v:path arrowok="t"/>
              </v:shape>
            </v:group>
            <v:group style="position:absolute;left:6550;top:2282;width:422;height:2" coordorigin="6550,2282" coordsize="422,2">
              <v:shape style="position:absolute;left:6550;top:2282;width:422;height:2" coordorigin="6550,2282" coordsize="422,0" path="m6550,2282l6972,2282e" filled="f" stroked="t" strokeweight=".474641pt" strokecolor="#4B4B4B">
                <v:path arrowok="t"/>
              </v:shape>
            </v:group>
            <v:group style="position:absolute;left:6916;top:2282;width:840;height:2" coordorigin="6916,2282" coordsize="840,2">
              <v:shape style="position:absolute;left:6916;top:2282;width:840;height:2" coordorigin="6916,2282" coordsize="840,0" path="m6916,2282l7756,2282e" filled="f" stroked="t" strokeweight=".949282pt" strokecolor="#707070">
                <v:path arrowok="t"/>
              </v:shape>
            </v:group>
            <v:group style="position:absolute;left:7699;top:2282;width:631;height:2" coordorigin="7699,2282" coordsize="631,2">
              <v:shape style="position:absolute;left:7699;top:2282;width:631;height:2" coordorigin="7699,2282" coordsize="631,0" path="m7699,2282l8330,2282e" filled="f" stroked="t" strokeweight=".474641pt" strokecolor="#4F4F4F">
                <v:path arrowok="t"/>
              </v:shape>
            </v:group>
            <v:group style="position:absolute;left:8273;top:2284;width:1163;height:2" coordorigin="8273,2284" coordsize="1163,2">
              <v:shape style="position:absolute;left:8273;top:2284;width:1163;height:2" coordorigin="8273,2284" coordsize="1163,0" path="m8273,2284l9436,2284e" filled="f" stroked="t" strokeweight=".949282pt" strokecolor="#707070">
                <v:path arrowok="t"/>
              </v:shape>
            </v:group>
            <v:group style="position:absolute;left:9379;top:2287;width:627;height:2" coordorigin="9379,2287" coordsize="627,2">
              <v:shape style="position:absolute;left:9379;top:2287;width:627;height:2" coordorigin="9379,2287" coordsize="627,0" path="m9379,2287l10005,2287e" filled="f" stroked="t" strokeweight=".474641pt" strokecolor="#545454">
                <v:path arrowok="t"/>
              </v:shape>
            </v:group>
            <v:group style="position:absolute;left:9948;top:2287;width:1519;height:2" coordorigin="9948,2287" coordsize="1519,2">
              <v:shape style="position:absolute;left:9948;top:2287;width:1519;height:2" coordorigin="9948,2287" coordsize="1519,0" path="m9948,2287l11467,2287e" filled="f" stroked="t" strokeweight=".711962pt" strokecolor="#6B6B6B">
                <v:path arrowok="t"/>
              </v:shape>
            </v:group>
            <v:group style="position:absolute;left:11458;top:1719;width:2;height:587" coordorigin="11458,1719" coordsize="2,587">
              <v:shape style="position:absolute;left:11458;top:1719;width:2;height:587" coordorigin="11458,1719" coordsize="0,587" path="m11458,2306l11458,1719e" filled="f" stroked="t" strokeweight=".474641pt" strokecolor="#646464">
                <v:path arrowok="t"/>
              </v:shape>
            </v:group>
            <v:group style="position:absolute;left:351;top:2504;width:1376;height:2" coordorigin="351,2504" coordsize="1376,2">
              <v:shape style="position:absolute;left:351;top:2504;width:1376;height:2" coordorigin="351,2504" coordsize="1376,0" path="m351,2504l1728,2504e" filled="f" stroked="t" strokeweight=".474641pt" strokecolor="#484848">
                <v:path arrowok="t"/>
              </v:shape>
            </v:group>
            <v:group style="position:absolute;left:1405;top:2509;width:1557;height:2" coordorigin="1405,2509" coordsize="1557,2">
              <v:shape style="position:absolute;left:1405;top:2509;width:1557;height:2" coordorigin="1405,2509" coordsize="1557,0" path="m1405,2509l2962,2509e" filled="f" stroked="t" strokeweight=".949282pt" strokecolor="#676767">
                <v:path arrowok="t"/>
              </v:shape>
            </v:group>
            <v:group style="position:absolute;left:375;top:2516;width:5306;height:2" coordorigin="375,2516" coordsize="5306,2">
              <v:shape style="position:absolute;left:375;top:2516;width:5306;height:2" coordorigin="375,2516" coordsize="5306,0" path="m375,2516l5681,2516e" filled="f" stroked="t" strokeweight=".711962pt" strokecolor="#545454">
                <v:path arrowok="t"/>
              </v:shape>
            </v:group>
            <v:group style="position:absolute;left:5624;top:2523;width:3811;height:2" coordorigin="5624,2523" coordsize="3811,2">
              <v:shape style="position:absolute;left:5624;top:2523;width:3811;height:2" coordorigin="5624,2523" coordsize="3811,0" path="m5624,2523l9436,2523e" filled="f" stroked="t" strokeweight=".711962pt" strokecolor="#707070">
                <v:path arrowok="t"/>
              </v:shape>
            </v:group>
            <v:group style="position:absolute;left:9379;top:2526;width:627;height:2" coordorigin="9379,2526" coordsize="627,2">
              <v:shape style="position:absolute;left:9379;top:2526;width:627;height:2" coordorigin="9379,2526" coordsize="627,0" path="m9379,2526l10005,2526e" filled="f" stroked="t" strokeweight=".474641pt" strokecolor="#606060">
                <v:path arrowok="t"/>
              </v:shape>
            </v:group>
            <v:group style="position:absolute;left:9948;top:2528;width:1519;height:2" coordorigin="9948,2528" coordsize="1519,2">
              <v:shape style="position:absolute;left:9948;top:2528;width:1519;height:2" coordorigin="9948,2528" coordsize="1519,0" path="m9948,2528l11467,2528e" filled="f" stroked="t" strokeweight=".711962pt" strokecolor="#707070">
                <v:path arrowok="t"/>
              </v:shape>
            </v:group>
            <v:group style="position:absolute;left:11458;top:2153;width:2;height:869" coordorigin="11458,2153" coordsize="2,869">
              <v:shape style="position:absolute;left:11458;top:2153;width:2;height:869" coordorigin="11458,2153" coordsize="0,869" path="m11458,3022l11458,2153e" filled="f" stroked="t" strokeweight=".711962pt" strokecolor="#777777">
                <v:path arrowok="t"/>
              </v:shape>
            </v:group>
            <v:group style="position:absolute;left:356;top:2750;width:4319;height:2" coordorigin="356,2750" coordsize="4319,2">
              <v:shape style="position:absolute;left:356;top:2750;width:4319;height:2" coordorigin="356,2750" coordsize="4319,0" path="m356,2750l4675,2750e" filled="f" stroked="t" strokeweight=".711962pt" strokecolor="#5B5B5B">
                <v:path arrowok="t"/>
              </v:shape>
            </v:group>
            <v:group style="position:absolute;left:4533;top:2757;width:3797;height:2" coordorigin="4533,2757" coordsize="3797,2">
              <v:shape style="position:absolute;left:4533;top:2757;width:3797;height:2" coordorigin="4533,2757" coordsize="3797,0" path="m4533,2757l8330,2757e" filled="f" stroked="t" strokeweight=".474641pt" strokecolor="#5B5B5B">
                <v:path arrowok="t"/>
              </v:shape>
            </v:group>
            <v:group style="position:absolute;left:8273;top:2764;width:441;height:2" coordorigin="8273,2764" coordsize="441,2">
              <v:shape style="position:absolute;left:8273;top:2764;width:441;height:2" coordorigin="8273,2764" coordsize="441,0" path="m8273,2764l8714,2764e" filled="f" stroked="t" strokeweight=".474641pt" strokecolor="#545454">
                <v:path arrowok="t"/>
              </v:shape>
            </v:group>
            <v:group style="position:absolute;left:8615;top:2764;width:840;height:2" coordorigin="8615,2764" coordsize="840,2">
              <v:shape style="position:absolute;left:8615;top:2764;width:840;height:2" coordorigin="8615,2764" coordsize="840,0" path="m8615,2764l9455,2764e" filled="f" stroked="t" strokeweight=".949282pt" strokecolor="#777777">
                <v:path arrowok="t"/>
              </v:shape>
            </v:group>
            <v:group style="position:absolute;left:3432;top:2764;width:8036;height:2" coordorigin="3432,2764" coordsize="8036,2">
              <v:shape style="position:absolute;left:3432;top:2764;width:8036;height:2" coordorigin="3432,2764" coordsize="8036,0" path="m3432,2764l11467,2764e" filled="f" stroked="t" strokeweight=".474641pt" strokecolor="#646464">
                <v:path arrowok="t"/>
              </v:shape>
            </v:group>
            <v:group style="position:absolute;left:356;top:2996;width:8790;height:2" coordorigin="356,2996" coordsize="8790,2">
              <v:shape style="position:absolute;left:356;top:2996;width:8790;height:2" coordorigin="356,2996" coordsize="8790,0" path="m356,2996l9146,2996e" filled="f" stroked="t" strokeweight=".711962pt" strokecolor="#606060">
                <v:path arrowok="t"/>
              </v:shape>
            </v:group>
            <v:group style="position:absolute;left:361;top:745;width:2;height:2516" coordorigin="361,745" coordsize="2,2516">
              <v:shape style="position:absolute;left:361;top:745;width:2;height:2516" coordorigin="361,745" coordsize="0,2516" path="m361,3261l361,745e" filled="f" stroked="t" strokeweight=".474641pt" strokecolor="#6B6B6B">
                <v:path arrowok="t"/>
              </v:shape>
            </v:group>
            <v:group style="position:absolute;left:6550;top:2998;width:422;height:2" coordorigin="6550,2998" coordsize="422,2">
              <v:shape style="position:absolute;left:6550;top:2998;width:422;height:2" coordorigin="6550,2998" coordsize="422,0" path="m6550,2998l6972,2998e" filled="f" stroked="t" strokeweight=".474641pt" strokecolor="#545454">
                <v:path arrowok="t"/>
              </v:shape>
            </v:group>
            <v:group style="position:absolute;left:6863;top:2998;width:731;height:2" coordorigin="6863,2998" coordsize="731,2">
              <v:shape style="position:absolute;left:6863;top:2998;width:731;height:2" coordorigin="6863,2998" coordsize="731,0" path="m6863,2998l7594,2998e" filled="f" stroked="t" strokeweight=".949282pt" strokecolor="#777777">
                <v:path arrowok="t"/>
              </v:shape>
            </v:group>
            <v:group style="position:absolute;left:7699;top:2998;width:631;height:2" coordorigin="7699,2998" coordsize="631,2">
              <v:shape style="position:absolute;left:7699;top:2998;width:631;height:2" coordorigin="7699,2998" coordsize="631,0" path="m7699,2998l8330,2998e" filled="f" stroked="t" strokeweight=".474641pt" strokecolor="#545454">
                <v:path arrowok="t"/>
              </v:shape>
            </v:group>
            <v:group style="position:absolute;left:8211;top:2998;width:864;height:2" coordorigin="8211,2998" coordsize="864,2">
              <v:shape style="position:absolute;left:8211;top:2998;width:864;height:2" coordorigin="8211,2998" coordsize="864,0" path="m8211,2998l9075,2998e" filled="f" stroked="t" strokeweight=".711962pt" strokecolor="#707070">
                <v:path arrowok="t"/>
              </v:shape>
            </v:group>
            <v:group style="position:absolute;left:9089;top:3001;width:802;height:2" coordorigin="9089,3001" coordsize="802,2">
              <v:shape style="position:absolute;left:9089;top:3001;width:802;height:2" coordorigin="9089,3001" coordsize="802,0" path="m9089,3001l9892,3001e" filled="f" stroked="t" strokeweight=".474641pt" strokecolor="#575757">
                <v:path arrowok="t"/>
              </v:shape>
            </v:group>
            <v:group style="position:absolute;left:9759;top:3001;width:1709;height:2" coordorigin="9759,3001" coordsize="1709,2">
              <v:shape style="position:absolute;left:9759;top:3001;width:1709;height:2" coordorigin="9759,3001" coordsize="1709,0" path="m9759,3001l11467,3001e" filled="f" stroked="t" strokeweight=".711962pt" strokecolor="#747474">
                <v:path arrowok="t"/>
              </v:shape>
            </v:group>
            <v:group style="position:absolute;left:356;top:3223;width:1775;height:2" coordorigin="356,3223" coordsize="1775,2">
              <v:shape style="position:absolute;left:356;top:3223;width:1775;height:2" coordorigin="356,3223" coordsize="1775,0" path="m356,3223l2131,3223e" filled="f" stroked="t" strokeweight=".711962pt" strokecolor="#606060">
                <v:path arrowok="t"/>
              </v:shape>
            </v:group>
            <v:group style="position:absolute;left:1671;top:3237;width:9797;height:2" coordorigin="1671,3237" coordsize="9797,2">
              <v:shape style="position:absolute;left:1671;top:3237;width:9797;height:2" coordorigin="1671,3237" coordsize="9797,0" path="m1671,3237l11467,3237e" filled="f" stroked="t" strokeweight=".711962pt" strokecolor="#7C7C7C">
                <v:path arrowok="t"/>
              </v:shape>
            </v:group>
            <v:group style="position:absolute;left:6550;top:3237;width:422;height:2" coordorigin="6550,3237" coordsize="422,2">
              <v:shape style="position:absolute;left:6550;top:3237;width:422;height:2" coordorigin="6550,3237" coordsize="422,0" path="m6550,3237l6972,3237e" filled="f" stroked="t" strokeweight=".474641pt" strokecolor="#646464">
                <v:path arrowok="t"/>
              </v:shape>
            </v:group>
            <v:group style="position:absolute;left:7096;top:3239;width:688;height:2" coordorigin="7096,3239" coordsize="688,2">
              <v:shape style="position:absolute;left:7096;top:3239;width:688;height:2" coordorigin="7096,3239" coordsize="688,0" path="m7096,3239l7784,3239e" filled="f" stroked="t" strokeweight=".949282pt" strokecolor="#939393">
                <v:path arrowok="t"/>
              </v:shape>
            </v:group>
            <v:group style="position:absolute;left:7699;top:3239;width:631;height:2" coordorigin="7699,3239" coordsize="631,2">
              <v:shape style="position:absolute;left:7699;top:3239;width:631;height:2" coordorigin="7699,3239" coordsize="631,0" path="m7699,3239l8330,3239e" filled="f" stroked="t" strokeweight=".474641pt" strokecolor="#7C7C7C">
                <v:path arrowok="t"/>
              </v:shape>
            </v:group>
            <v:group style="position:absolute;left:8273;top:3242;width:441;height:2" coordorigin="8273,3242" coordsize="441,2">
              <v:shape style="position:absolute;left:8273;top:3242;width:441;height:2" coordorigin="8273,3242" coordsize="441,0" path="m8273,3242l8714,3242e" filled="f" stroked="t" strokeweight=".474641pt" strokecolor="#606060">
                <v:path arrowok="t"/>
              </v:shape>
            </v:group>
            <v:group style="position:absolute;left:8767;top:3242;width:688;height:2" coordorigin="8767,3242" coordsize="688,2">
              <v:shape style="position:absolute;left:8767;top:3242;width:688;height:2" coordorigin="8767,3242" coordsize="688,0" path="m8767,3242l9455,3242e" filled="f" stroked="t" strokeweight=".949282pt" strokecolor="#909090">
                <v:path arrowok="t"/>
              </v:shape>
            </v:group>
            <v:group style="position:absolute;left:9379;top:3242;width:627;height:2" coordorigin="9379,3242" coordsize="627,2">
              <v:shape style="position:absolute;left:9379;top:3242;width:627;height:2" coordorigin="9379,3242" coordsize="627,0" path="m9379,3242l10005,3242e" filled="f" stroked="t" strokeweight=".474641pt" strokecolor="#707070">
                <v:path arrowok="t"/>
              </v:shape>
            </v:group>
            <v:group style="position:absolute;left:11458;top:2917;width:2;height:372" coordorigin="11458,2917" coordsize="2,372">
              <v:shape style="position:absolute;left:11458;top:2917;width:2;height:372" coordorigin="11458,2917" coordsize="0,372" path="m11458,3289l11458,2917e" filled="f" stroked="t" strokeweight=".474641pt" strokecolor="#606060">
                <v:path arrowok="t"/>
              </v:shape>
            </v:group>
            <v:group style="position:absolute;left:351;top:3468;width:3109;height:2" coordorigin="351,3468" coordsize="3109,2">
              <v:shape style="position:absolute;left:351;top:3468;width:3109;height:2" coordorigin="351,3468" coordsize="3109,0" path="m351,3468l3460,3468e" filled="f" stroked="t" strokeweight=".711962pt" strokecolor="#707070">
                <v:path arrowok="t"/>
              </v:shape>
            </v:group>
            <v:group style="position:absolute;left:3384;top:3471;width:498;height:2" coordorigin="3384,3471" coordsize="498,2">
              <v:shape style="position:absolute;left:3384;top:3471;width:498;height:2" coordorigin="3384,3471" coordsize="498,0" path="m3384,3471l3883,3471e" filled="f" stroked="t" strokeweight=".474641pt" strokecolor="#575757">
                <v:path arrowok="t"/>
              </v:shape>
            </v:group>
            <v:group style="position:absolute;left:3826;top:3478;width:7642;height:2" coordorigin="3826,3478" coordsize="7642,2">
              <v:shape style="position:absolute;left:3826;top:3478;width:7642;height:2" coordorigin="3826,3478" coordsize="7642,0" path="m3826,3478l11467,3478e" filled="f" stroked="t" strokeweight=".711962pt" strokecolor="#808080">
                <v:path arrowok="t"/>
              </v:shape>
            </v:group>
            <v:group style="position:absolute;left:6550;top:3476;width:422;height:2" coordorigin="6550,3476" coordsize="422,2">
              <v:shape style="position:absolute;left:6550;top:3476;width:422;height:2" coordorigin="6550,3476" coordsize="422,0" path="m6550,3476l6972,3476e" filled="f" stroked="t" strokeweight=".474641pt" strokecolor="#747474">
                <v:path arrowok="t"/>
              </v:shape>
            </v:group>
            <v:group style="position:absolute;left:3868;top:3466;width:2;height:463" coordorigin="3868,3466" coordsize="2,463">
              <v:shape style="position:absolute;left:3868;top:3466;width:2;height:463" coordorigin="3868,3466" coordsize="0,463" path="m3868,3929l3868,3466e" filled="f" stroked="t" strokeweight=".474641pt" strokecolor="#2B2B2B">
                <v:path arrowok="t"/>
              </v:shape>
            </v:group>
            <v:group style="position:absolute;left:8301;top:3714;width:2297;height:2" coordorigin="8301,3714" coordsize="2297,2">
              <v:shape style="position:absolute;left:8301;top:3714;width:2297;height:2" coordorigin="8301,3714" coordsize="2297,0" path="m8301,3714l10599,3714e" filled="f" stroked="t" strokeweight=".237321pt" strokecolor="#000000">
                <v:path arrowok="t"/>
              </v:shape>
            </v:group>
            <v:group style="position:absolute;left:10599;top:3714;width:859;height:2" coordorigin="10599,3714" coordsize="859,2">
              <v:shape style="position:absolute;left:10599;top:3714;width:859;height:2" coordorigin="10599,3714" coordsize="859,0" path="m10599,3714l11458,3714e" filled="f" stroked="t" strokeweight=".237321pt" strokecolor="#838383">
                <v:path arrowok="t"/>
              </v:shape>
            </v:group>
            <v:group style="position:absolute;left:11458;top:3189;width:2;height:1074" coordorigin="11458,3189" coordsize="2,1074">
              <v:shape style="position:absolute;left:11458;top:3189;width:2;height:1074" coordorigin="11458,3189" coordsize="0,1074" path="m11458,4263l11458,3189e" filled="f" stroked="t" strokeweight=".711962pt" strokecolor="#7C7C7C">
                <v:path arrowok="t"/>
              </v:shape>
            </v:group>
            <v:group style="position:absolute;left:3864;top:3924;width:1941;height:2" coordorigin="3864,3924" coordsize="1941,2">
              <v:shape style="position:absolute;left:3864;top:3924;width:1941;height:2" coordorigin="3864,3924" coordsize="1941,0" path="m3864,3924l5805,3924e" filled="f" stroked="t" strokeweight=".474641pt" strokecolor="#606060">
                <v:path arrowok="t"/>
              </v:shape>
            </v:group>
            <v:group style="position:absolute;left:346;top:4225;width:740;height:2" coordorigin="346,4225" coordsize="740,2">
              <v:shape style="position:absolute;left:346;top:4225;width:740;height:2" coordorigin="346,4225" coordsize="740,0" path="m346,4225l1087,4225e" filled="f" stroked="t" strokeweight=".949282pt" strokecolor="#606060">
                <v:path arrowok="t"/>
              </v:shape>
            </v:group>
            <v:group style="position:absolute;left:1030;top:4225;width:698;height:2" coordorigin="1030,4225" coordsize="698,2">
              <v:shape style="position:absolute;left:1030;top:4225;width:698;height:2" coordorigin="1030,4225" coordsize="698,0" path="m1030,4225l1728,4225e" filled="f" stroked="t" strokeweight=".474641pt" strokecolor="#3F3F3F">
                <v:path arrowok="t"/>
              </v:shape>
            </v:group>
            <v:group style="position:absolute;left:1519;top:4230;width:1894;height:2" coordorigin="1519,4230" coordsize="1894,2">
              <v:shape style="position:absolute;left:1519;top:4230;width:1894;height:2" coordorigin="1519,4230" coordsize="1894,0" path="m1519,4230l3413,4230e" filled="f" stroked="t" strokeweight=".949282pt" strokecolor="#575757">
                <v:path arrowok="t"/>
              </v:shape>
            </v:group>
            <v:group style="position:absolute;left:3275;top:4232;width:166;height:2" coordorigin="3275,4232" coordsize="166,2">
              <v:shape style="position:absolute;left:3275;top:4232;width:166;height:2" coordorigin="3275,4232" coordsize="166,0" path="m3275,4232l3441,4232e" filled="f" stroked="t" strokeweight=".711962pt" strokecolor="#4F4F4F">
                <v:path arrowok="t"/>
              </v:shape>
            </v:group>
            <v:group style="position:absolute;left:3384;top:4235;width:508;height:2" coordorigin="3384,4235" coordsize="508,2">
              <v:shape style="position:absolute;left:3384;top:4235;width:508;height:2" coordorigin="3384,4235" coordsize="508,0" path="m3384,4235l3892,4235e" filled="f" stroked="t" strokeweight=".474641pt" strokecolor="#383838">
                <v:path arrowok="t"/>
              </v:shape>
            </v:group>
            <v:group style="position:absolute;left:3866;top:3872;width:2;height:368" coordorigin="3866,3872" coordsize="2,368">
              <v:shape style="position:absolute;left:3866;top:3872;width:2;height:368" coordorigin="3866,3872" coordsize="0,368" path="m3866,4239l3866,3872e" filled="f" stroked="t" strokeweight=".711962pt" strokecolor="#444444">
                <v:path arrowok="t"/>
              </v:shape>
            </v:group>
            <v:group style="position:absolute;left:3821;top:4232;width:2145;height:2" coordorigin="3821,4232" coordsize="2145,2">
              <v:shape style="position:absolute;left:3821;top:4232;width:2145;height:2" coordorigin="3821,4232" coordsize="2145,0" path="m3821,4232l5966,4232e" filled="f" stroked="t" strokeweight=".949282pt" strokecolor="#4F4F4F">
                <v:path arrowok="t"/>
              </v:shape>
            </v:group>
            <v:group style="position:absolute;left:6949;top:3705;width:1196;height:2" coordorigin="6949,3705" coordsize="1196,2">
              <v:shape style="position:absolute;left:6949;top:3705;width:1196;height:2" coordorigin="6949,3705" coordsize="1196,0" path="m6949,3705l8145,3705e" filled="f" stroked="t" strokeweight=".949282pt" strokecolor="#38383B">
                <v:path arrowok="t"/>
              </v:shape>
            </v:group>
            <v:group style="position:absolute;left:6058;top:4232;width:924;height:2" coordorigin="6058,4232" coordsize="924,2">
              <v:shape style="position:absolute;left:6058;top:4232;width:924;height:2" coordorigin="6058,4232" coordsize="924,0" path="m6058,4232l6982,4232e" filled="f" stroked="t" strokeweight=".949282pt" strokecolor="#4F4F4F">
                <v:path arrowok="t"/>
              </v:shape>
            </v:group>
            <v:group style="position:absolute;left:6956;top:3471;width:2;height:773" coordorigin="6956,3471" coordsize="2,773">
              <v:shape style="position:absolute;left:6956;top:3471;width:2;height:773" coordorigin="6956,3471" coordsize="0,773" path="m6956,4244l6956,3471e" filled="f" stroked="t" strokeweight=".949282pt" strokecolor="#676767">
                <v:path arrowok="t"/>
              </v:shape>
            </v:group>
            <v:group style="position:absolute;left:6911;top:4239;width:4552;height:2" coordorigin="6911,4239" coordsize="4552,2">
              <v:shape style="position:absolute;left:6911;top:4239;width:4552;height:2" coordorigin="6911,4239" coordsize="4552,0" path="m6911,4239l11463,4239e" filled="f" stroked="t" strokeweight=".711962pt" strokecolor="#676767">
                <v:path arrowok="t"/>
              </v:shape>
            </v:group>
            <v:group style="position:absolute;left:351;top:4500;width:1376;height:2" coordorigin="351,4500" coordsize="1376,2">
              <v:shape style="position:absolute;left:351;top:4500;width:1376;height:2" coordorigin="351,4500" coordsize="1376,0" path="m351,4500l1728,4500e" filled="f" stroked="t" strokeweight=".474641pt" strokecolor="#484848">
                <v:path arrowok="t"/>
              </v:shape>
            </v:group>
            <v:group style="position:absolute;left:1381;top:4507;width:3209;height:2" coordorigin="1381,4507" coordsize="3209,2">
              <v:shape style="position:absolute;left:1381;top:4507;width:3209;height:2" coordorigin="1381,4507" coordsize="3209,0" path="m1381,4507l4590,4507e" filled="f" stroked="t" strokeweight=".949282pt" strokecolor="#575757">
                <v:path arrowok="t"/>
              </v:shape>
            </v:group>
            <v:group style="position:absolute;left:4533;top:4512;width:403;height:2" coordorigin="4533,4512" coordsize="403,2">
              <v:shape style="position:absolute;left:4533;top:4512;width:403;height:2" coordorigin="4533,4512" coordsize="403,0" path="m4533,4512l4936,4512e" filled="f" stroked="t" strokeweight=".474641pt" strokecolor="#3F3F3F">
                <v:path arrowok="t"/>
              </v:shape>
            </v:group>
            <v:group style="position:absolute;left:4879;top:4514;width:6583;height:2" coordorigin="4879,4514" coordsize="6583,2">
              <v:shape style="position:absolute;left:4879;top:4514;width:6583;height:2" coordorigin="4879,4514" coordsize="6583,0" path="m4879,4514l11463,4514e" filled="f" stroked="t" strokeweight=".711962pt" strokecolor="#6B6B6B">
                <v:path arrowok="t"/>
              </v:shape>
            </v:group>
            <v:group style="position:absolute;left:9089;top:4516;width:242;height:2" coordorigin="9089,4516" coordsize="242,2">
              <v:shape style="position:absolute;left:9089;top:4516;width:242;height:2" coordorigin="9089,4516" coordsize="242,0" path="m9089,4516l9331,4516e" filled="f" stroked="t" strokeweight=".474641pt" strokecolor="#4B4B4B">
                <v:path arrowok="t"/>
              </v:shape>
            </v:group>
            <v:group style="position:absolute;left:9274;top:4516;width:161;height:2" coordorigin="9274,4516" coordsize="161,2">
              <v:shape style="position:absolute;left:9274;top:4516;width:161;height:2" coordorigin="9274,4516" coordsize="161,0" path="m9274,4516l9436,4516e" filled="f" stroked="t" strokeweight=".474641pt" strokecolor="#6B6B6B">
                <v:path arrowok="t"/>
              </v:shape>
            </v:group>
            <v:group style="position:absolute;left:9835;top:4516;width:204;height:2" coordorigin="9835,4516" coordsize="204,2">
              <v:shape style="position:absolute;left:9835;top:4516;width:204;height:2" coordorigin="9835,4516" coordsize="204,0" path="m9835,4516l10039,4516e" filled="f" stroked="t" strokeweight=".711962pt" strokecolor="#808080">
                <v:path arrowok="t"/>
              </v:shape>
            </v:group>
            <v:group style="position:absolute;left:9948;top:4516;width:679;height:2" coordorigin="9948,4516" coordsize="679,2">
              <v:shape style="position:absolute;left:9948;top:4516;width:679;height:2" coordorigin="9948,4516" coordsize="679,0" path="m9948,4516l10627,4516e" filled="f" stroked="t" strokeweight=".474641pt" strokecolor="#606060">
                <v:path arrowok="t"/>
              </v:shape>
            </v:group>
            <v:group style="position:absolute;left:11458;top:4192;width:2;height:368" coordorigin="11458,4192" coordsize="2,368">
              <v:shape style="position:absolute;left:11458;top:4192;width:2;height:368" coordorigin="11458,4192" coordsize="0,368" path="m11458,4559l11458,4192e" filled="f" stroked="t" strokeweight=".474641pt" strokecolor="#575757">
                <v:path arrowok="t"/>
              </v:shape>
            </v:group>
            <v:group style="position:absolute;left:2364;top:4750;width:5022;height:2" coordorigin="2364,4750" coordsize="5022,2">
              <v:shape style="position:absolute;left:2364;top:4750;width:5022;height:2" coordorigin="2364,4750" coordsize="5022,0" path="m2364,4750l7385,4750e" filled="f" stroked="t" strokeweight=".711962pt" strokecolor="#606060">
                <v:path arrowok="t"/>
              </v:shape>
            </v:group>
            <v:group style="position:absolute;left:7328;top:4753;width:427;height:2" coordorigin="7328,4753" coordsize="427,2">
              <v:shape style="position:absolute;left:7328;top:4753;width:427;height:2" coordorigin="7328,4753" coordsize="427,0" path="m7328,4753l7756,4753e" filled="f" stroked="t" strokeweight=".474641pt" strokecolor="#4B4B4B">
                <v:path arrowok="t"/>
              </v:shape>
            </v:group>
            <v:group style="position:absolute;left:7699;top:4753;width:1054;height:2" coordorigin="7699,4753" coordsize="1054,2">
              <v:shape style="position:absolute;left:7699;top:4753;width:1054;height:2" coordorigin="7699,4753" coordsize="1054,0" path="m7699,4753l8752,4753e" filled="f" stroked="t" strokeweight=".949282pt" strokecolor="#676767">
                <v:path arrowok="t"/>
              </v:shape>
            </v:group>
            <v:group style="position:absolute;left:8657;top:4755;width:778;height:2" coordorigin="8657,4755" coordsize="778,2">
              <v:shape style="position:absolute;left:8657;top:4755;width:778;height:2" coordorigin="8657,4755" coordsize="778,0" path="m8657,4755l9436,4755e" filled="f" stroked="t" strokeweight=".474641pt" strokecolor="#545454">
                <v:path arrowok="t"/>
              </v:shape>
            </v:group>
            <v:group style="position:absolute;left:9379;top:4755;width:978;height:2" coordorigin="9379,4755" coordsize="978,2">
              <v:shape style="position:absolute;left:9379;top:4755;width:978;height:2" coordorigin="9379,4755" coordsize="978,0" path="m9379,4755l10357,4755e" filled="f" stroked="t" strokeweight=".711962pt" strokecolor="#777777">
                <v:path arrowok="t"/>
              </v:shape>
            </v:group>
            <v:group style="position:absolute;left:10300;top:4755;width:328;height:2" coordorigin="10300,4755" coordsize="328,2">
              <v:shape style="position:absolute;left:10300;top:4755;width:328;height:2" coordorigin="10300,4755" coordsize="328,0" path="m10300,4755l10627,4755e" filled="f" stroked="t" strokeweight=".474641pt" strokecolor="#575757">
                <v:path arrowok="t"/>
              </v:shape>
            </v:group>
            <v:group style="position:absolute;left:10570;top:4755;width:897;height:2" coordorigin="10570,4755" coordsize="897,2">
              <v:shape style="position:absolute;left:10570;top:4755;width:897;height:2" coordorigin="10570,4755" coordsize="897,0" path="m10570,4755l11467,4755e" filled="f" stroked="t" strokeweight=".949282pt" strokecolor="#747474">
                <v:path arrowok="t"/>
              </v:shape>
            </v:group>
            <v:group style="position:absolute;left:11458;top:4488;width:2;height:291" coordorigin="11458,4488" coordsize="2,291">
              <v:shape style="position:absolute;left:11458;top:4488;width:2;height:291" coordorigin="11458,4488" coordsize="0,291" path="m11458,4779l11458,4488e" filled="f" stroked="t" strokeweight=".474641pt" strokecolor="#6B6B6B">
                <v:path arrowok="t"/>
              </v:shape>
            </v:group>
            <v:group style="position:absolute;left:4913;top:4745;width:2;height:2167" coordorigin="4913,4745" coordsize="2,2167">
              <v:shape style="position:absolute;left:4913;top:4745;width:2;height:2167" coordorigin="4913,4745" coordsize="0,2167" path="m4913,6913l4913,4745e" filled="f" stroked="t" strokeweight=".711962pt" strokecolor="#575757">
                <v:path arrowok="t"/>
              </v:shape>
            </v:group>
            <v:group style="position:absolute;left:4903;top:5232;width:1728;height:2" coordorigin="4903,5232" coordsize="1728,2">
              <v:shape style="position:absolute;left:4903;top:5232;width:1728;height:2" coordorigin="4903,5232" coordsize="1728,0" path="m4903,5232l6631,5232e" filled="f" stroked="t" strokeweight=".711962pt" strokecolor="#6B6B6B">
                <v:path arrowok="t"/>
              </v:shape>
            </v:group>
            <v:group style="position:absolute;left:7727;top:4736;width:2;height:497" coordorigin="7727,4736" coordsize="2,497">
              <v:shape style="position:absolute;left:7727;top:4736;width:2;height:497" coordorigin="7727,4736" coordsize="0,497" path="m7727,5232l7727,4736e" filled="f" stroked="t" strokeweight=".237321pt" strokecolor="#4B4B4B">
                <v:path arrowok="t"/>
              </v:shape>
            </v:group>
            <v:group style="position:absolute;left:11463;top:4679;width:2;height:6717" coordorigin="11463,4679" coordsize="2,6717">
              <v:shape style="position:absolute;left:11463;top:4679;width:2;height:6717" coordorigin="11463,4679" coordsize="0,6717" path="m11463,11396l11463,4679e" filled="f" stroked="t" strokeweight=".711962pt" strokecolor="#777777">
                <v:path arrowok="t"/>
              </v:shape>
            </v:group>
            <v:group style="position:absolute;left:6550;top:5232;width:422;height:2" coordorigin="6550,5232" coordsize="422,2">
              <v:shape style="position:absolute;left:6550;top:5232;width:422;height:2" coordorigin="6550,5232" coordsize="422,0" path="m6550,5232l6972,5232e" filled="f" stroked="t" strokeweight=".474641pt" strokecolor="#575757">
                <v:path arrowok="t"/>
              </v:shape>
            </v:group>
            <v:group style="position:absolute;left:6916;top:5235;width:845;height:2" coordorigin="6916,5235" coordsize="845,2">
              <v:shape style="position:absolute;left:6916;top:5235;width:845;height:2" coordorigin="6916,5235" coordsize="845,0" path="m6916,5235l7760,5235e" filled="f" stroked="t" strokeweight=".949282pt" strokecolor="#747474">
                <v:path arrowok="t"/>
              </v:shape>
            </v:group>
            <v:group style="position:absolute;left:7699;top:5232;width:631;height:2" coordorigin="7699,5232" coordsize="631,2">
              <v:shape style="position:absolute;left:7699;top:5232;width:631;height:2" coordorigin="7699,5232" coordsize="631,0" path="m7699,5232l8330,5232e" filled="f" stroked="t" strokeweight=".474641pt" strokecolor="#4F4F4F">
                <v:path arrowok="t"/>
              </v:shape>
            </v:group>
            <v:group style="position:absolute;left:8273;top:5235;width:873;height:2" coordorigin="8273,5235" coordsize="873,2">
              <v:shape style="position:absolute;left:8273;top:5235;width:873;height:2" coordorigin="8273,5235" coordsize="873,0" path="m8273,5235l9146,5235e" filled="f" stroked="t" strokeweight=".949282pt" strokecolor="#6B6B6B">
                <v:path arrowok="t"/>
              </v:shape>
            </v:group>
            <v:group style="position:absolute;left:9089;top:5235;width:802;height:2" coordorigin="9089,5235" coordsize="802,2">
              <v:shape style="position:absolute;left:9089;top:5235;width:802;height:2" coordorigin="9089,5235" coordsize="802,0" path="m9089,5235l9892,5235e" filled="f" stroked="t" strokeweight=".474641pt" strokecolor="#545454">
                <v:path arrowok="t"/>
              </v:shape>
            </v:group>
            <v:group style="position:absolute;left:9797;top:5235;width:831;height:2" coordorigin="9797,5235" coordsize="831,2">
              <v:shape style="position:absolute;left:9797;top:5235;width:831;height:2" coordorigin="9797,5235" coordsize="831,0" path="m9797,5235l10627,5235e" filled="f" stroked="t" strokeweight=".711962pt" strokecolor="#777777">
                <v:path arrowok="t"/>
              </v:shape>
            </v:group>
            <v:group style="position:absolute;left:10570;top:5235;width:897;height:2" coordorigin="10570,5235" coordsize="897,2">
              <v:shape style="position:absolute;left:10570;top:5235;width:897;height:2" coordorigin="10570,5235" coordsize="897,0" path="m10570,5235l11467,5235e" filled="f" stroked="t" strokeweight=".474641pt" strokecolor="#606060">
                <v:path arrowok="t"/>
              </v:shape>
            </v:group>
            <v:group style="position:absolute;left:4915;top:4960;width:2;height:921" coordorigin="4915,4960" coordsize="2,921">
              <v:shape style="position:absolute;left:4915;top:4960;width:2;height:921" coordorigin="4915,4960" coordsize="0,921" path="m4915,5882l4915,4960e" filled="f" stroked="t" strokeweight=".711962pt" strokecolor="#5B5B5B">
                <v:path arrowok="t"/>
              </v:shape>
            </v:group>
            <v:group style="position:absolute;left:4903;top:5476;width:2084;height:2" coordorigin="4903,5476" coordsize="2084,2">
              <v:shape style="position:absolute;left:4903;top:5476;width:2084;height:2" coordorigin="4903,5476" coordsize="2084,0" path="m4903,5476l6987,5476e" filled="f" stroked="t" strokeweight=".711962pt" strokecolor="#707070">
                <v:path arrowok="t"/>
              </v:shape>
            </v:group>
            <v:group style="position:absolute;left:6916;top:5476;width:470;height:2" coordorigin="6916,5476" coordsize="470,2">
              <v:shape style="position:absolute;left:6916;top:5476;width:470;height:2" coordorigin="6916,5476" coordsize="470,0" path="m6916,5476l7385,5476e" filled="f" stroked="t" strokeweight=".474641pt" strokecolor="#545454">
                <v:path arrowok="t"/>
              </v:shape>
            </v:group>
            <v:group style="position:absolute;left:7328;top:5476;width:1001;height:2" coordorigin="7328,5476" coordsize="1001,2">
              <v:shape style="position:absolute;left:7328;top:5476;width:1001;height:2" coordorigin="7328,5476" coordsize="1001,0" path="m7328,5476l8330,5476e" filled="f" stroked="t" strokeweight=".711962pt" strokecolor="#707070">
                <v:path arrowok="t"/>
              </v:shape>
            </v:group>
            <v:group style="position:absolute;left:8273;top:5476;width:441;height:2" coordorigin="8273,5476" coordsize="441,2">
              <v:shape style="position:absolute;left:8273;top:5476;width:441;height:2" coordorigin="8273,5476" coordsize="441,0" path="m8273,5476l8714,5476e" filled="f" stroked="t" strokeweight=".474641pt" strokecolor="#575757">
                <v:path arrowok="t"/>
              </v:shape>
            </v:group>
            <v:group style="position:absolute;left:8657;top:5476;width:854;height:2" coordorigin="8657,5476" coordsize="854,2">
              <v:shape style="position:absolute;left:8657;top:5476;width:854;height:2" coordorigin="8657,5476" coordsize="854,0" path="m8657,5476l9512,5476e" filled="f" stroked="t" strokeweight=".949282pt" strokecolor="#777777">
                <v:path arrowok="t"/>
              </v:shape>
            </v:group>
            <v:group style="position:absolute;left:9379;top:5476;width:627;height:2" coordorigin="9379,5476" coordsize="627,2">
              <v:shape style="position:absolute;left:9379;top:5476;width:627;height:2" coordorigin="9379,5476" coordsize="627,0" path="m9379,5476l10005,5476e" filled="f" stroked="t" strokeweight=".474641pt" strokecolor="#5B5B5B">
                <v:path arrowok="t"/>
              </v:shape>
            </v:group>
            <v:group style="position:absolute;left:9948;top:5476;width:679;height:2" coordorigin="9948,5476" coordsize="679,2">
              <v:shape style="position:absolute;left:9948;top:5476;width:679;height:2" coordorigin="9948,5476" coordsize="679,0" path="m9948,5476l10627,5476e" filled="f" stroked="t" strokeweight=".949282pt" strokecolor="#7C7C7C">
                <v:path arrowok="t"/>
              </v:shape>
            </v:group>
            <v:group style="position:absolute;left:10570;top:5476;width:897;height:2" coordorigin="10570,5476" coordsize="897,2">
              <v:shape style="position:absolute;left:10570;top:5476;width:897;height:2" coordorigin="10570,5476" coordsize="897,0" path="m10570,5476l11467,5476e" filled="f" stroked="t" strokeweight=".474641pt" strokecolor="#5B5B5B">
                <v:path arrowok="t"/>
              </v:shape>
            </v:group>
            <v:group style="position:absolute;left:351;top:5438;width:2;height:329" coordorigin="351,5438" coordsize="2,329">
              <v:shape style="position:absolute;left:351;top:5438;width:2;height:329" coordorigin="351,5438" coordsize="0,329" path="m351,5767l351,5438e" filled="f" stroked="t" strokeweight=".474641pt" strokecolor="#2F2F2F">
                <v:path arrowok="t"/>
              </v:shape>
            </v:group>
            <v:group style="position:absolute;left:4908;top:5717;width:6560;height:2" coordorigin="4908,5717" coordsize="6560,2">
              <v:shape style="position:absolute;left:4908;top:5717;width:6560;height:2" coordorigin="4908,5717" coordsize="6560,0" path="m4908,5717l11467,5717e" filled="f" stroked="t" strokeweight=".711962pt" strokecolor="#707070">
                <v:path arrowok="t"/>
              </v:shape>
            </v:group>
            <v:group style="position:absolute;left:7328;top:5717;width:427;height:2" coordorigin="7328,5717" coordsize="427,2">
              <v:shape style="position:absolute;left:7328;top:5717;width:427;height:2" coordorigin="7328,5717" coordsize="427,0" path="m7328,5717l7756,5717e" filled="f" stroked="t" strokeweight=".474641pt" strokecolor="#4F4F4F">
                <v:path arrowok="t"/>
              </v:shape>
            </v:group>
            <v:group style="position:absolute;left:8657;top:5719;width:674;height:2" coordorigin="8657,5719" coordsize="674,2">
              <v:shape style="position:absolute;left:8657;top:5719;width:674;height:2" coordorigin="8657,5719" coordsize="674,0" path="m8657,5719l9331,5719e" filled="f" stroked="t" strokeweight=".474641pt" strokecolor="#5B5B5B">
                <v:path arrowok="t"/>
              </v:shape>
            </v:group>
            <v:group style="position:absolute;left:9948;top:5719;width:408;height:2" coordorigin="9948,5719" coordsize="408,2">
              <v:shape style="position:absolute;left:9948;top:5719;width:408;height:2" coordorigin="9948,5719" coordsize="408,0" path="m9948,5719l10357,5719e" filled="f" stroked="t" strokeweight=".474641pt" strokecolor="#646464">
                <v:path arrowok="t"/>
              </v:shape>
            </v:group>
            <v:group style="position:absolute;left:11458;top:5433;width:2;height:344" coordorigin="11458,5433" coordsize="2,344">
              <v:shape style="position:absolute;left:11458;top:5433;width:2;height:344" coordorigin="11458,5433" coordsize="0,344" path="m11458,5777l11458,5433e" filled="f" stroked="t" strokeweight=".474641pt" strokecolor="#676767">
                <v:path arrowok="t"/>
              </v:shape>
            </v:group>
            <v:group style="position:absolute;left:2364;top:5951;width:968;height:2" coordorigin="2364,5951" coordsize="968,2">
              <v:shape style="position:absolute;left:2364;top:5951;width:968;height:2" coordorigin="2364,5951" coordsize="968,0" path="m2364,5951l3332,5951e" filled="f" stroked="t" strokeweight=".949282pt" strokecolor="#606060">
                <v:path arrowok="t"/>
              </v:shape>
            </v:group>
            <v:group style="position:absolute;left:3275;top:5951;width:166;height:2" coordorigin="3275,5951" coordsize="166,2">
              <v:shape style="position:absolute;left:3275;top:5951;width:166;height:2" coordorigin="3275,5951" coordsize="166,0" path="m3275,5951l3441,5951e" filled="f" stroked="t" strokeweight=".474641pt" strokecolor="#4B4B4B">
                <v:path arrowok="t"/>
              </v:shape>
            </v:group>
            <v:group style="position:absolute;left:3384;top:5953;width:498;height:2" coordorigin="3384,5953" coordsize="498,2">
              <v:shape style="position:absolute;left:3384;top:5953;width:498;height:2" coordorigin="3384,5953" coordsize="498,0" path="m3384,5953l3883,5953e" filled="f" stroked="t" strokeweight=".474641pt" strokecolor="#383838">
                <v:path arrowok="t"/>
              </v:shape>
            </v:group>
            <v:group style="position:absolute;left:3826;top:5956;width:4984;height:2" coordorigin="3826,5956" coordsize="4984,2">
              <v:shape style="position:absolute;left:3826;top:5956;width:4984;height:2" coordorigin="3826,5956" coordsize="4984,0" path="m3826,5956l8809,5956e" filled="f" stroked="t" strokeweight=".711962pt" strokecolor="#707070">
                <v:path arrowok="t"/>
              </v:shape>
            </v:group>
            <v:group style="position:absolute;left:8657;top:5958;width:489;height:2" coordorigin="8657,5958" coordsize="489,2">
              <v:shape style="position:absolute;left:8657;top:5958;width:489;height:2" coordorigin="8657,5958" coordsize="489,0" path="m8657,5958l9146,5958e" filled="f" stroked="t" strokeweight=".474641pt" strokecolor="#646464">
                <v:path arrowok="t"/>
              </v:shape>
            </v:group>
            <v:group style="position:absolute;left:9089;top:5958;width:242;height:2" coordorigin="9089,5958" coordsize="242,2">
              <v:shape style="position:absolute;left:9089;top:5958;width:242;height:2" coordorigin="9089,5958" coordsize="242,0" path="m9089,5958l9331,5958e" filled="f" stroked="t" strokeweight=".474641pt" strokecolor="#4B4B4B">
                <v:path arrowok="t"/>
              </v:shape>
            </v:group>
            <v:group style="position:absolute;left:9274;top:5958;width:745;height:2" coordorigin="9274,5958" coordsize="745,2">
              <v:shape style="position:absolute;left:9274;top:5958;width:745;height:2" coordorigin="9274,5958" coordsize="745,0" path="m9274,5958l10020,5958e" filled="f" stroked="t" strokeweight=".949282pt" strokecolor="#777777">
                <v:path arrowok="t"/>
              </v:shape>
            </v:group>
            <v:group style="position:absolute;left:9948;top:5958;width:679;height:2" coordorigin="9948,5958" coordsize="679,2">
              <v:shape style="position:absolute;left:9948;top:5958;width:679;height:2" coordorigin="9948,5958" coordsize="679,0" path="m9948,5958l10627,5958e" filled="f" stroked="t" strokeweight=".474641pt" strokecolor="#676767">
                <v:path arrowok="t"/>
              </v:shape>
            </v:group>
            <v:group style="position:absolute;left:10570;top:5958;width:897;height:2" coordorigin="10570,5958" coordsize="897,2">
              <v:shape style="position:absolute;left:10570;top:5958;width:897;height:2" coordorigin="10570,5958" coordsize="897,0" path="m10570,5958l11467,5958e" filled="f" stroked="t" strokeweight=".711962pt" strokecolor="#7C7C7C">
                <v:path arrowok="t"/>
              </v:shape>
            </v:group>
            <v:group style="position:absolute;left:864;top:6194;width:8468;height:2" coordorigin="864,6194" coordsize="8468,2">
              <v:shape style="position:absolute;left:864;top:6194;width:8468;height:2" coordorigin="864,6194" coordsize="8468,0" path="m864,6194l9331,6194e" filled="f" stroked="t" strokeweight=".711962pt" strokecolor="#676767">
                <v:path arrowok="t"/>
              </v:shape>
            </v:group>
            <v:group style="position:absolute;left:2368;top:5915;width:2;height:349" coordorigin="2368,5915" coordsize="2,349">
              <v:shape style="position:absolute;left:2368;top:5915;width:2;height:349" coordorigin="2368,5915" coordsize="0,349" path="m2368,6264l2368,5915e" filled="f" stroked="t" strokeweight=".711962pt" strokecolor="#343434">
                <v:path arrowok="t"/>
              </v:shape>
            </v:group>
            <v:group style="position:absolute;left:4338;top:6197;width:712;height:2" coordorigin="4338,6197" coordsize="712,2">
              <v:shape style="position:absolute;left:4338;top:6197;width:712;height:2" coordorigin="4338,6197" coordsize="712,0" path="m4338,6197l5050,6197e" filled="f" stroked="t" strokeweight=".949282pt" strokecolor="#777777">
                <v:path arrowok="t"/>
              </v:shape>
            </v:group>
            <v:group style="position:absolute;left:8273;top:6197;width:441;height:2" coordorigin="8273,6197" coordsize="441,2">
              <v:shape style="position:absolute;left:8273;top:6197;width:441;height:2" coordorigin="8273,6197" coordsize="441,0" path="m8273,6197l8714,6197e" filled="f" stroked="t" strokeweight=".949282pt" strokecolor="#747474">
                <v:path arrowok="t"/>
              </v:shape>
            </v:group>
            <v:group style="position:absolute;left:9274;top:6197;width:161;height:2" coordorigin="9274,6197" coordsize="161,2">
              <v:shape style="position:absolute;left:9274;top:6197;width:161;height:2" coordorigin="9274,6197" coordsize="161,0" path="m9274,6197l9436,6197e" filled="f" stroked="t" strokeweight=".474641pt" strokecolor="#6B6B6B">
                <v:path arrowok="t"/>
              </v:shape>
            </v:group>
            <v:group style="position:absolute;left:9379;top:6199;width:978;height:2" coordorigin="9379,6199" coordsize="978,2">
              <v:shape style="position:absolute;left:9379;top:6199;width:978;height:2" coordorigin="9379,6199" coordsize="978,0" path="m9379,6199l10357,6199e" filled="f" stroked="t" strokeweight=".711962pt" strokecolor="#777777">
                <v:path arrowok="t"/>
              </v:shape>
            </v:group>
            <v:group style="position:absolute;left:10300;top:6197;width:328;height:2" coordorigin="10300,6197" coordsize="328,2">
              <v:shape style="position:absolute;left:10300;top:6197;width:328;height:2" coordorigin="10300,6197" coordsize="328,0" path="m10300,6197l10627,6197e" filled="f" stroked="t" strokeweight=".474641pt" strokecolor="#646464">
                <v:path arrowok="t"/>
              </v:shape>
            </v:group>
            <v:group style="position:absolute;left:10570;top:6197;width:897;height:2" coordorigin="10570,6197" coordsize="897,2">
              <v:shape style="position:absolute;left:10570;top:6197;width:897;height:2" coordorigin="10570,6197" coordsize="897,0" path="m10570,6197l11467,6197e" filled="f" stroked="t" strokeweight=".711962pt" strokecolor="#747474">
                <v:path arrowok="t"/>
              </v:shape>
            </v:group>
            <v:group style="position:absolute;left:7727;top:6197;width:2;height:272" coordorigin="7727,6197" coordsize="2,272">
              <v:shape style="position:absolute;left:7727;top:6197;width:2;height:272" coordorigin="7727,6197" coordsize="0,272" path="m7727,6469l7727,6197e" filled="f" stroked="t" strokeweight=".237321pt" strokecolor="#777777">
                <v:path arrowok="t"/>
              </v:shape>
            </v:group>
            <v:group style="position:absolute;left:351;top:6440;width:2;height:482" coordorigin="351,6440" coordsize="2,482">
              <v:shape style="position:absolute;left:351;top:6440;width:2;height:482" coordorigin="351,6440" coordsize="0,482" path="m351,6922l351,6440e" filled="f" stroked="t" strokeweight=".474641pt" strokecolor="#2F2F2F">
                <v:path arrowok="t"/>
              </v:shape>
            </v:group>
            <v:group style="position:absolute;left:2359;top:6665;width:4248;height:2" coordorigin="2359,6665" coordsize="4248,2">
              <v:shape style="position:absolute;left:2359;top:6665;width:4248;height:2" coordorigin="2359,6665" coordsize="4248,0" path="m2359,6665l6607,6665e" filled="f" stroked="t" strokeweight=".711962pt" strokecolor="#646464">
                <v:path arrowok="t"/>
              </v:shape>
            </v:group>
            <v:group style="position:absolute;left:4405;top:6665;width:764;height:2" coordorigin="4405,6665" coordsize="764,2">
              <v:shape style="position:absolute;left:4405;top:6665;width:764;height:2" coordorigin="4405,6665" coordsize="764,0" path="m4405,6665l5169,6665e" filled="f" stroked="t" strokeweight=".949282pt" strokecolor="#777777">
                <v:path arrowok="t"/>
              </v:shape>
            </v:group>
            <v:group style="position:absolute;left:4915;top:6168;width:2;height:745" coordorigin="4915,6168" coordsize="2,745">
              <v:shape style="position:absolute;left:4915;top:6168;width:2;height:745" coordorigin="4915,6168" coordsize="0,745" path="m4915,6913l4915,6168e" filled="f" stroked="t" strokeweight=".949282pt" strokecolor="#646464">
                <v:path arrowok="t"/>
              </v:shape>
            </v:group>
            <v:group style="position:absolute;left:6550;top:6665;width:422;height:2" coordorigin="6550,6665" coordsize="422,2">
              <v:shape style="position:absolute;left:6550;top:6665;width:422;height:2" coordorigin="6550,6665" coordsize="422,0" path="m6550,6665l6972,6665e" filled="f" stroked="t" strokeweight=".474641pt" strokecolor="#4B4B4B">
                <v:path arrowok="t"/>
              </v:shape>
            </v:group>
            <v:group style="position:absolute;left:6916;top:6665;width:845;height:2" coordorigin="6916,6665" coordsize="845,2">
              <v:shape style="position:absolute;left:6916;top:6665;width:845;height:2" coordorigin="6916,6665" coordsize="845,0" path="m6916,6665l7760,6665e" filled="f" stroked="t" strokeweight=".711962pt" strokecolor="#747474">
                <v:path arrowok="t"/>
              </v:shape>
            </v:group>
            <v:group style="position:absolute;left:7727;top:6469;width:2;height:191" coordorigin="7727,6469" coordsize="2,191">
              <v:shape style="position:absolute;left:7727;top:6469;width:2;height:191" coordorigin="7727,6469" coordsize="0,191" path="m7727,6660l7727,6469e" filled="f" stroked="t" strokeweight=".237321pt" strokecolor="#3B3B3B">
                <v:path arrowok="t"/>
              </v:shape>
            </v:group>
            <v:group style="position:absolute;left:7699;top:6665;width:631;height:2" coordorigin="7699,6665" coordsize="631,2">
              <v:shape style="position:absolute;left:7699;top:6665;width:631;height:2" coordorigin="7699,6665" coordsize="631,0" path="m7699,6665l8330,6665e" filled="f" stroked="t" strokeweight=".474641pt" strokecolor="#4F4F4F">
                <v:path arrowok="t"/>
              </v:shape>
            </v:group>
            <v:group style="position:absolute;left:8273;top:6667;width:3194;height:2" coordorigin="8273,6667" coordsize="3194,2">
              <v:shape style="position:absolute;left:8273;top:6667;width:3194;height:2" coordorigin="8273,6667" coordsize="3194,0" path="m8273,6667l11467,6667e" filled="f" stroked="t" strokeweight=".711962pt" strokecolor="#777777">
                <v:path arrowok="t"/>
              </v:shape>
            </v:group>
            <v:group style="position:absolute;left:9274;top:6667;width:617;height:2" coordorigin="9274,6667" coordsize="617,2">
              <v:shape style="position:absolute;left:9274;top:6667;width:617;height:2" coordorigin="9274,6667" coordsize="617,0" path="m9274,6667l9892,6667e" filled="f" stroked="t" strokeweight=".474641pt" strokecolor="#606060">
                <v:path arrowok="t"/>
              </v:shape>
            </v:group>
            <v:group style="position:absolute;left:2373;top:4220;width:2;height:11658" coordorigin="2373,4220" coordsize="2,11658">
              <v:shape style="position:absolute;left:2373;top:4220;width:2;height:11658" coordorigin="2373,4220" coordsize="0,11658" path="m2373,15879l2373,4220e" filled="f" stroked="t" strokeweight=".711962pt" strokecolor="#575757">
                <v:path arrowok="t"/>
              </v:shape>
            </v:group>
            <v:group style="position:absolute;left:2359;top:6903;width:2587;height:2" coordorigin="2359,6903" coordsize="2587,2">
              <v:shape style="position:absolute;left:2359;top:6903;width:2587;height:2" coordorigin="2359,6903" coordsize="2587,0" path="m2359,6903l4946,6903e" filled="f" stroked="t" strokeweight=".711962pt" strokecolor="#606060">
                <v:path arrowok="t"/>
              </v:shape>
            </v:group>
            <v:group style="position:absolute;left:4875;top:6906;width:2886;height:2" coordorigin="4875,6906" coordsize="2886,2">
              <v:shape style="position:absolute;left:4875;top:6906;width:2886;height:2" coordorigin="4875,6906" coordsize="2886,0" path="m4875,6906l7760,6906e" filled="f" stroked="t" strokeweight=".711962pt" strokecolor="#777777">
                <v:path arrowok="t"/>
              </v:shape>
            </v:group>
            <v:group style="position:absolute;left:7727;top:6646;width:2;height:258" coordorigin="7727,6646" coordsize="2,258">
              <v:shape style="position:absolute;left:7727;top:6646;width:2;height:258" coordorigin="7727,6646" coordsize="0,258" path="m7727,6903l7727,6646e" filled="f" stroked="t" strokeweight=".237321pt" strokecolor="#606060">
                <v:path arrowok="t"/>
              </v:shape>
            </v:group>
            <v:group style="position:absolute;left:7699;top:6906;width:1016;height:2" coordorigin="7699,6906" coordsize="1016,2">
              <v:shape style="position:absolute;left:7699;top:6906;width:1016;height:2" coordorigin="7699,6906" coordsize="1016,0" path="m7699,6906l8714,6906e" filled="f" stroked="t" strokeweight=".474641pt" strokecolor="#646464">
                <v:path arrowok="t"/>
              </v:shape>
            </v:group>
            <v:group style="position:absolute;left:8657;top:6908;width:1970;height:2" coordorigin="8657,6908" coordsize="1970,2">
              <v:shape style="position:absolute;left:8657;top:6908;width:1970;height:2" coordorigin="8657,6908" coordsize="1970,0" path="m8657,6908l10627,6908e" filled="f" stroked="t" strokeweight=".949282pt" strokecolor="#7C7C7C">
                <v:path arrowok="t"/>
              </v:shape>
            </v:group>
            <v:group style="position:absolute;left:9379;top:6908;width:627;height:2" coordorigin="9379,6908" coordsize="627,2">
              <v:shape style="position:absolute;left:9379;top:6908;width:627;height:2" coordorigin="9379,6908" coordsize="627,0" path="m9379,6908l10005,6908e" filled="f" stroked="t" strokeweight=".474641pt" strokecolor="#575757">
                <v:path arrowok="t"/>
              </v:shape>
            </v:group>
            <v:group style="position:absolute;left:10570;top:6908;width:897;height:2" coordorigin="10570,6908" coordsize="897,2">
              <v:shape style="position:absolute;left:10570;top:6908;width:897;height:2" coordorigin="10570,6908" coordsize="897,0" path="m10570,6908l11467,6908e" filled="f" stroked="t" strokeweight=".474641pt" strokecolor="#6B6B6B">
                <v:path arrowok="t"/>
              </v:shape>
            </v:group>
            <v:group style="position:absolute;left:342;top:7137;width:745;height:2" coordorigin="342,7137" coordsize="745,2">
              <v:shape style="position:absolute;left:342;top:7137;width:745;height:2" coordorigin="342,7137" coordsize="745,0" path="m342,7137l1087,7137e" filled="f" stroked="t" strokeweight=".949282pt" strokecolor="#646464">
                <v:path arrowok="t"/>
              </v:shape>
            </v:group>
            <v:group style="position:absolute;left:1030;top:7137;width:698;height:2" coordorigin="1030,7137" coordsize="698,2">
              <v:shape style="position:absolute;left:1030;top:7137;width:698;height:2" coordorigin="1030,7137" coordsize="698,0" path="m1030,7137l1728,7137e" filled="f" stroked="t" strokeweight=".474641pt" strokecolor="#484848">
                <v:path arrowok="t"/>
              </v:shape>
            </v:group>
            <v:group style="position:absolute;left:1595;top:7140;width:1092;height:2" coordorigin="1595,7140" coordsize="1092,2">
              <v:shape style="position:absolute;left:1595;top:7140;width:1092;height:2" coordorigin="1595,7140" coordsize="1092,0" path="m1595,7140l2686,7140e" filled="f" stroked="t" strokeweight=".949282pt" strokecolor="#646464">
                <v:path arrowok="t"/>
              </v:shape>
            </v:group>
            <v:group style="position:absolute;left:2330;top:7142;width:2606;height:2" coordorigin="2330,7142" coordsize="2606,2">
              <v:shape style="position:absolute;left:2330;top:7142;width:2606;height:2" coordorigin="2330,7142" coordsize="2606,0" path="m2330,7142l4936,7142e" filled="f" stroked="t" strokeweight=".474641pt" strokecolor="#646464">
                <v:path arrowok="t"/>
              </v:shape>
            </v:group>
            <v:group style="position:absolute;left:4879;top:7142;width:1728;height:2" coordorigin="4879,7142" coordsize="1728,2">
              <v:shape style="position:absolute;left:4879;top:7142;width:1728;height:2" coordorigin="4879,7142" coordsize="1728,0" path="m4879,7142l6607,7142e" filled="f" stroked="t" strokeweight=".711962pt" strokecolor="#707070">
                <v:path arrowok="t"/>
              </v:shape>
            </v:group>
            <v:group style="position:absolute;left:6550;top:7142;width:422;height:2" coordorigin="6550,7142" coordsize="422,2">
              <v:shape style="position:absolute;left:6550;top:7142;width:422;height:2" coordorigin="6550,7142" coordsize="422,0" path="m6550,7142l6972,7142e" filled="f" stroked="t" strokeweight=".474641pt" strokecolor="#5B5B5B">
                <v:path arrowok="t"/>
              </v:shape>
            </v:group>
            <v:group style="position:absolute;left:6916;top:7144;width:907;height:2" coordorigin="6916,7144" coordsize="907,2">
              <v:shape style="position:absolute;left:6916;top:7144;width:907;height:2" coordorigin="6916,7144" coordsize="907,0" path="m6916,7144l7822,7144e" filled="f" stroked="t" strokeweight=".949282pt" strokecolor="#777777">
                <v:path arrowok="t"/>
              </v:shape>
            </v:group>
            <v:group style="position:absolute;left:7699;top:7144;width:631;height:2" coordorigin="7699,7144" coordsize="631,2">
              <v:shape style="position:absolute;left:7699;top:7144;width:631;height:2" coordorigin="7699,7144" coordsize="631,0" path="m7699,7144l8330,7144e" filled="f" stroked="t" strokeweight=".474641pt" strokecolor="#606060">
                <v:path arrowok="t"/>
              </v:shape>
            </v:group>
            <v:group style="position:absolute;left:8273;top:7144;width:873;height:2" coordorigin="8273,7144" coordsize="873,2">
              <v:shape style="position:absolute;left:8273;top:7144;width:873;height:2" coordorigin="8273,7144" coordsize="873,0" path="m8273,7144l9146,7144e" filled="f" stroked="t" strokeweight=".711962pt" strokecolor="#7C7C7C">
                <v:path arrowok="t"/>
              </v:shape>
            </v:group>
            <v:group style="position:absolute;left:9089;top:7144;width:802;height:2" coordorigin="9089,7144" coordsize="802,2">
              <v:shape style="position:absolute;left:9089;top:7144;width:802;height:2" coordorigin="9089,7144" coordsize="802,0" path="m9089,7144l9892,7144e" filled="f" stroked="t" strokeweight=".474641pt" strokecolor="#646464">
                <v:path arrowok="t"/>
              </v:shape>
            </v:group>
            <v:group style="position:absolute;left:9797;top:7144;width:560;height:2" coordorigin="9797,7144" coordsize="560,2">
              <v:shape style="position:absolute;left:9797;top:7144;width:560;height:2" coordorigin="9797,7144" coordsize="560,0" path="m9797,7144l10357,7144e" filled="f" stroked="t" strokeweight=".949282pt" strokecolor="#878787">
                <v:path arrowok="t"/>
              </v:shape>
            </v:group>
            <v:group style="position:absolute;left:10300;top:7144;width:1172;height:2" coordorigin="10300,7144" coordsize="1172,2">
              <v:shape style="position:absolute;left:10300;top:7144;width:1172;height:2" coordorigin="10300,7144" coordsize="1172,0" path="m10300,7144l11472,7144e" filled="f" stroked="t" strokeweight=".474641pt" strokecolor="#707070">
                <v:path arrowok="t"/>
              </v:shape>
            </v:group>
            <v:group style="position:absolute;left:342;top:7610;width:745;height:2" coordorigin="342,7610" coordsize="745,2">
              <v:shape style="position:absolute;left:342;top:7610;width:745;height:2" coordorigin="342,7610" coordsize="745,0" path="m342,7610l1087,7610e" filled="f" stroked="t" strokeweight=".474641pt" strokecolor="#4B4B4B">
                <v:path arrowok="t"/>
              </v:shape>
            </v:group>
            <v:group style="position:absolute;left:916;top:7610;width:812;height:2" coordorigin="916,7610" coordsize="812,2">
              <v:shape style="position:absolute;left:916;top:7610;width:812;height:2" coordorigin="916,7610" coordsize="812,0" path="m916,7610l1728,7610e" filled="f" stroked="t" strokeweight=".949282pt" strokecolor="#676767">
                <v:path arrowok="t"/>
              </v:shape>
            </v:group>
            <v:group style="position:absolute;left:1671;top:7612;width:731;height:2" coordorigin="1671,7612" coordsize="731,2">
              <v:shape style="position:absolute;left:1671;top:7612;width:731;height:2" coordorigin="1671,7612" coordsize="731,0" path="m1671,7612l2402,7612e" filled="f" stroked="t" strokeweight=".474641pt" strokecolor="#4B4B4B">
                <v:path arrowok="t"/>
              </v:shape>
            </v:group>
            <v:group style="position:absolute;left:2330;top:7617;width:8301;height:2" coordorigin="2330,7617" coordsize="8301,2">
              <v:shape style="position:absolute;left:2330;top:7617;width:8301;height:2" coordorigin="2330,7617" coordsize="8301,0" path="m2330,7617l10632,7617e" filled="f" stroked="t" strokeweight=".711962pt" strokecolor="#707070">
                <v:path arrowok="t"/>
              </v:shape>
            </v:group>
            <v:group style="position:absolute;left:3384;top:7615;width:498;height:2" coordorigin="3384,7615" coordsize="498,2">
              <v:shape style="position:absolute;left:3384;top:7615;width:498;height:2" coordorigin="3384,7615" coordsize="498,0" path="m3384,7615l3883,7615e" filled="f" stroked="t" strokeweight=".474641pt" strokecolor="#3F3F3F">
                <v:path arrowok="t"/>
              </v:shape>
            </v:group>
            <v:group style="position:absolute;left:6916;top:7615;width:470;height:2" coordorigin="6916,7615" coordsize="470,2">
              <v:shape style="position:absolute;left:6916;top:7615;width:470;height:2" coordorigin="6916,7615" coordsize="470,0" path="m6916,7615l7385,7615e" filled="f" stroked="t" strokeweight=".474641pt" strokecolor="#646464">
                <v:path arrowok="t"/>
              </v:shape>
            </v:group>
            <v:group style="position:absolute;left:8273;top:7615;width:441;height:2" coordorigin="8273,7615" coordsize="441,2">
              <v:shape style="position:absolute;left:8273;top:7615;width:441;height:2" coordorigin="8273,7615" coordsize="441,0" path="m8273,7615l8714,7615e" filled="f" stroked="t" strokeweight=".474641pt" strokecolor="#646464">
                <v:path arrowok="t"/>
              </v:shape>
            </v:group>
            <v:group style="position:absolute;left:8657;top:7615;width:1975;height:2" coordorigin="8657,7615" coordsize="1975,2">
              <v:shape style="position:absolute;left:8657;top:7615;width:1975;height:2" coordorigin="8657,7615" coordsize="1975,0" path="m8657,7615l10632,7615e" filled="f" stroked="t" strokeweight=".711962pt" strokecolor="#838383">
                <v:path arrowok="t"/>
              </v:shape>
            </v:group>
            <v:group style="position:absolute;left:9379;top:7615;width:513;height:2" coordorigin="9379,7615" coordsize="513,2">
              <v:shape style="position:absolute;left:9379;top:7615;width:513;height:2" coordorigin="9379,7615" coordsize="513,0" path="m9379,7615l9892,7615e" filled="f" stroked="t" strokeweight=".474641pt" strokecolor="#676767">
                <v:path arrowok="t"/>
              </v:shape>
            </v:group>
            <v:group style="position:absolute;left:9835;top:7615;width:171;height:2" coordorigin="9835,7615" coordsize="171,2">
              <v:shape style="position:absolute;left:9835;top:7615;width:171;height:2" coordorigin="9835,7615" coordsize="171,0" path="m9835,7615l10005,7615e" filled="f" stroked="t" strokeweight=".474641pt" strokecolor="#7C7C7C">
                <v:path arrowok="t"/>
              </v:shape>
            </v:group>
            <v:group style="position:absolute;left:10570;top:7615;width:897;height:2" coordorigin="10570,7615" coordsize="897,2">
              <v:shape style="position:absolute;left:10570;top:7615;width:897;height:2" coordorigin="10570,7615" coordsize="897,0" path="m10570,7615l11467,7615e" filled="f" stroked="t" strokeweight=".474641pt" strokecolor="#707070">
                <v:path arrowok="t"/>
              </v:shape>
            </v:group>
            <v:group style="position:absolute;left:354;top:745;width:2;height:15129" coordorigin="354,745" coordsize="2,15129">
              <v:shape style="position:absolute;left:354;top:745;width:2;height:15129" coordorigin="354,745" coordsize="0,15129" path="m354,15874l354,745e" filled="f" stroked="t" strokeweight=".711962pt" strokecolor="#5B5B5B">
                <v:path arrowok="t"/>
              </v:shape>
            </v:group>
            <v:group style="position:absolute;left:4913;top:7610;width:2;height:325" coordorigin="4913,7610" coordsize="2,325">
              <v:shape style="position:absolute;left:4913;top:7610;width:2;height:325" coordorigin="4913,7610" coordsize="0,325" path="m4913,7935l4913,7610e" filled="f" stroked="t" strokeweight="1.186603pt" strokecolor="#6B6B6B">
                <v:path arrowok="t"/>
              </v:shape>
            </v:group>
            <v:group style="position:absolute;left:4903;top:7856;width:6564;height:2" coordorigin="4903,7856" coordsize="6564,2">
              <v:shape style="position:absolute;left:4903;top:7856;width:6564;height:2" coordorigin="4903,7856" coordsize="6564,0" path="m4903,7856l11467,7856e" filled="f" stroked="t" strokeweight=".711962pt" strokecolor="#707070">
                <v:path arrowok="t"/>
              </v:shape>
            </v:group>
            <v:group style="position:absolute;left:4917;top:7825;width:2;height:520" coordorigin="4917,7825" coordsize="2,520">
              <v:shape style="position:absolute;left:4917;top:7825;width:2;height:520" coordorigin="4917,7825" coordsize="0,520" path="m4917,8345l4917,7825e" filled="f" stroked="t" strokeweight=".711962pt" strokecolor="#4B4B4B">
                <v:path arrowok="t"/>
              </v:shape>
            </v:group>
            <v:group style="position:absolute;left:4913;top:8097;width:4419;height:2" coordorigin="4913,8097" coordsize="4419,2">
              <v:shape style="position:absolute;left:4913;top:8097;width:4419;height:2" coordorigin="4913,8097" coordsize="4419,0" path="m4913,8097l9331,8097e" filled="f" stroked="t" strokeweight=".711962pt" strokecolor="#6B6B6B">
                <v:path arrowok="t"/>
              </v:shape>
            </v:group>
            <v:group style="position:absolute;left:9274;top:8097;width:161;height:2" coordorigin="9274,8097" coordsize="161,2">
              <v:shape style="position:absolute;left:9274;top:8097;width:161;height:2" coordorigin="9274,8097" coordsize="161,0" path="m9274,8097l9436,8097e" filled="f" stroked="t" strokeweight=".474641pt" strokecolor="#676767">
                <v:path arrowok="t"/>
              </v:shape>
            </v:group>
            <v:group style="position:absolute;left:9379;top:8097;width:2088;height:2" coordorigin="9379,8097" coordsize="2088,2">
              <v:shape style="position:absolute;left:9379;top:8097;width:2088;height:2" coordorigin="9379,8097" coordsize="2088,0" path="m9379,8097l11467,8097e" filled="f" stroked="t" strokeweight=".711962pt" strokecolor="#808080">
                <v:path arrowok="t"/>
              </v:shape>
            </v:group>
            <v:group style="position:absolute;left:11460;top:7376;width:2;height:745" coordorigin="11460,7376" coordsize="2,745">
              <v:shape style="position:absolute;left:11460;top:7376;width:2;height:745" coordorigin="11460,7376" coordsize="0,745" path="m11460,8121l11460,7376e" filled="f" stroked="t" strokeweight=".474641pt" strokecolor="#676767">
                <v:path arrowok="t"/>
              </v:shape>
            </v:group>
            <v:group style="position:absolute;left:342;top:8333;width:470;height:2" coordorigin="342,8333" coordsize="470,2">
              <v:shape style="position:absolute;left:342;top:8333;width:470;height:2" coordorigin="342,8333" coordsize="470,0" path="m342,8333l812,8333e" filled="f" stroked="t" strokeweight=".474641pt" strokecolor="#484848">
                <v:path arrowok="t"/>
              </v:shape>
            </v:group>
            <v:group style="position:absolute;left:349;top:2382;width:2;height:13492" coordorigin="349,2382" coordsize="2,13492">
              <v:shape style="position:absolute;left:349;top:2382;width:2;height:13492" coordorigin="349,2382" coordsize="0,13492" path="m349,15874l349,2382e" filled="f" stroked="t" strokeweight=".474641pt" strokecolor="#545454">
                <v:path arrowok="t"/>
              </v:shape>
            </v:group>
            <v:group style="position:absolute;left:669;top:8336;width:2677;height:2" coordorigin="669,8336" coordsize="2677,2">
              <v:shape style="position:absolute;left:669;top:8336;width:2677;height:2" coordorigin="669,8336" coordsize="2677,0" path="m669,8336l3346,8336e" filled="f" stroked="t" strokeweight=".949282pt" strokecolor="#5B5B5B">
                <v:path arrowok="t"/>
              </v:shape>
            </v:group>
            <v:group style="position:absolute;left:3275;top:8338;width:460;height:2" coordorigin="3275,8338" coordsize="460,2">
              <v:shape style="position:absolute;left:3275;top:8338;width:460;height:2" coordorigin="3275,8338" coordsize="460,0" path="m3275,8338l3735,8338e" filled="f" stroked="t" strokeweight=".474641pt" strokecolor="#3B3B3B">
                <v:path arrowok="t"/>
              </v:shape>
            </v:group>
            <v:group style="position:absolute;left:3678;top:8338;width:911;height:2" coordorigin="3678,8338" coordsize="911,2">
              <v:shape style="position:absolute;left:3678;top:8338;width:911;height:2" coordorigin="3678,8338" coordsize="911,0" path="m3678,8338l4590,8338e" filled="f" stroked="t" strokeweight=".949282pt" strokecolor="#646464">
                <v:path arrowok="t"/>
              </v:shape>
            </v:group>
            <v:group style="position:absolute;left:4533;top:8340;width:413;height:2" coordorigin="4533,8340" coordsize="413,2">
              <v:shape style="position:absolute;left:4533;top:8340;width:413;height:2" coordorigin="4533,8340" coordsize="413,0" path="m4533,8340l4946,8340e" filled="f" stroked="t" strokeweight=".474641pt" strokecolor="#4B4B4B">
                <v:path arrowok="t"/>
              </v:shape>
            </v:group>
            <v:group style="position:absolute;left:4875;top:8340;width:2112;height:2" coordorigin="4875,8340" coordsize="2112,2">
              <v:shape style="position:absolute;left:4875;top:8340;width:2112;height:2" coordorigin="4875,8340" coordsize="2112,0" path="m4875,8340l6987,8340e" filled="f" stroked="t" strokeweight=".711962pt" strokecolor="#6B6B6B">
                <v:path arrowok="t"/>
              </v:shape>
            </v:group>
            <v:group style="position:absolute;left:6916;top:8340;width:470;height:2" coordorigin="6916,8340" coordsize="470,2">
              <v:shape style="position:absolute;left:6916;top:8340;width:470;height:2" coordorigin="6916,8340" coordsize="470,0" path="m6916,8340l7385,8340e" filled="f" stroked="t" strokeweight=".474641pt" strokecolor="#545454">
                <v:path arrowok="t"/>
              </v:shape>
            </v:group>
            <v:group style="position:absolute;left:9379;top:8340;width:513;height:2" coordorigin="9379,8340" coordsize="513,2">
              <v:shape style="position:absolute;left:9379;top:8340;width:513;height:2" coordorigin="9379,8340" coordsize="513,0" path="m9379,8340l9892,8340e" filled="f" stroked="t" strokeweight=".474641pt" strokecolor="#676767">
                <v:path arrowok="t"/>
              </v:shape>
            </v:group>
            <v:group style="position:absolute;left:7328;top:8338;width:4139;height:2" coordorigin="7328,8338" coordsize="4139,2">
              <v:shape style="position:absolute;left:7328;top:8338;width:4139;height:2" coordorigin="7328,8338" coordsize="4139,0" path="m7328,8338l11467,8338e" filled="f" stroked="t" strokeweight=".711962pt" strokecolor="#747474">
                <v:path arrowok="t"/>
              </v:shape>
            </v:group>
            <v:group style="position:absolute;left:346;top:9057;width:2587;height:2" coordorigin="346,9057" coordsize="2587,2">
              <v:shape style="position:absolute;left:346;top:9057;width:2587;height:2" coordorigin="346,9057" coordsize="2587,0" path="m346,9057l2933,9057e" filled="f" stroked="t" strokeweight=".711962pt" strokecolor="#4F4F4F">
                <v:path arrowok="t"/>
              </v:shape>
            </v:group>
            <v:group style="position:absolute;left:2724;top:9059;width:755;height:2" coordorigin="2724,9059" coordsize="755,2">
              <v:shape style="position:absolute;left:2724;top:9059;width:755;height:2" coordorigin="2724,9059" coordsize="755,0" path="m2724,9059l3479,9059e" filled="f" stroked="t" strokeweight=".949282pt" strokecolor="#646464">
                <v:path arrowok="t"/>
              </v:shape>
            </v:group>
            <v:group style="position:absolute;left:3384;top:9057;width:498;height:2" coordorigin="3384,9057" coordsize="498,2">
              <v:shape style="position:absolute;left:3384;top:9057;width:498;height:2" coordorigin="3384,9057" coordsize="498,0" path="m3384,9057l3883,9057e" filled="f" stroked="t" strokeweight=".474641pt" strokecolor="#484848">
                <v:path arrowok="t"/>
              </v:shape>
            </v:group>
            <v:group style="position:absolute;left:3826;top:9057;width:764;height:2" coordorigin="3826,9057" coordsize="764,2">
              <v:shape style="position:absolute;left:3826;top:9057;width:764;height:2" coordorigin="3826,9057" coordsize="764,0" path="m3826,9057l4590,9057e" filled="f" stroked="t" strokeweight=".949282pt" strokecolor="#646464">
                <v:path arrowok="t"/>
              </v:shape>
            </v:group>
            <v:group style="position:absolute;left:4533;top:9057;width:403;height:2" coordorigin="4533,9057" coordsize="403,2">
              <v:shape style="position:absolute;left:4533;top:9057;width:403;height:2" coordorigin="4533,9057" coordsize="403,0" path="m4533,9057l4936,9057e" filled="f" stroked="t" strokeweight=".474641pt" strokecolor="#545454">
                <v:path arrowok="t"/>
              </v:shape>
            </v:group>
            <v:group style="position:absolute;left:4879;top:9057;width:2093;height:2" coordorigin="4879,9057" coordsize="2093,2">
              <v:shape style="position:absolute;left:4879;top:9057;width:2093;height:2" coordorigin="4879,9057" coordsize="2093,0" path="m4879,9057l6972,9057e" filled="f" stroked="t" strokeweight=".711962pt" strokecolor="#676767">
                <v:path arrowok="t"/>
              </v:shape>
            </v:group>
            <v:group style="position:absolute;left:6916;top:9057;width:470;height:2" coordorigin="6916,9057" coordsize="470,2">
              <v:shape style="position:absolute;left:6916;top:9057;width:470;height:2" coordorigin="6916,9057" coordsize="470,0" path="m6916,9057l7385,9057e" filled="f" stroked="t" strokeweight=".474641pt" strokecolor="#606060">
                <v:path arrowok="t"/>
              </v:shape>
            </v:group>
            <v:group style="position:absolute;left:7328;top:9054;width:1001;height:2" coordorigin="7328,9054" coordsize="1001,2">
              <v:shape style="position:absolute;left:7328;top:9054;width:1001;height:2" coordorigin="7328,9054" coordsize="1001,0" path="m7328,9054l8330,9054e" filled="f" stroked="t" strokeweight=".949282pt" strokecolor="#747474">
                <v:path arrowok="t"/>
              </v:shape>
            </v:group>
            <v:group style="position:absolute;left:8273;top:9057;width:441;height:2" coordorigin="8273,9057" coordsize="441,2">
              <v:shape style="position:absolute;left:8273;top:9057;width:441;height:2" coordorigin="8273,9057" coordsize="441,0" path="m8273,9057l8714,9057e" filled="f" stroked="t" strokeweight=".474641pt" strokecolor="#606060">
                <v:path arrowok="t"/>
              </v:shape>
            </v:group>
            <v:group style="position:absolute;left:8567;top:9057;width:869;height:2" coordorigin="8567,9057" coordsize="869,2">
              <v:shape style="position:absolute;left:8567;top:9057;width:869;height:2" coordorigin="8567,9057" coordsize="869,0" path="m8567,9057l9436,9057e" filled="f" stroked="t" strokeweight=".711962pt" strokecolor="#7C7C7C">
                <v:path arrowok="t"/>
              </v:shape>
            </v:group>
            <v:group style="position:absolute;left:9379;top:9057;width:513;height:2" coordorigin="9379,9057" coordsize="513,2">
              <v:shape style="position:absolute;left:9379;top:9057;width:513;height:2" coordorigin="9379,9057" coordsize="513,0" path="m9379,9057l9892,9057e" filled="f" stroked="t" strokeweight=".474641pt" strokecolor="#606060">
                <v:path arrowok="t"/>
              </v:shape>
            </v:group>
            <v:group style="position:absolute;left:9835;top:9054;width:793;height:2" coordorigin="9835,9054" coordsize="793,2">
              <v:shape style="position:absolute;left:9835;top:9054;width:793;height:2" coordorigin="9835,9054" coordsize="793,0" path="m9835,9054l10627,9054e" filled="f" stroked="t" strokeweight=".711962pt" strokecolor="#878787">
                <v:path arrowok="t"/>
              </v:shape>
            </v:group>
            <v:group style="position:absolute;left:10570;top:9054;width:902;height:2" coordorigin="10570,9054" coordsize="902,2">
              <v:shape style="position:absolute;left:10570;top:9054;width:902;height:2" coordorigin="10570,9054" coordsize="902,0" path="m10570,9054l11472,9054e" filled="f" stroked="t" strokeweight=".474641pt" strokecolor="#747474">
                <v:path arrowok="t"/>
              </v:shape>
            </v:group>
            <v:group style="position:absolute;left:11465;top:8794;width:2;height:286" coordorigin="11465,8794" coordsize="2,286">
              <v:shape style="position:absolute;left:11465;top:8794;width:2;height:286" coordorigin="11465,8794" coordsize="0,286" path="m11465,9080l11465,8794e" filled="f" stroked="t" strokeweight=".474641pt" strokecolor="#747474">
                <v:path arrowok="t"/>
              </v:shape>
            </v:group>
            <v:group style="position:absolute;left:11467;top:9281;width:2;height:286" coordorigin="11467,9281" coordsize="2,286">
              <v:shape style="position:absolute;left:11467;top:9281;width:2;height:286" coordorigin="11467,9281" coordsize="0,286" path="m11467,9567l11467,9281e" filled="f" stroked="t" strokeweight=".474641pt" strokecolor="#676767">
                <v:path arrowok="t"/>
              </v:shape>
            </v:group>
            <v:group style="position:absolute;left:342;top:9985;width:959;height:2" coordorigin="342,9985" coordsize="959,2">
              <v:shape style="position:absolute;left:342;top:9985;width:959;height:2" coordorigin="342,9985" coordsize="959,0" path="m342,9985l1301,9985e" filled="f" stroked="t" strokeweight=".949282pt" strokecolor="#606060">
                <v:path arrowok="t"/>
              </v:shape>
            </v:group>
            <v:group style="position:absolute;left:1030;top:9987;width:1372;height:2" coordorigin="1030,9987" coordsize="1372,2">
              <v:shape style="position:absolute;left:1030;top:9987;width:1372;height:2" coordorigin="1030,9987" coordsize="1372,0" path="m1030,9987l2402,9987e" filled="f" stroked="t" strokeweight=".711962pt" strokecolor="#4B4B4B">
                <v:path arrowok="t"/>
              </v:shape>
            </v:group>
            <v:group style="position:absolute;left:2259;top:9987;width:4348;height:2" coordorigin="2259,9987" coordsize="4348,2">
              <v:shape style="position:absolute;left:2259;top:9987;width:4348;height:2" coordorigin="2259,9987" coordsize="4348,0" path="m2259,9987l6607,9987e" filled="f" stroked="t" strokeweight=".711962pt" strokecolor="#606060">
                <v:path arrowok="t"/>
              </v:shape>
            </v:group>
            <v:group style="position:absolute;left:6550;top:9987;width:422;height:2" coordorigin="6550,9987" coordsize="422,2">
              <v:shape style="position:absolute;left:6550;top:9987;width:422;height:2" coordorigin="6550,9987" coordsize="422,0" path="m6550,9987l6972,9987e" filled="f" stroked="t" strokeweight=".474641pt" strokecolor="#575757">
                <v:path arrowok="t"/>
              </v:shape>
            </v:group>
            <v:group style="position:absolute;left:6892;top:9985;width:3000;height:2" coordorigin="6892,9985" coordsize="3000,2">
              <v:shape style="position:absolute;left:6892;top:9985;width:3000;height:2" coordorigin="6892,9985" coordsize="3000,0" path="m6892,9985l9892,9985e" filled="f" stroked="t" strokeweight=".711962pt" strokecolor="#707070">
                <v:path arrowok="t"/>
              </v:shape>
            </v:group>
            <v:group style="position:absolute;left:9835;top:9983;width:171;height:2" coordorigin="9835,9983" coordsize="171,2">
              <v:shape style="position:absolute;left:9835;top:9983;width:171;height:2" coordorigin="9835,9983" coordsize="171,0" path="m9835,9983l10005,9983e" filled="f" stroked="t" strokeweight=".474641pt" strokecolor="#606060">
                <v:path arrowok="t"/>
              </v:shape>
            </v:group>
            <v:group style="position:absolute;left:9948;top:9983;width:1524;height:2" coordorigin="9948,9983" coordsize="1524,2">
              <v:shape style="position:absolute;left:9948;top:9983;width:1524;height:2" coordorigin="9948,9983" coordsize="1524,0" path="m9948,9983l11472,9983e" filled="f" stroked="t" strokeweight=".711962pt" strokecolor="#747474">
                <v:path arrowok="t"/>
              </v:shape>
            </v:group>
            <v:group style="position:absolute;left:10157;top:9983;width:612;height:2" coordorigin="10157,9983" coordsize="612,2">
              <v:shape style="position:absolute;left:10157;top:9983;width:612;height:2" coordorigin="10157,9983" coordsize="612,0" path="m10157,9983l10770,9983e" filled="f" stroked="t" strokeweight=".949282pt" strokecolor="#878787">
                <v:path arrowok="t"/>
              </v:shape>
            </v:group>
            <v:group style="position:absolute;left:346;top:10231;width:6640;height:2" coordorigin="346,10231" coordsize="6640,2">
              <v:shape style="position:absolute;left:346;top:10231;width:6640;height:2" coordorigin="346,10231" coordsize="6640,0" path="m346,10231l6987,10231e" filled="f" stroked="t" strokeweight=".711962pt" strokecolor="#646464">
                <v:path arrowok="t"/>
              </v:shape>
            </v:group>
            <v:group style="position:absolute;left:3384;top:10231;width:498;height:2" coordorigin="3384,10231" coordsize="498,2">
              <v:shape style="position:absolute;left:3384;top:10231;width:498;height:2" coordorigin="3384,10231" coordsize="498,0" path="m3384,10231l3883,10231e" filled="f" stroked="t" strokeweight=".474641pt" strokecolor="#3B3B3B">
                <v:path arrowok="t"/>
              </v:shape>
            </v:group>
            <v:group style="position:absolute;left:4533;top:10231;width:403;height:2" coordorigin="4533,10231" coordsize="403,2">
              <v:shape style="position:absolute;left:4533;top:10231;width:403;height:2" coordorigin="4533,10231" coordsize="403,0" path="m4533,10231l4936,10231e" filled="f" stroked="t" strokeweight=".474641pt" strokecolor="#4B4B4B">
                <v:path arrowok="t"/>
              </v:shape>
            </v:group>
            <v:group style="position:absolute;left:5292;top:10229;width:6180;height:2" coordorigin="5292,10229" coordsize="6180,2">
              <v:shape style="position:absolute;left:5292;top:10229;width:6180;height:2" coordorigin="5292,10229" coordsize="6180,0" path="m5292,10229l11472,10229e" filled="f" stroked="t" strokeweight=".711962pt" strokecolor="#7C7C7C">
                <v:path arrowok="t"/>
              </v:shape>
            </v:group>
            <v:group style="position:absolute;left:10300;top:10226;width:328;height:2" coordorigin="10300,10226" coordsize="328,2">
              <v:shape style="position:absolute;left:10300;top:10226;width:328;height:2" coordorigin="10300,10226" coordsize="328,0" path="m10300,10226l10627,10226e" filled="f" stroked="t" strokeweight=".474641pt" strokecolor="#808080">
                <v:path arrowok="t"/>
              </v:shape>
            </v:group>
            <v:group style="position:absolute;left:346;top:10470;width:2587;height:2" coordorigin="346,10470" coordsize="2587,2">
              <v:shape style="position:absolute;left:346;top:10470;width:2587;height:2" coordorigin="346,10470" coordsize="2587,0" path="m346,10470l2933,10470e" filled="f" stroked="t" strokeweight=".711962pt" strokecolor="#5B5B5B">
                <v:path arrowok="t"/>
              </v:shape>
            </v:group>
            <v:group style="position:absolute;left:3678;top:10470;width:204;height:2" coordorigin="3678,10470" coordsize="204,2">
              <v:shape style="position:absolute;left:3678;top:10470;width:204;height:2" coordorigin="3678,10470" coordsize="204,0" path="m3678,10470l3883,10470e" filled="f" stroked="t" strokeweight=".474641pt" strokecolor="#444444">
                <v:path arrowok="t"/>
              </v:shape>
            </v:group>
            <v:group style="position:absolute;left:4533;top:10470;width:403;height:2" coordorigin="4533,10470" coordsize="403,2">
              <v:shape style="position:absolute;left:4533;top:10470;width:403;height:2" coordorigin="4533,10470" coordsize="403,0" path="m4533,10470l4936,10470e" filled="f" stroked="t" strokeweight=".474641pt" strokecolor="#545454">
                <v:path arrowok="t"/>
              </v:shape>
            </v:group>
            <v:group style="position:absolute;left:6916;top:10470;width:470;height:2" coordorigin="6916,10470" coordsize="470,2">
              <v:shape style="position:absolute;left:6916;top:10470;width:470;height:2" coordorigin="6916,10470" coordsize="470,0" path="m6916,10470l7385,10470e" filled="f" stroked="t" strokeweight=".474641pt" strokecolor="#676767">
                <v:path arrowok="t"/>
              </v:shape>
            </v:group>
            <v:group style="position:absolute;left:8273;top:10470;width:441;height:2" coordorigin="8273,10470" coordsize="441,2">
              <v:shape style="position:absolute;left:8273;top:10470;width:441;height:2" coordorigin="8273,10470" coordsize="441,0" path="m8273,10470l8714,10470e" filled="f" stroked="t" strokeweight=".474641pt" strokecolor="#676767">
                <v:path arrowok="t"/>
              </v:shape>
            </v:group>
            <v:group style="position:absolute;left:9379;top:10470;width:513;height:2" coordorigin="9379,10470" coordsize="513,2">
              <v:shape style="position:absolute;left:9379;top:10470;width:513;height:2" coordorigin="9379,10470" coordsize="513,0" path="m9379,10470l9892,10470e" filled="f" stroked="t" strokeweight=".474641pt" strokecolor="#707070">
                <v:path arrowok="t"/>
              </v:shape>
            </v:group>
            <v:group style="position:absolute;left:2848;top:10470;width:8624;height:2" coordorigin="2848,10470" coordsize="8624,2">
              <v:shape style="position:absolute;left:2848;top:10470;width:8624;height:2" coordorigin="2848,10470" coordsize="8624,0" path="m2848,10470l11472,10470e" filled="f" stroked="t" strokeweight=".711962pt" strokecolor="#747474">
                <v:path arrowok="t"/>
              </v:shape>
            </v:group>
            <v:group style="position:absolute;left:10300;top:10465;width:328;height:2" coordorigin="10300,10465" coordsize="328,2">
              <v:shape style="position:absolute;left:10300;top:10465;width:328;height:2" coordorigin="10300,10465" coordsize="328,0" path="m10300,10465l10627,10465e" filled="f" stroked="t" strokeweight=".474641pt" strokecolor="#7C7C7C">
                <v:path arrowok="t"/>
              </v:shape>
            </v:group>
            <v:group style="position:absolute;left:11467;top:10188;width:2;height:539" coordorigin="11467,10188" coordsize="2,539">
              <v:shape style="position:absolute;left:11467;top:10188;width:2;height:539" coordorigin="11467,10188" coordsize="0,539" path="m11467,10727l11467,10188e" filled="f" stroked="t" strokeweight=".474641pt" strokecolor="#646464">
                <v:path arrowok="t"/>
              </v:shape>
            </v:group>
            <v:group style="position:absolute;left:2373;top:10460;width:2;height:267" coordorigin="2373,10460" coordsize="2,267">
              <v:shape style="position:absolute;left:2373;top:10460;width:2;height:267" coordorigin="2373,10460" coordsize="0,267" path="m2373,10727l2373,10460e" filled="f" stroked="t" strokeweight=".474641pt" strokecolor="#3B3B3B">
                <v:path arrowok="t"/>
              </v:shape>
            </v:group>
            <v:group style="position:absolute;left:351;top:11183;width:5330;height:2" coordorigin="351,11183" coordsize="5330,2">
              <v:shape style="position:absolute;left:351;top:11183;width:5330;height:2" coordorigin="351,11183" coordsize="5330,0" path="m351,11183l5681,11183e" filled="f" stroked="t" strokeweight=".711962pt" strokecolor="#646464">
                <v:path arrowok="t"/>
              </v:shape>
            </v:group>
            <v:group style="position:absolute;left:778;top:10947;width:2663;height:2" coordorigin="778,10947" coordsize="2663,2">
              <v:shape style="position:absolute;left:778;top:10947;width:2663;height:2" coordorigin="778,10947" coordsize="2663,0" path="m778,10947l3441,10947e" filled="f" stroked="t" strokeweight=".711962pt" strokecolor="#5B5B5B">
                <v:path arrowok="t"/>
              </v:shape>
            </v:group>
            <v:group style="position:absolute;left:3384;top:10947;width:498;height:2" coordorigin="3384,10947" coordsize="498,2">
              <v:shape style="position:absolute;left:3384;top:10947;width:498;height:2" coordorigin="3384,10947" coordsize="498,0" path="m3384,10947l3883,10947e" filled="f" stroked="t" strokeweight=".474641pt" strokecolor="#3F3F3F">
                <v:path arrowok="t"/>
              </v:shape>
            </v:group>
            <v:group style="position:absolute;left:3826;top:10947;width:764;height:2" coordorigin="3826,10947" coordsize="764,2">
              <v:shape style="position:absolute;left:3826;top:10947;width:764;height:2" coordorigin="3826,10947" coordsize="764,0" path="m3826,10947l4590,10947e" filled="f" stroked="t" strokeweight=".949282pt" strokecolor="#6B6B6B">
                <v:path arrowok="t"/>
              </v:shape>
            </v:group>
            <v:group style="position:absolute;left:4533;top:10947;width:403;height:2" coordorigin="4533,10947" coordsize="403,2">
              <v:shape style="position:absolute;left:4533;top:10947;width:403;height:2" coordorigin="4533,10947" coordsize="403,0" path="m4533,10947l4936,10947e" filled="f" stroked="t" strokeweight=".474641pt" strokecolor="#606060">
                <v:path arrowok="t"/>
              </v:shape>
            </v:group>
            <v:group style="position:absolute;left:4879;top:10947;width:2093;height:2" coordorigin="4879,10947" coordsize="2093,2">
              <v:shape style="position:absolute;left:4879;top:10947;width:2093;height:2" coordorigin="4879,10947" coordsize="2093,0" path="m4879,10947l6972,10947e" filled="f" stroked="t" strokeweight=".711962pt" strokecolor="#6B6B6B">
                <v:path arrowok="t"/>
              </v:shape>
            </v:group>
            <v:group style="position:absolute;left:6916;top:10947;width:470;height:2" coordorigin="6916,10947" coordsize="470,2">
              <v:shape style="position:absolute;left:6916;top:10947;width:470;height:2" coordorigin="6916,10947" coordsize="470,0" path="m6916,10947l7385,10947e" filled="f" stroked="t" strokeweight=".474641pt" strokecolor="#545454">
                <v:path arrowok="t"/>
              </v:shape>
            </v:group>
            <v:group style="position:absolute;left:7328;top:10945;width:1386;height:2" coordorigin="7328,10945" coordsize="1386,2">
              <v:shape style="position:absolute;left:7328;top:10945;width:1386;height:2" coordorigin="7328,10945" coordsize="1386,0" path="m7328,10945l8714,10945e" filled="f" stroked="t" strokeweight=".711962pt" strokecolor="#6B6B6B">
                <v:path arrowok="t"/>
              </v:shape>
            </v:group>
            <v:group style="position:absolute;left:8544;top:10947;width:617;height:2" coordorigin="8544,10947" coordsize="617,2">
              <v:shape style="position:absolute;left:8544;top:10947;width:617;height:2" coordorigin="8544,10947" coordsize="617,0" path="m8544,10947l9161,10947e" filled="f" stroked="t" strokeweight=".949282pt" strokecolor="#808080">
                <v:path arrowok="t"/>
              </v:shape>
            </v:group>
            <v:group style="position:absolute;left:9089;top:10942;width:346;height:2" coordorigin="9089,10942" coordsize="346,2">
              <v:shape style="position:absolute;left:9089;top:10942;width:346;height:2" coordorigin="9089,10942" coordsize="346,0" path="m9089,10942l9436,10942e" filled="f" stroked="t" strokeweight=".474641pt" strokecolor="#6B6B6B">
                <v:path arrowok="t"/>
              </v:shape>
            </v:group>
            <v:group style="position:absolute;left:9379;top:10945;width:992;height:2" coordorigin="9379,10945" coordsize="992,2">
              <v:shape style="position:absolute;left:9379;top:10945;width:992;height:2" coordorigin="9379,10945" coordsize="992,0" path="m9379,10945l10371,10945e" filled="f" stroked="t" strokeweight=".711962pt" strokecolor="#808080">
                <v:path arrowok="t"/>
              </v:shape>
            </v:group>
            <v:group style="position:absolute;left:10300;top:10942;width:328;height:2" coordorigin="10300,10942" coordsize="328,2">
              <v:shape style="position:absolute;left:10300;top:10942;width:328;height:2" coordorigin="10300,10942" coordsize="328,0" path="m10300,10942l10627,10942e" filled="f" stroked="t" strokeweight=".474641pt" strokecolor="#6B6B6B">
                <v:path arrowok="t"/>
              </v:shape>
            </v:group>
            <v:group style="position:absolute;left:10570;top:10942;width:907;height:2" coordorigin="10570,10942" coordsize="907,2">
              <v:shape style="position:absolute;left:10570;top:10942;width:907;height:2" coordorigin="10570,10942" coordsize="907,0" path="m10570,10942l11477,10942e" filled="f" stroked="t" strokeweight=".711962pt" strokecolor="#7C7C7C">
                <v:path arrowok="t"/>
              </v:shape>
            </v:group>
            <v:group style="position:absolute;left:5624;top:11181;width:2131;height:2" coordorigin="5624,11181" coordsize="2131,2">
              <v:shape style="position:absolute;left:5624;top:11181;width:2131;height:2" coordorigin="5624,11181" coordsize="2131,0" path="m5624,11181l7756,11181e" filled="f" stroked="t" strokeweight=".711962pt" strokecolor="#777777">
                <v:path arrowok="t"/>
              </v:shape>
            </v:group>
            <v:group style="position:absolute;left:7699;top:11181;width:631;height:2" coordorigin="7699,11181" coordsize="631,2">
              <v:shape style="position:absolute;left:7699;top:11181;width:631;height:2" coordorigin="7699,11181" coordsize="631,0" path="m7699,11181l8330,11181e" filled="f" stroked="t" strokeweight=".474641pt" strokecolor="#575757">
                <v:path arrowok="t"/>
              </v:shape>
            </v:group>
            <v:group style="position:absolute;left:8249;top:11181;width:897;height:2" coordorigin="8249,11181" coordsize="897,2">
              <v:shape style="position:absolute;left:8249;top:11181;width:897;height:2" coordorigin="8249,11181" coordsize="897,0" path="m8249,11181l9146,11181e" filled="f" stroked="t" strokeweight=".711962pt" strokecolor="#777777">
                <v:path arrowok="t"/>
              </v:shape>
            </v:group>
            <v:group style="position:absolute;left:9089;top:11181;width:242;height:2" coordorigin="9089,11181" coordsize="242,2">
              <v:shape style="position:absolute;left:9089;top:11181;width:242;height:2" coordorigin="9089,11181" coordsize="242,0" path="m9089,11181l9331,11181e" filled="f" stroked="t" strokeweight=".474641pt" strokecolor="#4F4F4F">
                <v:path arrowok="t"/>
              </v:shape>
            </v:group>
            <v:group style="position:absolute;left:9274;top:11181;width:161;height:2" coordorigin="9274,11181" coordsize="161,2">
              <v:shape style="position:absolute;left:9274;top:11181;width:161;height:2" coordorigin="9274,11181" coordsize="161,0" path="m9274,11181l9436,11181e" filled="f" stroked="t" strokeweight=".474641pt" strokecolor="#6B6B6B">
                <v:path arrowok="t"/>
              </v:shape>
            </v:group>
            <v:group style="position:absolute;left:9379;top:11183;width:978;height:2" coordorigin="9379,11183" coordsize="978,2">
              <v:shape style="position:absolute;left:9379;top:11183;width:978;height:2" coordorigin="9379,11183" coordsize="978,0" path="m9379,11183l10357,11183e" filled="f" stroked="t" strokeweight=".711962pt" strokecolor="#878787">
                <v:path arrowok="t"/>
              </v:shape>
            </v:group>
            <v:group style="position:absolute;left:10300;top:11181;width:328;height:2" coordorigin="10300,11181" coordsize="328,2">
              <v:shape style="position:absolute;left:10300;top:11181;width:328;height:2" coordorigin="10300,11181" coordsize="328,0" path="m10300,11181l10627,11181e" filled="f" stroked="t" strokeweight=".474641pt" strokecolor="#5B5B5B">
                <v:path arrowok="t"/>
              </v:shape>
            </v:group>
            <v:group style="position:absolute;left:10570;top:11181;width:907;height:2" coordorigin="10570,11181" coordsize="907,2">
              <v:shape style="position:absolute;left:10570;top:11181;width:907;height:2" coordorigin="10570,11181" coordsize="907,0" path="m10570,11181l11477,11181e" filled="f" stroked="t" strokeweight=".711962pt" strokecolor="#808080">
                <v:path arrowok="t"/>
              </v:shape>
            </v:group>
            <v:group style="position:absolute;left:346;top:11534;width:717;height:2" coordorigin="346,11534" coordsize="717,2">
              <v:shape style="position:absolute;left:346;top:11534;width:717;height:2" coordorigin="346,11534" coordsize="717,0" path="m346,11534l1063,11534e" filled="f" stroked="t" strokeweight=".237321pt" strokecolor="#646464">
                <v:path arrowok="t"/>
              </v:shape>
            </v:group>
            <v:group style="position:absolute;left:1058;top:11171;width:2;height:368" coordorigin="1058,11171" coordsize="2,368">
              <v:shape style="position:absolute;left:1058;top:11171;width:2;height:368" coordorigin="1058,11171" coordsize="0,368" path="m1058,11539l1058,11171e" filled="f" stroked="t" strokeweight=".237321pt" strokecolor="#606060">
                <v:path arrowok="t"/>
              </v:shape>
            </v:group>
            <v:group style="position:absolute;left:1058;top:11534;width:1315;height:2" coordorigin="1058,11534" coordsize="1315,2">
              <v:shape style="position:absolute;left:1058;top:11534;width:1315;height:2" coordorigin="1058,11534" coordsize="1315,0" path="m1058,11534l2373,11534e" filled="f" stroked="t" strokeweight=".237321pt" strokecolor="#4B4B4B">
                <v:path arrowok="t"/>
              </v:shape>
            </v:group>
            <v:group style="position:absolute;left:1713;top:11176;width:2;height:759" coordorigin="1713,11176" coordsize="2,759">
              <v:shape style="position:absolute;left:1713;top:11176;width:2;height:759" coordorigin="1713,11176" coordsize="0,759" path="m1713,11935l1713,11176e" filled="f" stroked="t" strokeweight=".711962pt" strokecolor="#575757">
                <v:path arrowok="t"/>
              </v:shape>
            </v:group>
            <v:group style="position:absolute;left:2359;top:11534;width:4220;height:2" coordorigin="2359,11534" coordsize="4220,2">
              <v:shape style="position:absolute;left:2359;top:11534;width:4220;height:2" coordorigin="2359,11534" coordsize="4220,0" path="m2359,11534l6579,11534e" filled="f" stroked="t" strokeweight=".237321pt" strokecolor="#282828">
                <v:path arrowok="t"/>
              </v:shape>
            </v:group>
            <v:group style="position:absolute;left:6579;top:11534;width:365;height:2" coordorigin="6579,11534" coordsize="365,2">
              <v:shape style="position:absolute;left:6579;top:11534;width:365;height:2" coordorigin="6579,11534" coordsize="365,0" path="m6579,11534l6944,11534e" filled="f" stroked="t" strokeweight=".237321pt" strokecolor="#000000">
                <v:path arrowok="t"/>
              </v:shape>
            </v:group>
            <v:group style="position:absolute;left:6944;top:11534;width:783;height:2" coordorigin="6944,11534" coordsize="783,2">
              <v:shape style="position:absolute;left:6944;top:11534;width:783;height:2" coordorigin="6944,11534" coordsize="783,0" path="m6944,11534l7727,11534e" filled="f" stroked="t" strokeweight=".237321pt" strokecolor="#3F3F3F">
                <v:path arrowok="t"/>
              </v:shape>
            </v:group>
            <v:group style="position:absolute;left:7364;top:11171;width:2;height:396" coordorigin="7364,11171" coordsize="2,396">
              <v:shape style="position:absolute;left:7364;top:11171;width:2;height:396" coordorigin="7364,11171" coordsize="0,396" path="m7364,11568l7364,11171e" filled="f" stroked="t" strokeweight=".949282pt" strokecolor="#6B6B6B">
                <v:path arrowok="t"/>
              </v:shape>
            </v:group>
            <v:group style="position:absolute;left:7727;top:11534;width:3731;height:2" coordorigin="7727,11534" coordsize="3731,2">
              <v:shape style="position:absolute;left:7727;top:11534;width:3731;height:2" coordorigin="7727,11534" coordsize="3731,0" path="m7727,11534l11458,11534e" filled="f" stroked="t" strokeweight=".237321pt" strokecolor="#000000">
                <v:path arrowok="t"/>
              </v:shape>
            </v:group>
            <v:group style="position:absolute;left:11470;top:11143;width:2;height:425" coordorigin="11470,11143" coordsize="2,425">
              <v:shape style="position:absolute;left:11470;top:11143;width:2;height:425" coordorigin="11470,11143" coordsize="0,425" path="m11470,11568l11470,11143e" filled="f" stroked="t" strokeweight=".474641pt" strokecolor="#707070">
                <v:path arrowok="t"/>
              </v:shape>
            </v:group>
            <v:group style="position:absolute;left:1058;top:11534;width:2;height:1924" coordorigin="1058,11534" coordsize="2,1924">
              <v:shape style="position:absolute;left:1058;top:11534;width:2;height:1924" coordorigin="1058,11534" coordsize="0,1924" path="m1058,13458l1058,11534e" filled="f" stroked="t" strokeweight=".237321pt" strokecolor="#000000">
                <v:path arrowok="t"/>
              </v:shape>
            </v:group>
            <v:group style="position:absolute;left:7366;top:11506;width:2;height:430" coordorigin="7366,11506" coordsize="2,430">
              <v:shape style="position:absolute;left:7366;top:11506;width:2;height:430" coordorigin="7366,11506" coordsize="0,430" path="m7366,11935l7366,11506e" filled="f" stroked="t" strokeweight=".474641pt" strokecolor="#3F3F3F">
                <v:path arrowok="t"/>
              </v:shape>
            </v:group>
            <v:group style="position:absolute;left:356;top:11878;width:2;height:482" coordorigin="356,11878" coordsize="2,482">
              <v:shape style="position:absolute;left:356;top:11878;width:2;height:482" coordorigin="356,11878" coordsize="0,482" path="m356,12360l356,11878e" filled="f" stroked="t" strokeweight=".474641pt" strokecolor="#383838">
                <v:path arrowok="t"/>
              </v:shape>
            </v:group>
            <v:group style="position:absolute;left:1713;top:11878;width:2;height:482" coordorigin="1713,11878" coordsize="2,482">
              <v:shape style="position:absolute;left:1713;top:11878;width:2;height:482" coordorigin="1713,11878" coordsize="0,482" path="m1713,12360l1713,11878e" filled="f" stroked="t" strokeweight=".474641pt" strokecolor="#383838">
                <v:path arrowok="t"/>
              </v:shape>
            </v:group>
            <v:group style="position:absolute;left:7366;top:11878;width:2;height:702" coordorigin="7366,11878" coordsize="2,702">
              <v:shape style="position:absolute;left:7366;top:11878;width:2;height:702" coordorigin="7366,11878" coordsize="0,702" path="m7366,12580l7366,11878e" filled="f" stroked="t" strokeweight=".949282pt" strokecolor="#676767">
                <v:path arrowok="t"/>
              </v:shape>
            </v:group>
            <v:group style="position:absolute;left:11474;top:11405;width:2;height:4469" coordorigin="11474,11405" coordsize="2,4469">
              <v:shape style="position:absolute;left:11474;top:11405;width:2;height:4469" coordorigin="11474,11405" coordsize="0,4469" path="m11474,15874l11474,11405e" filled="f" stroked="t" strokeweight=".711962pt" strokecolor="#838383">
                <v:path arrowok="t"/>
              </v:shape>
            </v:group>
            <v:group style="position:absolute;left:11472;top:12303;width:2;height:277" coordorigin="11472,12303" coordsize="2,277">
              <v:shape style="position:absolute;left:11472;top:12303;width:2;height:277" coordorigin="11472,12303" coordsize="0,277" path="m11472,12580l11472,12303e" filled="f" stroked="t" strokeweight=".474641pt" strokecolor="#575757">
                <v:path arrowok="t"/>
              </v:shape>
            </v:group>
            <v:group style="position:absolute;left:2373;top:12523;width:2;height:296" coordorigin="2373,12523" coordsize="2,296">
              <v:shape style="position:absolute;left:2373;top:12523;width:2;height:296" coordorigin="2373,12523" coordsize="0,296" path="m2373,12819l2373,12523e" filled="f" stroked="t" strokeweight=".474641pt" strokecolor="#383838">
                <v:path arrowok="t"/>
              </v:shape>
            </v:group>
            <v:group style="position:absolute;left:7366;top:12523;width:2;height:602" coordorigin="7366,12523" coordsize="2,602">
              <v:shape style="position:absolute;left:7366;top:12523;width:2;height:602" coordorigin="7366,12523" coordsize="0,602" path="m7366,13124l7366,12523e" filled="f" stroked="t" strokeweight=".474641pt" strokecolor="#4B4B4B">
                <v:path arrowok="t"/>
              </v:shape>
            </v:group>
            <v:group style="position:absolute;left:1713;top:12303;width:2;height:850" coordorigin="1713,12303" coordsize="2,850">
              <v:shape style="position:absolute;left:1713;top:12303;width:2;height:850" coordorigin="1713,12303" coordsize="0,850" path="m1713,13153l1713,12303e" filled="f" stroked="t" strokeweight=".711962pt" strokecolor="#5B5B5B">
                <v:path arrowok="t"/>
              </v:shape>
            </v:group>
            <v:group style="position:absolute;left:1716;top:13067;width:2;height:420" coordorigin="1716,13067" coordsize="2,420">
              <v:shape style="position:absolute;left:1716;top:13067;width:2;height:420" coordorigin="1716,13067" coordsize="0,420" path="m1716,13487l1716,13067e" filled="f" stroked="t" strokeweight=".474641pt" strokecolor="#3F3F3F">
                <v:path arrowok="t"/>
              </v:shape>
            </v:group>
            <v:group style="position:absolute;left:2376;top:13067;width:2;height:210" coordorigin="2376,13067" coordsize="2,210">
              <v:shape style="position:absolute;left:2376;top:13067;width:2;height:210" coordorigin="2376,13067" coordsize="0,210" path="m2376,13277l2376,13067e" filled="f" stroked="t" strokeweight=".949282pt" strokecolor="#6B6B6B">
                <v:path arrowok="t"/>
              </v:shape>
            </v:group>
            <v:group style="position:absolute;left:7369;top:13038;width:2;height:444" coordorigin="7369,13038" coordsize="2,444">
              <v:shape style="position:absolute;left:7369;top:13038;width:2;height:444" coordorigin="7369,13038" coordsize="0,444" path="m7369,13482l7369,13038e" filled="f" stroked="t" strokeweight=".949282pt" strokecolor="#6B6B6B">
                <v:path arrowok="t"/>
              </v:shape>
            </v:group>
            <v:group style="position:absolute;left:346;top:13453;width:437;height:2" coordorigin="346,13453" coordsize="437,2">
              <v:shape style="position:absolute;left:346;top:13453;width:437;height:2" coordorigin="346,13453" coordsize="437,0" path="m346,13453l783,13453e" filled="f" stroked="t" strokeweight=".237321pt" strokecolor="#575757">
                <v:path arrowok="t"/>
              </v:shape>
            </v:group>
            <v:group style="position:absolute;left:783;top:13453;width:280;height:2" coordorigin="783,13453" coordsize="280,2">
              <v:shape style="position:absolute;left:783;top:13453;width:280;height:2" coordorigin="783,13453" coordsize="280,0" path="m783,13453l1063,13453e" filled="f" stroked="t" strokeweight=".237321pt" strokecolor="#000000">
                <v:path arrowok="t"/>
              </v:shape>
            </v:group>
            <v:group style="position:absolute;left:1058;top:13453;width:650;height:2" coordorigin="1058,13453" coordsize="650,2">
              <v:shape style="position:absolute;left:1058;top:13453;width:650;height:2" coordorigin="1058,13453" coordsize="650,0" path="m1058,13453l1709,13453e" filled="f" stroked="t" strokeweight=".237321pt" strokecolor="#2F2F2F">
                <v:path arrowok="t"/>
              </v:shape>
            </v:group>
            <v:group style="position:absolute;left:1694;top:13453;width:679;height:2" coordorigin="1694,13453" coordsize="679,2">
              <v:shape style="position:absolute;left:1694;top:13453;width:679;height:2" coordorigin="1694,13453" coordsize="679,0" path="m1694,13453l2373,13453e" filled="f" stroked="t" strokeweight=".237321pt" strokecolor="#575757">
                <v:path arrowok="t"/>
              </v:shape>
            </v:group>
            <v:group style="position:absolute;left:8301;top:13453;width:384;height:2" coordorigin="8301,13453" coordsize="384,2">
              <v:shape style="position:absolute;left:8301;top:13453;width:384;height:2" coordorigin="8301,13453" coordsize="384,0" path="m8301,13453l8686,13453e" filled="f" stroked="t" strokeweight=".237321pt" strokecolor="#000000">
                <v:path arrowok="t"/>
              </v:shape>
            </v:group>
            <v:group style="position:absolute;left:8686;top:13453;width:432;height:2" coordorigin="8686,13453" coordsize="432,2">
              <v:shape style="position:absolute;left:8686;top:13453;width:432;height:2" coordorigin="8686,13453" coordsize="432,0" path="m8686,13453l9118,13453e" filled="f" stroked="t" strokeweight="1.186603pt" strokecolor="#3F3F87">
                <v:path arrowok="t"/>
              </v:shape>
            </v:group>
            <v:group style="position:absolute;left:9303;top:13258;width:2;height:224" coordorigin="9303,13258" coordsize="2,224">
              <v:shape style="position:absolute;left:9303;top:13258;width:2;height:224" coordorigin="9303,13258" coordsize="0,224" path="m9303,13482l9303,13258e" filled="f" stroked="t" strokeweight="2.373206pt" strokecolor="#485480">
                <v:path arrowok="t"/>
              </v:shape>
            </v:group>
            <v:group style="position:absolute;left:9208;top:13461;width:233;height:2" coordorigin="9208,13461" coordsize="233,2">
              <v:shape style="position:absolute;left:9208;top:13461;width:233;height:2" coordorigin="9208,13461" coordsize="233,0" path="m9208,13461l9441,13461e" filled="f" stroked="t" strokeweight="2.135885pt" strokecolor="#343FA0">
                <v:path arrowok="t"/>
              </v:shape>
            </v:group>
            <v:group style="position:absolute;left:9407;top:13243;width:2;height:248" coordorigin="9407,13243" coordsize="2,248">
              <v:shape style="position:absolute;left:9407;top:13243;width:2;height:248" coordorigin="9407,13243" coordsize="0,248" path="m9407,13492l9407,13243e" filled="f" stroked="t" strokeweight="2.847847pt" strokecolor="#3B487C">
                <v:path arrowok="t"/>
              </v:shape>
            </v:group>
            <v:group style="position:absolute;left:9199;top:13453;width:1984;height:2" coordorigin="9199,13453" coordsize="1984,2">
              <v:shape style="position:absolute;left:9199;top:13453;width:1984;height:2" coordorigin="9199,13453" coordsize="1984,0" path="m9199,13453l11183,13453e" filled="f" stroked="t" strokeweight="1.661244pt" strokecolor="#576090">
                <v:path arrowok="t"/>
              </v:shape>
            </v:group>
            <v:group style="position:absolute;left:1058;top:13453;width:2;height:282" coordorigin="1058,13453" coordsize="2,282">
              <v:shape style="position:absolute;left:1058;top:13453;width:2;height:282" coordorigin="1058,13453" coordsize="0,282" path="m1058,13735l1058,13453e" filled="f" stroked="t" strokeweight=".237321pt" strokecolor="#2F2F2F">
                <v:path arrowok="t"/>
              </v:shape>
            </v:group>
            <v:group style="position:absolute;left:2359;top:13735;width:546;height:2" coordorigin="2359,13735" coordsize="546,2">
              <v:shape style="position:absolute;left:2359;top:13735;width:546;height:2" coordorigin="2359,13735" coordsize="546,0" path="m2359,13735l2905,13735e" filled="f" stroked="t" strokeweight=".237321pt" strokecolor="#575757">
                <v:path arrowok="t"/>
              </v:shape>
            </v:group>
            <v:group style="position:absolute;left:2905;top:13735;width:399;height:2" coordorigin="2905,13735" coordsize="399,2">
              <v:shape style="position:absolute;left:2905;top:13735;width:399;height:2" coordorigin="2905,13735" coordsize="399,0" path="m2905,13735l3304,13735e" filled="f" stroked="t" strokeweight=".711962pt" strokecolor="#545B9C">
                <v:path arrowok="t"/>
              </v:shape>
            </v:group>
            <v:group style="position:absolute;left:3360;top:13711;width:66;height:2" coordorigin="3360,13711" coordsize="66,2">
              <v:shape style="position:absolute;left:3360;top:13711;width:66;height:2" coordorigin="3360,13711" coordsize="66,0" path="m3360,13711l3427,13711e" filled="f" stroked="t" strokeweight="1.186603pt" strokecolor="#546097">
                <v:path arrowok="t"/>
              </v:shape>
            </v:group>
            <v:group style="position:absolute;left:3413;top:13735;width:1495;height:2" coordorigin="3413,13735" coordsize="1495,2">
              <v:shape style="position:absolute;left:3413;top:13735;width:1495;height:2" coordorigin="3413,13735" coordsize="1495,0" path="m3413,13735l4908,13735e" filled="f" stroked="t" strokeweight=".711962pt" strokecolor="#4F5793">
                <v:path arrowok="t"/>
              </v:shape>
            </v:group>
            <v:group style="position:absolute;left:7371;top:13425;width:2;height:339" coordorigin="7371,13425" coordsize="2,339">
              <v:shape style="position:absolute;left:7371;top:13425;width:2;height:339" coordorigin="7371,13425" coordsize="0,339" path="m7371,13764l7371,13425e" filled="f" stroked="t" strokeweight=".474641pt" strokecolor="#343434">
                <v:path arrowok="t"/>
              </v:shape>
            </v:group>
            <v:group style="position:absolute;left:1058;top:13735;width:2;height:1432" coordorigin="1058,13735" coordsize="2,1432">
              <v:shape style="position:absolute;left:1058;top:13735;width:2;height:1432" coordorigin="1058,13735" coordsize="0,1432" path="m1058,15167l1058,13735e" filled="f" stroked="t" strokeweight=".237321pt" strokecolor="#000000">
                <v:path arrowok="t"/>
              </v:shape>
            </v:group>
            <v:group style="position:absolute;left:1716;top:13425;width:2;height:1017" coordorigin="1716,13425" coordsize="2,1017">
              <v:shape style="position:absolute;left:1716;top:13425;width:2;height:1017" coordorigin="1716,13425" coordsize="0,1017" path="m1716,14442l1716,13425e" filled="f" stroked="t" strokeweight=".949282pt" strokecolor="#606060">
                <v:path arrowok="t"/>
              </v:shape>
            </v:group>
            <v:group style="position:absolute;left:2373;top:13707;width:2;height:368" coordorigin="2373,13707" coordsize="2,368">
              <v:shape style="position:absolute;left:2373;top:13707;width:2;height:368" coordorigin="2373,13707" coordsize="0,368" path="m2373,14074l2373,13707e" filled="f" stroked="t" strokeweight=".474641pt" strokecolor="#3F4448">
                <v:path arrowok="t"/>
              </v:shape>
            </v:group>
            <v:group style="position:absolute;left:7371;top:13707;width:2;height:888" coordorigin="7371,13707" coordsize="2,888">
              <v:shape style="position:absolute;left:7371;top:13707;width:2;height:888" coordorigin="7371,13707" coordsize="0,888" path="m7371,14595l7371,13707e" filled="f" stroked="t" strokeweight=".949282pt" strokecolor="#6B6B6B">
                <v:path arrowok="t"/>
              </v:shape>
            </v:group>
            <v:group style="position:absolute;left:1713;top:14384;width:2;height:568" coordorigin="1713,14384" coordsize="2,568">
              <v:shape style="position:absolute;left:1713;top:14384;width:2;height:568" coordorigin="1713,14384" coordsize="0,568" path="m1713,14953l1713,14384e" filled="f" stroked="t" strokeweight=".474641pt" strokecolor="#3B3B3B">
                <v:path arrowok="t"/>
              </v:shape>
            </v:group>
            <v:group style="position:absolute;left:7371;top:14537;width:2;height:415" coordorigin="7371,14537" coordsize="2,415">
              <v:shape style="position:absolute;left:7371;top:14537;width:2;height:415" coordorigin="7371,14537" coordsize="0,415" path="m7371,14953l7371,14537e" filled="f" stroked="t" strokeweight=".474641pt" strokecolor="#3B3B3B">
                <v:path arrowok="t"/>
              </v:shape>
            </v:group>
            <v:group style="position:absolute;left:11472;top:14537;width:2;height:415" coordorigin="11472,14537" coordsize="2,415">
              <v:shape style="position:absolute;left:11472;top:14537;width:2;height:415" coordorigin="11472,14537" coordsize="0,415" path="m11472,14953l11472,14537e" filled="f" stroked="t" strokeweight=".474641pt" strokecolor="#6B6B6B">
                <v:path arrowok="t"/>
              </v:shape>
            </v:group>
            <v:group style="position:absolute;left:356;top:14743;width:2;height:539" coordorigin="356,14743" coordsize="2,539">
              <v:shape style="position:absolute;left:356;top:14743;width:2;height:539" coordorigin="356,14743" coordsize="0,539" path="m356,15282l356,14743e" filled="f" stroked="t" strokeweight=".949282pt" strokecolor="#707070">
                <v:path arrowok="t"/>
              </v:shape>
            </v:group>
            <v:group style="position:absolute;left:1713;top:14833;width:2;height:1041" coordorigin="1713,14833" coordsize="2,1041">
              <v:shape style="position:absolute;left:1713;top:14833;width:2;height:1041" coordorigin="1713,14833" coordsize="0,1041" path="m1713,15874l1713,14833e" filled="f" stroked="t" strokeweight=".711962pt" strokecolor="#606060">
                <v:path arrowok="t"/>
              </v:shape>
            </v:group>
            <v:group style="position:absolute;left:2373;top:14895;width:2;height:301" coordorigin="2373,14895" coordsize="2,301">
              <v:shape style="position:absolute;left:2373;top:14895;width:2;height:301" coordorigin="2373,14895" coordsize="0,301" path="m2373,15196l2373,14895e" filled="f" stroked="t" strokeweight=".474641pt" strokecolor="#4F4F4F">
                <v:path arrowok="t"/>
              </v:shape>
            </v:group>
            <v:group style="position:absolute;left:7374;top:14895;width:2;height:974" coordorigin="7374,14895" coordsize="2,974">
              <v:shape style="position:absolute;left:7374;top:14895;width:2;height:974" coordorigin="7374,14895" coordsize="0,974" path="m7374,15869l7374,14895e" filled="f" stroked="t" strokeweight=".711962pt" strokecolor="#676767">
                <v:path arrowok="t"/>
              </v:shape>
            </v:group>
            <v:group style="position:absolute;left:351;top:15864;width:460;height:2" coordorigin="351,15864" coordsize="460,2">
              <v:shape style="position:absolute;left:351;top:15864;width:460;height:2" coordorigin="351,15864" coordsize="460,0" path="m351,15864l812,15864e" filled="f" stroked="t" strokeweight=".949282pt" strokecolor="#777C77">
                <v:path arrowok="t"/>
              </v:shape>
            </v:group>
            <v:group style="position:absolute;left:755;top:15862;width:983;height:2" coordorigin="755,15862" coordsize="983,2">
              <v:shape style="position:absolute;left:755;top:15862;width:983;height:2" coordorigin="755,15862" coordsize="983,0" path="m755,15862l1737,15862e" filled="f" stroked="t" strokeweight=".474641pt" strokecolor="#5B6460">
                <v:path arrowok="t"/>
              </v:shape>
            </v:group>
            <v:group style="position:absolute;left:1058;top:15167;width:2;height:697" coordorigin="1058,15167" coordsize="2,697">
              <v:shape style="position:absolute;left:1058;top:15167;width:2;height:697" coordorigin="1058,15167" coordsize="0,697" path="m1058,15864l1058,15167e" filled="f" stroked="t" strokeweight=".237321pt" strokecolor="#545454">
                <v:path arrowok="t"/>
              </v:shape>
            </v:group>
            <v:group style="position:absolute;left:1604;top:15867;width:835;height:2" coordorigin="1604,15867" coordsize="835,2">
              <v:shape style="position:absolute;left:1604;top:15867;width:835;height:2" coordorigin="1604,15867" coordsize="835,0" path="m1604,15867l2440,15867e" filled="f" stroked="t" strokeweight=".949282pt" strokecolor="#778080">
                <v:path arrowok="t"/>
              </v:shape>
            </v:group>
            <v:group style="position:absolute;left:2330;top:15867;width:603;height:2" coordorigin="2330,15867" coordsize="603,2">
              <v:shape style="position:absolute;left:2330;top:15867;width:603;height:2" coordorigin="2330,15867" coordsize="603,0" path="m2330,15867l2933,15867e" filled="f" stroked="t" strokeweight=".474641pt" strokecolor="#676767">
                <v:path arrowok="t"/>
              </v:shape>
            </v:group>
            <v:group style="position:absolute;left:3678;top:15864;width:204;height:2" coordorigin="3678,15864" coordsize="204,2">
              <v:shape style="position:absolute;left:3678;top:15864;width:204;height:2" coordorigin="3678,15864" coordsize="204,0" path="m3678,15864l3883,15864e" filled="f" stroked="t" strokeweight=".474641pt" strokecolor="#646464">
                <v:path arrowok="t"/>
              </v:shape>
            </v:group>
            <v:group style="position:absolute;left:6916;top:15864;width:479;height:2" coordorigin="6916,15864" coordsize="479,2">
              <v:shape style="position:absolute;left:6916;top:15864;width:479;height:2" coordorigin="6916,15864" coordsize="479,0" path="m6916,15864l7395,15864e" filled="f" stroked="t" strokeweight=".474641pt" strokecolor="#777777">
                <v:path arrowok="t"/>
              </v:shape>
            </v:group>
            <v:group style="position:absolute;left:8273;top:15864;width:441;height:2" coordorigin="8273,15864" coordsize="441,2">
              <v:shape style="position:absolute;left:8273;top:15864;width:441;height:2" coordorigin="8273,15864" coordsize="441,0" path="m8273,15864l8714,15864e" filled="f" stroked="t" strokeweight=".474641pt" strokecolor="#777777">
                <v:path arrowok="t"/>
              </v:shape>
            </v:group>
            <v:group style="position:absolute;left:9379;top:15864;width:513;height:2" coordorigin="9379,15864" coordsize="513,2">
              <v:shape style="position:absolute;left:9379;top:15864;width:513;height:2" coordorigin="9379,15864" coordsize="513,0" path="m9379,15864l9892,15864e" filled="f" stroked="t" strokeweight=".474641pt" strokecolor="#707070">
                <v:path arrowok="t"/>
              </v:shape>
            </v:group>
            <v:group style="position:absolute;left:2876;top:15864;width:8600;height:2" coordorigin="2876,15864" coordsize="8600,2">
              <v:shape style="position:absolute;left:2876;top:15864;width:8600;height:2" coordorigin="2876,15864" coordsize="8600,0" path="m2876,15864l11477,15864e" filled="f" stroked="t" strokeweight=".711962pt" strokecolor="#808080">
                <v:path arrowok="t"/>
              </v:shape>
            </v:group>
            <v:group style="position:absolute;left:10570;top:15864;width:907;height:2" coordorigin="10570,15864" coordsize="907,2">
              <v:shape style="position:absolute;left:10570;top:15864;width:907;height:2" coordorigin="10570,15864" coordsize="907,0" path="m10570,15864l11477,15864e" filled="f" stroked="t" strokeweight=".474641pt" strokecolor="#707070">
                <v:path arrowok="t"/>
              </v:shape>
            </v:group>
            <v:group style="position:absolute;left:5966;top:3651;width:92;height:641" coordorigin="5966,3651" coordsize="92,641">
              <v:shape style="position:absolute;left:5966;top:3651;width:92;height:641" coordorigin="5966,3651" coordsize="92,641" path="m5966,3651l6058,3651,6058,4292,5966,4292,5966,3651e" filled="t" fillcolor="#EBEBEB" stroked="f">
                <v:path arrowok="t"/>
                <v:fill/>
              </v:shape>
            </v:group>
            <v:group style="position:absolute;left:10599;top:13296;width:2;height:150" coordorigin="10599,13296" coordsize="2,150">
              <v:shape style="position:absolute;left:10599;top:13296;width:2;height:150" coordorigin="10599,13296" coordsize="0,150" path="m10599,13446l10599,13296e" filled="f" stroked="t" strokeweight="3.68974pt" strokecolor="#EBEBEB">
                <v:path arrowok="t"/>
              </v:shape>
            </v:group>
            <v:group style="position:absolute;left:10566;top:13708;width:2;height:202" coordorigin="10566,13708" coordsize="2,202">
              <v:shape style="position:absolute;left:10566;top:13708;width:2;height:202" coordorigin="10566,13708" coordsize="0,202" path="m10566,13910l10566,13708e" filled="f" stroked="t" strokeweight="3.74125pt" strokecolor="#EBEBEB">
                <v:path arrowok="t"/>
              </v:shape>
            </v:group>
            <v:group style="position:absolute;left:11035;top:13708;width:102;height:202" coordorigin="11035,13708" coordsize="102,202">
              <v:shape style="position:absolute;left:11035;top:13708;width:102;height:202" coordorigin="11035,13708" coordsize="102,202" path="m11035,13708l11137,13708,11137,13910,11035,13910,11035,13708e" filled="t" fillcolor="#EBEBEB" stroked="f">
                <v:path arrowok="t"/>
                <v:fill/>
              </v:shape>
            </v:group>
            <v:group style="position:absolute;left:10078;top:13933;width:2;height:269" coordorigin="10078,13933" coordsize="2,269">
              <v:shape style="position:absolute;left:10078;top:13933;width:2;height:269" coordorigin="10078,13933" coordsize="0,269" path="m10078,14202l10078,13933e" filled="f" stroked="t" strokeweight="1.2pt" strokecolor="#EBEBEB">
                <v:path arrowok="t"/>
              </v:shape>
            </v:group>
            <v:group style="position:absolute;left:9880;top:14140;width:2;height:172" coordorigin="9880,14140" coordsize="2,172">
              <v:shape style="position:absolute;left:9880;top:14140;width:2;height:172" coordorigin="9880,14140" coordsize="0,172" path="m9880,14312l9880,14140e" filled="f" stroked="t" strokeweight="1.3987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41"/>
          <w:szCs w:val="41"/>
          <w:color w:val="2D4289"/>
          <w:spacing w:val="0"/>
          <w:w w:val="51"/>
          <w:b/>
          <w:bCs/>
          <w:i/>
          <w:position w:val="0"/>
        </w:rPr>
        <w:t>ors-</w:t>
      </w:r>
      <w:r>
        <w:rPr>
          <w:rFonts w:ascii="Times New Roman" w:hAnsi="Times New Roman" w:cs="Times New Roman" w:eastAsia="Times New Roman"/>
          <w:sz w:val="41"/>
          <w:szCs w:val="41"/>
          <w:color w:val="2D4289"/>
          <w:spacing w:val="-64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2D4289"/>
          <w:spacing w:val="1"/>
          <w:w w:val="69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54"/>
          <w:szCs w:val="54"/>
          <w:color w:val="2D4289"/>
          <w:spacing w:val="0"/>
          <w:w w:val="85"/>
          <w:b/>
          <w:bCs/>
          <w:position w:val="0"/>
        </w:rPr>
        <w:t>oc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right="4971" w:firstLine="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Kubila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Af.Ara.Kur.Per.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20"/>
          <w:cols w:num="2" w:equalWidth="0">
            <w:col w:w="3438" w:space="1610"/>
            <w:col w:w="6312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2" w:lineRule="auto"/>
        <w:ind w:left="3419" w:right="4803" w:firstLine="-1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841835pt;margin-top:-11.777576pt;width:21.938401pt;height:45pt;mso-position-horizontal-relative:page;mso-position-vertical-relative:paragraph;z-index:-1507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14"/>
        </w:rPr>
        <w:t>S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81"/>
          <w:b/>
          <w:bCs/>
        </w:rPr>
        <w:t>İ</w:t>
      </w:r>
      <w:r>
        <w:rPr>
          <w:rFonts w:ascii="Arial" w:hAnsi="Arial" w:cs="Arial" w:eastAsia="Arial"/>
          <w:sz w:val="20"/>
          <w:szCs w:val="20"/>
          <w:color w:val="3A3A3A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825" w:right="4357"/>
        <w:jc w:val="center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5"/>
          <w:position w:val="3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-44"/>
          <w:w w:val="115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59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37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13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119" w:right="-20"/>
        <w:jc w:val="left"/>
        <w:tabs>
          <w:tab w:pos="1480" w:val="left"/>
          <w:tab w:pos="47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05.05.20!7IBildirim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:02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0"/>
          <w:w w:val="61"/>
          <w:position w:val="0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8"/>
          <w:w w:val="6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24" w:right="-20"/>
        <w:jc w:val="left"/>
        <w:tabs>
          <w:tab w:pos="1480" w:val="left"/>
          <w:tab w:pos="39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Kayll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05.05.2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</w:rPr>
        <w:t>171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7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2723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BALClOGLU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4" w:lineRule="auto"/>
        <w:ind w:left="115" w:right="5155" w:firstLine="5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MerrnerJi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0:6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Mermerli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Yağcı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0:6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5" w:right="-20"/>
        <w:jc w:val="left"/>
        <w:tabs>
          <w:tab w:pos="1740" w:val="left"/>
          <w:tab w:pos="432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31" w:lineRule="exact"/>
        <w:ind w:left="115" w:right="-20"/>
        <w:jc w:val="left"/>
        <w:tabs>
          <w:tab w:pos="28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2"/>
        </w:rPr>
        <w:t>Yapını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7"/>
          <w:szCs w:val="17"/>
          <w:color w:val="3A3A3A"/>
          <w:spacing w:val="-17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2"/>
        </w:rPr>
        <w:t>Şekli: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Kullaııını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6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120" w:right="220"/>
        </w:sectPr>
      </w:pPr>
      <w:rPr/>
    </w:p>
    <w:p>
      <w:pPr>
        <w:spacing w:before="0" w:after="0" w:line="36" w:lineRule="exact"/>
        <w:ind w:left="2868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Be</w:t>
      </w:r>
      <w:r>
        <w:rPr>
          <w:rFonts w:ascii="Arial" w:hAnsi="Arial" w:cs="Arial" w:eastAsia="Arial"/>
          <w:sz w:val="17"/>
          <w:szCs w:val="17"/>
          <w:color w:val="3A3A3A"/>
          <w:spacing w:val="-2"/>
          <w:w w:val="100"/>
          <w:position w:val="-11"/>
        </w:rPr>
        <w:t>t</w:t>
      </w:r>
      <w:r>
        <w:rPr>
          <w:rFonts w:ascii="Arial" w:hAnsi="Arial" w:cs="Arial" w:eastAsia="Arial"/>
          <w:sz w:val="17"/>
          <w:szCs w:val="17"/>
          <w:color w:val="606060"/>
          <w:spacing w:val="-3"/>
          <w:w w:val="100"/>
          <w:position w:val="-11"/>
        </w:rPr>
        <w:t>o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nan</w:t>
      </w:r>
      <w:r>
        <w:rPr>
          <w:rFonts w:ascii="Arial" w:hAnsi="Arial" w:cs="Arial" w:eastAsia="Arial"/>
          <w:sz w:val="17"/>
          <w:szCs w:val="17"/>
          <w:color w:val="3A3A3A"/>
          <w:spacing w:val="-5"/>
          <w:w w:val="100"/>
          <w:position w:val="-11"/>
        </w:rPr>
        <w:t>n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11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15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K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a</w:t>
      </w:r>
      <w:r>
        <w:rPr>
          <w:rFonts w:ascii="Arial" w:hAnsi="Arial" w:cs="Arial" w:eastAsia="Arial"/>
          <w:sz w:val="17"/>
          <w:szCs w:val="17"/>
          <w:color w:val="606060"/>
          <w:spacing w:val="-15"/>
          <w:w w:val="100"/>
          <w:position w:val="-11"/>
        </w:rPr>
        <w:t>g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ir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31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1"/>
        </w:rPr>
        <w:t>Ahşap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-11"/>
        </w:rPr>
        <w:t>Ç</w:t>
      </w:r>
      <w:r>
        <w:rPr>
          <w:rFonts w:ascii="Arial" w:hAnsi="Arial" w:cs="Arial" w:eastAsia="Arial"/>
          <w:sz w:val="17"/>
          <w:szCs w:val="17"/>
          <w:color w:val="606060"/>
          <w:spacing w:val="7"/>
          <w:w w:val="100"/>
          <w:position w:val="-11"/>
        </w:rPr>
        <w:t>e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11"/>
        </w:rPr>
        <w:t>lik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11"/>
        </w:rPr>
        <w:t>   </w:t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9"/>
          <w:position w:val="-11"/>
        </w:rPr>
        <w:t>D</w:t>
      </w:r>
      <w:r>
        <w:rPr>
          <w:rFonts w:ascii="Arial" w:hAnsi="Arial" w:cs="Arial" w:eastAsia="Arial"/>
          <w:sz w:val="17"/>
          <w:szCs w:val="17"/>
          <w:color w:val="3A3A3A"/>
          <w:spacing w:val="-16"/>
          <w:w w:val="109"/>
          <w:position w:val="-11"/>
        </w:rPr>
        <w:t>i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95"/>
          <w:position w:val="-11"/>
        </w:rPr>
        <w:t>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20" w:right="220"/>
          <w:cols w:num="2" w:equalWidth="0">
            <w:col w:w="4706" w:space="130"/>
            <w:col w:w="6744"/>
          </w:cols>
        </w:sectPr>
      </w:pPr>
      <w:rPr/>
    </w:p>
    <w:p>
      <w:pPr>
        <w:spacing w:before="0" w:after="0" w:line="510" w:lineRule="exact"/>
        <w:ind w:left="3198" w:right="-20"/>
        <w:jc w:val="left"/>
        <w:tabs>
          <w:tab w:pos="3680" w:val="left"/>
          <w:tab w:pos="4280" w:val="left"/>
          <w:tab w:pos="4780" w:val="left"/>
          <w:tab w:pos="52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3A3A3A"/>
          <w:spacing w:val="-4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51"/>
          <w:szCs w:val="51"/>
          <w:color w:val="2A2A2A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51"/>
          <w:szCs w:val="51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1"/>
          <w:szCs w:val="51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51"/>
          <w:szCs w:val="51"/>
          <w:color w:val="4F4F4F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51"/>
          <w:szCs w:val="51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1"/>
          <w:szCs w:val="51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55"/>
          <w:position w:val="-1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  <w:position w:val="-1"/>
        </w:rPr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51"/>
          <w:szCs w:val="51"/>
          <w:color w:val="3A3A3A"/>
          <w:spacing w:val="-67"/>
          <w:w w:val="55"/>
          <w:position w:val="-1"/>
        </w:rPr>
        <w:t> </w:t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1"/>
          <w:szCs w:val="51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52"/>
          <w:position w:val="6"/>
        </w:rPr>
        <w:t>I</w:t>
      </w:r>
      <w:r>
        <w:rPr>
          <w:rFonts w:ascii="Arial" w:hAnsi="Arial" w:cs="Arial" w:eastAsia="Arial"/>
          <w:sz w:val="29"/>
          <w:szCs w:val="29"/>
          <w:color w:val="4F4F4F"/>
          <w:spacing w:val="4"/>
          <w:w w:val="52"/>
          <w:position w:val="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74"/>
          <w:position w:val="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7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115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6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74" w:right="-20"/>
        <w:jc w:val="left"/>
        <w:tabs>
          <w:tab w:pos="176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5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5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8"/>
          <w:w w:val="1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AGAÇKIRAN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]Kiracı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1767" w:right="-20"/>
        <w:jc w:val="left"/>
        <w:tabs>
          <w:tab w:pos="39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217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74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1"/>
        </w:rPr>
        <w:t>:03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0"/>
        </w:rPr>
        <w:t>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00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9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919" w:right="53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776" w:right="5030" w:firstLine="2164"/>
        <w:jc w:val="left"/>
        <w:tabs>
          <w:tab w:pos="3240" w:val="left"/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02" w:lineRule="auto"/>
        <w:ind w:left="100" w:right="3382" w:firstLine="64"/>
        <w:jc w:val="left"/>
        <w:tabs>
          <w:tab w:pos="580" w:val="left"/>
          <w:tab w:pos="1760" w:val="left"/>
          <w:tab w:pos="39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3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Pit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9"/>
          <w:w w:val="104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7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26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15" w:right="4415" w:firstLine="-1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Görtlldüğü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görtlldü.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897" w:right="47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söndiirtlcü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9" w:lineRule="exact"/>
        <w:ind w:left="160" w:right="-20"/>
        <w:jc w:val="left"/>
        <w:tabs>
          <w:tab w:pos="3920" w:val="left"/>
          <w:tab w:pos="58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327118pt;margin-top:4.388934pt;width:3.7395pt;height:22.5pt;mso-position-horizontal-relative:page;mso-position-vertical-relative:paragraph;z-index:-15072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A2A2A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5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2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5851" w:right="-20"/>
        <w:jc w:val="left"/>
        <w:tabs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4F4F4F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4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8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doğrama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görmüştür.Meydana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52" w:lineRule="auto"/>
        <w:ind w:left="100" w:right="60"/>
        <w:jc w:val="left"/>
        <w:tabs>
          <w:tab w:pos="176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TL'dir.Tava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duvarlar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göımüştür.Meydana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TL'dir.Toplam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3" w:lineRule="auto"/>
        <w:ind w:left="100" w:right="51" w:firstLine="18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sakinleri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tablası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sömemi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düşüp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örtülerini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tabs>
          <w:tab w:pos="176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8" w:lineRule="exact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30" w:lineRule="exact"/>
        <w:ind w:left="100" w:right="7614"/>
        <w:jc w:val="left"/>
        <w:tabs>
          <w:tab w:pos="560" w:val="left"/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4F4F4F"/>
          <w:w w:val="76"/>
          <w:position w:val="1"/>
        </w:rPr>
        <w:t>t</w:t>
      </w:r>
      <w:r>
        <w:rPr>
          <w:rFonts w:ascii="Arial" w:hAnsi="Arial" w:cs="Arial" w:eastAsia="Arial"/>
          <w:sz w:val="24"/>
          <w:szCs w:val="24"/>
          <w:color w:val="4F4F4F"/>
          <w:spacing w:val="10"/>
          <w:w w:val="7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rre,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606060"/>
          <w:spacing w:val="-11"/>
          <w:w w:val="146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3A3A3A"/>
          <w:spacing w:val="-14"/>
          <w:w w:val="2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19" w:right="-20"/>
        <w:jc w:val="left"/>
        <w:tabs>
          <w:tab w:pos="1760" w:val="left"/>
          <w:tab w:pos="254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05.0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210" w:right="-20"/>
        <w:jc w:val="left"/>
        <w:tabs>
          <w:tab w:pos="900" w:val="left"/>
          <w:tab w:pos="318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0"/>
        </w:rPr>
        <w:t>K)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0"/>
        </w:rPr>
        <w:t>lil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5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20" w:right="-20"/>
        <w:jc w:val="left"/>
        <w:tabs>
          <w:tab w:pos="4440" w:val="left"/>
          <w:tab w:pos="85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899597pt;margin-top:12.728341pt;width:45.148742pt;height:9.5pt;mso-position-horizontal-relative:page;mso-position-vertical-relative:paragraph;z-index:-1507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4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3"/>
          <w:b/>
          <w:bCs/>
          <w:position w:val="-16"/>
        </w:rPr>
        <w:t>O</w:t>
      </w:r>
      <w:r>
        <w:rPr>
          <w:rFonts w:ascii="Arial" w:hAnsi="Arial" w:cs="Arial" w:eastAsia="Arial"/>
          <w:sz w:val="28"/>
          <w:szCs w:val="28"/>
          <w:color w:val="2A2A2A"/>
          <w:spacing w:val="32"/>
          <w:w w:val="43"/>
          <w:b/>
          <w:bCs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61"/>
          <w:b/>
          <w:bCs/>
          <w:position w:val="-16"/>
        </w:rPr>
        <w:t>9</w:t>
      </w:r>
      <w:r>
        <w:rPr>
          <w:rFonts w:ascii="Arial" w:hAnsi="Arial" w:cs="Arial" w:eastAsia="Arial"/>
          <w:sz w:val="28"/>
          <w:szCs w:val="28"/>
          <w:color w:val="3A3A3A"/>
          <w:spacing w:val="46"/>
          <w:w w:val="61"/>
          <w:b/>
          <w:bCs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1"/>
          <w:b/>
          <w:bCs/>
          <w:position w:val="-16"/>
        </w:rPr>
        <w:t>MaYIS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1"/>
          <w:b/>
          <w:bCs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14"/>
          <w:w w:val="61"/>
          <w:b/>
          <w:bCs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61"/>
          <w:b/>
          <w:bCs/>
          <w:position w:val="-16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40" w:lineRule="auto"/>
        <w:ind w:left="381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4F4F4F"/>
          <w:spacing w:val="4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2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3" w:right="24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ltfaiyoBi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9" w:lineRule="exact"/>
        <w:ind w:right="-20"/>
        <w:jc w:val="left"/>
        <w:tabs>
          <w:tab w:pos="2400" w:val="left"/>
          <w:tab w:pos="3260" w:val="left"/>
          <w:tab w:pos="60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957367pt;margin-top:8.251142pt;width:15.980016pt;height:14pt;mso-position-horizontal-relative:page;mso-position-vertical-relative:paragraph;z-index:-1507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F4F4F"/>
                      <w:w w:val="117"/>
                      <w:b/>
                      <w:bCs/>
                    </w:rPr>
                    <w:t>ii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F4F4F"/>
                      <w:spacing w:val="-11"/>
                      <w:w w:val="118"/>
                      <w:b/>
                      <w:bCs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F4F4F"/>
                      <w:spacing w:val="0"/>
                      <w:w w:val="40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12"/>
          <w:position w:val="-59"/>
        </w:rPr>
        <w:t>i</w:t>
      </w:r>
      <w:r>
        <w:rPr>
          <w:rFonts w:ascii="Arial" w:hAnsi="Arial" w:cs="Arial" w:eastAsia="Arial"/>
          <w:sz w:val="20"/>
          <w:szCs w:val="20"/>
          <w:color w:val="3A3A3A"/>
          <w:spacing w:val="-15"/>
          <w:w w:val="112"/>
          <w:position w:val="-59"/>
        </w:rPr>
        <w:t>t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12"/>
          <w:position w:val="-59"/>
        </w:rPr>
        <w:t>f.E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12"/>
          <w:position w:val="-59"/>
        </w:rPr>
        <w:t>ri</w:t>
      </w:r>
      <w:r>
        <w:rPr>
          <w:rFonts w:ascii="Arial" w:hAnsi="Arial" w:cs="Arial" w:eastAsia="Arial"/>
          <w:sz w:val="20"/>
          <w:szCs w:val="20"/>
          <w:color w:val="3A3A3A"/>
          <w:spacing w:val="-60"/>
          <w:w w:val="112"/>
          <w:position w:val="-59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59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59"/>
        </w:rPr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0"/>
          <w:w w:val="100"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0"/>
          <w:w w:val="100"/>
          <w:strike/>
          <w:position w:val="-64"/>
        </w:rPr>
        <w:t> </w:t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0"/>
          <w:w w:val="100"/>
          <w:strike/>
          <w:position w:val="-64"/>
        </w:rPr>
        <w:tab/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0"/>
          <w:w w:val="100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-119"/>
          <w:w w:val="55"/>
          <w:strike/>
          <w:position w:val="-64"/>
        </w:rPr>
        <w:t>-</w:t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-119"/>
          <w:w w:val="55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2336B5"/>
          <w:spacing w:val="-119"/>
          <w:w w:val="55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313D79"/>
          <w:spacing w:val="-19"/>
          <w:w w:val="152"/>
          <w:strike/>
          <w:position w:val="-64"/>
        </w:rPr>
        <w:t>r</w:t>
      </w:r>
      <w:r>
        <w:rPr>
          <w:rFonts w:ascii="Times New Roman" w:hAnsi="Times New Roman" w:cs="Times New Roman" w:eastAsia="Times New Roman"/>
          <w:sz w:val="90"/>
          <w:szCs w:val="90"/>
          <w:color w:val="313D79"/>
          <w:spacing w:val="-19"/>
          <w:w w:val="152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313D79"/>
          <w:spacing w:val="-19"/>
          <w:w w:val="152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4F4F4F"/>
          <w:spacing w:val="0"/>
          <w:w w:val="24"/>
          <w:strike/>
          <w:position w:val="-64"/>
        </w:rPr>
        <w:t>.</w:t>
      </w:r>
      <w:r>
        <w:rPr>
          <w:rFonts w:ascii="Times New Roman" w:hAnsi="Times New Roman" w:cs="Times New Roman" w:eastAsia="Times New Roman"/>
          <w:sz w:val="90"/>
          <w:szCs w:val="90"/>
          <w:color w:val="4F4F4F"/>
          <w:spacing w:val="20"/>
          <w:w w:val="24"/>
          <w:strike/>
          <w:position w:val="-64"/>
        </w:rPr>
        <w:t>.</w:t>
      </w:r>
      <w:r>
        <w:rPr>
          <w:rFonts w:ascii="Times New Roman" w:hAnsi="Times New Roman" w:cs="Times New Roman" w:eastAsia="Times New Roman"/>
          <w:sz w:val="90"/>
          <w:szCs w:val="90"/>
          <w:color w:val="4F4F4F"/>
          <w:spacing w:val="20"/>
          <w:w w:val="24"/>
          <w:strike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4F4F4F"/>
          <w:spacing w:val="20"/>
          <w:w w:val="24"/>
          <w:position w:val="-64"/>
        </w:rPr>
      </w:r>
      <w:r>
        <w:rPr>
          <w:rFonts w:ascii="Times New Roman" w:hAnsi="Times New Roman" w:cs="Times New Roman" w:eastAsia="Times New Roman"/>
          <w:sz w:val="90"/>
          <w:szCs w:val="90"/>
          <w:color w:val="4F4F4F"/>
          <w:spacing w:val="20"/>
          <w:w w:val="24"/>
          <w:position w:val="-64"/>
        </w:rPr>
      </w:r>
      <w:r>
        <w:rPr>
          <w:rFonts w:ascii="Arial" w:hAnsi="Arial" w:cs="Arial" w:eastAsia="Arial"/>
          <w:sz w:val="21"/>
          <w:szCs w:val="21"/>
          <w:color w:val="4F4F4F"/>
          <w:spacing w:val="-19"/>
          <w:w w:val="114"/>
          <w:position w:val="-64"/>
        </w:rPr>
        <w:t>·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37"/>
          <w:position w:val="-64"/>
        </w:rPr>
        <w:t>•</w:t>
      </w:r>
      <w:r>
        <w:rPr>
          <w:rFonts w:ascii="Arial" w:hAnsi="Arial" w:cs="Arial" w:eastAsia="Arial"/>
          <w:sz w:val="21"/>
          <w:szCs w:val="21"/>
          <w:color w:val="2A2A2A"/>
          <w:spacing w:val="-39"/>
          <w:w w:val="100"/>
          <w:position w:val="-64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-1"/>
          <w:w w:val="76"/>
          <w:position w:val="-64"/>
        </w:rPr>
        <w:t>a</w:t>
      </w:r>
      <w:r>
        <w:rPr>
          <w:rFonts w:ascii="Arial" w:hAnsi="Arial" w:cs="Arial" w:eastAsia="Arial"/>
          <w:sz w:val="21"/>
          <w:szCs w:val="21"/>
          <w:color w:val="2A2A2A"/>
          <w:spacing w:val="11"/>
          <w:w w:val="46"/>
          <w:position w:val="-64"/>
        </w:rPr>
        <w:t>•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75"/>
          <w:position w:val="-64"/>
        </w:rPr>
        <w:t>"'</w:t>
      </w:r>
      <w:r>
        <w:rPr>
          <w:rFonts w:ascii="Arial" w:hAnsi="Arial" w:cs="Arial" w:eastAsia="Arial"/>
          <w:sz w:val="21"/>
          <w:szCs w:val="21"/>
          <w:color w:val="606060"/>
          <w:spacing w:val="-40"/>
          <w:w w:val="100"/>
          <w:position w:val="-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76"/>
          <w:position w:val="-64"/>
        </w:rPr>
        <w:t>fLt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1"/>
          <w:w w:val="76"/>
          <w:position w:val="-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76"/>
          <w:position w:val="-64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3"/>
          <w:w w:val="76"/>
          <w:position w:val="-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76"/>
          <w:position w:val="-64"/>
        </w:rPr>
        <w:t>j!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2"/>
          <w:w w:val="77"/>
          <w:position w:val="-64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9"/>
          <w:position w:val="-64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3"/>
          <w:w w:val="58"/>
          <w:position w:val="-6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2"/>
          <w:w w:val="30"/>
          <w:position w:val="-6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54"/>
          <w:w w:val="54"/>
          <w:position w:val="-6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34"/>
          <w:w w:val="63"/>
          <w:position w:val="-64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41"/>
          <w:w w:val="54"/>
          <w:position w:val="-6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59"/>
          <w:position w:val="-6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00"/>
          <w:position w:val="-6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00"/>
          <w:position w:val="-64"/>
        </w:rPr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0"/>
          <w:w w:val="100"/>
          <w:position w:val="-6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-2"/>
          <w:w w:val="100"/>
          <w:position w:val="-6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99A99"/>
          <w:spacing w:val="0"/>
          <w:w w:val="82"/>
          <w:position w:val="-6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20" w:right="220"/>
          <w:cols w:num="2" w:equalWidth="0">
            <w:col w:w="788" w:space="4043"/>
            <w:col w:w="67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6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1C26A0"/>
          <w:spacing w:val="0"/>
          <w:w w:val="132"/>
          <w:b/>
          <w:bCs/>
          <w:i/>
        </w:rPr>
        <w:t>.L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8" w:after="0" w:line="206" w:lineRule="exact"/>
        <w:ind w:left="1767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C26A0"/>
          <w:spacing w:val="0"/>
          <w:w w:val="271"/>
          <w:i/>
          <w:position w:val="-4"/>
        </w:rPr>
        <w:t>K_/vz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52" w:lineRule="exact"/>
        <w:ind w:left="2592" w:right="495"/>
        <w:jc w:val="center"/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999A99"/>
          <w:spacing w:val="0"/>
          <w:w w:val="151"/>
        </w:rPr>
        <w:t>....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</w:rPr>
      </w:r>
    </w:p>
    <w:p>
      <w:pPr>
        <w:spacing w:before="0" w:after="0" w:line="225" w:lineRule="exact"/>
        <w:ind w:left="1676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52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898989"/>
          <w:spacing w:val="2"/>
          <w:w w:val="361"/>
          <w:position w:val="-4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0"/>
          <w:w w:val="28"/>
          <w:position w:val="-4"/>
        </w:rPr>
        <w:t>.....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54"/>
          <w:w w:val="74"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49"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0"/>
          <w:w w:val="55"/>
          <w:position w:val="-4"/>
        </w:rPr>
        <w:t>.·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0"/>
          <w:w w:val="81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0"/>
          <w:w w:val="81"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2365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8"/>
          <w:szCs w:val="8"/>
          <w:color w:val="898989"/>
          <w:w w:val="110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898989"/>
          <w:spacing w:val="-10"/>
          <w:w w:val="110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600"/>
          <w:position w:val="-1"/>
        </w:rPr>
        <w:t>;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8"/>
          <w:szCs w:val="8"/>
          <w:color w:val="ACACAC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127"/>
          <w:position w:val="-1"/>
        </w:rPr>
        <w:t>..</w:t>
      </w:r>
      <w:r>
        <w:rPr>
          <w:rFonts w:ascii="Arial" w:hAnsi="Arial" w:cs="Arial" w:eastAsia="Arial"/>
          <w:sz w:val="8"/>
          <w:szCs w:val="8"/>
          <w:color w:val="ACACAC"/>
          <w:spacing w:val="-10"/>
          <w:w w:val="127"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898989"/>
          <w:spacing w:val="-15"/>
          <w:w w:val="113"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999A99"/>
          <w:spacing w:val="0"/>
          <w:w w:val="110"/>
          <w:position w:val="-1"/>
        </w:rPr>
        <w:t>..</w:t>
      </w:r>
      <w:r>
        <w:rPr>
          <w:rFonts w:ascii="Arial" w:hAnsi="Arial" w:cs="Arial" w:eastAsia="Arial"/>
          <w:sz w:val="8"/>
          <w:szCs w:val="8"/>
          <w:color w:val="999A99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47"/>
          <w:position w:val="-1"/>
        </w:rPr>
        <w:t>t: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48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58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58"/>
          <w:position w:val="-1"/>
        </w:rPr>
        <w:t>      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14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158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83"/>
          <w:i/>
          <w:position w:val="-1"/>
        </w:rPr>
        <w:t>:,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1719" w:right="-20"/>
        <w:jc w:val="left"/>
        <w:tabs>
          <w:tab w:pos="34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9"/>
          <w:szCs w:val="19"/>
          <w:color w:val="ACACAC"/>
          <w:spacing w:val="0"/>
          <w:w w:val="51"/>
          <w:b/>
          <w:bCs/>
        </w:rPr>
        <w:t>1,.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51"/>
          <w:b/>
          <w:bCs/>
        </w:rPr>
        <w:t>    </w:t>
      </w:r>
      <w:r>
        <w:rPr>
          <w:rFonts w:ascii="Arial" w:hAnsi="Arial" w:cs="Arial" w:eastAsia="Arial"/>
          <w:sz w:val="19"/>
          <w:szCs w:val="19"/>
          <w:color w:val="ACACAC"/>
          <w:spacing w:val="9"/>
          <w:w w:val="51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i/>
        </w:rPr>
        <w:t>·f.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4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777777"/>
          <w:spacing w:val="0"/>
          <w:w w:val="166"/>
        </w:rPr>
        <w:t>,;</w:t>
      </w:r>
      <w:r>
        <w:rPr>
          <w:rFonts w:ascii="Arial" w:hAnsi="Arial" w:cs="Arial" w:eastAsia="Arial"/>
          <w:sz w:val="15"/>
          <w:szCs w:val="15"/>
          <w:color w:val="777777"/>
          <w:spacing w:val="46"/>
          <w:w w:val="16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2"/>
          <w:w w:val="196"/>
          <w:b/>
          <w:bCs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89"/>
          <w:b/>
          <w:bCs/>
        </w:rPr>
        <w:t>\,i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0"/>
          <w:w w:val="100"/>
          <w:b/>
          <w:bCs/>
        </w:rPr>
        <w:t>      </w:t>
      </w:r>
      <w:r>
        <w:rPr>
          <w:rFonts w:ascii="Times New Roman" w:hAnsi="Times New Roman" w:cs="Times New Roman" w:eastAsia="Times New Roman"/>
          <w:sz w:val="6"/>
          <w:szCs w:val="6"/>
          <w:color w:val="777777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98989"/>
          <w:spacing w:val="0"/>
          <w:w w:val="16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9898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149"/>
        </w:rPr>
        <w:t>)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-12"/>
          <w:w w:val="14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98989"/>
          <w:spacing w:val="0"/>
          <w:w w:val="149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898989"/>
          <w:spacing w:val="-13"/>
          <w:w w:val="14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0"/>
          <w:w w:val="149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-20"/>
          <w:w w:val="14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FBFBF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BFBFBF"/>
          <w:spacing w:val="0"/>
          <w:w w:val="74"/>
        </w:rPr>
        <w:t>•&lt;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27" w:lineRule="exact"/>
        <w:ind w:right="-20"/>
        <w:jc w:val="left"/>
        <w:tabs>
          <w:tab w:pos="1760" w:val="left"/>
          <w:tab w:pos="2940" w:val="left"/>
          <w:tab w:pos="3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8"/>
          <w:szCs w:val="8"/>
          <w:color w:val="999A99"/>
          <w:spacing w:val="0"/>
          <w:w w:val="506"/>
          <w:position w:val="5"/>
        </w:rPr>
        <w:t>;</w:t>
      </w:r>
      <w:r>
        <w:rPr>
          <w:rFonts w:ascii="Arial" w:hAnsi="Arial" w:cs="Arial" w:eastAsia="Arial"/>
          <w:sz w:val="8"/>
          <w:szCs w:val="8"/>
          <w:color w:val="999A9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8"/>
          <w:szCs w:val="8"/>
          <w:color w:val="999A99"/>
          <w:spacing w:val="0"/>
          <w:w w:val="100"/>
          <w:position w:val="5"/>
        </w:rPr>
      </w:r>
      <w:r>
        <w:rPr>
          <w:rFonts w:ascii="Arial" w:hAnsi="Arial" w:cs="Arial" w:eastAsia="Arial"/>
          <w:sz w:val="9"/>
          <w:szCs w:val="9"/>
          <w:color w:val="999A99"/>
          <w:spacing w:val="-8"/>
          <w:w w:val="161"/>
          <w:position w:val="1"/>
        </w:rPr>
        <w:t>"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264"/>
          <w:position w:val="1"/>
        </w:rPr>
        <w:t>'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9"/>
          <w:szCs w:val="9"/>
          <w:color w:val="606060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1"/>
        </w:rPr>
        <w:t>'</w:t>
      </w:r>
      <w:r>
        <w:rPr>
          <w:rFonts w:ascii="Arial" w:hAnsi="Arial" w:cs="Arial" w:eastAsia="Arial"/>
          <w:sz w:val="9"/>
          <w:szCs w:val="9"/>
          <w:color w:val="3A3A3A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1"/>
        </w:rPr>
        <w:t>r·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1"/>
        </w:rPr>
        <w:t>    </w:t>
      </w:r>
      <w:r>
        <w:rPr>
          <w:rFonts w:ascii="Arial" w:hAnsi="Arial" w:cs="Arial" w:eastAsia="Arial"/>
          <w:sz w:val="9"/>
          <w:szCs w:val="9"/>
          <w:color w:val="3A3A3A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898989"/>
          <w:spacing w:val="0"/>
          <w:w w:val="174"/>
          <w:position w:val="1"/>
        </w:rPr>
        <w:t>,_.,</w:t>
      </w:r>
      <w:r>
        <w:rPr>
          <w:rFonts w:ascii="Arial" w:hAnsi="Arial" w:cs="Arial" w:eastAsia="Arial"/>
          <w:sz w:val="9"/>
          <w:szCs w:val="9"/>
          <w:color w:val="898989"/>
          <w:spacing w:val="35"/>
          <w:w w:val="174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9"/>
          <w:szCs w:val="9"/>
          <w:color w:val="606060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9"/>
          <w:szCs w:val="9"/>
          <w:color w:val="606060"/>
          <w:spacing w:val="0"/>
          <w:w w:val="100"/>
          <w:position w:val="1"/>
        </w:rPr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9"/>
          <w:szCs w:val="9"/>
          <w:color w:val="ACACAC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107"/>
          <w:i/>
          <w:position w:val="-1"/>
        </w:rPr>
        <w:t>7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1806" w:right="625"/>
        <w:jc w:val="center"/>
        <w:tabs>
          <w:tab w:pos="26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5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26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8"/>
          <w:w w:val="6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80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45"/>
          <w:w w:val="70"/>
          <w:position w:val="-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80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31"/>
          <w:w w:val="109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5"/>
          <w:w w:val="61"/>
          <w:position w:val="-1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72"/>
          <w:position w:val="-1"/>
        </w:rPr>
        <w:t>4,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-10"/>
          <w:w w:val="72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39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-5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15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99A99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47"/>
          <w:position w:val="-1"/>
        </w:rPr>
        <w:t>'f</w:t>
      </w:r>
      <w:r>
        <w:rPr>
          <w:rFonts w:ascii="Arial" w:hAnsi="Arial" w:cs="Arial" w:eastAsia="Arial"/>
          <w:sz w:val="12"/>
          <w:szCs w:val="12"/>
          <w:color w:val="4F4F4F"/>
          <w:spacing w:val="19"/>
          <w:w w:val="147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1"/>
        </w:rPr>
        <w:t>,,,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2"/>
          <w:szCs w:val="12"/>
          <w:color w:val="3A3A3A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255"/>
          <w:position w:val="4"/>
        </w:rPr>
        <w:t>;i</w:t>
      </w:r>
      <w:r>
        <w:rPr>
          <w:rFonts w:ascii="Arial" w:hAnsi="Arial" w:cs="Arial" w:eastAsia="Arial"/>
          <w:sz w:val="7"/>
          <w:szCs w:val="7"/>
          <w:color w:val="ACACAC"/>
          <w:spacing w:val="43"/>
          <w:w w:val="255"/>
          <w:position w:val="4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36"/>
          <w:position w:val="4"/>
        </w:rPr>
        <w:t>.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36"/>
          <w:position w:val="4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1"/>
          <w:w w:val="136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00"/>
          <w:position w:val="4"/>
        </w:rPr>
        <w:t>!'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799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ACACAC"/>
          <w:spacing w:val="0"/>
          <w:w w:val="78"/>
          <w:position w:val="-10"/>
        </w:rPr>
        <w:t>,,.&lt;-'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20" w:right="220"/>
          <w:cols w:num="3" w:equalWidth="0">
            <w:col w:w="3263" w:space="1320"/>
            <w:col w:w="955" w:space="1890"/>
            <w:col w:w="4152"/>
          </w:cols>
        </w:sectPr>
      </w:pPr>
      <w:rPr/>
    </w:p>
    <w:p>
      <w:pPr>
        <w:spacing w:before="0" w:after="0" w:line="421" w:lineRule="exact"/>
        <w:ind w:left="1858" w:right="-20"/>
        <w:jc w:val="left"/>
        <w:tabs>
          <w:tab w:pos="9900" w:val="left"/>
          <w:tab w:pos="103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8.978279pt;margin-top:28.399855pt;width:571.497356pt;height:790.871406pt;mso-position-horizontal-relative:page;mso-position-vertical-relative:page;z-index:-15074" coordorigin="180,568" coordsize="11430,15817">
            <v:group style="position:absolute;left:230;top:585;width:11349;height:2" coordorigin="230,585" coordsize="11349,2">
              <v:shape style="position:absolute;left:230;top:585;width:11349;height:2" coordorigin="230,585" coordsize="11349,0" path="m230,585l11578,585e" filled="f" stroked="t" strokeweight=".718262pt" strokecolor="#606060">
                <v:path arrowok="t"/>
              </v:shape>
            </v:group>
            <v:group style="position:absolute;left:1875;top:575;width:2;height:1031" coordorigin="1875,575" coordsize="2,1031">
              <v:shape style="position:absolute;left:1875;top:575;width:2;height:1031" coordorigin="1875,575" coordsize="0,1031" path="m1875,1606l1875,575e" filled="f" stroked="t" strokeweight=".718262pt" strokecolor="#747474">
                <v:path arrowok="t"/>
              </v:shape>
            </v:group>
            <v:group style="position:absolute;left:6843;top:590;width:1738;height:2" coordorigin="6843,590" coordsize="1738,2">
              <v:shape style="position:absolute;left:6843;top:590;width:1738;height:2" coordorigin="6843,590" coordsize="1738,0" path="m6843,590l8581,590e" filled="f" stroked="t" strokeweight=".478842pt" strokecolor="#3B3B3B">
                <v:path arrowok="t"/>
              </v:shape>
            </v:group>
            <v:group style="position:absolute;left:8277;top:585;width:2;height:1352" coordorigin="8277,585" coordsize="2,1352">
              <v:shape style="position:absolute;left:8277;top:585;width:2;height:1352" coordorigin="8277,585" coordsize="0,1352" path="m8277,1936l8277,585e" filled="f" stroked="t" strokeweight=".957683pt" strokecolor="#646464">
                <v:path arrowok="t"/>
              </v:shape>
            </v:group>
            <v:group style="position:absolute;left:11574;top:585;width:2;height:5287" coordorigin="11574,585" coordsize="2,5287">
              <v:shape style="position:absolute;left:11574;top:585;width:2;height:5287" coordorigin="11574,585" coordsize="0,5287" path="m11574,5872l11574,585e" filled="f" stroked="t" strokeweight=".957683pt" strokecolor="#777777">
                <v:path arrowok="t"/>
              </v:shape>
            </v:group>
            <v:group style="position:absolute;left:215;top:1927;width:7183;height:2" coordorigin="215,1927" coordsize="7183,2">
              <v:shape style="position:absolute;left:215;top:1927;width:7183;height:2" coordorigin="215,1927" coordsize="7183,0" path="m215,1927l7398,1927e" filled="f" stroked="t" strokeweight=".718262pt" strokecolor="#646464">
                <v:path arrowok="t"/>
              </v:shape>
            </v:group>
            <v:group style="position:absolute;left:1877;top:1548;width:2;height:383" coordorigin="1877,1548" coordsize="2,383">
              <v:shape style="position:absolute;left:1877;top:1548;width:2;height:383" coordorigin="1877,1548" coordsize="0,383" path="m1877,1932l1877,1548e" filled="f" stroked="t" strokeweight=".478842pt" strokecolor="#4B4B4B">
                <v:path arrowok="t"/>
              </v:shape>
            </v:group>
            <v:group style="position:absolute;left:7341;top:1932;width:1240;height:2" coordorigin="7341,1932" coordsize="1240,2">
              <v:shape style="position:absolute;left:7341;top:1932;width:1240;height:2" coordorigin="7341,1932" coordsize="1240,0" path="m7341,1932l8581,1932e" filled="f" stroked="t" strokeweight=".478842pt" strokecolor="#484848">
                <v:path arrowok="t"/>
              </v:shape>
            </v:group>
            <v:group style="position:absolute;left:8523;top:1932;width:3060;height:2" coordorigin="8523,1932" coordsize="3060,2">
              <v:shape style="position:absolute;left:8523;top:1932;width:3060;height:2" coordorigin="8523,1932" coordsize="3060,0" path="m8523,1932l11583,1932e" filled="f" stroked="t" strokeweight=".718262pt" strokecolor="#646464">
                <v:path arrowok="t"/>
              </v:shape>
            </v:group>
            <v:group style="position:absolute;left:215;top:2167;width:1140;height:2" coordorigin="215,2167" coordsize="1140,2">
              <v:shape style="position:absolute;left:215;top:2167;width:1140;height:2" coordorigin="215,2167" coordsize="1140,0" path="m215,2167l1355,2167e" filled="f" stroked="t" strokeweight=".478842pt" strokecolor="#4F4F4F">
                <v:path arrowok="t"/>
              </v:shape>
            </v:group>
            <v:group style="position:absolute;left:1298;top:2167;width:2763;height:2" coordorigin="1298,2167" coordsize="2763,2">
              <v:shape style="position:absolute;left:1298;top:2167;width:2763;height:2" coordorigin="1298,2167" coordsize="2763,0" path="m1298,2167l4061,2167e" filled="f" stroked="t" strokeweight=".718262pt" strokecolor="#606060">
                <v:path arrowok="t"/>
              </v:shape>
            </v:group>
            <v:group style="position:absolute;left:4003;top:2167;width:570;height:2" coordorigin="4003,2167" coordsize="570,2">
              <v:shape style="position:absolute;left:4003;top:2167;width:570;height:2" coordorigin="4003,2167" coordsize="570,0" path="m4003,2167l4573,2167e" filled="f" stroked="t" strokeweight=".478842pt" strokecolor="#4B4B4B">
                <v:path arrowok="t"/>
              </v:shape>
            </v:group>
            <v:group style="position:absolute;left:4515;top:2171;width:2385;height:2" coordorigin="4515,2171" coordsize="2385,2">
              <v:shape style="position:absolute;left:4515;top:2171;width:2385;height:2" coordorigin="4515,2171" coordsize="2385,0" path="m4515,2171l6900,2171e" filled="f" stroked="t" strokeweight=".718262pt" strokecolor="#5B5B5B">
                <v:path arrowok="t"/>
              </v:shape>
            </v:group>
            <v:group style="position:absolute;left:6843;top:2171;width:555;height:2" coordorigin="6843,2171" coordsize="555,2">
              <v:shape style="position:absolute;left:6843;top:2171;width:555;height:2" coordorigin="6843,2171" coordsize="555,0" path="m6843,2171l7398,2171e" filled="f" stroked="t" strokeweight=".478842pt" strokecolor="#383838">
                <v:path arrowok="t"/>
              </v:shape>
            </v:group>
            <v:group style="position:absolute;left:7341;top:2174;width:2638;height:2" coordorigin="7341,2174" coordsize="2638,2">
              <v:shape style="position:absolute;left:7341;top:2174;width:2638;height:2" coordorigin="7341,2174" coordsize="2638,0" path="m7341,2174l9979,2174e" filled="f" stroked="t" strokeweight=".957683pt" strokecolor="#676767">
                <v:path arrowok="t"/>
              </v:shape>
            </v:group>
            <v:group style="position:absolute;left:9922;top:2176;width:680;height:2" coordorigin="9922,2176" coordsize="680,2">
              <v:shape style="position:absolute;left:9922;top:2176;width:680;height:2" coordorigin="9922,2176" coordsize="680,0" path="m9922,2176l10602,2176e" filled="f" stroked="t" strokeweight=".478842pt" strokecolor="#3F3F3F">
                <v:path arrowok="t"/>
              </v:shape>
            </v:group>
            <v:group style="position:absolute;left:10544;top:2174;width:1039;height:2" coordorigin="10544,2174" coordsize="1039,2">
              <v:shape style="position:absolute;left:10544;top:2174;width:1039;height:2" coordorigin="10544,2174" coordsize="1039,0" path="m10544,2174l11583,2174e" filled="f" stroked="t" strokeweight=".478842pt" strokecolor="#606060">
                <v:path arrowok="t"/>
              </v:shape>
            </v:group>
            <v:group style="position:absolute;left:215;top:2411;width:8863;height:2" coordorigin="215,2411" coordsize="8863,2">
              <v:shape style="position:absolute;left:215;top:2411;width:8863;height:2" coordorigin="215,2411" coordsize="8863,0" path="m215,2411l9079,2411e" filled="f" stroked="t" strokeweight=".718262pt" strokecolor="#5B5B5B">
                <v:path arrowok="t"/>
              </v:shape>
            </v:group>
            <v:group style="position:absolute;left:9021;top:2416;width:1580;height:2" coordorigin="9021,2416" coordsize="1580,2">
              <v:shape style="position:absolute;left:9021;top:2416;width:1580;height:2" coordorigin="9021,2416" coordsize="1580,0" path="m9021,2416l10602,2416e" filled="f" stroked="t" strokeweight=".478842pt" strokecolor="#383838">
                <v:path arrowok="t"/>
              </v:shape>
            </v:group>
            <v:group style="position:absolute;left:10544;top:2416;width:1039;height:2" coordorigin="10544,2416" coordsize="1039,2">
              <v:shape style="position:absolute;left:10544;top:2416;width:1039;height:2" coordorigin="10544,2416" coordsize="1039,0" path="m10544,2416l11583,2416e" filled="f" stroked="t" strokeweight=".718262pt" strokecolor="#676767">
                <v:path arrowok="t"/>
              </v:shape>
            </v:group>
            <v:group style="position:absolute;left:215;top:2648;width:5895;height:2" coordorigin="215,2648" coordsize="5895,2">
              <v:shape style="position:absolute;left:215;top:2648;width:5895;height:2" coordorigin="215,2648" coordsize="5895,0" path="m215,2648l6110,2648e" filled="f" stroked="t" strokeweight=".718262pt" strokecolor="#5B5B5B">
                <v:path arrowok="t"/>
              </v:shape>
            </v:group>
            <v:group style="position:absolute;left:5296;top:2651;width:1240;height:2" coordorigin="5296,2651" coordsize="1240,2">
              <v:shape style="position:absolute;left:5296;top:2651;width:1240;height:2" coordorigin="5296,2651" coordsize="1240,0" path="m5296,2651l6536,2651e" filled="f" stroked="t" strokeweight=".478842pt" strokecolor="#545454">
                <v:path arrowok="t"/>
              </v:shape>
            </v:group>
            <v:group style="position:absolute;left:6479;top:2651;width:421;height:2" coordorigin="6479,2651" coordsize="421,2">
              <v:shape style="position:absolute;left:6479;top:2651;width:421;height:2" coordorigin="6479,2651" coordsize="421,0" path="m6479,2651l6900,2651e" filled="f" stroked="t" strokeweight=".478842pt" strokecolor="#3F3F3F">
                <v:path arrowok="t"/>
              </v:shape>
            </v:group>
            <v:group style="position:absolute;left:6843;top:2651;width:555;height:2" coordorigin="6843,2651" coordsize="555,2">
              <v:shape style="position:absolute;left:6843;top:2651;width:555;height:2" coordorigin="6843,2651" coordsize="555,0" path="m6843,2651l7398,2651e" filled="f" stroked="t" strokeweight=".478842pt" strokecolor="#2B2B2B">
                <v:path arrowok="t"/>
              </v:shape>
            </v:group>
            <v:group style="position:absolute;left:7341;top:2653;width:1781;height:2" coordorigin="7341,2653" coordsize="1781,2">
              <v:shape style="position:absolute;left:7341;top:2653;width:1781;height:2" coordorigin="7341,2653" coordsize="1781,0" path="m7341,2653l9122,2653e" filled="f" stroked="t" strokeweight=".957683pt" strokecolor="#676767">
                <v:path arrowok="t"/>
              </v:shape>
            </v:group>
            <v:group style="position:absolute;left:9021;top:2655;width:1580;height:2" coordorigin="9021,2655" coordsize="1580,2">
              <v:shape style="position:absolute;left:9021;top:2655;width:1580;height:2" coordorigin="9021,2655" coordsize="1580,0" path="m9021,2655l10602,2655e" filled="f" stroked="t" strokeweight=".478842pt" strokecolor="#383838">
                <v:path arrowok="t"/>
              </v:shape>
            </v:group>
            <v:group style="position:absolute;left:10544;top:2655;width:1039;height:2" coordorigin="10544,2655" coordsize="1039,2">
              <v:shape style="position:absolute;left:10544;top:2655;width:1039;height:2" coordorigin="10544,2655" coordsize="1039,0" path="m10544,2655l11583,2655e" filled="f" stroked="t" strokeweight=".718262pt" strokecolor="#5B5B5B">
                <v:path arrowok="t"/>
              </v:shape>
            </v:group>
            <v:group style="position:absolute;left:215;top:2890;width:1140;height:2" coordorigin="215,2890" coordsize="1140,2">
              <v:shape style="position:absolute;left:215;top:2890;width:1140;height:2" coordorigin="215,2890" coordsize="1140,0" path="m215,2890l1355,2890e" filled="f" stroked="t" strokeweight=".957683pt" strokecolor="#606060">
                <v:path arrowok="t"/>
              </v:shape>
            </v:group>
            <v:group style="position:absolute;left:223;top:1750;width:2;height:1654" coordorigin="223,1750" coordsize="2,1654">
              <v:shape style="position:absolute;left:223;top:1750;width:2;height:1654" coordorigin="223,1750" coordsize="0,1654" path="m223,3403l223,1750e" filled="f" stroked="t" strokeweight=".718262pt" strokecolor="#747474">
                <v:path arrowok="t"/>
              </v:shape>
            </v:group>
            <v:group style="position:absolute;left:1298;top:2890;width:599;height:2" coordorigin="1298,2890" coordsize="599,2">
              <v:shape style="position:absolute;left:1298;top:2890;width:599;height:2" coordorigin="1298,2890" coordsize="599,0" path="m1298,2890l1896,2890e" filled="f" stroked="t" strokeweight=".478842pt" strokecolor="#3F3F3F">
                <v:path arrowok="t"/>
              </v:shape>
            </v:group>
            <v:group style="position:absolute;left:1839;top:2895;width:6742;height:2" coordorigin="1839,2895" coordsize="6742,2">
              <v:shape style="position:absolute;left:1839;top:2895;width:6742;height:2" coordorigin="1839,2895" coordsize="6742,0" path="m1839,2895l8581,2895e" filled="f" stroked="t" strokeweight=".718262pt" strokecolor="#575757">
                <v:path arrowok="t"/>
              </v:shape>
            </v:group>
            <v:group style="position:absolute;left:8523;top:2895;width:555;height:2" coordorigin="8523,2895" coordsize="555,2">
              <v:shape style="position:absolute;left:8523;top:2895;width:555;height:2" coordorigin="8523,2895" coordsize="555,0" path="m8523,2895l9079,2895e" filled="f" stroked="t" strokeweight=".478842pt" strokecolor="#545454">
                <v:path arrowok="t"/>
              </v:shape>
            </v:group>
            <v:group style="position:absolute;left:9021;top:2900;width:2562;height:2" coordorigin="9021,2900" coordsize="2562,2">
              <v:shape style="position:absolute;left:9021;top:2900;width:2562;height:2" coordorigin="9021,2900" coordsize="2562,0" path="m9021,2900l11583,2900e" filled="f" stroked="t" strokeweight=".957683pt" strokecolor="#676767">
                <v:path arrowok="t"/>
              </v:shape>
            </v:group>
            <v:group style="position:absolute;left:215;top:3130;width:1140;height:2" coordorigin="215,3130" coordsize="1140,2">
              <v:shape style="position:absolute;left:215;top:3130;width:1140;height:2" coordorigin="215,3130" coordsize="1140,0" path="m215,3130l1355,3130e" filled="f" stroked="t" strokeweight=".718262pt" strokecolor="#606060">
                <v:path arrowok="t"/>
              </v:shape>
            </v:group>
            <v:group style="position:absolute;left:1298;top:3130;width:1695;height:2" coordorigin="1298,3130" coordsize="1695,2">
              <v:shape style="position:absolute;left:1298;top:3130;width:1695;height:2" coordorigin="1298,3130" coordsize="1695,0" path="m1298,3130l2993,3130e" filled="f" stroked="t" strokeweight=".478842pt" strokecolor="#3B3B3B">
                <v:path arrowok="t"/>
              </v:shape>
            </v:group>
            <v:group style="position:absolute;left:2830;top:3132;width:1848;height:2" coordorigin="2830,3132" coordsize="1848,2">
              <v:shape style="position:absolute;left:2830;top:3132;width:1848;height:2" coordorigin="2830,3132" coordsize="1848,0" path="m2830,3132l4678,3132e" filled="f" stroked="t" strokeweight=".957683pt" strokecolor="#676767">
                <v:path arrowok="t"/>
              </v:shape>
            </v:group>
            <v:group style="position:absolute;left:4003;top:3130;width:1748;height:2" coordorigin="4003,3130" coordsize="1748,2">
              <v:shape style="position:absolute;left:4003;top:3130;width:1748;height:2" coordorigin="4003,3130" coordsize="1748,0" path="m4003,3130l5751,3130e" filled="f" stroked="t" strokeweight=".718262pt" strokecolor="#4F4F4F">
                <v:path arrowok="t"/>
              </v:shape>
            </v:group>
            <v:group style="position:absolute;left:5693;top:3135;width:239;height:2" coordorigin="5693,3135" coordsize="239,2">
              <v:shape style="position:absolute;left:5693;top:3135;width:239;height:2" coordorigin="5693,3135" coordsize="239,0" path="m5693,3135l5933,3135e" filled="f" stroked="t" strokeweight=".478842pt" strokecolor="#4B4B4B">
                <v:path arrowok="t"/>
              </v:shape>
            </v:group>
            <v:group style="position:absolute;left:5875;top:3137;width:5708;height:2" coordorigin="5875,3137" coordsize="5708,2">
              <v:shape style="position:absolute;left:5875;top:3137;width:5708;height:2" coordorigin="5875,3137" coordsize="5708,0" path="m5875,3137l11583,3137e" filled="f" stroked="t" strokeweight=".957683pt" strokecolor="#646464">
                <v:path arrowok="t"/>
              </v:shape>
            </v:group>
            <v:group style="position:absolute;left:2971;top:3125;width:2;height:757" coordorigin="2971,3125" coordsize="2,757">
              <v:shape style="position:absolute;left:2971;top:3125;width:2;height:757" coordorigin="2971,3125" coordsize="0,757" path="m2971,3882l2971,3125e" filled="f" stroked="t" strokeweight=".718262pt" strokecolor="#444444">
                <v:path arrowok="t"/>
              </v:shape>
            </v:group>
            <v:group style="position:absolute;left:6098;top:3125;width:2;height:762" coordorigin="6098,3125" coordsize="2,762">
              <v:shape style="position:absolute;left:6098;top:3125;width:2;height:762" coordorigin="6098,3125" coordsize="0,762" path="m6098,3887l6098,3125e" filled="f" stroked="t" strokeweight=".957683pt" strokecolor="#747474">
                <v:path arrowok="t"/>
              </v:shape>
            </v:group>
            <v:group style="position:absolute;left:6081;top:3557;width:2184;height:2" coordorigin="6081,3557" coordsize="2184,2">
              <v:shape style="position:absolute;left:6081;top:3557;width:2184;height:2" coordorigin="6081,3557" coordsize="2184,0" path="m6081,3557l8265,3557e" filled="f" stroked="t" strokeweight=".239421pt" strokecolor="#6B6B6B">
                <v:path arrowok="t"/>
              </v:shape>
            </v:group>
            <v:group style="position:absolute;left:220;top:3346;width:2;height:240" coordorigin="220,3346" coordsize="2,240">
              <v:shape style="position:absolute;left:220;top:3346;width:2;height:240" coordorigin="220,3346" coordsize="0,240" path="m220,3585l220,3346e" filled="f" stroked="t" strokeweight=".478842pt" strokecolor="#5B5B5B">
                <v:path arrowok="t"/>
              </v:shape>
            </v:group>
            <v:group style="position:absolute;left:2964;top:3559;width:2059;height:2" coordorigin="2964,3559" coordsize="2059,2">
              <v:shape style="position:absolute;left:2964;top:3559;width:2059;height:2" coordorigin="2964,3559" coordsize="2059,0" path="m2964,3559l5023,3559e" filled="f" stroked="t" strokeweight=".478842pt" strokecolor="#6B6B6B">
                <v:path arrowok="t"/>
              </v:shape>
            </v:group>
            <v:group style="position:absolute;left:8265;top:3557;width:2308;height:2" coordorigin="8265,3557" coordsize="2308,2">
              <v:shape style="position:absolute;left:8265;top:3557;width:2308;height:2" coordorigin="8265,3557" coordsize="2308,0" path="m8265,3557l10573,3557e" filled="f" stroked="t" strokeweight=".239421pt" strokecolor="#000000">
                <v:path arrowok="t"/>
              </v:shape>
            </v:group>
            <v:group style="position:absolute;left:10573;top:3557;width:1006;height:2" coordorigin="10573,3557" coordsize="1006,2">
              <v:shape style="position:absolute;left:10573;top:3557;width:1006;height:2" coordorigin="10573,3557" coordsize="1006,0" path="m10573,3557l11578,3557e" filled="f" stroked="t" strokeweight=".239421pt" strokecolor="#6B6B6B">
                <v:path arrowok="t"/>
              </v:shape>
            </v:group>
            <v:group style="position:absolute;left:215;top:3868;width:1140;height:2" coordorigin="215,3868" coordsize="1140,2">
              <v:shape style="position:absolute;left:215;top:3868;width:1140;height:2" coordorigin="215,3868" coordsize="1140,0" path="m215,3868l1355,3868e" filled="f" stroked="t" strokeweight=".957683pt" strokecolor="#7C7C7C">
                <v:path arrowok="t"/>
              </v:shape>
            </v:group>
            <v:group style="position:absolute;left:223;top:3528;width:2;height:369" coordorigin="223,3528" coordsize="2,369">
              <v:shape style="position:absolute;left:223;top:3528;width:2;height:369" coordorigin="223,3528" coordsize="0,369" path="m223,3897l223,3528e" filled="f" stroked="t" strokeweight=".478842pt" strokecolor="#777777">
                <v:path arrowok="t"/>
              </v:shape>
            </v:group>
            <v:group style="position:absolute;left:1298;top:3868;width:1164;height:2" coordorigin="1298,3868" coordsize="1164,2">
              <v:shape style="position:absolute;left:1298;top:3868;width:1164;height:2" coordorigin="1298,3868" coordsize="1164,0" path="m1298,3868l2461,3868e" filled="f" stroked="t" strokeweight=".478842pt" strokecolor="#4F4F4F">
                <v:path arrowok="t"/>
              </v:shape>
            </v:group>
            <v:group style="position:absolute;left:2404;top:3873;width:599;height:2" coordorigin="2404,3873" coordsize="599,2">
              <v:shape style="position:absolute;left:2404;top:3873;width:599;height:2" coordorigin="2404,3873" coordsize="599,0" path="m2404,3873l3002,3873e" filled="f" stroked="t" strokeweight=".957683pt" strokecolor="#7C7C7C">
                <v:path arrowok="t"/>
              </v:shape>
            </v:group>
            <v:group style="position:absolute;left:2931;top:3866;width:2820;height:2" coordorigin="2931,3866" coordsize="2820,2">
              <v:shape style="position:absolute;left:2931;top:3866;width:2820;height:2" coordorigin="2931,3866" coordsize="2820,0" path="m2931,3866l5751,3866e" filled="f" stroked="t" strokeweight=".718262pt" strokecolor="#484848">
                <v:path arrowok="t"/>
              </v:shape>
            </v:group>
            <v:group style="position:absolute;left:5622;top:3875;width:436;height:2" coordorigin="5622,3875" coordsize="436,2">
              <v:shape style="position:absolute;left:5622;top:3875;width:436;height:2" coordorigin="5622,3875" coordsize="436,0" path="m5622,3875l6057,3875e" filled="f" stroked="t" strokeweight="1.197104pt" strokecolor="#939393">
                <v:path arrowok="t"/>
              </v:shape>
            </v:group>
            <v:group style="position:absolute;left:5526;top:3875;width:6062;height:2" coordorigin="5526,3875" coordsize="6062,2">
              <v:shape style="position:absolute;left:5526;top:3875;width:6062;height:2" coordorigin="5526,3875" coordsize="6062,0" path="m5526,3875l11588,3875e" filled="f" stroked="t" strokeweight=".718262pt" strokecolor="#7C7C7C">
                <v:path arrowok="t"/>
              </v:shape>
            </v:group>
            <v:group style="position:absolute;left:215;top:4144;width:1690;height:2" coordorigin="215,4144" coordsize="1690,2">
              <v:shape style="position:absolute;left:215;top:4144;width:1690;height:2" coordorigin="215,4144" coordsize="1690,0" path="m215,4144l1906,4144e" filled="f" stroked="t" strokeweight=".957683pt" strokecolor="#838383">
                <v:path arrowok="t"/>
              </v:shape>
            </v:group>
            <v:group style="position:absolute;left:1877;top:3863;width:2;height:1031" coordorigin="1877,3863" coordsize="2,1031">
              <v:shape style="position:absolute;left:1877;top:3863;width:2;height:1031" coordorigin="1877,3863" coordsize="0,1031" path="m1877,4894l1877,3863e" filled="f" stroked="t" strokeweight=".957683pt" strokecolor="#545454">
                <v:path arrowok="t"/>
              </v:shape>
            </v:group>
            <v:group style="position:absolute;left:1834;top:4146;width:627;height:2" coordorigin="1834,4146" coordsize="627,2">
              <v:shape style="position:absolute;left:1834;top:4146;width:627;height:2" coordorigin="1834,4146" coordsize="627,0" path="m1834,4146l2461,4146e" filled="f" stroked="t" strokeweight=".478842pt" strokecolor="#444444">
                <v:path arrowok="t"/>
              </v:shape>
            </v:group>
            <v:group style="position:absolute;left:2404;top:4151;width:9184;height:2" coordorigin="2404,4151" coordsize="9184,2">
              <v:shape style="position:absolute;left:2404;top:4151;width:9184;height:2" coordorigin="2404,4151" coordsize="9184,0" path="m2404,4151l11588,4151e" filled="f" stroked="t" strokeweight=".718262pt" strokecolor="#777777">
                <v:path arrowok="t"/>
              </v:shape>
            </v:group>
            <v:group style="position:absolute;left:1867;top:4388;width:2816;height:2" coordorigin="1867,4388" coordsize="2816,2">
              <v:shape style="position:absolute;left:1867;top:4388;width:2816;height:2" coordorigin="1867,4388" coordsize="2816,0" path="m1867,4388l4683,4388e" filled="f" stroked="t" strokeweight=".957683pt" strokecolor="#777777">
                <v:path arrowok="t"/>
              </v:shape>
            </v:group>
            <v:group style="position:absolute;left:4515;top:4391;width:1417;height:2" coordorigin="4515,4391" coordsize="1417,2">
              <v:shape style="position:absolute;left:4515;top:4391;width:1417;height:2" coordorigin="4515,4391" coordsize="1417,0" path="m4515,4391l5933,4391e" filled="f" stroked="t" strokeweight=".478842pt" strokecolor="#575757">
                <v:path arrowok="t"/>
              </v:shape>
            </v:group>
            <v:group style="position:absolute;left:5875;top:4391;width:239;height:2" coordorigin="5875,4391" coordsize="239,2">
              <v:shape style="position:absolute;left:5875;top:4391;width:239;height:2" coordorigin="5875,4391" coordsize="239,0" path="m5875,4391l6115,4391e" filled="f" stroked="t" strokeweight=".478842pt" strokecolor="#6B6B6B">
                <v:path arrowok="t"/>
              </v:shape>
            </v:group>
            <v:group style="position:absolute;left:6057;top:4393;width:5531;height:2" coordorigin="6057,4393" coordsize="5531,2">
              <v:shape style="position:absolute;left:6057;top:4393;width:5531;height:2" coordorigin="6057,4393" coordsize="5531,0" path="m6057,4393l11588,4393e" filled="f" stroked="t" strokeweight=".718262pt" strokecolor="#777777">
                <v:path arrowok="t"/>
              </v:shape>
            </v:group>
            <v:group style="position:absolute;left:4039;top:4376;width:2;height:2190" coordorigin="4039,4376" coordsize="2,2190">
              <v:shape style="position:absolute;left:4039;top:4376;width:2;height:2190" coordorigin="4039,4376" coordsize="0,2190" path="m4039,6567l4039,4376e" filled="f" stroked="t" strokeweight=".718262pt" strokecolor="#3B3B3B">
                <v:path arrowok="t"/>
              </v:shape>
            </v:group>
            <v:group style="position:absolute;left:4032;top:4875;width:1719;height:2" coordorigin="4032,4875" coordsize="1719,2">
              <v:shape style="position:absolute;left:4032;top:4875;width:1719;height:2" coordorigin="4032,4875" coordsize="1719,0" path="m4032,4875l5751,4875e" filled="f" stroked="t" strokeweight=".718262pt" strokecolor="#575757">
                <v:path arrowok="t"/>
              </v:shape>
            </v:group>
            <v:group style="position:absolute;left:6871;top:4371;width:2;height:254" coordorigin="6871,4371" coordsize="2,254">
              <v:shape style="position:absolute;left:6871;top:4371;width:2;height:254" coordorigin="6871,4371" coordsize="0,254" path="m6871,4625l6871,4371e" filled="f" stroked="t" strokeweight=".239421pt" strokecolor="#7C7C7C">
                <v:path arrowok="t"/>
              </v:shape>
            </v:group>
            <v:group style="position:absolute;left:5693;top:4879;width:421;height:2" coordorigin="5693,4879" coordsize="421,2">
              <v:shape style="position:absolute;left:5693;top:4879;width:421;height:2" coordorigin="5693,4879" coordsize="421,0" path="m5693,4879l6115,4879e" filled="f" stroked="t" strokeweight=".478842pt" strokecolor="#4B4B4B">
                <v:path arrowok="t"/>
              </v:shape>
            </v:group>
            <v:group style="position:absolute;left:6057;top:4879;width:2523;height:2" coordorigin="6057,4879" coordsize="2523,2">
              <v:shape style="position:absolute;left:6057;top:4879;width:2523;height:2" coordorigin="6057,4879" coordsize="2523,0" path="m6057,4879l8581,4879e" filled="f" stroked="t" strokeweight=".718262pt" strokecolor="#606060">
                <v:path arrowok="t"/>
              </v:shape>
            </v:group>
            <v:group style="position:absolute;left:6871;top:4625;width:2;height:249" coordorigin="6871,4625" coordsize="2,249">
              <v:shape style="position:absolute;left:6871;top:4625;width:2;height:249" coordorigin="6871,4625" coordsize="0,249" path="m6871,4875l6871,4625e" filled="f" stroked="t" strokeweight=".239421pt" strokecolor="#444444">
                <v:path arrowok="t"/>
              </v:shape>
            </v:group>
            <v:group style="position:absolute;left:8523;top:4879;width:1805;height:2" coordorigin="8523,4879" coordsize="1805,2">
              <v:shape style="position:absolute;left:8523;top:4879;width:1805;height:2" coordorigin="8523,4879" coordsize="1805,0" path="m8523,4879l10329,4879e" filled="f" stroked="t" strokeweight=".478842pt" strokecolor="#3B3B3B">
                <v:path arrowok="t"/>
              </v:shape>
            </v:group>
            <v:group style="position:absolute;left:10271;top:4882;width:1317;height:2" coordorigin="10271,4882" coordsize="1317,2">
              <v:shape style="position:absolute;left:10271;top:4882;width:1317;height:2" coordorigin="10271,4882" coordsize="1317,0" path="m10271,4882l11588,4882e" filled="f" stroked="t" strokeweight=".957683pt" strokecolor="#747474">
                <v:path arrowok="t"/>
              </v:shape>
            </v:group>
            <v:group style="position:absolute;left:1872;top:4836;width:2;height:546" coordorigin="1872,4836" coordsize="2,546">
              <v:shape style="position:absolute;left:1872;top:4836;width:2;height:546" coordorigin="1872,4836" coordsize="0,546" path="m1872,5383l1872,4836e" filled="f" stroked="t" strokeweight=".478842pt" strokecolor="#181818">
                <v:path arrowok="t"/>
              </v:shape>
            </v:group>
            <v:group style="position:absolute;left:4032;top:5117;width:4559;height:2" coordorigin="4032,5117" coordsize="4559,2">
              <v:shape style="position:absolute;left:4032;top:5117;width:4559;height:2" coordorigin="4032,5117" coordsize="4559,0" path="m4032,5117l8590,5117e" filled="f" stroked="t" strokeweight=".718262pt" strokecolor="#5B5B5B">
                <v:path arrowok="t"/>
              </v:shape>
            </v:group>
            <v:group style="position:absolute;left:8523;top:5119;width:1456;height:2" coordorigin="8523,5119" coordsize="1456,2">
              <v:shape style="position:absolute;left:8523;top:5119;width:1456;height:2" coordorigin="8523,5119" coordsize="1456,0" path="m8523,5119l9979,5119e" filled="f" stroked="t" strokeweight=".478842pt" strokecolor="#3F3F3F">
                <v:path arrowok="t"/>
              </v:shape>
            </v:group>
            <v:group style="position:absolute;left:9922;top:5121;width:1666;height:2" coordorigin="9922,5121" coordsize="1666,2">
              <v:shape style="position:absolute;left:9922;top:5121;width:1666;height:2" coordorigin="9922,5121" coordsize="1666,0" path="m9922,5121l11588,5121e" filled="f" stroked="t" strokeweight=".957683pt" strokecolor="#707070">
                <v:path arrowok="t"/>
              </v:shape>
            </v:group>
            <v:group style="position:absolute;left:4032;top:5361;width:3438;height:2" coordorigin="4032,5361" coordsize="3438,2">
              <v:shape style="position:absolute;left:4032;top:5361;width:3438;height:2" coordorigin="4032,5361" coordsize="3438,0" path="m4032,5361l7470,5361e" filled="f" stroked="t" strokeweight=".718262pt" strokecolor="#606060">
                <v:path arrowok="t"/>
              </v:shape>
            </v:group>
            <v:group style="position:absolute;left:7341;top:5364;width:1240;height:2" coordorigin="7341,5364" coordsize="1240,2">
              <v:shape style="position:absolute;left:7341;top:5364;width:1240;height:2" coordorigin="7341,5364" coordsize="1240,0" path="m7341,5364l8581,5364e" filled="f" stroked="t" strokeweight=".478842pt" strokecolor="#484848">
                <v:path arrowok="t"/>
              </v:shape>
            </v:group>
            <v:group style="position:absolute;left:8523;top:5364;width:3065;height:2" coordorigin="8523,5364" coordsize="3065,2">
              <v:shape style="position:absolute;left:8523;top:5364;width:3065;height:2" coordorigin="8523,5364" coordsize="3065,0" path="m8523,5364l11588,5364e" filled="f" stroked="t" strokeweight=".718262pt" strokecolor="#646464">
                <v:path arrowok="t"/>
              </v:shape>
            </v:group>
            <v:group style="position:absolute;left:1872;top:5325;width:2;height:292" coordorigin="1872,5325" coordsize="2,292">
              <v:shape style="position:absolute;left:1872;top:5325;width:2;height:292" coordorigin="1872,5325" coordsize="0,292" path="m1872,5618l1872,5325e" filled="f" stroked="t" strokeweight=".478842pt" strokecolor="#2B2B2B">
                <v:path arrowok="t"/>
              </v:shape>
            </v:group>
            <v:group style="position:absolute;left:1867;top:5601;width:9720;height:2" coordorigin="1867,5601" coordsize="9720,2">
              <v:shape style="position:absolute;left:1867;top:5601;width:9720;height:2" coordorigin="1867,5601" coordsize="9720,0" path="m1867,5601l11588,5601e" filled="f" stroked="t" strokeweight=".718262pt" strokecolor="#606060">
                <v:path arrowok="t"/>
              </v:shape>
            </v:group>
            <v:group style="position:absolute;left:7341;top:5603;width:1240;height:2" coordorigin="7341,5603" coordsize="1240,2">
              <v:shape style="position:absolute;left:7341;top:5603;width:1240;height:2" coordorigin="7341,5603" coordsize="1240,0" path="m7341,5603l8581,5603e" filled="f" stroked="t" strokeweight=".478842pt" strokecolor="#444444">
                <v:path arrowok="t"/>
              </v:shape>
            </v:group>
            <v:group style="position:absolute;left:211;top:5840;width:1719;height:2" coordorigin="211,5840" coordsize="1719,2">
              <v:shape style="position:absolute;left:211;top:5840;width:1719;height:2" coordorigin="211,5840" coordsize="1719,0" path="m211,5840l1930,5840e" filled="f" stroked="t" strokeweight=".957683pt" strokecolor="#6B6B6B">
                <v:path arrowok="t"/>
              </v:shape>
            </v:group>
            <v:group style="position:absolute;left:1875;top:5560;width:2;height:1524" coordorigin="1875,5560" coordsize="2,1524">
              <v:shape style="position:absolute;left:1875;top:5560;width:2;height:1524" coordorigin="1875,5560" coordsize="0,1524" path="m1875,7084l1875,5560e" filled="f" stroked="t" strokeweight=".478842pt" strokecolor="#484848">
                <v:path arrowok="t"/>
              </v:shape>
            </v:group>
            <v:group style="position:absolute;left:1834;top:5843;width:1475;height:2" coordorigin="1834,5843" coordsize="1475,2">
              <v:shape style="position:absolute;left:1834;top:5843;width:1475;height:2" coordorigin="1834,5843" coordsize="1475,0" path="m1834,5843l3309,5843e" filled="f" stroked="t" strokeweight=".478842pt" strokecolor="#3B3B3B">
                <v:path arrowok="t"/>
              </v:shape>
            </v:group>
            <v:group style="position:absolute;left:3251;top:5843;width:3285;height:2" coordorigin="3251,5843" coordsize="3285,2">
              <v:shape style="position:absolute;left:3251;top:5843;width:3285;height:2" coordorigin="3251,5843" coordsize="3285,0" path="m3251,5843l6536,5843e" filled="f" stroked="t" strokeweight=".718262pt" strokecolor="#606060">
                <v:path arrowok="t"/>
              </v:shape>
            </v:group>
            <v:group style="position:absolute;left:6479;top:5843;width:919;height:2" coordorigin="6479,5843" coordsize="919,2">
              <v:shape style="position:absolute;left:6479;top:5843;width:919;height:2" coordorigin="6479,5843" coordsize="919,0" path="m6479,5843l7398,5843e" filled="f" stroked="t" strokeweight=".478842pt" strokecolor="#3F3F3F">
                <v:path arrowok="t"/>
              </v:shape>
            </v:group>
            <v:group style="position:absolute;left:7312;top:5845;width:1997;height:2" coordorigin="7312,5845" coordsize="1997,2">
              <v:shape style="position:absolute;left:7312;top:5845;width:1997;height:2" coordorigin="7312,5845" coordsize="1997,0" path="m7312,5845l9309,5845e" filled="f" stroked="t" strokeweight=".957683pt" strokecolor="#676767">
                <v:path arrowok="t"/>
              </v:shape>
            </v:group>
            <v:group style="position:absolute;left:9021;top:5848;width:1580;height:2" coordorigin="9021,5848" coordsize="1580,2">
              <v:shape style="position:absolute;left:9021;top:5848;width:1580;height:2" coordorigin="9021,5848" coordsize="1580,0" path="m9021,5848l10602,5848e" filled="f" stroked="t" strokeweight=".478842pt" strokecolor="#3B3B3B">
                <v:path arrowok="t"/>
              </v:shape>
            </v:group>
            <v:group style="position:absolute;left:10544;top:5850;width:1044;height:2" coordorigin="10544,5850" coordsize="1044,2">
              <v:shape style="position:absolute;left:10544;top:5850;width:1044;height:2" coordorigin="10544,5850" coordsize="1044,0" path="m10544,5850l11588,5850e" filled="f" stroked="t" strokeweight=".957683pt" strokecolor="#747474">
                <v:path arrowok="t"/>
              </v:shape>
            </v:group>
            <v:group style="position:absolute;left:4039;top:5785;width:2;height:398" coordorigin="4039,5785" coordsize="2,398">
              <v:shape style="position:absolute;left:4039;top:5785;width:2;height:398" coordorigin="4039,5785" coordsize="0,398" path="m4039,6183l4039,5785e" filled="f" stroked="t" strokeweight=".718262pt" strokecolor="#4F4F4F">
                <v:path arrowok="t"/>
              </v:shape>
            </v:group>
            <v:group style="position:absolute;left:6871;top:5828;width:2;height:254" coordorigin="6871,5828" coordsize="2,254">
              <v:shape style="position:absolute;left:6871;top:5828;width:2;height:254" coordorigin="6871,5828" coordsize="0,254" path="m6871,6083l6871,5828e" filled="f" stroked="t" strokeweight=".239421pt" strokecolor="#3F3F3F">
                <v:path arrowok="t"/>
              </v:shape>
            </v:group>
            <v:group style="position:absolute;left:11588;top:3691;width:2;height:12688" coordorigin="11588,3691" coordsize="2,12688">
              <v:shape style="position:absolute;left:11588;top:3691;width:2;height:12688" coordorigin="11588,3691" coordsize="0,12688" path="m11588,16378l11588,3691e" filled="f" stroked="t" strokeweight=".718262pt" strokecolor="#777777">
                <v:path arrowok="t"/>
              </v:shape>
            </v:group>
            <v:group style="position:absolute;left:1867;top:6315;width:2203;height:2" coordorigin="1867,6315" coordsize="2203,2">
              <v:shape style="position:absolute;left:1867;top:6315;width:2203;height:2" coordorigin="1867,6315" coordsize="2203,0" path="m1867,6315l4070,6315e" filled="f" stroked="t" strokeweight=".957683pt" strokecolor="#676767">
                <v:path arrowok="t"/>
              </v:shape>
            </v:group>
            <v:group style="position:absolute;left:3998;top:6317;width:1355;height:2" coordorigin="3998,6317" coordsize="1355,2">
              <v:shape style="position:absolute;left:3998;top:6317;width:1355;height:2" coordorigin="3998,6317" coordsize="1355,0" path="m3998,6317l5353,6317e" filled="f" stroked="t" strokeweight=".478842pt" strokecolor="#383838">
                <v:path arrowok="t"/>
              </v:shape>
            </v:group>
            <v:group style="position:absolute;left:5296;top:6320;width:2998;height:2" coordorigin="5296,6320" coordsize="2998,2">
              <v:shape style="position:absolute;left:5296;top:6320;width:2998;height:2" coordorigin="5296,6320" coordsize="2998,0" path="m5296,6320l8294,6320e" filled="f" stroked="t" strokeweight=".957683pt" strokecolor="#676767">
                <v:path arrowok="t"/>
              </v:shape>
            </v:group>
            <v:group style="position:absolute;left:6871;top:6083;width:2;height:475" coordorigin="6871,6083" coordsize="2,475">
              <v:shape style="position:absolute;left:6871;top:6083;width:2;height:475" coordorigin="6871,6083" coordsize="0,475" path="m6871,6557l6871,6083e" filled="f" stroked="t" strokeweight=".239421pt" strokecolor="#646464">
                <v:path arrowok="t"/>
              </v:shape>
            </v:group>
            <v:group style="position:absolute;left:8236;top:6322;width:345;height:2" coordorigin="8236,6322" coordsize="345,2">
              <v:shape style="position:absolute;left:8236;top:6322;width:345;height:2" coordorigin="8236,6322" coordsize="345,0" path="m8236,6322l8581,6322e" filled="f" stroked="t" strokeweight=".478842pt" strokecolor="#545454">
                <v:path arrowok="t"/>
              </v:shape>
            </v:group>
            <v:group style="position:absolute;left:8523;top:6322;width:3069;height:2" coordorigin="8523,6322" coordsize="3069,2">
              <v:shape style="position:absolute;left:8523;top:6322;width:3069;height:2" coordorigin="8523,6322" coordsize="3069,0" path="m8523,6322l11593,6322e" filled="f" stroked="t" strokeweight=".718262pt" strokecolor="#606060">
                <v:path arrowok="t"/>
              </v:shape>
            </v:group>
            <v:group style="position:absolute;left:1867;top:6557;width:2203;height:2" coordorigin="1867,6557" coordsize="2203,2">
              <v:shape style="position:absolute;left:1867;top:6557;width:2203;height:2" coordorigin="1867,6557" coordsize="2203,0" path="m1867,6557l4070,6557e" filled="f" stroked="t" strokeweight=".718262pt" strokecolor="#575757">
                <v:path arrowok="t"/>
              </v:shape>
            </v:group>
            <v:group style="position:absolute;left:3998;top:6557;width:575;height:2" coordorigin="3998,6557" coordsize="575,2">
              <v:shape style="position:absolute;left:3998;top:6557;width:575;height:2" coordorigin="3998,6557" coordsize="575,0" path="m3998,6557l4573,6557e" filled="f" stroked="t" strokeweight=".478842pt" strokecolor="#3F3F3F">
                <v:path arrowok="t"/>
              </v:shape>
            </v:group>
            <v:group style="position:absolute;left:4515;top:6562;width:1633;height:2" coordorigin="4515,6562" coordsize="1633,2">
              <v:shape style="position:absolute;left:4515;top:6562;width:1633;height:2" coordorigin="4515,6562" coordsize="1633,0" path="m4515,6562l6148,6562e" filled="f" stroked="t" strokeweight=".957683pt" strokecolor="#6B6B6B">
                <v:path arrowok="t"/>
              </v:shape>
            </v:group>
            <v:group style="position:absolute;left:6057;top:6562;width:2236;height:2" coordorigin="6057,6562" coordsize="2236,2">
              <v:shape style="position:absolute;left:6057;top:6562;width:2236;height:2" coordorigin="6057,6562" coordsize="2236,0" path="m6057,6562l8294,6562e" filled="f" stroked="t" strokeweight=".478842pt" strokecolor="#3F3F3F">
                <v:path arrowok="t"/>
              </v:shape>
            </v:group>
            <v:group style="position:absolute;left:8236;top:6564;width:1288;height:2" coordorigin="8236,6564" coordsize="1288,2">
              <v:shape style="position:absolute;left:8236;top:6564;width:1288;height:2" coordorigin="8236,6564" coordsize="1288,0" path="m8236,6564l9524,6564e" filled="f" stroked="t" strokeweight=".957683pt" strokecolor="#777777">
                <v:path arrowok="t"/>
              </v:shape>
            </v:group>
            <v:group style="position:absolute;left:9021;top:6562;width:958;height:2" coordorigin="9021,6562" coordsize="958,2">
              <v:shape style="position:absolute;left:9021;top:6562;width:958;height:2" coordorigin="9021,6562" coordsize="958,0" path="m9021,6562l9979,6562e" filled="f" stroked="t" strokeweight=".718262pt" strokecolor="#646464">
                <v:path arrowok="t"/>
              </v:shape>
            </v:group>
            <v:group style="position:absolute;left:9922;top:6567;width:680;height:2" coordorigin="9922,6567" coordsize="680,2">
              <v:shape style="position:absolute;left:9922;top:6567;width:680;height:2" coordorigin="9922,6567" coordsize="680,0" path="m9922,6567l10602,6567e" filled="f" stroked="t" strokeweight=".478842pt" strokecolor="#3B3B3B">
                <v:path arrowok="t"/>
              </v:shape>
            </v:group>
            <v:group style="position:absolute;left:10544;top:6564;width:1049;height:2" coordorigin="10544,6564" coordsize="1049,2">
              <v:shape style="position:absolute;left:10544;top:6564;width:1049;height:2" coordorigin="10544,6564" coordsize="1049,0" path="m10544,6564l11593,6564e" filled="f" stroked="t" strokeweight=".718262pt" strokecolor="#606060">
                <v:path arrowok="t"/>
              </v:shape>
            </v:group>
            <v:group style="position:absolute;left:220;top:6054;width:2;height:522" coordorigin="220,6054" coordsize="2,522">
              <v:shape style="position:absolute;left:220;top:6054;width:2;height:522" coordorigin="220,6054" coordsize="0,522" path="m220,6576l220,6054e" filled="f" stroked="t" strokeweight=".478842pt" strokecolor="#6B6B6B">
                <v:path arrowok="t"/>
              </v:shape>
            </v:group>
            <v:group style="position:absolute;left:215;top:6797;width:469;height:2" coordorigin="215,6797" coordsize="469,2">
              <v:shape style="position:absolute;left:215;top:6797;width:469;height:2" coordorigin="215,6797" coordsize="469,0" path="m215,6797l685,6797e" filled="f" stroked="t" strokeweight=".478842pt" strokecolor="#3B3B3B">
                <v:path arrowok="t"/>
              </v:shape>
            </v:group>
            <v:group style="position:absolute;left:220;top:6519;width:2;height:1016" coordorigin="220,6519" coordsize="2,1016">
              <v:shape style="position:absolute;left:220;top:6519;width:2;height:1016" coordorigin="220,6519" coordsize="0,1016" path="m220,7535l220,6519e" filled="f" stroked="t" strokeweight=".478842pt" strokecolor="#4F4F4F">
                <v:path arrowok="t"/>
              </v:shape>
            </v:group>
            <v:group style="position:absolute;left:627;top:6802;width:354;height:2" coordorigin="627,6802" coordsize="354,2">
              <v:shape style="position:absolute;left:627;top:6802;width:354;height:2" coordorigin="627,6802" coordsize="354,0" path="m627,6802l982,6802e" filled="f" stroked="t" strokeweight=".718262pt" strokecolor="#5B5B5B">
                <v:path arrowok="t"/>
              </v:shape>
            </v:group>
            <v:group style="position:absolute;left:857;top:6799;width:1049;height:2" coordorigin="857,6799" coordsize="1049,2">
              <v:shape style="position:absolute;left:857;top:6799;width:1049;height:2" coordorigin="857,6799" coordsize="1049,0" path="m857,6799l1906,6799e" filled="f" stroked="t" strokeweight=".957683pt" strokecolor="#747474">
                <v:path arrowok="t"/>
              </v:shape>
            </v:group>
            <v:group style="position:absolute;left:1834;top:6804;width:9759;height:2" coordorigin="1834,6804" coordsize="9759,2">
              <v:shape style="position:absolute;left:1834;top:6804;width:9759;height:2" coordorigin="1834,6804" coordsize="9759,0" path="m1834,6804l11593,6804e" filled="f" stroked="t" strokeweight=".718262pt" strokecolor="#575757">
                <v:path arrowok="t"/>
              </v:shape>
            </v:group>
            <v:group style="position:absolute;left:6057;top:6802;width:479;height:2" coordorigin="6057,6802" coordsize="479,2">
              <v:shape style="position:absolute;left:6057;top:6802;width:479;height:2" coordorigin="6057,6802" coordsize="479,0" path="m6057,6802l6536,6802e" filled="f" stroked="t" strokeweight=".478842pt" strokecolor="#545454">
                <v:path arrowok="t"/>
              </v:shape>
            </v:group>
            <v:group style="position:absolute;left:6479;top:6802;width:1815;height:2" coordorigin="6479,6802" coordsize="1815,2">
              <v:shape style="position:absolute;left:6479;top:6802;width:1815;height:2" coordorigin="6479,6802" coordsize="1815,0" path="m6479,6802l8294,6802e" filled="f" stroked="t" strokeweight=".478842pt" strokecolor="#383838">
                <v:path arrowok="t"/>
              </v:shape>
            </v:group>
            <v:group style="position:absolute;left:8351;top:6802;width:1470;height:2" coordorigin="8351,6802" coordsize="1470,2">
              <v:shape style="position:absolute;left:8351;top:6802;width:1470;height:2" coordorigin="8351,6802" coordsize="1470,0" path="m8351,6802l9821,6802e" filled="f" stroked="t" strokeweight=".957683pt" strokecolor="#707070">
                <v:path arrowok="t"/>
              </v:shape>
            </v:group>
            <v:group style="position:absolute;left:9922;top:6806;width:680;height:2" coordorigin="9922,6806" coordsize="680,2">
              <v:shape style="position:absolute;left:9922;top:6806;width:680;height:2" coordorigin="9922,6806" coordsize="680,0" path="m9922,6806l10602,6806e" filled="f" stroked="t" strokeweight=".478842pt" strokecolor="#343434">
                <v:path arrowok="t"/>
              </v:shape>
            </v:group>
            <v:group style="position:absolute;left:215;top:7271;width:1140;height:2" coordorigin="215,7271" coordsize="1140,2">
              <v:shape style="position:absolute;left:215;top:7271;width:1140;height:2" coordorigin="215,7271" coordsize="1140,0" path="m215,7271l1355,7271e" filled="f" stroked="t" strokeweight=".957683pt" strokecolor="#6B6B6B">
                <v:path arrowok="t"/>
              </v:shape>
            </v:group>
            <v:group style="position:absolute;left:1298;top:7271;width:2011;height:2" coordorigin="1298,7271" coordsize="2011,2">
              <v:shape style="position:absolute;left:1298;top:7271;width:2011;height:2" coordorigin="1298,7271" coordsize="2011,0" path="m1298,7271l3309,7271e" filled="f" stroked="t" strokeweight=".478842pt" strokecolor="#3B3B3B">
                <v:path arrowok="t"/>
              </v:shape>
            </v:group>
            <v:group style="position:absolute;left:1877;top:7027;width:2;height:273" coordorigin="1877,7027" coordsize="2,273">
              <v:shape style="position:absolute;left:1877;top:7027;width:2;height:273" coordorigin="1877,7027" coordsize="0,273" path="m1877,7300l1877,7027e" filled="f" stroked="t" strokeweight=".478842pt" strokecolor="#282828">
                <v:path arrowok="t"/>
              </v:shape>
            </v:group>
            <v:group style="position:absolute;left:3251;top:7274;width:2102;height:2" coordorigin="3251,7274" coordsize="2102,2">
              <v:shape style="position:absolute;left:3251;top:7274;width:2102;height:2" coordorigin="3251,7274" coordsize="2102,0" path="m3251,7274l5353,7274e" filled="f" stroked="t" strokeweight=".957683pt" strokecolor="#6B6B6B">
                <v:path arrowok="t"/>
              </v:shape>
            </v:group>
            <v:group style="position:absolute;left:5296;top:7276;width:819;height:2" coordorigin="5296,7276" coordsize="819,2">
              <v:shape style="position:absolute;left:5296;top:7276;width:819;height:2" coordorigin="5296,7276" coordsize="819,0" path="m5296,7276l6115,7276e" filled="f" stroked="t" strokeweight=".478842pt" strokecolor="#484848">
                <v:path arrowok="t"/>
              </v:shape>
            </v:group>
            <v:group style="position:absolute;left:6057;top:7276;width:2543;height:2" coordorigin="6057,7276" coordsize="2543,2">
              <v:shape style="position:absolute;left:6057;top:7276;width:2543;height:2" coordorigin="6057,7276" coordsize="2543,0" path="m6057,7276l8600,7276e" filled="f" stroked="t" strokeweight=".957683pt" strokecolor="#6B6B6B">
                <v:path arrowok="t"/>
              </v:shape>
            </v:group>
            <v:group style="position:absolute;left:8523;top:7276;width:555;height:2" coordorigin="8523,7276" coordsize="555,2">
              <v:shape style="position:absolute;left:8523;top:7276;width:555;height:2" coordorigin="8523,7276" coordsize="555,0" path="m8523,7276l9079,7276e" filled="f" stroked="t" strokeweight=".478842pt" strokecolor="#575757">
                <v:path arrowok="t"/>
              </v:shape>
            </v:group>
            <v:group style="position:absolute;left:9021;top:7276;width:958;height:2" coordorigin="9021,7276" coordsize="958,2">
              <v:shape style="position:absolute;left:9021;top:7276;width:958;height:2" coordorigin="9021,7276" coordsize="958,0" path="m9021,7276l9979,7276e" filled="f" stroked="t" strokeweight=".478842pt" strokecolor="#3F3F3F">
                <v:path arrowok="t"/>
              </v:shape>
            </v:group>
            <v:group style="position:absolute;left:9922;top:7281;width:1671;height:2" coordorigin="9922,7281" coordsize="1671,2">
              <v:shape style="position:absolute;left:9922;top:7281;width:1671;height:2" coordorigin="9922,7281" coordsize="1671,0" path="m9922,7281l11593,7281e" filled="f" stroked="t" strokeweight=".718262pt" strokecolor="#707070">
                <v:path arrowok="t"/>
              </v:shape>
            </v:group>
            <v:group style="position:absolute;left:1879;top:7228;width:2;height:6979" coordorigin="1879,7228" coordsize="2,6979">
              <v:shape style="position:absolute;left:1879;top:7228;width:2;height:6979" coordorigin="1879,7228" coordsize="0,6979" path="m1879,14207l1879,7228e" filled="f" stroked="t" strokeweight=".957683pt" strokecolor="#5B5B5B">
                <v:path arrowok="t"/>
              </v:shape>
            </v:group>
            <v:group style="position:absolute;left:4041;top:7262;width:2;height:767" coordorigin="4041,7262" coordsize="2,767">
              <v:shape style="position:absolute;left:4041;top:7262;width:2;height:767" coordorigin="4041,7262" coordsize="0,767" path="m4041,8029l4041,7262e" filled="f" stroked="t" strokeweight=".718262pt" strokecolor="#383838">
                <v:path arrowok="t"/>
              </v:shape>
            </v:group>
            <v:group style="position:absolute;left:4037;top:7516;width:4544;height:2" coordorigin="4037,7516" coordsize="4544,2">
              <v:shape style="position:absolute;left:4037;top:7516;width:4544;height:2" coordorigin="4037,7516" coordsize="4544,0" path="m4037,7516l8581,7516e" filled="f" stroked="t" strokeweight=".718262pt" strokecolor="#606060">
                <v:path arrowok="t"/>
              </v:shape>
            </v:group>
            <v:group style="position:absolute;left:8523;top:7516;width:555;height:2" coordorigin="8523,7516" coordsize="555,2">
              <v:shape style="position:absolute;left:8523;top:7516;width:555;height:2" coordorigin="8523,7516" coordsize="555,0" path="m8523,7516l9079,7516e" filled="f" stroked="t" strokeweight=".478842pt" strokecolor="#4F4F4F">
                <v:path arrowok="t"/>
              </v:shape>
            </v:group>
            <v:group style="position:absolute;left:9021;top:7520;width:2571;height:2" coordorigin="9021,7520" coordsize="2571,2">
              <v:shape style="position:absolute;left:9021;top:7520;width:2571;height:2" coordorigin="9021,7520" coordsize="2571,0" path="m9021,7520l11593,7520e" filled="f" stroked="t" strokeweight=".718262pt" strokecolor="#6B6B6B">
                <v:path arrowok="t"/>
              </v:shape>
            </v:group>
            <v:group style="position:absolute;left:220;top:7477;width:2;height:297" coordorigin="220,7477" coordsize="2,297">
              <v:shape style="position:absolute;left:220;top:7477;width:2;height:297" coordorigin="220,7477" coordsize="0,297" path="m220,7775l220,7477e" filled="f" stroked="t" strokeweight=".478842pt" strokecolor="#676767">
                <v:path arrowok="t"/>
              </v:shape>
            </v:group>
            <v:group style="position:absolute;left:4037;top:7755;width:1317;height:2" coordorigin="4037,7755" coordsize="1317,2">
              <v:shape style="position:absolute;left:4037;top:7755;width:1317;height:2" coordorigin="4037,7755" coordsize="1317,0" path="m4037,7755l5353,7755e" filled="f" stroked="t" strokeweight=".478842pt" strokecolor="#444444">
                <v:path arrowok="t"/>
              </v:shape>
            </v:group>
            <v:group style="position:absolute;left:5296;top:7758;width:6297;height:2" coordorigin="5296,7758" coordsize="6297,2">
              <v:shape style="position:absolute;left:5296;top:7758;width:6297;height:2" coordorigin="5296,7758" coordsize="6297,0" path="m5296,7758l11593,7758e" filled="f" stroked="t" strokeweight=".718262pt" strokecolor="#6B6B6B">
                <v:path arrowok="t"/>
              </v:shape>
            </v:group>
            <v:group style="position:absolute;left:211;top:8019;width:1192;height:2" coordorigin="211,8019" coordsize="1192,2">
              <v:shape style="position:absolute;left:211;top:8019;width:1192;height:2" coordorigin="211,8019" coordsize="1192,0" path="m211,8019l1403,8019e" filled="f" stroked="t" strokeweight=".957683pt" strokecolor="#6B6B6B">
                <v:path arrowok="t"/>
              </v:shape>
            </v:group>
            <v:group style="position:absolute;left:220;top:1740;width:2;height:10876" coordorigin="220,1740" coordsize="2,10876">
              <v:shape style="position:absolute;left:220;top:1740;width:2;height:10876" coordorigin="220,1740" coordsize="0,10876" path="m220,12616l220,1740e" filled="f" stroked="t" strokeweight=".718262pt" strokecolor="#7C7C7C">
                <v:path arrowok="t"/>
              </v:shape>
            </v:group>
            <v:group style="position:absolute;left:1298;top:8019;width:608;height:2" coordorigin="1298,8019" coordsize="608,2">
              <v:shape style="position:absolute;left:1298;top:8019;width:608;height:2" coordorigin="1298,8019" coordsize="608,0" path="m1298,8019l1906,8019e" filled="f" stroked="t" strokeweight=".478842pt" strokecolor="#4B4B4B">
                <v:path arrowok="t"/>
              </v:shape>
            </v:group>
            <v:group style="position:absolute;left:1834;top:8019;width:1001;height:2" coordorigin="1834,8019" coordsize="1001,2">
              <v:shape style="position:absolute;left:1834;top:8019;width:1001;height:2" coordorigin="1834,8019" coordsize="1001,0" path="m1834,8019l2835,8019e" filled="f" stroked="t" strokeweight=".478842pt" strokecolor="#2B2B2B">
                <v:path arrowok="t"/>
              </v:shape>
            </v:group>
            <v:group style="position:absolute;left:2777;top:8024;width:215;height:2" coordorigin="2777,8024" coordsize="215,2">
              <v:shape style="position:absolute;left:2777;top:8024;width:215;height:2" coordorigin="2777,8024" coordsize="215,0" path="m2777,8024l2993,8024e" filled="f" stroked="t" strokeweight=".718262pt" strokecolor="#575757">
                <v:path arrowok="t"/>
              </v:shape>
            </v:group>
            <v:group style="position:absolute;left:2854;top:8021;width:2164;height:2" coordorigin="2854,8021" coordsize="2164,2">
              <v:shape style="position:absolute;left:2854;top:8021;width:2164;height:2" coordorigin="2854,8021" coordsize="2164,0" path="m2854,8021l5018,8021e" filled="f" stroked="t" strokeweight=".957683pt" strokecolor="#6B6B6B">
                <v:path arrowok="t"/>
              </v:shape>
            </v:group>
            <v:group style="position:absolute;left:4515;top:8019;width:2385;height:2" coordorigin="4515,8019" coordsize="2385,2">
              <v:shape style="position:absolute;left:4515;top:8019;width:2385;height:2" coordorigin="4515,8019" coordsize="2385,0" path="m4515,8019l6900,8019e" filled="f" stroked="t" strokeweight=".718262pt" strokecolor="#4F4F4F">
                <v:path arrowok="t"/>
              </v:shape>
            </v:group>
            <v:group style="position:absolute;left:6843;top:8019;width:555;height:2" coordorigin="6843,8019" coordsize="555,2">
              <v:shape style="position:absolute;left:6843;top:8019;width:555;height:2" coordorigin="6843,8019" coordsize="555,0" path="m6843,8019l7398,8019e" filled="f" stroked="t" strokeweight=".478842pt" strokecolor="#383838">
                <v:path arrowok="t"/>
              </v:shape>
            </v:group>
            <v:group style="position:absolute;left:7264;top:8021;width:1604;height:2" coordorigin="7264,8021" coordsize="1604,2">
              <v:shape style="position:absolute;left:7264;top:8021;width:1604;height:2" coordorigin="7264,8021" coordsize="1604,0" path="m7264,8021l8868,8021e" filled="f" stroked="t" strokeweight=".957683pt" strokecolor="#676767">
                <v:path arrowok="t"/>
              </v:shape>
            </v:group>
            <v:group style="position:absolute;left:8811;top:8024;width:1791;height:2" coordorigin="8811,8024" coordsize="1791,2">
              <v:shape style="position:absolute;left:8811;top:8024;width:1791;height:2" coordorigin="8811,8024" coordsize="1791,0" path="m8811,8024l10602,8024e" filled="f" stroked="t" strokeweight=".478842pt" strokecolor="#383838">
                <v:path arrowok="t"/>
              </v:shape>
            </v:group>
            <v:group style="position:absolute;left:10544;top:8026;width:1049;height:2" coordorigin="10544,8026" coordsize="1049,2">
              <v:shape style="position:absolute;left:10544;top:8026;width:1049;height:2" coordorigin="10544,8026" coordsize="1049,0" path="m10544,8026l11593,8026e" filled="f" stroked="t" strokeweight=".957683pt" strokecolor="#707070">
                <v:path arrowok="t"/>
              </v:shape>
            </v:group>
            <v:group style="position:absolute;left:215;top:8009;width:2;height:604" coordorigin="215,8009" coordsize="2,604">
              <v:shape style="position:absolute;left:215;top:8009;width:2;height:604" coordorigin="215,8009" coordsize="0,604" path="m215,8613l215,8009e" filled="f" stroked="t" strokeweight=".957683pt" strokecolor="#939393">
                <v:path arrowok="t"/>
              </v:shape>
            </v:group>
            <v:group style="position:absolute;left:211;top:8958;width:1144;height:2" coordorigin="211,8958" coordsize="1144,2">
              <v:shape style="position:absolute;left:211;top:8958;width:1144;height:2" coordorigin="211,8958" coordsize="1144,0" path="m211,8958l1355,8958e" filled="f" stroked="t" strokeweight=".957683pt" strokecolor="#676767">
                <v:path arrowok="t"/>
              </v:shape>
            </v:group>
            <v:group style="position:absolute;left:1298;top:8958;width:2011;height:2" coordorigin="1298,8958" coordsize="2011,2">
              <v:shape style="position:absolute;left:1298;top:8958;width:2011;height:2" coordorigin="1298,8958" coordsize="2011,0" path="m1298,8958l3309,8958e" filled="f" stroked="t" strokeweight=".478842pt" strokecolor="#343434">
                <v:path arrowok="t"/>
              </v:shape>
            </v:group>
            <v:group style="position:absolute;left:3251;top:8958;width:2878;height:2" coordorigin="3251,8958" coordsize="2878,2">
              <v:shape style="position:absolute;left:3251;top:8958;width:2878;height:2" coordorigin="3251,8958" coordsize="2878,0" path="m3251,8958l6129,8958e" filled="f" stroked="t" strokeweight=".718262pt" strokecolor="#606060">
                <v:path arrowok="t"/>
              </v:shape>
            </v:group>
            <v:group style="position:absolute;left:6057;top:8958;width:843;height:2" coordorigin="6057,8958" coordsize="843,2">
              <v:shape style="position:absolute;left:6057;top:8958;width:843;height:2" coordorigin="6057,8958" coordsize="843,0" path="m6057,8958l6900,8958e" filled="f" stroked="t" strokeweight=".478842pt" strokecolor="#545454">
                <v:path arrowok="t"/>
              </v:shape>
            </v:group>
            <v:group style="position:absolute;left:6843;top:8961;width:2236;height:2" coordorigin="6843,8961" coordsize="2236,2">
              <v:shape style="position:absolute;left:6843;top:8961;width:2236;height:2" coordorigin="6843,8961" coordsize="2236,0" path="m6843,8961l9079,8961e" filled="f" stroked="t" strokeweight=".957683pt" strokecolor="#6B6B6B">
                <v:path arrowok="t"/>
              </v:shape>
            </v:group>
            <v:group style="position:absolute;left:9021;top:8963;width:1580;height:2" coordorigin="9021,8963" coordsize="1580,2">
              <v:shape style="position:absolute;left:9021;top:8963;width:1580;height:2" coordorigin="9021,8963" coordsize="1580,0" path="m9021,8963l10602,8963e" filled="f" stroked="t" strokeweight=".478842pt" strokecolor="#3B3B3B">
                <v:path arrowok="t"/>
              </v:shape>
            </v:group>
            <v:group style="position:absolute;left:10496;top:8966;width:1097;height:2" coordorigin="10496,8966" coordsize="1097,2">
              <v:shape style="position:absolute;left:10496;top:8966;width:1097;height:2" coordorigin="10496,8966" coordsize="1097,0" path="m10496,8966l11593,8966e" filled="f" stroked="t" strokeweight=".957683pt" strokecolor="#747474">
                <v:path arrowok="t"/>
              </v:shape>
            </v:group>
            <v:group style="position:absolute;left:211;top:10123;width:771;height:2" coordorigin="211,10123" coordsize="771,2">
              <v:shape style="position:absolute;left:211;top:10123;width:771;height:2" coordorigin="211,10123" coordsize="771,0" path="m211,10123l982,10123e" filled="f" stroked="t" strokeweight=".478842pt" strokecolor="#4F4F4F">
                <v:path arrowok="t"/>
              </v:shape>
            </v:group>
            <v:group style="position:absolute;left:862;top:10126;width:5306;height:2" coordorigin="862,10126" coordsize="5306,2">
              <v:shape style="position:absolute;left:862;top:10126;width:5306;height:2" coordorigin="862,10126" coordsize="5306,0" path="m862,10126l6167,10126e" filled="f" stroked="t" strokeweight=".957683pt" strokecolor="#707070">
                <v:path arrowok="t"/>
              </v:shape>
            </v:group>
            <v:group style="position:absolute;left:6057;top:10128;width:843;height:2" coordorigin="6057,10128" coordsize="843,2">
              <v:shape style="position:absolute;left:6057;top:10128;width:843;height:2" coordorigin="6057,10128" coordsize="843,0" path="m6057,10128l6900,10128e" filled="f" stroked="t" strokeweight=".478842pt" strokecolor="#575757">
                <v:path arrowok="t"/>
              </v:shape>
            </v:group>
            <v:group style="position:absolute;left:6843;top:10128;width:555;height:2" coordorigin="6843,10128" coordsize="555,2">
              <v:shape style="position:absolute;left:6843;top:10128;width:555;height:2" coordorigin="6843,10128" coordsize="555,0" path="m6843,10128l7398,10128e" filled="f" stroked="t" strokeweight=".478842pt" strokecolor="#3F3F3F">
                <v:path arrowok="t"/>
              </v:shape>
            </v:group>
            <v:group style="position:absolute;left:7341;top:10130;width:953;height:2" coordorigin="7341,10130" coordsize="953,2">
              <v:shape style="position:absolute;left:7341;top:10130;width:953;height:2" coordorigin="7341,10130" coordsize="953,0" path="m7341,10130l8294,10130e" filled="f" stroked="t" strokeweight=".478842pt" strokecolor="#606060">
                <v:path arrowok="t"/>
              </v:shape>
            </v:group>
            <v:group style="position:absolute;left:8068;top:10130;width:1451;height:2" coordorigin="8068,10130" coordsize="1451,2">
              <v:shape style="position:absolute;left:8068;top:10130;width:1451;height:2" coordorigin="8068,10130" coordsize="1451,0" path="m8068,10130l9519,10130e" filled="f" stroked="t" strokeweight=".957683pt" strokecolor="#7C7C7C">
                <v:path arrowok="t"/>
              </v:shape>
            </v:group>
            <v:group style="position:absolute;left:9021;top:10128;width:958;height:2" coordorigin="9021,10128" coordsize="958,2">
              <v:shape style="position:absolute;left:9021;top:10128;width:958;height:2" coordorigin="9021,10128" coordsize="958,0" path="m9021,10128l9979,10128e" filled="f" stroked="t" strokeweight=".718262pt" strokecolor="#676767">
                <v:path arrowok="t"/>
              </v:shape>
            </v:group>
            <v:group style="position:absolute;left:9922;top:10133;width:680;height:2" coordorigin="9922,10133" coordsize="680,2">
              <v:shape style="position:absolute;left:9922;top:10133;width:680;height:2" coordorigin="9922,10133" coordsize="680,0" path="m9922,10133l10602,10133e" filled="f" stroked="t" strokeweight=".478842pt" strokecolor="#484848">
                <v:path arrowok="t"/>
              </v:shape>
            </v:group>
            <v:group style="position:absolute;left:10544;top:10133;width:1049;height:2" coordorigin="10544,10133" coordsize="1049,2">
              <v:shape style="position:absolute;left:10544;top:10133;width:1049;height:2" coordorigin="10544,10133" coordsize="1049,0" path="m10544,10133l11593,10133e" filled="f" stroked="t" strokeweight=".718262pt" strokecolor="#707070">
                <v:path arrowok="t"/>
              </v:shape>
            </v:group>
            <v:group style="position:absolute;left:211;top:10365;width:6689;height:2" coordorigin="211,10365" coordsize="6689,2">
              <v:shape style="position:absolute;left:211;top:10365;width:6689;height:2" coordorigin="211,10365" coordsize="6689,0" path="m211,10365l6900,10365e" filled="f" stroked="t" strokeweight=".718262pt" strokecolor="#646464">
                <v:path arrowok="t"/>
              </v:shape>
            </v:group>
            <v:group style="position:absolute;left:6843;top:10368;width:1451;height:2" coordorigin="6843,10368" coordsize="1451,2">
              <v:shape style="position:absolute;left:6843;top:10368;width:1451;height:2" coordorigin="6843,10368" coordsize="1451,0" path="m6843,10368l8294,10368e" filled="f" stroked="t" strokeweight=".478842pt" strokecolor="#3F3F3F">
                <v:path arrowok="t"/>
              </v:shape>
            </v:group>
            <v:group style="position:absolute;left:8236;top:10370;width:1743;height:2" coordorigin="8236,10370" coordsize="1743,2">
              <v:shape style="position:absolute;left:8236;top:10370;width:1743;height:2" coordorigin="8236,10370" coordsize="1743,0" path="m8236,10370l9979,10370e" filled="f" stroked="t" strokeweight=".957683pt" strokecolor="#707070">
                <v:path arrowok="t"/>
              </v:shape>
            </v:group>
            <v:group style="position:absolute;left:9922;top:10372;width:407;height:2" coordorigin="9922,10372" coordsize="407,2">
              <v:shape style="position:absolute;left:9922;top:10372;width:407;height:2" coordorigin="9922,10372" coordsize="407,0" path="m9922,10372l10329,10372e" filled="f" stroked="t" strokeweight=".478842pt" strokecolor="#383838">
                <v:path arrowok="t"/>
              </v:shape>
            </v:group>
            <v:group style="position:absolute;left:10271;top:10372;width:330;height:2" coordorigin="10271,10372" coordsize="330,2">
              <v:shape style="position:absolute;left:10271;top:10372;width:330;height:2" coordorigin="10271,10372" coordsize="330,0" path="m10271,10372l10602,10372e" filled="f" stroked="t" strokeweight=".478842pt" strokecolor="#4F4F4F">
                <v:path arrowok="t"/>
              </v:shape>
            </v:group>
            <v:group style="position:absolute;left:10544;top:10372;width:1049;height:2" coordorigin="10544,10372" coordsize="1049,2">
              <v:shape style="position:absolute;left:10544;top:10372;width:1049;height:2" coordorigin="10544,10372" coordsize="1049,0" path="m10544,10372l11593,10372e" filled="f" stroked="t" strokeweight=".718262pt" strokecolor="#707070">
                <v:path arrowok="t"/>
              </v:shape>
            </v:group>
            <v:group style="position:absolute;left:211;top:10605;width:1695;height:2" coordorigin="211,10605" coordsize="1695,2">
              <v:shape style="position:absolute;left:211;top:10605;width:1695;height:2" coordorigin="211,10605" coordsize="1695,0" path="m211,10605l1906,10605e" filled="f" stroked="t" strokeweight=".957683pt" strokecolor="#6B6B6B">
                <v:path arrowok="t"/>
              </v:shape>
            </v:group>
            <v:group style="position:absolute;left:1834;top:10607;width:1475;height:2" coordorigin="1834,10607" coordsize="1475,2">
              <v:shape style="position:absolute;left:1834;top:10607;width:1475;height:2" coordorigin="1834,10607" coordsize="1475,0" path="m1834,10607l3309,10607e" filled="f" stroked="t" strokeweight=".478842pt" strokecolor="#3B3B3B">
                <v:path arrowok="t"/>
              </v:shape>
            </v:group>
            <v:group style="position:absolute;left:3251;top:10607;width:2868;height:2" coordorigin="3251,10607" coordsize="2868,2">
              <v:shape style="position:absolute;left:3251;top:10607;width:2868;height:2" coordorigin="3251,10607" coordsize="2868,0" path="m3251,10607l6120,10607e" filled="f" stroked="t" strokeweight=".718262pt" strokecolor="#646464">
                <v:path arrowok="t"/>
              </v:shape>
            </v:group>
            <v:group style="position:absolute;left:6057;top:10607;width:843;height:2" coordorigin="6057,10607" coordsize="843,2">
              <v:shape style="position:absolute;left:6057;top:10607;width:843;height:2" coordorigin="6057,10607" coordsize="843,0" path="m6057,10607l6900,10607e" filled="f" stroked="t" strokeweight=".478842pt" strokecolor="#4B4B4B">
                <v:path arrowok="t"/>
              </v:shape>
            </v:group>
            <v:group style="position:absolute;left:6843;top:10610;width:2466;height:2" coordorigin="6843,10610" coordsize="2466,2">
              <v:shape style="position:absolute;left:6843;top:10610;width:2466;height:2" coordorigin="6843,10610" coordsize="2466,0" path="m6843,10610l9309,10610e" filled="f" stroked="t" strokeweight=".957683pt" strokecolor="#6B6B6B">
                <v:path arrowok="t"/>
              </v:shape>
            </v:group>
            <v:group style="position:absolute;left:9021;top:10612;width:958;height:2" coordorigin="9021,10612" coordsize="958,2">
              <v:shape style="position:absolute;left:9021;top:10612;width:958;height:2" coordorigin="9021,10612" coordsize="958,0" path="m9021,10612l9979,10612e" filled="f" stroked="t" strokeweight=".478842pt" strokecolor="#484848">
                <v:path arrowok="t"/>
              </v:shape>
            </v:group>
            <v:group style="position:absolute;left:9922;top:10612;width:680;height:2" coordorigin="9922,10612" coordsize="680,2">
              <v:shape style="position:absolute;left:9922;top:10612;width:680;height:2" coordorigin="9922,10612" coordsize="680,0" path="m9922,10612l10602,10612e" filled="f" stroked="t" strokeweight=".478842pt" strokecolor="#2F2F2F">
                <v:path arrowok="t"/>
              </v:shape>
            </v:group>
            <v:group style="position:absolute;left:10544;top:10614;width:1049;height:2" coordorigin="10544,10614" coordsize="1049,2">
              <v:shape style="position:absolute;left:10544;top:10614;width:1049;height:2" coordorigin="10544,10614" coordsize="1049,0" path="m10544,10614l11593,10614e" filled="f" stroked="t" strokeweight=".957683pt" strokecolor="#777777">
                <v:path arrowok="t"/>
              </v:shape>
            </v:group>
            <v:group style="position:absolute;left:211;top:11084;width:2356;height:2" coordorigin="211,11084" coordsize="2356,2">
              <v:shape style="position:absolute;left:211;top:11084;width:2356;height:2" coordorigin="211,11084" coordsize="2356,0" path="m211,11084l2567,11084e" filled="f" stroked="t" strokeweight=".957683pt" strokecolor="#747474">
                <v:path arrowok="t"/>
              </v:shape>
            </v:group>
            <v:group style="position:absolute;left:2404;top:11082;width:431;height:2" coordorigin="2404,11082" coordsize="431,2">
              <v:shape style="position:absolute;left:2404;top:11082;width:431;height:2" coordorigin="2404,11082" coordsize="431,0" path="m2404,11082l2835,11082e" filled="f" stroked="t" strokeweight=".718262pt" strokecolor="#545454">
                <v:path arrowok="t"/>
              </v:shape>
            </v:group>
            <v:group style="position:absolute;left:2777;top:11087;width:532;height:2" coordorigin="2777,11087" coordsize="532,2">
              <v:shape style="position:absolute;left:2777;top:11087;width:532;height:2" coordorigin="2777,11087" coordsize="532,0" path="m2777,11087l3309,11087e" filled="f" stroked="t" strokeweight=".478842pt" strokecolor="#484848">
                <v:path arrowok="t"/>
              </v:shape>
            </v:group>
            <v:group style="position:absolute;left:3251;top:11087;width:1322;height:2" coordorigin="3251,11087" coordsize="1322,2">
              <v:shape style="position:absolute;left:3251;top:11087;width:1322;height:2" coordorigin="3251,11087" coordsize="1322,0" path="m3251,11087l4573,11087e" filled="f" stroked="t" strokeweight=".478842pt" strokecolor="#5B5B5B">
                <v:path arrowok="t"/>
              </v:shape>
            </v:group>
            <v:group style="position:absolute;left:4314;top:11087;width:1800;height:2" coordorigin="4314,11087" coordsize="1800,2">
              <v:shape style="position:absolute;left:4314;top:11087;width:1800;height:2" coordorigin="4314,11087" coordsize="1800,0" path="m4314,11087l6115,11087e" filled="f" stroked="t" strokeweight=".957683pt" strokecolor="#707070">
                <v:path arrowok="t"/>
              </v:shape>
            </v:group>
            <v:group style="position:absolute;left:6057;top:11087;width:843;height:2" coordorigin="6057,11087" coordsize="843,2">
              <v:shape style="position:absolute;left:6057;top:11087;width:843;height:2" coordorigin="6057,11087" coordsize="843,0" path="m6057,11087l6900,11087e" filled="f" stroked="t" strokeweight=".478842pt" strokecolor="#4F4F4F">
                <v:path arrowok="t"/>
              </v:shape>
            </v:group>
            <v:group style="position:absolute;left:6843;top:11087;width:1451;height:2" coordorigin="6843,11087" coordsize="1451,2">
              <v:shape style="position:absolute;left:6843;top:11087;width:1451;height:2" coordorigin="6843,11087" coordsize="1451,0" path="m6843,11087l8294,11087e" filled="f" stroked="t" strokeweight=".478842pt" strokecolor="#3B3B3B">
                <v:path arrowok="t"/>
              </v:shape>
            </v:group>
            <v:group style="position:absolute;left:8236;top:11089;width:1743;height:2" coordorigin="8236,11089" coordsize="1743,2">
              <v:shape style="position:absolute;left:8236;top:11089;width:1743;height:2" coordorigin="8236,11089" coordsize="1743,0" path="m8236,11089l9979,11089e" filled="f" stroked="t" strokeweight=".957683pt" strokecolor="#707070">
                <v:path arrowok="t"/>
              </v:shape>
            </v:group>
            <v:group style="position:absolute;left:9922;top:11091;width:680;height:2" coordorigin="9922,11091" coordsize="680,2">
              <v:shape style="position:absolute;left:9922;top:11091;width:680;height:2" coordorigin="9922,11091" coordsize="680,0" path="m9922,11091l10602,11091e" filled="f" stroked="t" strokeweight=".478842pt" strokecolor="#3F3F3F">
                <v:path arrowok="t"/>
              </v:shape>
            </v:group>
            <v:group style="position:absolute;left:10544;top:11089;width:1053;height:2" coordorigin="10544,11089" coordsize="1053,2">
              <v:shape style="position:absolute;left:10544;top:11089;width:1053;height:2" coordorigin="10544,11089" coordsize="1053,0" path="m10544,11089l11598,11089e" filled="f" stroked="t" strokeweight=".718262pt" strokecolor="#606060">
                <v:path arrowok="t"/>
              </v:shape>
            </v:group>
            <v:group style="position:absolute;left:215;top:11326;width:1690;height:2" coordorigin="215,11326" coordsize="1690,2">
              <v:shape style="position:absolute;left:215;top:11326;width:1690;height:2" coordorigin="215,11326" coordsize="1690,0" path="m215,11326l1906,11326e" filled="f" stroked="t" strokeweight=".718262pt" strokecolor="#5B5B5B">
                <v:path arrowok="t"/>
              </v:shape>
            </v:group>
            <v:group style="position:absolute;left:1834;top:11326;width:627;height:2" coordorigin="1834,11326" coordsize="627,2">
              <v:shape style="position:absolute;left:1834;top:11326;width:627;height:2" coordorigin="1834,11326" coordsize="627,0" path="m1834,11326l2461,11326e" filled="f" stroked="t" strokeweight=".478842pt" strokecolor="#343434">
                <v:path arrowok="t"/>
              </v:shape>
            </v:group>
            <v:group style="position:absolute;left:2404;top:11329;width:4994;height:2" coordorigin="2404,11329" coordsize="4994,2">
              <v:shape style="position:absolute;left:2404;top:11329;width:4994;height:2" coordorigin="2404,11329" coordsize="4994,0" path="m2404,11329l7398,11329e" filled="f" stroked="t" strokeweight=".718262pt" strokecolor="#5B5B5B">
                <v:path arrowok="t"/>
              </v:shape>
            </v:group>
            <v:group style="position:absolute;left:7005;top:11329;width:2073;height:2" coordorigin="7005,11329" coordsize="2073,2">
              <v:shape style="position:absolute;left:7005;top:11329;width:2073;height:2" coordorigin="7005,11329" coordsize="2073,0" path="m7005,11329l9079,11329e" filled="f" stroked="t" strokeweight=".957683pt" strokecolor="#707070">
                <v:path arrowok="t"/>
              </v:shape>
            </v:group>
            <v:group style="position:absolute;left:9021;top:11331;width:958;height:2" coordorigin="9021,11331" coordsize="958,2">
              <v:shape style="position:absolute;left:9021;top:11331;width:958;height:2" coordorigin="9021,11331" coordsize="958,0" path="m9021,11331l9979,11331e" filled="f" stroked="t" strokeweight=".478842pt" strokecolor="#3B3B3B">
                <v:path arrowok="t"/>
              </v:shape>
            </v:group>
            <v:group style="position:absolute;left:9922;top:11333;width:1676;height:2" coordorigin="9922,11333" coordsize="1676,2">
              <v:shape style="position:absolute;left:9922;top:11333;width:1676;height:2" coordorigin="9922,11333" coordsize="1676,0" path="m9922,11333l11598,11333e" filled="f" stroked="t" strokeweight=".957683pt" strokecolor="#707070">
                <v:path arrowok="t"/>
              </v:shape>
            </v:group>
            <v:group style="position:absolute;left:11590;top:3700;width:2;height:11873" coordorigin="11590,3700" coordsize="2,11873">
              <v:shape style="position:absolute;left:11590;top:3700;width:2;height:11873" coordorigin="11590,3700" coordsize="0,11873" path="m11590,15573l11590,3700e" filled="f" stroked="t" strokeweight=".478842pt" strokecolor="#747474">
                <v:path arrowok="t"/>
              </v:shape>
            </v:group>
            <v:group style="position:absolute;left:215;top:11695;width:742;height:2" coordorigin="215,11695" coordsize="742,2">
              <v:shape style="position:absolute;left:215;top:11695;width:742;height:2" coordorigin="215,11695" coordsize="742,0" path="m215,11695l958,11695e" filled="f" stroked="t" strokeweight=".239421pt" strokecolor="#8C8C8C">
                <v:path arrowok="t"/>
              </v:shape>
            </v:group>
            <v:group style="position:absolute;left:953;top:11312;width:2;height:388" coordorigin="953,11312" coordsize="2,388">
              <v:shape style="position:absolute;left:953;top:11312;width:2;height:388" coordorigin="953,11312" coordsize="0,388" path="m953,11700l953,11312e" filled="f" stroked="t" strokeweight=".239421pt" strokecolor="#545454">
                <v:path arrowok="t"/>
              </v:shape>
            </v:group>
            <v:group style="position:absolute;left:953;top:11695;width:383;height:2" coordorigin="953,11695" coordsize="383,2">
              <v:shape style="position:absolute;left:953;top:11695;width:383;height:2" coordorigin="953,11695" coordsize="383,0" path="m953,11695l1336,11695e" filled="f" stroked="t" strokeweight=".239421pt" strokecolor="#575757">
                <v:path arrowok="t"/>
              </v:shape>
            </v:group>
            <v:group style="position:absolute;left:1341;top:11321;width:2;height:407" coordorigin="1341,11321" coordsize="2,407">
              <v:shape style="position:absolute;left:1341;top:11321;width:2;height:407" coordorigin="1341,11321" coordsize="0,407" path="m1341,11729l1341,11321e" filled="f" stroked="t" strokeweight=".478842pt" strokecolor="#383838">
                <v:path arrowok="t"/>
              </v:shape>
            </v:group>
            <v:group style="position:absolute;left:1322;top:11695;width:555;height:2" coordorigin="1322,11695" coordsize="555,2">
              <v:shape style="position:absolute;left:1322;top:11695;width:555;height:2" coordorigin="1322,11695" coordsize="555,0" path="m1322,11695l1877,11695e" filled="f" stroked="t" strokeweight=".239421pt" strokecolor="#2B2B2B">
                <v:path arrowok="t"/>
              </v:shape>
            </v:group>
            <v:group style="position:absolute;left:1863;top:11695;width:1417;height:2" coordorigin="1863,11695" coordsize="1417,2">
              <v:shape style="position:absolute;left:1863;top:11695;width:1417;height:2" coordorigin="1863,11695" coordsize="1417,0" path="m1863,11695l3280,11695e" filled="f" stroked="t" strokeweight=".239421pt" strokecolor="#5B5B5B">
                <v:path arrowok="t"/>
              </v:shape>
            </v:group>
            <v:group style="position:absolute;left:3280;top:11695;width:2806;height:2" coordorigin="3280,11695" coordsize="2806,2">
              <v:shape style="position:absolute;left:3280;top:11695;width:2806;height:2" coordorigin="3280,11695" coordsize="2806,0" path="m3280,11695l6086,11695e" filled="f" stroked="t" strokeweight=".239421pt" strokecolor="#000000">
                <v:path arrowok="t"/>
              </v:shape>
            </v:group>
            <v:group style="position:absolute;left:6086;top:11695;width:785;height:2" coordorigin="6086,11695" coordsize="785,2">
              <v:shape style="position:absolute;left:6086;top:11695;width:785;height:2" coordorigin="6086,11695" coordsize="785,0" path="m6086,11695l6871,11695e" filled="f" stroked="t" strokeweight=".239421pt" strokecolor="#606060">
                <v:path arrowok="t"/>
              </v:shape>
            </v:group>
            <v:group style="position:absolute;left:6522;top:11321;width:2;height:5038" coordorigin="6522,11321" coordsize="2,5038">
              <v:shape style="position:absolute;left:6522;top:11321;width:2;height:5038" coordorigin="6522,11321" coordsize="0,5038" path="m6522,16359l6522,11321e" filled="f" stroked="t" strokeweight=".957683pt" strokecolor="#646464">
                <v:path arrowok="t"/>
              </v:shape>
            </v:group>
            <v:group style="position:absolute;left:6871;top:11695;width:4707;height:2" coordorigin="6871,11695" coordsize="4707,2">
              <v:shape style="position:absolute;left:6871;top:11695;width:4707;height:2" coordorigin="6871,11695" coordsize="4707,0" path="m6871,11695l11578,11695e" filled="f" stroked="t" strokeweight=".239421pt" strokecolor="#000000">
                <v:path arrowok="t"/>
              </v:shape>
            </v:group>
            <v:group style="position:absolute;left:953;top:11695;width:2;height:1821" coordorigin="953,11695" coordsize="2,1821">
              <v:shape style="position:absolute;left:953;top:11695;width:2;height:1821" coordorigin="953,11695" coordsize="0,1821" path="m953,13517l953,11695e" filled="f" stroked="t" strokeweight=".239421pt" strokecolor="#000000">
                <v:path arrowok="t"/>
              </v:shape>
            </v:group>
            <v:group style="position:absolute;left:1341;top:11667;width:2;height:1702" coordorigin="1341,11667" coordsize="2,1702">
              <v:shape style="position:absolute;left:1341;top:11667;width:2;height:1702" coordorigin="1341,11667" coordsize="0,1702" path="m1341,13368l1341,11667e" filled="f" stroked="t" strokeweight=".478842pt" strokecolor="#1F1F1F">
                <v:path arrowok="t"/>
              </v:shape>
            </v:group>
            <v:group style="position:absolute;left:223;top:12529;width:2;height:1491" coordorigin="223,12529" coordsize="2,1491">
              <v:shape style="position:absolute;left:223;top:12529;width:2;height:1491" coordorigin="223,12529" coordsize="0,1491" path="m223,14020l223,12529e" filled="f" stroked="t" strokeweight=".718262pt" strokecolor="#808080">
                <v:path arrowok="t"/>
              </v:shape>
            </v:group>
            <v:group style="position:absolute;left:1341;top:13311;width:2;height:235" coordorigin="1341,13311" coordsize="2,235">
              <v:shape style="position:absolute;left:1341;top:13311;width:2;height:235" coordorigin="1341,13311" coordsize="0,235" path="m1341,13545l1341,13311e" filled="f" stroked="t" strokeweight=".478842pt" strokecolor="#343434">
                <v:path arrowok="t"/>
              </v:shape>
            </v:group>
            <v:group style="position:absolute;left:7369;top:13780;width:4209;height:2" coordorigin="7369,13780" coordsize="4209,2">
              <v:shape style="position:absolute;left:7369;top:13780;width:4209;height:2" coordorigin="7369,13780" coordsize="4209,0" path="m7369,13780l11578,13780e" filled="f" stroked="t" strokeweight="1.436525pt" strokecolor="#4B5783">
                <v:path arrowok="t"/>
              </v:shape>
            </v:group>
            <v:group style="position:absolute;left:11593;top:13311;width:2;height:2023" coordorigin="11593,13311" coordsize="2,2023">
              <v:shape style="position:absolute;left:11593;top:13311;width:2;height:2023" coordorigin="11593,13311" coordsize="0,2023" path="m11593,15333l11593,13311e" filled="f" stroked="t" strokeweight=".478842pt" strokecolor="#575757">
                <v:path arrowok="t"/>
              </v:shape>
            </v:group>
            <v:group style="position:absolute;left:215;top:13708;width:441;height:2" coordorigin="215,13708" coordsize="441,2">
              <v:shape style="position:absolute;left:215;top:13708;width:441;height:2" coordorigin="215,13708" coordsize="441,0" path="m215,13708l656,13708e" filled="f" stroked="t" strokeweight=".239421pt" strokecolor="#777777">
                <v:path arrowok="t"/>
              </v:shape>
            </v:group>
            <v:group style="position:absolute;left:656;top:13708;width:302;height:2" coordorigin="656,13708" coordsize="302,2">
              <v:shape style="position:absolute;left:656;top:13708;width:302;height:2" coordorigin="656,13708" coordsize="302,0" path="m656,13708l958,13708e" filled="f" stroked="t" strokeweight=".239421pt" strokecolor="#000000">
                <v:path arrowok="t"/>
              </v:shape>
            </v:group>
            <v:group style="position:absolute;left:953;top:13517;width:2;height:197" coordorigin="953,13517" coordsize="2,197">
              <v:shape style="position:absolute;left:953;top:13517;width:2;height:197" coordorigin="953,13517" coordsize="0,197" path="m953,13713l953,13517e" filled="f" stroked="t" strokeweight=".239421pt" strokecolor="#707070">
                <v:path arrowok="t"/>
              </v:shape>
            </v:group>
            <v:group style="position:absolute;left:953;top:13708;width:383;height:2" coordorigin="953,13708" coordsize="383,2">
              <v:shape style="position:absolute;left:953;top:13708;width:383;height:2" coordorigin="953,13708" coordsize="383,0" path="m953,13708l1336,13708e" filled="f" stroked="t" strokeweight=".239421pt" strokecolor="#676767">
                <v:path arrowok="t"/>
              </v:shape>
            </v:group>
            <v:group style="position:absolute;left:1343;top:13488;width:2;height:848" coordorigin="1343,13488" coordsize="2,848">
              <v:shape style="position:absolute;left:1343;top:13488;width:2;height:848" coordorigin="1343,13488" coordsize="0,848" path="m1343,14336l1343,13488e" filled="f" stroked="t" strokeweight=".718262pt" strokecolor="#484848">
                <v:path arrowok="t"/>
              </v:shape>
            </v:group>
            <v:group style="position:absolute;left:1322;top:13708;width:555;height:2" coordorigin="1322,13708" coordsize="555,2">
              <v:shape style="position:absolute;left:1322;top:13708;width:555;height:2" coordorigin="1322,13708" coordsize="555,0" path="m1322,13708l1877,13708e" filled="f" stroked="t" strokeweight=".239421pt" strokecolor="#545454">
                <v:path arrowok="t"/>
              </v:shape>
            </v:group>
            <v:group style="position:absolute;left:953;top:13708;width:2;height:1836" coordorigin="953,13708" coordsize="2,1836">
              <v:shape style="position:absolute;left:953;top:13708;width:2;height:1836" coordorigin="953,13708" coordsize="0,1836" path="m953,15544l953,13708e" filled="f" stroked="t" strokeweight=".239421pt" strokecolor="#000000">
                <v:path arrowok="t"/>
              </v:shape>
            </v:group>
            <v:group style="position:absolute;left:227;top:13962;width:2;height:2401" coordorigin="227,13962" coordsize="2,2401">
              <v:shape style="position:absolute;left:227;top:13962;width:2;height:2401" coordorigin="227,13962" coordsize="0,2401" path="m227,16364l227,13962e" filled="f" stroked="t" strokeweight=".478842pt" strokecolor="#646464">
                <v:path arrowok="t"/>
              </v:shape>
            </v:group>
            <v:group style="position:absolute;left:1887;top:13670;width:2;height:628" coordorigin="1887,13670" coordsize="2,628">
              <v:shape style="position:absolute;left:1887;top:13670;width:2;height:628" coordorigin="1887,13670" coordsize="0,628" path="m1887,14298l1887,13670e" filled="f" stroked="t" strokeweight=".957683pt" strokecolor="#646464">
                <v:path arrowok="t"/>
              </v:shape>
            </v:group>
            <v:group style="position:absolute;left:2270;top:14384;width:579;height:2" coordorigin="2270,14384" coordsize="579,2">
              <v:shape style="position:absolute;left:2270;top:14384;width:579;height:2" coordorigin="2270,14384" coordsize="579,0" path="m2270,14384l2849,14384e" filled="f" stroked="t" strokeweight="1.197104pt" strokecolor="#2334AF">
                <v:path arrowok="t"/>
              </v:shape>
            </v:group>
            <v:group style="position:absolute;left:2801;top:13948;width:2;height:537" coordorigin="2801,13948" coordsize="2,537">
              <v:shape style="position:absolute;left:2801;top:13948;width:2;height:537" coordorigin="2801,13948" coordsize="0,537" path="m2801,14485l2801,13948e" filled="f" stroked="t" strokeweight="1.675945pt" strokecolor="#282FAC">
                <v:path arrowok="t"/>
              </v:shape>
            </v:group>
            <v:group style="position:absolute;left:2777;top:14403;width:498;height:2" coordorigin="2777,14403" coordsize="498,2">
              <v:shape style="position:absolute;left:2777;top:14403;width:498;height:2" coordorigin="2777,14403" coordsize="498,0" path="m2777,14403l3275,14403e" filled="f" stroked="t" strokeweight="3.351891pt" strokecolor="#1F34B3">
                <v:path arrowok="t"/>
              </v:shape>
            </v:group>
            <v:group style="position:absolute;left:1343;top:14240;width:2;height:2119" coordorigin="1343,14240" coordsize="2,2119">
              <v:shape style="position:absolute;left:1343;top:14240;width:2;height:2119" coordorigin="1343,14240" coordsize="0,2119" path="m1343,16359l1343,14240e" filled="f" stroked="t" strokeweight=".957683pt" strokecolor="#606060">
                <v:path arrowok="t"/>
              </v:shape>
            </v:group>
            <v:group style="position:absolute;left:1891;top:14240;width:2;height:259" coordorigin="1891,14240" coordsize="2,259">
              <v:shape style="position:absolute;left:1891;top:14240;width:2;height:259" coordorigin="1891,14240" coordsize="0,259" path="m1891,14499l1891,14240e" filled="f" stroked="t" strokeweight=".957683pt" strokecolor="#2B2F64">
                <v:path arrowok="t"/>
              </v:shape>
            </v:group>
            <v:group style="position:absolute;left:1882;top:14442;width:2;height:1131" coordorigin="1882,14442" coordsize="2,1131">
              <v:shape style="position:absolute;left:1882;top:14442;width:2;height:1131" coordorigin="1882,14442" coordsize="0,1131" path="m1882,15573l1882,14442e" filled="f" stroked="t" strokeweight=".478842pt" strokecolor="#282828">
                <v:path arrowok="t"/>
              </v:shape>
            </v:group>
            <v:group style="position:absolute;left:953;top:15544;width:2;height:810" coordorigin="953,15544" coordsize="2,810">
              <v:shape style="position:absolute;left:953;top:15544;width:2;height:810" coordorigin="953,15544" coordsize="0,810" path="m953,16354l953,15544e" filled="f" stroked="t" strokeweight=".239421pt" strokecolor="#676767">
                <v:path arrowok="t"/>
              </v:shape>
            </v:group>
            <v:group style="position:absolute;left:187;top:16354;width:8681;height:2" coordorigin="187,16354" coordsize="8681,2">
              <v:shape style="position:absolute;left:187;top:16354;width:8681;height:2" coordorigin="187,16354" coordsize="8681,0" path="m187,16354l8868,16354e" filled="f" stroked="t" strokeweight=".718262pt" strokecolor="#6B6B6B">
                <v:path arrowok="t"/>
              </v:shape>
            </v:group>
            <v:group style="position:absolute;left:1884;top:15515;width:2;height:844" coordorigin="1884,15515" coordsize="2,844">
              <v:shape style="position:absolute;left:1884;top:15515;width:2;height:844" coordorigin="1884,15515" coordsize="0,844" path="m1884,16359l1884,15515e" filled="f" stroked="t" strokeweight=".718262pt" strokecolor="#444444">
                <v:path arrowok="t"/>
              </v:shape>
            </v:group>
            <v:group style="position:absolute;left:2404;top:16354;width:905;height:2" coordorigin="2404,16354" coordsize="905,2">
              <v:shape style="position:absolute;left:2404;top:16354;width:905;height:2" coordorigin="2404,16354" coordsize="905,0" path="m2404,16354l3309,16354e" filled="f" stroked="t" strokeweight=".478842pt" strokecolor="#484848">
                <v:path arrowok="t"/>
              </v:shape>
            </v:group>
            <v:group style="position:absolute;left:5693;top:16357;width:852;height:2" coordorigin="5693,16357" coordsize="852,2">
              <v:shape style="position:absolute;left:5693;top:16357;width:852;height:2" coordorigin="5693,16357" coordsize="852,0" path="m5693,16357l6546,16357e" filled="f" stroked="t" strokeweight=".478842pt" strokecolor="#676767">
                <v:path arrowok="t"/>
              </v:shape>
            </v:group>
            <v:group style="position:absolute;left:6474;top:16354;width:426;height:2" coordorigin="6474,16354" coordsize="426,2">
              <v:shape style="position:absolute;left:6474;top:16354;width:426;height:2" coordorigin="6474,16354" coordsize="426,0" path="m6474,16354l6900,16354e" filled="f" stroked="t" strokeweight=".478842pt" strokecolor="#545454">
                <v:path arrowok="t"/>
              </v:shape>
            </v:group>
            <v:group style="position:absolute;left:8811;top:16359;width:268;height:2" coordorigin="8811,16359" coordsize="268,2">
              <v:shape style="position:absolute;left:8811;top:16359;width:268;height:2" coordorigin="8811,16359" coordsize="268,0" path="m8811,16359l9079,16359e" filled="f" stroked="t" strokeweight=".478842pt" strokecolor="#545454">
                <v:path arrowok="t"/>
              </v:shape>
            </v:group>
            <v:group style="position:absolute;left:220;top:16364;width:11382;height:2" coordorigin="220,16364" coordsize="11382,2">
              <v:shape style="position:absolute;left:220;top:16364;width:11382;height:2" coordorigin="220,16364" coordsize="11382,0" path="m220,16364l11602,16364e" filled="f" stroked="t" strokeweight=".718262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-5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-5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44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5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47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0"/>
          <w:w w:val="63"/>
          <w:position w:val="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4"/>
          <w:w w:val="63"/>
          <w:position w:val="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4"/>
          <w:w w:val="63"/>
          <w:position w:val="9"/>
        </w:rPr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0"/>
          <w:w w:val="63"/>
          <w:emboss/>
          <w:position w:val="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-47"/>
          <w:w w:val="63"/>
          <w:emboss/>
          <w:position w:val="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-47"/>
          <w:w w:val="63"/>
          <w:position w:val="9"/>
        </w:rPr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FBFBF"/>
          <w:spacing w:val="0"/>
          <w:w w:val="100"/>
          <w:position w:val="9"/>
        </w:rPr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124"/>
          <w:position w:val="2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24" w:right="-20"/>
        <w:jc w:val="left"/>
        <w:tabs>
          <w:tab w:pos="1800" w:val="left"/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8"/>
          <w:b/>
          <w:bCs/>
          <w:i/>
          <w:position w:val="-2"/>
        </w:rPr>
        <w:t>Itfaiy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8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8"/>
          <w:w w:val="88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18"/>
          <w:szCs w:val="18"/>
          <w:color w:val="2A2A2A"/>
          <w:spacing w:val="-11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2"/>
        </w:rPr>
        <w:t>Bölg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2"/>
        </w:rPr>
        <w:t>Amiri</w:t>
      </w:r>
      <w:r>
        <w:rPr>
          <w:rFonts w:ascii="Arial" w:hAnsi="Arial" w:cs="Arial" w:eastAsia="Arial"/>
          <w:sz w:val="18"/>
          <w:szCs w:val="18"/>
          <w:color w:val="3A3A3A"/>
          <w:spacing w:val="-9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3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4854" w:right="61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809" w:right="389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3938" w:right="402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035156pt;margin-top:5.330244pt;width:17.536214pt;height:16.5pt;mso-position-horizontal-relative:page;mso-position-vertical-relative:paragraph;z-index:-15067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89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4"/>
                      <w:w w:val="59"/>
                      <w:b/>
                      <w:bCs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4"/>
                      <w:spacing w:val="-20"/>
                      <w:w w:val="59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3B3B3B"/>
                      <w:spacing w:val="-15"/>
                      <w:w w:val="5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525454"/>
                      <w:spacing w:val="0"/>
                      <w:w w:val="65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40" w:lineRule="auto"/>
        <w:ind w:left="907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594776pt;margin-top:-43.302822pt;width:501.66017pt;height:68.5pt;mso-position-horizontal-relative:page;mso-position-vertical-relative:paragraph;z-index:-15068" type="#_x0000_t202" filled="f" stroked="f">
            <v:textbox inset="0,0,0,0">
              <w:txbxContent>
                <w:p>
                  <w:pPr>
                    <w:spacing w:before="0" w:after="0" w:line="1370" w:lineRule="exact"/>
                    <w:ind w:right="-245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37"/>
                      <w:szCs w:val="137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B3B3B"/>
                      <w:spacing w:val="0"/>
                      <w:w w:val="138"/>
                      <w:b/>
                      <w:bCs/>
                      <w:i/>
                      <w:position w:val="1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B3B3B"/>
                      <w:spacing w:val="-262"/>
                      <w:w w:val="138"/>
                      <w:b/>
                      <w:bCs/>
                      <w:i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B3B3B"/>
                      <w:spacing w:val="0"/>
                      <w:w w:val="100"/>
                      <w:b/>
                      <w:bCs/>
                      <w:i/>
                      <w:position w:val="1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B3B3B"/>
                      <w:spacing w:val="0"/>
                      <w:w w:val="100"/>
                      <w:b/>
                      <w:bCs/>
                      <w:i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525454"/>
                      <w:spacing w:val="0"/>
                      <w:w w:val="138"/>
                      <w:position w:val="-1"/>
                    </w:rPr>
                    <w:t>·s</w:t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4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43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28904pt;margin-top:7.729585pt;width:47.188328pt;height:7.5pt;mso-position-horizontal-relative:page;mso-position-vertical-relative:paragraph;z-index:-1506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525454"/>
                      <w:w w:val="102"/>
                    </w:rPr>
                    <w:t>BELE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25454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0"/>
                    </w:rPr>
                    <w:t>DIY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26264"/>
                      <w:spacing w:val="0"/>
                      <w:w w:val="87"/>
                    </w:rPr>
                    <w:t>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26264"/>
                      <w:spacing w:val="-3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8"/>
                    </w:rPr>
                    <w:t>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6"/>
        </w:rPr>
        <w:t>BÜYÜKSEHIR</w:t>
      </w:r>
      <w:r>
        <w:rPr>
          <w:rFonts w:ascii="Arial" w:hAnsi="Arial" w:cs="Arial" w:eastAsia="Arial"/>
          <w:sz w:val="15"/>
          <w:szCs w:val="15"/>
          <w:color w:val="262626"/>
          <w:spacing w:val="-12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179665" w:type="dxa"/>
      </w:tblPr>
      <w:tblGrid/>
      <w:tr>
        <w:trPr>
          <w:trHeight w:val="214" w:hRule="exact"/>
        </w:trPr>
        <w:tc>
          <w:tcPr>
            <w:tcW w:w="1094" w:type="dxa"/>
            <w:tcBorders>
              <w:top w:val="single" w:sz="5.652872" w:space="0" w:color="606060"/>
              <w:bottom w:val="single" w:sz="5.65287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55"/>
              </w:rPr>
              <w:t>Q_J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454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single" w:sz="5.65287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6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96"/>
              </w:rPr>
              <w:t>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97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9"/>
              </w:rPr>
              <w:t>05.20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6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63" w:type="dxa"/>
            <w:tcBorders>
              <w:top w:val="single" w:sz="5.652872" w:space="0" w:color="606060"/>
              <w:bottom w:val="single" w:sz="5.65287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4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11"/>
                <w:w w:val="94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861" w:type="dxa"/>
            <w:tcBorders>
              <w:top w:val="nil" w:sz="6" w:space="0" w:color="auto"/>
              <w:bottom w:val="single" w:sz="5.652872" w:space="0" w:color="676767"/>
              <w:left w:val="nil" w:sz="6" w:space="0" w:color="auto"/>
              <w:right w:val="single" w:sz="5.652872" w:space="0" w:color="6B6B6B"/>
            </w:tcBorders>
          </w:tcPr>
          <w:p>
            <w:pPr>
              <w:spacing w:before="5" w:after="0" w:line="201" w:lineRule="exact"/>
              <w:ind w:left="341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w w:val="82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w w:val="81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77"/>
                <w:position w:val="-1"/>
              </w:rPr>
              <w:t>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89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2"/>
                <w:position w:val="-1"/>
              </w:rPr>
              <w:t>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23:04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110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3"/>
                <w:w w:val="11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8"/>
                <w:w w:val="5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spacing w:val="0"/>
                <w:w w:val="14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spacing w:val="-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6328005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09" w:hRule="exact"/>
        </w:trPr>
        <w:tc>
          <w:tcPr>
            <w:tcW w:w="1094" w:type="dxa"/>
            <w:tcBorders>
              <w:top w:val="single" w:sz="5.652872" w:space="0" w:color="606060"/>
              <w:bottom w:val="single" w:sz="5.65287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5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8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5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nil" w:sz="6" w:space="0" w:color="auto"/>
              <w:bottom w:val="single" w:sz="5.65287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w w:val="14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5"/>
                <w:w w:val="100"/>
                <w:position w:val="-1"/>
              </w:rPr>
              <w:t>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08282"/>
                <w:spacing w:val="-6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6"/>
                <w:w w:val="100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2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63" w:type="dxa"/>
            <w:tcBorders>
              <w:top w:val="single" w:sz="5.652872" w:space="0" w:color="676767"/>
              <w:bottom w:val="single" w:sz="5.65287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448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w w:val="85"/>
                <w:position w:val="-1"/>
              </w:rPr>
              <w:t>!K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84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91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83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23"/>
                <w:w w:val="8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4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2722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61" w:type="dxa"/>
            <w:tcBorders>
              <w:top w:val="single" w:sz="5.652872" w:space="0" w:color="676767"/>
              <w:bottom w:val="single" w:sz="5.652872" w:space="0" w:color="646464"/>
              <w:left w:val="nil" w:sz="6" w:space="0" w:color="auto"/>
              <w:right w:val="single" w:sz="3.768576" w:space="0" w:color="545454"/>
            </w:tcBorders>
          </w:tcPr>
          <w:p>
            <w:pPr>
              <w:spacing w:before="0" w:after="0" w:line="195" w:lineRule="exact"/>
              <w:ind w:left="34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5"/>
                <w:w w:val="4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0"/>
                <w:position w:val="-1"/>
              </w:rPr>
              <w:t>I3ildirim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97"/>
                <w:position w:val="-1"/>
              </w:rPr>
              <w:t>Abdurrahim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9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  <w:position w:val="-1"/>
              </w:rPr>
              <w:t>KlL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454"/>
                <w:spacing w:val="0"/>
                <w:w w:val="100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91" w:lineRule="exact"/>
        <w:ind w:left="1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OiJdirile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6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4"/>
          <w:w w:val="10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68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pia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5"/>
          <w:w w:val="92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72" w:right="-20"/>
        <w:jc w:val="left"/>
        <w:tabs>
          <w:tab w:pos="1380" w:val="left"/>
          <w:tab w:pos="3900" w:val="left"/>
          <w:tab w:pos="7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9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4"/>
          <w:w w:val="10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10" w:lineRule="exact"/>
        <w:ind w:left="3672" w:right="3077" w:firstLine="-3495"/>
        <w:jc w:val="left"/>
        <w:tabs>
          <w:tab w:pos="3660" w:val="left"/>
          <w:tab w:pos="5280" w:val="left"/>
          <w:tab w:pos="602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06926pt;margin-top:14.733747pt;width:80.928894pt;height:26pt;mso-position-horizontal-relative:page;mso-position-vertical-relative:paragraph;z-index:-1506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760" w:val="left"/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45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4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45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4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45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5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6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8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7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9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4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4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0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5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np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0"/>
        </w:rPr>
        <w:t>!ı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67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77" w:right="-20"/>
        <w:jc w:val="left"/>
        <w:tabs>
          <w:tab w:pos="2180" w:val="left"/>
          <w:tab w:pos="5720" w:val="left"/>
          <w:tab w:pos="74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1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5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lıibi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4"/>
          <w:position w:val="0"/>
        </w:rPr>
        <w:t>jKi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1"/>
          <w:position w:val="0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90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525454"/>
          <w:spacing w:val="0"/>
          <w:w w:val="128"/>
          <w:position w:val="-3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6" w:after="0" w:line="201" w:lineRule="exact"/>
        <w:ind w:left="21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Orha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-1"/>
        </w:rPr>
        <w:t>ÖKM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1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184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85"/>
        </w:rPr>
        <w:t>ı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3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23:05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:08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60" w:bottom="280" w:left="360" w:right="380"/>
        </w:sectPr>
      </w:pPr>
      <w:rPr/>
    </w:p>
    <w:p>
      <w:pPr>
        <w:spacing w:before="0" w:after="0" w:line="190" w:lineRule="exact"/>
        <w:ind w:left="15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0"/>
          <w:w w:val="13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cn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6182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2" w:equalWidth="0">
            <w:col w:w="583" w:space="1601"/>
            <w:col w:w="8996"/>
          </w:cols>
        </w:sectPr>
      </w:pPr>
      <w:rPr/>
    </w:p>
    <w:p>
      <w:pPr>
        <w:spacing w:before="0" w:after="0" w:line="285" w:lineRule="exact"/>
        <w:ind w:left="177" w:right="-20"/>
        <w:jc w:val="left"/>
        <w:tabs>
          <w:tab w:pos="472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4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0"/>
          <w:w w:val="93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cklri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43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37"/>
          <w:w w:val="14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4742" w:right="-20"/>
        <w:jc w:val="left"/>
        <w:tabs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4723" w:right="-20"/>
        <w:jc w:val="left"/>
        <w:tabs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1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ıııni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6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40"/>
          <w:w w:val="6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8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1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59"/>
        </w:rPr>
        <w:t>ş_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93" w:right="-20"/>
        <w:jc w:val="left"/>
        <w:tabs>
          <w:tab w:pos="472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2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4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4"/>
        </w:rPr>
        <w:t>ogalguz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2" w:lineRule="auto"/>
        <w:ind w:left="2189" w:right="2377" w:firstLine="-2011"/>
        <w:jc w:val="left"/>
        <w:tabs>
          <w:tab w:pos="218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7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7" w:lineRule="auto"/>
        <w:ind w:left="2189" w:right="696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5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9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8"/>
        </w:rPr>
        <w:t>Soya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15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6"/>
          <w:w w:val="15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·.fı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8"/>
          <w:position w:val="1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yan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180" w:lineRule="exact"/>
        <w:ind w:left="4666" w:right="393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4"/>
          <w:w w:val="81"/>
          <w:position w:val="-2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7"/>
          <w:w w:val="81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ndlirı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96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58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10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2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3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2"/>
        </w:rPr>
        <w:t>söndürü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6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8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72" w:right="-20"/>
        <w:jc w:val="left"/>
        <w:tabs>
          <w:tab w:pos="2160" w:val="left"/>
          <w:tab w:pos="5440" w:val="left"/>
          <w:tab w:pos="6600" w:val="left"/>
          <w:tab w:pos="7000" w:val="left"/>
          <w:tab w:pos="8160" w:val="left"/>
          <w:tab w:pos="9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0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8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6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1"/>
          <w:position w:val="-1"/>
        </w:rPr>
        <w:t>Kö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pil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8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4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557" w:right="-20"/>
        <w:jc w:val="left"/>
        <w:tabs>
          <w:tab w:pos="6600" w:val="left"/>
          <w:tab w:pos="7340" w:val="left"/>
          <w:tab w:pos="8160" w:val="left"/>
          <w:tab w:pos="9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8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3"/>
          <w:w w:val="125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64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626264"/>
          <w:spacing w:val="-47"/>
          <w:w w:val="6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4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5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ISöndürme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Sonund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9" w:lineRule="exact"/>
        <w:ind w:left="18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5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96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konteynırındaki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niteliğin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  <w:position w:val="0"/>
        </w:rPr>
        <w:t>kimalzemel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lımini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dd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kon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ynırındaki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görOlmU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4" w:lineRule="exact"/>
        <w:ind w:left="2236" w:right="54" w:firstLine="-205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çöpl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utuşturm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2" w:right="-20"/>
        <w:jc w:val="left"/>
        <w:tabs>
          <w:tab w:pos="218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626264"/>
          <w:spacing w:val="-12"/>
          <w:w w:val="48"/>
        </w:rPr>
        <w:t>1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62"/>
        </w:rPr>
        <w:t>13</w:t>
      </w:r>
      <w:r>
        <w:rPr>
          <w:rFonts w:ascii="Arial" w:hAnsi="Arial" w:cs="Arial" w:eastAsia="Arial"/>
          <w:sz w:val="15"/>
          <w:szCs w:val="15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"/>
          <w:w w:val="96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2"/>
          <w:w w:val="11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9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5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161" w:lineRule="exact"/>
        <w:ind w:left="1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7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</w:sectPr>
      </w:pPr>
      <w:rPr/>
    </w:p>
    <w:p>
      <w:pPr>
        <w:spacing w:before="43" w:after="0" w:line="203" w:lineRule="exact"/>
        <w:ind w:left="18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454"/>
        </w:rPr>
        <w:t>fre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"/>
          <w:w w:val="10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2" w:equalWidth="0">
            <w:col w:w="738" w:space="1436"/>
            <w:col w:w="9006"/>
          </w:cols>
        </w:sectPr>
      </w:pPr>
      <w:rPr/>
    </w:p>
    <w:p>
      <w:pPr>
        <w:spacing w:before="82" w:after="0" w:line="240" w:lineRule="auto"/>
        <w:ind w:left="186" w:right="-20"/>
        <w:jc w:val="left"/>
        <w:tabs>
          <w:tab w:pos="222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nüşü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7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04.05.2017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9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8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8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86" w:right="-20"/>
        <w:jc w:val="left"/>
        <w:tabs>
          <w:tab w:pos="960" w:val="left"/>
          <w:tab w:pos="1540" w:val="left"/>
          <w:tab w:pos="2180" w:val="left"/>
          <w:tab w:pos="8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5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1" w:lineRule="exact"/>
        <w:ind w:left="20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C3C3C3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C3C3C3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3C3C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C3C3C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2094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25454"/>
          <w:spacing w:val="-8"/>
          <w:w w:val="182"/>
          <w:b/>
          <w:bCs/>
          <w:position w:val="-19"/>
        </w:rPr>
        <w:t>*</w:t>
      </w:r>
      <w:r>
        <w:rPr>
          <w:rFonts w:ascii="Times New Roman" w:hAnsi="Times New Roman" w:cs="Times New Roman" w:eastAsia="Times New Roman"/>
          <w:sz w:val="30"/>
          <w:szCs w:val="30"/>
          <w:color w:val="959597"/>
          <w:spacing w:val="0"/>
          <w:w w:val="82"/>
          <w:b/>
          <w:bCs/>
          <w:position w:val="-19"/>
        </w:rPr>
        <w:t>uı·ct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</w:sectPr>
      </w:pPr>
      <w:rPr/>
    </w:p>
    <w:p>
      <w:pPr>
        <w:spacing w:before="86" w:after="0" w:line="197" w:lineRule="exact"/>
        <w:ind w:left="497" w:right="-79"/>
        <w:jc w:val="left"/>
        <w:tabs>
          <w:tab w:pos="2260" w:val="left"/>
          <w:tab w:pos="2900" w:val="left"/>
          <w:tab w:pos="35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226593pt;margin-top:-29.403688pt;width:374.536785pt;height:65.5pt;mso-position-horizontal-relative:page;mso-position-vertical-relative:paragraph;z-index:-15064" type="#_x0000_t202" filled="f" stroked="f">
            <v:textbox inset="0,0,0,0">
              <w:txbxContent>
                <w:p>
                  <w:pPr>
                    <w:spacing w:before="0" w:after="0" w:line="1310" w:lineRule="exact"/>
                    <w:ind w:right="-237"/>
                    <w:jc w:val="left"/>
                    <w:tabs>
                      <w:tab w:pos="5380" w:val="left"/>
                    </w:tabs>
                    <w:rPr>
                      <w:rFonts w:ascii="Times New Roman" w:hAnsi="Times New Roman" w:cs="Times New Roman" w:eastAsia="Times New Roman"/>
                      <w:sz w:val="131"/>
                      <w:szCs w:val="131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626264"/>
                      <w:spacing w:val="0"/>
                      <w:w w:val="100"/>
                      <w:position w:val="29"/>
                    </w:rPr>
                    <w:t>i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626264"/>
                      <w:spacing w:val="4"/>
                      <w:w w:val="100"/>
                      <w:position w:val="29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626264"/>
                      <w:spacing w:val="-3"/>
                      <w:w w:val="102"/>
                      <w:position w:val="29"/>
                    </w:rPr>
                    <w:t>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-3"/>
                      <w:w w:val="253"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0"/>
                      <w:w w:val="253"/>
                      <w:emboss/>
                      <w:position w:val="29"/>
                    </w:rPr>
                    <w:t>l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0"/>
                      <w:w w:val="253"/>
                      <w:emboss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0"/>
                      <w:w w:val="253"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0"/>
                      <w:w w:val="100"/>
                      <w:position w:val="29"/>
                    </w:rPr>
                    <w:tab/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959597"/>
                      <w:spacing w:val="0"/>
                      <w:w w:val="100"/>
                      <w:position w:val="2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626264"/>
                      <w:spacing w:val="0"/>
                      <w:w w:val="48"/>
                      <w:position w:val="-1"/>
                    </w:rPr>
                    <w:t>_:</w:t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B4280"/>
                      <w:spacing w:val="0"/>
                      <w:w w:val="244"/>
                      <w:position w:val="-1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032211pt;margin-top:-3.335878pt;width:10.4632pt;height:14.5pt;mso-position-horizontal-relative:page;mso-position-vertical-relative:paragraph;z-index:-15063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59597"/>
                      <w:spacing w:val="0"/>
                      <w:w w:val="80"/>
                    </w:rPr>
                    <w:t>'A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25454"/>
          <w:spacing w:val="-14"/>
          <w:w w:val="100"/>
          <w:position w:val="-4"/>
        </w:rPr>
        <w:t>·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4"/>
        </w:rPr>
        <w:t>u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-9"/>
        </w:rPr>
        <w:t>İtf&lt;l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-9"/>
        </w:rPr>
        <w:t>i</w:t>
      </w:r>
      <w:r>
        <w:rPr>
          <w:rFonts w:ascii="Arial" w:hAnsi="Arial" w:cs="Arial" w:eastAsia="Arial"/>
          <w:sz w:val="19"/>
          <w:szCs w:val="19"/>
          <w:color w:val="808282"/>
          <w:spacing w:val="-38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808282"/>
          <w:spacing w:val="0"/>
          <w:w w:val="71"/>
          <w:i/>
          <w:position w:val="-9"/>
        </w:rPr>
        <w:t>ı</w:t>
      </w:r>
      <w:r>
        <w:rPr>
          <w:rFonts w:ascii="Arial" w:hAnsi="Arial" w:cs="Arial" w:eastAsia="Arial"/>
          <w:sz w:val="21"/>
          <w:szCs w:val="21"/>
          <w:color w:val="808282"/>
          <w:spacing w:val="0"/>
          <w:w w:val="72"/>
          <w:i/>
          <w:position w:val="-9"/>
        </w:rPr>
        <w:t>(</w:t>
      </w:r>
      <w:r>
        <w:rPr>
          <w:rFonts w:ascii="Arial" w:hAnsi="Arial" w:cs="Arial" w:eastAsia="Arial"/>
          <w:sz w:val="21"/>
          <w:szCs w:val="21"/>
          <w:color w:val="808282"/>
          <w:spacing w:val="-40"/>
          <w:w w:val="100"/>
          <w:i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3B4280"/>
          <w:spacing w:val="0"/>
          <w:w w:val="100"/>
          <w:i/>
          <w:position w:val="-9"/>
        </w:rPr>
        <w:t>/</w:t>
      </w:r>
      <w:r>
        <w:rPr>
          <w:rFonts w:ascii="Arial" w:hAnsi="Arial" w:cs="Arial" w:eastAsia="Arial"/>
          <w:sz w:val="21"/>
          <w:szCs w:val="21"/>
          <w:color w:val="3B4280"/>
          <w:spacing w:val="-18"/>
          <w:w w:val="100"/>
          <w:i/>
          <w:position w:val="-9"/>
        </w:rPr>
        <w:t>ı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100"/>
          <w:i/>
          <w:position w:val="-9"/>
        </w:rPr>
        <w:t>·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100"/>
          <w:position w:val="-9"/>
        </w:rPr>
        <w:t>o</w:t>
      </w:r>
      <w:r>
        <w:rPr>
          <w:rFonts w:ascii="Arial" w:hAnsi="Arial" w:cs="Arial" w:eastAsia="Arial"/>
          <w:sz w:val="21"/>
          <w:szCs w:val="21"/>
          <w:color w:val="959597"/>
          <w:spacing w:val="-29"/>
          <w:w w:val="100"/>
          <w:position w:val="-9"/>
        </w:rPr>
        <w:t>l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100"/>
          <w:position w:val="-9"/>
        </w:rPr>
        <w:t>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0"/>
          <w:szCs w:val="130"/>
          <w:color w:val="3B4280"/>
          <w:spacing w:val="0"/>
          <w:w w:val="83"/>
          <w:i/>
          <w:position w:val="-82"/>
        </w:rPr>
        <w:t>a:</w:t>
      </w:r>
      <w:r>
        <w:rPr>
          <w:rFonts w:ascii="Times New Roman" w:hAnsi="Times New Roman" w:cs="Times New Roman" w:eastAsia="Times New Roman"/>
          <w:sz w:val="130"/>
          <w:szCs w:val="130"/>
          <w:color w:val="3B4280"/>
          <w:spacing w:val="0"/>
          <w:w w:val="100"/>
          <w:i/>
          <w:position w:val="-82"/>
        </w:rPr>
        <w:tab/>
      </w:r>
      <w:r>
        <w:rPr>
          <w:rFonts w:ascii="Times New Roman" w:hAnsi="Times New Roman" w:cs="Times New Roman" w:eastAsia="Times New Roman"/>
          <w:sz w:val="130"/>
          <w:szCs w:val="130"/>
          <w:color w:val="3B4280"/>
          <w:spacing w:val="0"/>
          <w:w w:val="100"/>
          <w:i/>
          <w:position w:val="-82"/>
        </w:rPr>
      </w:r>
      <w:r>
        <w:rPr>
          <w:rFonts w:ascii="Times New Roman" w:hAnsi="Times New Roman" w:cs="Times New Roman" w:eastAsia="Times New Roman"/>
          <w:sz w:val="39"/>
          <w:szCs w:val="39"/>
          <w:color w:val="525782"/>
          <w:spacing w:val="0"/>
          <w:w w:val="100"/>
          <w:position w:val="-45"/>
        </w:rPr>
        <w:t>&lt;l</w:t>
      </w:r>
      <w:r>
        <w:rPr>
          <w:rFonts w:ascii="Times New Roman" w:hAnsi="Times New Roman" w:cs="Times New Roman" w:eastAsia="Times New Roman"/>
          <w:sz w:val="39"/>
          <w:szCs w:val="39"/>
          <w:color w:val="525782"/>
          <w:spacing w:val="-30"/>
          <w:w w:val="100"/>
          <w:position w:val="-45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808282"/>
          <w:spacing w:val="0"/>
          <w:w w:val="100"/>
          <w:position w:val="-45"/>
        </w:rPr>
        <w:t>ü</w:t>
      </w:r>
      <w:r>
        <w:rPr>
          <w:rFonts w:ascii="Times New Roman" w:hAnsi="Times New Roman" w:cs="Times New Roman" w:eastAsia="Times New Roman"/>
          <w:sz w:val="39"/>
          <w:szCs w:val="39"/>
          <w:color w:val="808282"/>
          <w:spacing w:val="0"/>
          <w:w w:val="100"/>
          <w:position w:val="-45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808282"/>
          <w:spacing w:val="0"/>
          <w:w w:val="100"/>
          <w:position w:val="-45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808282"/>
          <w:spacing w:val="1"/>
          <w:w w:val="100"/>
          <w:position w:val="-45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0"/>
          <w:w w:val="324"/>
          <w:position w:val="-45"/>
        </w:rPr>
        <w:t>t·</w: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-196"/>
          <w:w w:val="324"/>
          <w:position w:val="-45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959597"/>
          <w:spacing w:val="0"/>
          <w:w w:val="56"/>
          <w:position w:val="-45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2" w:equalWidth="0">
            <w:col w:w="3940" w:space="1061"/>
            <w:col w:w="6179"/>
          </w:cols>
        </w:sectPr>
      </w:pPr>
      <w:rPr/>
    </w:p>
    <w:p>
      <w:pPr>
        <w:spacing w:before="8" w:after="0" w:line="95" w:lineRule="exact"/>
        <w:ind w:right="16"/>
        <w:jc w:val="righ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565491pt;margin-top:2.415712pt;width:55.83158pt;height:16.863495pt;mso-position-horizontal-relative:page;mso-position-vertical-relative:paragraph;z-index:-15062" type="#_x0000_t202" filled="f" stroked="f">
            <v:textbox inset="0,0,0,0">
              <w:txbxContent>
                <w:p>
                  <w:pPr>
                    <w:spacing w:before="0" w:after="0" w:line="337" w:lineRule="exact"/>
                    <w:ind w:right="-91"/>
                    <w:jc w:val="left"/>
                    <w:tabs>
                      <w:tab w:pos="88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B4280"/>
                      <w:spacing w:val="-21"/>
                      <w:w w:val="126"/>
                      <w:i/>
                      <w:position w:val="14"/>
                    </w:rPr>
                    <w:t>J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26264"/>
                      <w:spacing w:val="0"/>
                      <w:w w:val="126"/>
                      <w:i/>
                      <w:position w:val="14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26264"/>
                      <w:spacing w:val="-55"/>
                      <w:w w:val="126"/>
                      <w:i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26264"/>
                      <w:spacing w:val="0"/>
                      <w:w w:val="100"/>
                      <w:i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26264"/>
                      <w:spacing w:val="0"/>
                      <w:w w:val="100"/>
                      <w:i/>
                      <w:position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08282"/>
                      <w:spacing w:val="0"/>
                      <w:w w:val="65"/>
                      <w:position w:val="-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08282"/>
                      <w:spacing w:val="21"/>
                      <w:w w:val="65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3B3B"/>
                      <w:spacing w:val="0"/>
                      <w:w w:val="79"/>
                      <w:position w:val="-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3B3B"/>
                      <w:spacing w:val="0"/>
                      <w:w w:val="78"/>
                      <w:position w:val="-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660629pt;margin-top:2.255839pt;width:7.01964pt;height:18pt;mso-position-horizontal-relative:page;mso-position-vertical-relative:paragraph;z-index:-15059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B3B3B"/>
                      <w:spacing w:val="0"/>
                      <w:w w:val="73"/>
                    </w:rPr>
                    <w:t>ı.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3B3B3B"/>
          <w:spacing w:val="0"/>
          <w:w w:val="75"/>
          <w:position w:val="-1"/>
        </w:rPr>
        <w:t>&lt;Ll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26264"/>
          <w:w w:val="71"/>
          <w:i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w w:val="136"/>
          <w:i/>
        </w:rPr>
        <w:t>Q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w w:val="100"/>
        </w:rPr>
      </w:r>
    </w:p>
    <w:p>
      <w:pPr>
        <w:spacing w:before="0" w:after="0" w:line="175" w:lineRule="exact"/>
        <w:ind w:left="69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B4280"/>
          <w:spacing w:val="0"/>
          <w:w w:val="75"/>
          <w:i/>
          <w:position w:val="-4"/>
        </w:rPr>
        <w:t>l.N.QJ.'J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198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25782"/>
          <w:w w:val="142"/>
          <w:position w:val="-10"/>
        </w:rPr>
        <w:t>7;Jl</w:t>
      </w:r>
      <w:r>
        <w:rPr>
          <w:rFonts w:ascii="Times New Roman" w:hAnsi="Times New Roman" w:cs="Times New Roman" w:eastAsia="Times New Roman"/>
          <w:sz w:val="26"/>
          <w:szCs w:val="26"/>
          <w:color w:val="525782"/>
          <w:spacing w:val="-35"/>
          <w:w w:val="143"/>
          <w:position w:val="-10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5D60B1"/>
          <w:spacing w:val="-2"/>
          <w:w w:val="256"/>
          <w:position w:val="-1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25782"/>
          <w:spacing w:val="0"/>
          <w:w w:val="97"/>
          <w:position w:val="-1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25782"/>
          <w:spacing w:val="-8"/>
          <w:w w:val="98"/>
          <w:position w:val="-10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626264"/>
          <w:spacing w:val="0"/>
          <w:w w:val="112"/>
          <w:position w:val="-1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8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25454"/>
          <w:spacing w:val="-9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78"/>
          <w:position w:val="-10"/>
        </w:rPr>
        <w:t>mırı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3" w:equalWidth="0">
            <w:col w:w="665" w:space="1528"/>
            <w:col w:w="1555" w:space="0"/>
            <w:col w:w="7432"/>
          </w:cols>
        </w:sectPr>
      </w:pPr>
      <w:rPr/>
    </w:p>
    <w:p>
      <w:pPr>
        <w:spacing w:before="0" w:after="0" w:line="333" w:lineRule="exact"/>
        <w:ind w:left="474" w:right="-92"/>
        <w:jc w:val="left"/>
        <w:tabs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59597"/>
          <w:spacing w:val="-17"/>
          <w:w w:val="53"/>
          <w:position w:val="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3"/>
          <w:position w:val="4"/>
        </w:rPr>
        <w:t>:E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36"/>
          <w:w w:val="53"/>
          <w:position w:val="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2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996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502533pt;margin-top:17.01379pt;width:47.40534pt;height:34.5pt;mso-position-horizontal-relative:page;mso-position-vertical-relative:paragraph;z-index:-15061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tabs>
                      <w:tab w:pos="920" w:val="left"/>
                    </w:tabs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26264"/>
                      <w:spacing w:val="-163"/>
                      <w:w w:val="5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959597"/>
                      <w:spacing w:val="0"/>
                      <w:w w:val="2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95959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95959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525454"/>
                      <w:spacing w:val="-170"/>
                      <w:w w:val="52"/>
                    </w:rPr>
                    <w:t>·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8"/>
          <w:w w:val="264"/>
          <w:position w:val="-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114"/>
          <w:position w:val="-3"/>
        </w:rPr>
        <w:t>""g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22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3"/>
          <w:w w:val="82"/>
          <w:position w:val="-3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45"/>
          <w:position w:val="-3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74" w:after="0" w:line="240" w:lineRule="auto"/>
        <w:ind w:right="-20"/>
        <w:jc w:val="left"/>
        <w:tabs>
          <w:tab w:pos="2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808282"/>
          <w:spacing w:val="0"/>
          <w:w w:val="130"/>
        </w:rPr>
        <w:t>'&lt;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808282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2328AF"/>
          <w:spacing w:val="0"/>
          <w:w w:val="600"/>
        </w:rPr>
        <w:t>-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2" w:equalWidth="0">
            <w:col w:w="9754" w:space="344"/>
            <w:col w:w="1082"/>
          </w:cols>
        </w:sectPr>
      </w:pPr>
      <w:rPr/>
    </w:p>
    <w:p>
      <w:pPr>
        <w:spacing w:before="59" w:after="0" w:line="79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56"/>
          <w:b/>
          <w:bCs/>
          <w:position w:val="-11"/>
        </w:rPr>
        <w:t>r: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56"/>
          <w:b/>
          <w:bCs/>
          <w:position w:val="-11"/>
        </w:rPr>
        <w:t>  </w:t>
      </w:r>
      <w:r>
        <w:rPr>
          <w:rFonts w:ascii="Arial" w:hAnsi="Arial" w:cs="Arial" w:eastAsia="Arial"/>
          <w:sz w:val="18"/>
          <w:szCs w:val="18"/>
          <w:color w:val="3B3B3B"/>
          <w:spacing w:val="12"/>
          <w:w w:val="56"/>
          <w:b/>
          <w:bCs/>
          <w:position w:val="-11"/>
        </w:rPr>
        <w:t> </w:t>
      </w:r>
      <w:r>
        <w:rPr>
          <w:rFonts w:ascii="Arial" w:hAnsi="Arial" w:cs="Arial" w:eastAsia="Arial"/>
          <w:sz w:val="18"/>
          <w:szCs w:val="18"/>
          <w:color w:val="626264"/>
          <w:spacing w:val="0"/>
          <w:w w:val="102"/>
          <w:position w:val="-11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tabs>
          <w:tab w:pos="3280" w:val="left"/>
          <w:tab w:pos="38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Orha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ÖKMENER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0"/>
          <w:w w:val="197"/>
          <w:position w:val="-7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-93"/>
          <w:w w:val="197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959597"/>
          <w:spacing w:val="4"/>
          <w:w w:val="197"/>
          <w:position w:val="-7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25782"/>
          <w:spacing w:val="0"/>
          <w:w w:val="197"/>
          <w:position w:val="-7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525782"/>
          <w:spacing w:val="-78"/>
          <w:w w:val="197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100"/>
          <w:position w:val="-7"/>
        </w:rPr>
        <w:t>lı.§•</w:t>
      </w:r>
      <w:r>
        <w:rPr>
          <w:rFonts w:ascii="Arial" w:hAnsi="Arial" w:cs="Arial" w:eastAsia="Arial"/>
          <w:sz w:val="19"/>
          <w:szCs w:val="19"/>
          <w:color w:val="626264"/>
          <w:spacing w:val="0"/>
          <w:w w:val="100"/>
          <w:position w:val="-7"/>
        </w:rPr>
        <w:t>b</w:t>
      </w:r>
      <w:r>
        <w:rPr>
          <w:rFonts w:ascii="Arial" w:hAnsi="Arial" w:cs="Arial" w:eastAsia="Arial"/>
          <w:sz w:val="19"/>
          <w:szCs w:val="19"/>
          <w:color w:val="626264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626264"/>
          <w:spacing w:val="9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8"/>
          <w:position w:val="-7"/>
        </w:rPr>
        <w:t>M</w:t>
      </w:r>
      <w:r>
        <w:rPr>
          <w:rFonts w:ascii="Arial" w:hAnsi="Arial" w:cs="Arial" w:eastAsia="Arial"/>
          <w:sz w:val="22"/>
          <w:szCs w:val="22"/>
          <w:color w:val="3B3B3B"/>
          <w:spacing w:val="-14"/>
          <w:w w:val="78"/>
          <w:position w:val="-7"/>
        </w:rPr>
        <w:t>f</w:t>
      </w:r>
      <w:r>
        <w:rPr>
          <w:rFonts w:ascii="Arial" w:hAnsi="Arial" w:cs="Arial" w:eastAsia="Arial"/>
          <w:sz w:val="19"/>
          <w:szCs w:val="19"/>
          <w:color w:val="525454"/>
          <w:spacing w:val="-103"/>
          <w:w w:val="67"/>
          <w:position w:val="-7"/>
        </w:rPr>
        <w:t>V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9"/>
          <w:position w:val="-7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2" w:equalWidth="0">
            <w:col w:w="2966" w:space="1832"/>
            <w:col w:w="638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8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59"/>
          <w:position w:val="-2"/>
        </w:rPr>
        <w:t>..&gt;::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43" w:lineRule="exact"/>
        <w:ind w:left="424" w:right="-101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41"/>
          <w:position w:val="10"/>
        </w:rPr>
        <w:t>İtf</w:t>
      </w:r>
      <w:r>
        <w:rPr>
          <w:rFonts w:ascii="Arial" w:hAnsi="Arial" w:cs="Arial" w:eastAsia="Arial"/>
          <w:sz w:val="17"/>
          <w:szCs w:val="17"/>
          <w:color w:val="3B3B3B"/>
          <w:spacing w:val="4"/>
          <w:w w:val="141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6"/>
          <w:position w:val="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79"/>
          <w:position w:val="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  <w:position w:val="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C3C3C3"/>
          <w:spacing w:val="0"/>
          <w:w w:val="67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146" w:lineRule="exact"/>
        <w:ind w:left="43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59597"/>
          <w:spacing w:val="0"/>
          <w:w w:val="189"/>
          <w:position w:val="-1"/>
        </w:rPr>
        <w:t>;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91" w:lineRule="exact"/>
        <w:ind w:left="485" w:right="-20"/>
        <w:jc w:val="left"/>
        <w:tabs>
          <w:tab w:pos="2100" w:val="left"/>
        </w:tabs>
        <w:rPr>
          <w:rFonts w:ascii="Courier New" w:hAnsi="Courier New" w:cs="Courier New" w:eastAsia="Courier New"/>
          <w:sz w:val="101"/>
          <w:szCs w:val="101"/>
        </w:rPr>
      </w:pPr>
      <w:rPr/>
      <w:r>
        <w:rPr>
          <w:rFonts w:ascii="Courier New" w:hAnsi="Courier New" w:cs="Courier New" w:eastAsia="Courier New"/>
          <w:sz w:val="101"/>
          <w:szCs w:val="101"/>
          <w:color w:val="3B4280"/>
          <w:spacing w:val="0"/>
          <w:w w:val="73"/>
          <w:i/>
          <w:position w:val="-17"/>
        </w:rPr>
        <w:t>G</w:t>
      </w:r>
      <w:r>
        <w:rPr>
          <w:rFonts w:ascii="Courier New" w:hAnsi="Courier New" w:cs="Courier New" w:eastAsia="Courier New"/>
          <w:sz w:val="101"/>
          <w:szCs w:val="101"/>
          <w:color w:val="3B4280"/>
          <w:spacing w:val="0"/>
          <w:w w:val="100"/>
          <w:i/>
          <w:position w:val="-17"/>
        </w:rPr>
        <w:tab/>
      </w:r>
      <w:r>
        <w:rPr>
          <w:rFonts w:ascii="Courier New" w:hAnsi="Courier New" w:cs="Courier New" w:eastAsia="Courier New"/>
          <w:sz w:val="101"/>
          <w:szCs w:val="101"/>
          <w:color w:val="3B4280"/>
          <w:spacing w:val="0"/>
          <w:w w:val="100"/>
          <w:i/>
          <w:position w:val="-17"/>
        </w:rPr>
      </w:r>
      <w:r>
        <w:rPr>
          <w:rFonts w:ascii="Courier New" w:hAnsi="Courier New" w:cs="Courier New" w:eastAsia="Courier New"/>
          <w:sz w:val="101"/>
          <w:szCs w:val="101"/>
          <w:color w:val="3B4280"/>
          <w:spacing w:val="0"/>
          <w:w w:val="100"/>
          <w:position w:val="-17"/>
        </w:rPr>
        <w:t>,</w:t>
      </w:r>
      <w:r>
        <w:rPr>
          <w:rFonts w:ascii="Courier New" w:hAnsi="Courier New" w:cs="Courier New" w:eastAsia="Courier New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-37" w:right="1316"/>
        <w:jc w:val="center"/>
        <w:tabs>
          <w:tab w:pos="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311"/>
          <w:position w:val="-2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31"/>
          <w:w w:val="137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29"/>
          <w:w w:val="114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B1B1B1"/>
          <w:spacing w:val="-21"/>
          <w:w w:val="7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93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959597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3"/>
          <w:w w:val="206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59597"/>
          <w:spacing w:val="-63"/>
          <w:w w:val="120"/>
          <w:position w:val="-2"/>
        </w:rPr>
        <w:t>+</w:t>
      </w:r>
      <w:r>
        <w:rPr>
          <w:rFonts w:ascii="Arial" w:hAnsi="Arial" w:cs="Arial" w:eastAsia="Arial"/>
          <w:sz w:val="19"/>
          <w:szCs w:val="19"/>
          <w:color w:val="626264"/>
          <w:spacing w:val="-20"/>
          <w:w w:val="120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41"/>
          <w:w w:val="137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626264"/>
          <w:spacing w:val="-67"/>
          <w:w w:val="120"/>
          <w:position w:val="-4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79"/>
          <w:position w:val="-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26264"/>
          <w:spacing w:val="0"/>
          <w:w w:val="100"/>
          <w:position w:val="-4"/>
        </w:rPr>
        <w:t>:</w:t>
      </w:r>
      <w:r>
        <w:rPr>
          <w:rFonts w:ascii="Arial" w:hAnsi="Arial" w:cs="Arial" w:eastAsia="Arial"/>
          <w:sz w:val="19"/>
          <w:szCs w:val="19"/>
          <w:color w:val="626264"/>
          <w:spacing w:val="2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26264"/>
          <w:spacing w:val="0"/>
          <w:w w:val="120"/>
          <w:position w:val="-4"/>
        </w:rPr>
        <w:t>/</w:t>
      </w:r>
      <w:r>
        <w:rPr>
          <w:rFonts w:ascii="Arial" w:hAnsi="Arial" w:cs="Arial" w:eastAsia="Arial"/>
          <w:sz w:val="19"/>
          <w:szCs w:val="19"/>
          <w:color w:val="626264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26264"/>
          <w:spacing w:val="24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-4"/>
          <w:w w:val="137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39"/>
          <w:w w:val="137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74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01" w:right="13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26264"/>
          <w:w w:val="44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26264"/>
          <w:spacing w:val="-3"/>
          <w:w w:val="44"/>
          <w:position w:val="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26264"/>
          <w:spacing w:val="0"/>
          <w:w w:val="44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26264"/>
          <w:spacing w:val="-6"/>
          <w:w w:val="44"/>
          <w:position w:val="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26264"/>
          <w:spacing w:val="0"/>
          <w:w w:val="43"/>
          <w:position w:val="1"/>
        </w:rPr>
        <w:t>?"..</w:t>
      </w:r>
      <w:r>
        <w:rPr>
          <w:rFonts w:ascii="Times New Roman" w:hAnsi="Times New Roman" w:cs="Times New Roman" w:eastAsia="Times New Roman"/>
          <w:sz w:val="27"/>
          <w:szCs w:val="27"/>
          <w:color w:val="626264"/>
          <w:spacing w:val="-18"/>
          <w:w w:val="43"/>
          <w:position w:val="1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25"/>
          <w:position w:val="1"/>
        </w:rPr>
        <w:t>,'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.: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-18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1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12"/>
          <w:w w:val="78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0"/>
          <w:w w:val="12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674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6"/>
          <w:szCs w:val="26"/>
          <w:color w:val="959597"/>
          <w:spacing w:val="-56"/>
          <w:w w:val="76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-96"/>
          <w:w w:val="171"/>
          <w:position w:val="8"/>
        </w:rPr>
        <w:t>ı</w:t>
      </w:r>
      <w:r>
        <w:rPr>
          <w:rFonts w:ascii="Arial" w:hAnsi="Arial" w:cs="Arial" w:eastAsia="Arial"/>
          <w:sz w:val="26"/>
          <w:szCs w:val="26"/>
          <w:color w:val="959597"/>
          <w:spacing w:val="-47"/>
          <w:w w:val="76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53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B1B1B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69"/>
          <w:position w:val="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9"/>
          <w:w w:val="69"/>
          <w:position w:val="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34"/>
          <w:position w:val="8"/>
        </w:rPr>
        <w:t>.-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33"/>
          <w:position w:val="8"/>
        </w:rPr>
        <w:t>\.+.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2"/>
          <w:w w:val="59"/>
          <w:position w:val="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959597"/>
          <w:spacing w:val="0"/>
          <w:w w:val="79"/>
          <w:position w:val="8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959597"/>
          <w:spacing w:val="0"/>
          <w:w w:val="80"/>
          <w:position w:val="8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1B1B1"/>
          <w:spacing w:val="-35"/>
          <w:w w:val="54"/>
          <w:position w:val="8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59597"/>
          <w:spacing w:val="0"/>
          <w:w w:val="53"/>
          <w:position w:val="11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3" w:equalWidth="0">
            <w:col w:w="643" w:space="1244"/>
            <w:col w:w="3385" w:space="2843"/>
            <w:col w:w="3065"/>
          </w:cols>
        </w:sectPr>
      </w:pPr>
      <w:rPr/>
    </w:p>
    <w:p>
      <w:pPr>
        <w:spacing w:before="0" w:after="0" w:line="184" w:lineRule="exact"/>
        <w:ind w:left="502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338665pt;margin-top:3.556416pt;width:7.17024pt;height:11pt;mso-position-horizontal-relative:page;mso-position-vertical-relative:paragraph;z-index:-1506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3B3B3B"/>
                      <w:spacing w:val="0"/>
                      <w:w w:val="55"/>
                    </w:rPr>
                    <w:t>::r: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81"/>
          <w:position w:val="5"/>
        </w:rPr>
        <w:t>"@</w: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AÇIKALlN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</w:sectPr>
      </w:pPr>
      <w:rPr/>
    </w:p>
    <w:p>
      <w:pPr>
        <w:spacing w:before="71" w:after="0" w:line="364" w:lineRule="exact"/>
        <w:ind w:left="2413" w:right="1562"/>
        <w:jc w:val="center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24.84907pt;margin-top:26.498636pt;width:547.621697pt;height:744.243962pt;mso-position-horizontal-relative:page;mso-position-vertical-relative:page;z-index:-15069" coordorigin="497,530" coordsize="10952,14885">
            <v:group style="position:absolute;left:504;top:549;width:10896;height:2" coordorigin="504,549" coordsize="10896,2">
              <v:shape style="position:absolute;left:504;top:549;width:10896;height:2" coordorigin="504,549" coordsize="10896,0" path="m504,549l11400,549e" filled="f" stroked="t" strokeweight=".706609pt" strokecolor="#646464">
                <v:path arrowok="t"/>
              </v:shape>
            </v:group>
            <v:group style="position:absolute;left:518;top:537;width:2;height:9253" coordorigin="518,537" coordsize="2,9253">
              <v:shape style="position:absolute;left:518;top:537;width:2;height:9253" coordorigin="518,537" coordsize="0,9253" path="m518,9790l518,537e" filled="f" stroked="t" strokeweight=".706609pt" strokecolor="#5B5B5B">
                <v:path arrowok="t"/>
              </v:shape>
            </v:group>
            <v:group style="position:absolute;left:2523;top:542;width:2;height:1179" coordorigin="2523,542" coordsize="2,1179">
              <v:shape style="position:absolute;left:2523;top:542;width:2;height:1179" coordorigin="2523,542" coordsize="0,1179" path="m2523,1720l2523,542e" filled="f" stroked="t" strokeweight=".942145pt" strokecolor="#606060">
                <v:path arrowok="t"/>
              </v:shape>
            </v:group>
            <v:group style="position:absolute;left:9111;top:537;width:2;height:200" coordorigin="9111,537" coordsize="2,200">
              <v:shape style="position:absolute;left:9111;top:537;width:2;height:200" coordorigin="9111,537" coordsize="0,200" path="m9111,737l9111,537e" filled="f" stroked="t" strokeweight=".235536pt" strokecolor="#878787">
                <v:path arrowok="t"/>
              </v:shape>
            </v:group>
            <v:group style="position:absolute;left:11402;top:542;width:2;height:1431" coordorigin="11402,542" coordsize="2,1431">
              <v:shape style="position:absolute;left:11402;top:542;width:2;height:1431" coordorigin="11402,542" coordsize="0,1431" path="m11402,1972l11402,542e" filled="f" stroked="t" strokeweight=".706609pt" strokecolor="#6B6B6B">
                <v:path arrowok="t"/>
              </v:shape>
            </v:group>
            <v:group style="position:absolute;left:9111;top:737;width:2;height:803" coordorigin="9111,737" coordsize="2,803">
              <v:shape style="position:absolute;left:9111;top:737;width:2;height:803" coordorigin="9111,737" coordsize="0,803" path="m9111,1540l9111,737e" filled="f" stroked="t" strokeweight=".235536pt" strokecolor="#000000">
                <v:path arrowok="t"/>
              </v:shape>
            </v:group>
            <v:group style="position:absolute;left:2523;top:865;width:2;height:409" coordorigin="2523,865" coordsize="2,409">
              <v:shape style="position:absolute;left:2523;top:865;width:2;height:409" coordorigin="2523,865" coordsize="0,409" path="m2523,1274l2523,865e" filled="f" stroked="t" strokeweight=".471072pt" strokecolor="#444444">
                <v:path arrowok="t"/>
              </v:shape>
            </v:group>
            <v:group style="position:absolute;left:9111;top:1540;width:2;height:176" coordorigin="9111,1540" coordsize="2,176">
              <v:shape style="position:absolute;left:9111;top:1540;width:2;height:176" coordorigin="9111,1540" coordsize="0,176" path="m9111,1716l9111,1540e" filled="f" stroked="t" strokeweight=".235536pt" strokecolor="#383838">
                <v:path arrowok="t"/>
              </v:shape>
            </v:group>
            <v:group style="position:absolute;left:509;top:2360;width:10905;height:2" coordorigin="509,2360" coordsize="10905,2">
              <v:shape style="position:absolute;left:509;top:2360;width:10905;height:2" coordorigin="509,2360" coordsize="10905,0" path="m509,2360l11414,2360e" filled="f" stroked="t" strokeweight=".706609pt" strokecolor="#676767">
                <v:path arrowok="t"/>
              </v:shape>
            </v:group>
            <v:group style="position:absolute;left:3976;top:2357;width:311;height:2" coordorigin="3976,2357" coordsize="311,2">
              <v:shape style="position:absolute;left:3976;top:2357;width:311;height:2" coordorigin="3976,2357" coordsize="311,0" path="m3976,2357l4287,2357e" filled="f" stroked="t" strokeweight=".471072pt" strokecolor="#444444">
                <v:path arrowok="t"/>
              </v:shape>
            </v:group>
            <v:group style="position:absolute;left:7923;top:2360;width:325;height:2" coordorigin="7923,2360" coordsize="325,2">
              <v:shape style="position:absolute;left:7923;top:2360;width:325;height:2" coordorigin="7923,2360" coordsize="325,0" path="m7923,2360l8248,2360e" filled="f" stroked="t" strokeweight=".471072pt" strokecolor="#545454">
                <v:path arrowok="t"/>
              </v:shape>
            </v:group>
            <v:group style="position:absolute;left:504;top:2571;width:10915;height:2" coordorigin="504,2571" coordsize="10915,2">
              <v:shape style="position:absolute;left:504;top:2571;width:10915;height:2" coordorigin="504,2571" coordsize="10915,0" path="m504,2571l11419,2571e" filled="f" stroked="t" strokeweight=".706609pt" strokecolor="#646464">
                <v:path arrowok="t"/>
              </v:shape>
            </v:group>
            <v:group style="position:absolute;left:7782;top:2571;width:198;height:2" coordorigin="7782,2571" coordsize="198,2">
              <v:shape style="position:absolute;left:7782;top:2571;width:198;height:2" coordorigin="7782,2571" coordsize="198,0" path="m7782,2571l7980,2571e" filled="f" stroked="t" strokeweight=".471072pt" strokecolor="#444444">
                <v:path arrowok="t"/>
              </v:shape>
            </v:group>
            <v:group style="position:absolute;left:9082;top:2571;width:292;height:2" coordorigin="9082,2571" coordsize="292,2">
              <v:shape style="position:absolute;left:9082;top:2571;width:292;height:2" coordorigin="9082,2571" coordsize="292,0" path="m9082,2571l9374,2571e" filled="f" stroked="t" strokeweight=".471072pt" strokecolor="#484848">
                <v:path arrowok="t"/>
              </v:shape>
            </v:group>
            <v:group style="position:absolute;left:11407;top:2101;width:2;height:932" coordorigin="11407,2101" coordsize="2,932">
              <v:shape style="position:absolute;left:11407;top:2101;width:2;height:932" coordorigin="11407,2101" coordsize="0,932" path="m11407,3032l11407,2101e" filled="f" stroked="t" strokeweight=".706609pt" strokecolor="#707070">
                <v:path arrowok="t"/>
              </v:shape>
            </v:group>
            <v:group style="position:absolute;left:509;top:2785;width:10910;height:2" coordorigin="509,2785" coordsize="10910,2">
              <v:shape style="position:absolute;left:509;top:2785;width:10910;height:2" coordorigin="509,2785" coordsize="10910,0" path="m509,2785l11419,2785e" filled="f" stroked="t" strokeweight=".706609pt" strokecolor="#676767">
                <v:path arrowok="t"/>
              </v:shape>
            </v:group>
            <v:group style="position:absolute;left:4014;top:2780;width:2;height:290" coordorigin="4014,2780" coordsize="2,290">
              <v:shape style="position:absolute;left:4014;top:2780;width:2;height:290" coordorigin="4014,2780" coordsize="0,290" path="m4014,3070l4014,2780e" filled="f" stroked="t" strokeweight=".942145pt" strokecolor="#646464">
                <v:path arrowok="t"/>
              </v:shape>
            </v:group>
            <v:group style="position:absolute;left:7087;top:2775;width:2;height:756" coordorigin="7087,2775" coordsize="2,756">
              <v:shape style="position:absolute;left:7087;top:2775;width:2;height:756" coordorigin="7087,2775" coordsize="0,756" path="m7087,3531l7087,2775e" filled="f" stroked="t" strokeweight=".706609pt" strokecolor="#646464">
                <v:path arrowok="t"/>
              </v:shape>
            </v:group>
            <v:group style="position:absolute;left:4014;top:2975;width:2;height:247" coordorigin="4014,2975" coordsize="2,247">
              <v:shape style="position:absolute;left:4014;top:2975;width:2;height:247" coordorigin="4014,2975" coordsize="0,247" path="m4014,3222l4014,2975e" filled="f" stroked="t" strokeweight=".471072pt" strokecolor="#4B4B4B">
                <v:path arrowok="t"/>
              </v:shape>
            </v:group>
            <v:group style="position:absolute;left:4009;top:3208;width:2398;height:2" coordorigin="4009,3208" coordsize="2398,2">
              <v:shape style="position:absolute;left:4009;top:3208;width:2398;height:2" coordorigin="4009,3208" coordsize="2398,0" path="m4009,3208l6407,3208e" filled="f" stroked="t" strokeweight=".706609pt" strokecolor="#676767">
                <v:path arrowok="t"/>
              </v:shape>
            </v:group>
            <v:group style="position:absolute;left:6350;top:3208;width:570;height:2" coordorigin="6350,3208" coordsize="570,2">
              <v:shape style="position:absolute;left:6350;top:3208;width:570;height:2" coordorigin="6350,3208" coordsize="570,0" path="m6350,3208l6920,3208e" filled="f" stroked="t" strokeweight=".471072pt" strokecolor="#6B6B6B">
                <v:path arrowok="t"/>
              </v:shape>
            </v:group>
            <v:group style="position:absolute;left:6656;top:3208;width:443;height:2" coordorigin="6656,3208" coordsize="443,2">
              <v:shape style="position:absolute;left:6656;top:3208;width:443;height:2" coordorigin="6656,3208" coordsize="443,0" path="m6656,3208l7099,3208e" filled="f" stroked="t" strokeweight=".942145pt" strokecolor="#777777">
                <v:path arrowok="t"/>
              </v:shape>
            </v:group>
            <v:group style="position:absolute;left:11409;top:2975;width:2;height:247" coordorigin="11409,2975" coordsize="2,247">
              <v:shape style="position:absolute;left:11409;top:2975;width:2;height:247" coordorigin="11409,2975" coordsize="0,247" path="m11409,3222l11409,2975e" filled="f" stroked="t" strokeweight=".471072pt" strokecolor="#484848">
                <v:path arrowok="t"/>
              </v:shape>
            </v:group>
            <v:group style="position:absolute;left:509;top:3524;width:2252;height:2" coordorigin="509,3524" coordsize="2252,2">
              <v:shape style="position:absolute;left:509;top:3524;width:2252;height:2" coordorigin="509,3524" coordsize="2252,0" path="m509,3524l2760,3524e" filled="f" stroked="t" strokeweight=".706609pt" strokecolor="#606060">
                <v:path arrowok="t"/>
              </v:shape>
            </v:group>
            <v:group style="position:absolute;left:2704;top:3526;width:231;height:2" coordorigin="2704,3526" coordsize="231,2">
              <v:shape style="position:absolute;left:2704;top:3526;width:231;height:2" coordorigin="2704,3526" coordsize="231,0" path="m2704,3526l2935,3526e" filled="f" stroked="t" strokeweight=".471072pt" strokecolor="#4B4B4B">
                <v:path arrowok="t"/>
              </v:shape>
            </v:group>
            <v:group style="position:absolute;left:2878;top:3526;width:937;height:2" coordorigin="2878,3526" coordsize="937,2">
              <v:shape style="position:absolute;left:2878;top:3526;width:937;height:2" coordorigin="2878,3526" coordsize="937,0" path="m2878,3526l3816,3526e" filled="f" stroked="t" strokeweight=".706609pt" strokecolor="#606060">
                <v:path arrowok="t"/>
              </v:shape>
            </v:group>
            <v:group style="position:absolute;left:4018;top:3165;width:2;height:366" coordorigin="4018,3165" coordsize="2,366">
              <v:shape style="position:absolute;left:4018;top:3165;width:2;height:366" coordorigin="4018,3165" coordsize="0,366" path="m4018,3531l4018,3165e" filled="f" stroked="t" strokeweight=".942145pt" strokecolor="#383838">
                <v:path arrowok="t"/>
              </v:shape>
            </v:group>
            <v:group style="position:absolute;left:3674;top:3524;width:3392;height:2" coordorigin="3674,3524" coordsize="3392,2">
              <v:shape style="position:absolute;left:3674;top:3524;width:3392;height:2" coordorigin="3674,3524" coordsize="3392,0" path="m3674,3524l7066,3524e" filled="f" stroked="t" strokeweight=".942145pt" strokecolor="#484848">
                <v:path arrowok="t"/>
              </v:shape>
            </v:group>
            <v:group style="position:absolute;left:6864;top:3524;width:4555;height:2" coordorigin="6864,3524" coordsize="4555,2">
              <v:shape style="position:absolute;left:6864;top:3524;width:4555;height:2" coordorigin="6864,3524" coordsize="4555,0" path="m6864,3524l11419,3524e" filled="f" stroked="t" strokeweight=".706609pt" strokecolor="#676767">
                <v:path arrowok="t"/>
              </v:shape>
            </v:group>
            <v:group style="position:absolute;left:11409;top:3165;width:2;height:1635" coordorigin="11409,3165" coordsize="2,1635">
              <v:shape style="position:absolute;left:11409;top:3165;width:2;height:1635" coordorigin="11409,3165" coordsize="0,1635" path="m11409,4800l11409,3165e" filled="f" stroked="t" strokeweight=".706609pt" strokecolor="#6B6B6B">
                <v:path arrowok="t"/>
              </v:shape>
            </v:group>
            <v:group style="position:absolute;left:509;top:3814;width:10910;height:2" coordorigin="509,3814" coordsize="10910,2">
              <v:shape style="position:absolute;left:509;top:3814;width:10910;height:2" coordorigin="509,3814" coordsize="10910,0" path="m509,3814l11419,3814e" filled="f" stroked="t" strokeweight=".706609pt" strokecolor="#676767">
                <v:path arrowok="t"/>
              </v:shape>
            </v:group>
            <v:group style="position:absolute;left:2534;top:3517;width:2;height:11891" coordorigin="2534,3517" coordsize="2,11891">
              <v:shape style="position:absolute;left:2534;top:3517;width:2;height:11891" coordorigin="2534,3517" coordsize="0,11891" path="m2534,15408l2534,3517e" filled="f" stroked="t" strokeweight=".706609pt" strokecolor="#606060">
                <v:path arrowok="t"/>
              </v:shape>
            </v:group>
            <v:group style="position:absolute;left:3976;top:3812;width:311;height:2" coordorigin="3976,3812" coordsize="311,2">
              <v:shape style="position:absolute;left:3976;top:3812;width:311;height:2" coordorigin="3976,3812" coordsize="311,0" path="m3976,3812l4287,3812e" filled="f" stroked="t" strokeweight=".471072pt" strokecolor="#545454">
                <v:path arrowok="t"/>
              </v:shape>
            </v:group>
            <v:group style="position:absolute;left:518;top:3769;width:2;height:280" coordorigin="518,3769" coordsize="2,280">
              <v:shape style="position:absolute;left:518;top:3769;width:2;height:280" coordorigin="518,3769" coordsize="0,280" path="m518,4049l518,3769e" filled="f" stroked="t" strokeweight=".471072pt" strokecolor="#3F3F3F">
                <v:path arrowok="t"/>
              </v:shape>
            </v:group>
            <v:group style="position:absolute;left:2520;top:4028;width:8899;height:2" coordorigin="2520,4028" coordsize="8899,2">
              <v:shape style="position:absolute;left:2520;top:4028;width:8899;height:2" coordorigin="2520,4028" coordsize="8899,0" path="m2520,4028l11419,4028e" filled="f" stroked="t" strokeweight=".706609pt" strokecolor="#676767">
                <v:path arrowok="t"/>
              </v:shape>
            </v:group>
            <v:group style="position:absolute;left:9082;top:4028;width:292;height:2" coordorigin="9082,4028" coordsize="292,2">
              <v:shape style="position:absolute;left:9082;top:4028;width:292;height:2" coordorigin="9082,4028" coordsize="292,0" path="m9082,4028l9374,4028e" filled="f" stroked="t" strokeweight=".471072pt" strokecolor="#545454">
                <v:path arrowok="t"/>
              </v:shape>
            </v:group>
            <v:group style="position:absolute;left:5064;top:4021;width:2;height:2101" coordorigin="5064,4021" coordsize="2,2101">
              <v:shape style="position:absolute;left:5064;top:4021;width:2;height:2101" coordorigin="5064,4021" coordsize="0,2101" path="m5064,6121l5064,4021e" filled="f" stroked="t" strokeweight=".706609pt" strokecolor="#5B5B5B">
                <v:path arrowok="t"/>
              </v:shape>
            </v:group>
            <v:group style="position:absolute;left:7938;top:4021;width:2;height:285" coordorigin="7938,4021" coordsize="2,285">
              <v:shape style="position:absolute;left:7938;top:4021;width:2;height:285" coordorigin="7938,4021" coordsize="0,285" path="m7938,4306l7938,4021e" filled="f" stroked="t" strokeweight=".471072pt" strokecolor="#444444">
                <v:path arrowok="t"/>
              </v:shape>
            </v:group>
            <v:group style="position:absolute;left:5062;top:4021;width:2;height:2101" coordorigin="5062,4021" coordsize="2,2101">
              <v:shape style="position:absolute;left:5062;top:4021;width:2;height:2101" coordorigin="5062,4021" coordsize="0,2101" path="m5062,6121l5062,4021e" filled="f" stroked="t" strokeweight=".706609pt" strokecolor="#606060">
                <v:path arrowok="t"/>
              </v:shape>
            </v:group>
            <v:group style="position:absolute;left:5050;top:4458;width:391;height:2" coordorigin="5050,4458" coordsize="391,2">
              <v:shape style="position:absolute;left:5050;top:4458;width:391;height:2" coordorigin="5050,4458" coordsize="391,0" path="m5050,4458l5441,4458e" filled="f" stroked="t" strokeweight=".235536pt" strokecolor="#808080">
                <v:path arrowok="t"/>
              </v:shape>
            </v:group>
            <v:group style="position:absolute;left:5441;top:4458;width:2369;height:2" coordorigin="5441,4458" coordsize="2369,2">
              <v:shape style="position:absolute;left:5441;top:4458;width:2369;height:2" coordorigin="5441,4458" coordsize="2369,0" path="m5441,4458l7810,4458e" filled="f" stroked="t" strokeweight=".235536pt" strokecolor="#000000">
                <v:path arrowok="t"/>
              </v:shape>
            </v:group>
            <v:group style="position:absolute;left:7810;top:4458;width:151;height:2" coordorigin="7810,4458" coordsize="151,2">
              <v:shape style="position:absolute;left:7810;top:4458;width:151;height:2" coordorigin="7810,4458" coordsize="151,0" path="m7810,4458l7961,4458e" filled="f" stroked="t" strokeweight=".235536pt" strokecolor="#707070">
                <v:path arrowok="t"/>
              </v:shape>
            </v:group>
            <v:group style="position:absolute;left:7938;top:4249;width:2;height:242" coordorigin="7938,4249" coordsize="2,242">
              <v:shape style="position:absolute;left:7938;top:4249;width:2;height:242" coordorigin="7938,4249" coordsize="0,242" path="m7938,4491l7938,4249e" filled="f" stroked="t" strokeweight=".706609pt" strokecolor="#606060">
                <v:path arrowok="t"/>
              </v:shape>
            </v:group>
            <v:group style="position:absolute;left:7947;top:4458;width:273;height:2" coordorigin="7947,4458" coordsize="273,2">
              <v:shape style="position:absolute;left:7947;top:4458;width:273;height:2" coordorigin="7947,4458" coordsize="273,0" path="m7947,4458l8220,4458e" filled="f" stroked="t" strokeweight=".235536pt" strokecolor="#878787">
                <v:path arrowok="t"/>
              </v:shape>
            </v:group>
            <v:group style="position:absolute;left:8220;top:4458;width:1851;height:2" coordorigin="8220,4458" coordsize="1851,2">
              <v:shape style="position:absolute;left:8220;top:4458;width:1851;height:2" coordorigin="8220,4458" coordsize="1851,0" path="m8220,4458l10072,4458e" filled="f" stroked="t" strokeweight=".235536pt" strokecolor="#000000">
                <v:path arrowok="t"/>
              </v:shape>
            </v:group>
            <v:group style="position:absolute;left:10072;top:4458;width:1343;height:2" coordorigin="10072,4458" coordsize="1343,2">
              <v:shape style="position:absolute;left:10072;top:4458;width:1343;height:2" coordorigin="10072,4458" coordsize="1343,0" path="m10072,4458l11414,4458e" filled="f" stroked="t" strokeweight=".235536pt" strokecolor="#484848">
                <v:path arrowok="t"/>
              </v:shape>
            </v:group>
            <v:group style="position:absolute;left:5055;top:4769;width:6364;height:2" coordorigin="5055,4769" coordsize="6364,2">
              <v:shape style="position:absolute;left:5055;top:4769;width:6364;height:2" coordorigin="5055,4769" coordsize="6364,0" path="m5055,4769l11419,4769e" filled="f" stroked="t" strokeweight=".706609pt" strokecolor="#676767">
                <v:path arrowok="t"/>
              </v:shape>
            </v:group>
            <v:group style="position:absolute;left:5055;top:5019;width:6364;height:2" coordorigin="5055,5019" coordsize="6364,2">
              <v:shape style="position:absolute;left:5055;top:5019;width:6364;height:2" coordorigin="5055,5019" coordsize="6364,0" path="m5055,5019l11419,5019e" filled="f" stroked="t" strokeweight=".706609pt" strokecolor="#6B6B6B">
                <v:path arrowok="t"/>
              </v:shape>
            </v:group>
            <v:group style="position:absolute;left:11416;top:2219;width:2;height:8089" coordorigin="11416,2219" coordsize="2,8089">
              <v:shape style="position:absolute;left:11416;top:2219;width:2;height:8089" coordorigin="11416,2219" coordsize="0,8089" path="m11416,10308l11416,2219e" filled="f" stroked="t" strokeweight=".706609pt" strokecolor="#707070">
                <v:path arrowok="t"/>
              </v:shape>
            </v:group>
            <v:group style="position:absolute;left:2520;top:5233;width:8899;height:2" coordorigin="2520,5233" coordsize="8899,2">
              <v:shape style="position:absolute;left:2520;top:5233;width:8899;height:2" coordorigin="2520,5233" coordsize="8899,0" path="m2520,5233l11419,5233e" filled="f" stroked="t" strokeweight=".706609pt" strokecolor="#676767">
                <v:path arrowok="t"/>
              </v:shape>
            </v:group>
            <v:group style="position:absolute;left:9082;top:5233;width:292;height:2" coordorigin="9082,5233" coordsize="292,2">
              <v:shape style="position:absolute;left:9082;top:5233;width:292;height:2" coordorigin="9082,5233" coordsize="292,0" path="m9082,5233l9374,5233e" filled="f" stroked="t" strokeweight=".471072pt" strokecolor="#545454">
                <v:path arrowok="t"/>
              </v:shape>
            </v:group>
            <v:group style="position:absolute;left:513;top:5470;width:4400;height:2" coordorigin="513,5470" coordsize="4400,2">
              <v:shape style="position:absolute;left:513;top:5470;width:4400;height:2" coordorigin="513,5470" coordsize="4400,0" path="m513,5470l4913,5470e" filled="f" stroked="t" strokeweight=".706609pt" strokecolor="#646464">
                <v:path arrowok="t"/>
              </v:shape>
            </v:group>
            <v:group style="position:absolute;left:518;top:5223;width:2;height:276" coordorigin="518,5223" coordsize="2,276">
              <v:shape style="position:absolute;left:518;top:5223;width:2;height:276" coordorigin="518,5223" coordsize="0,276" path="m518,5499l518,5223e" filled="f" stroked="t" strokeweight=".471072pt" strokecolor="#383838">
                <v:path arrowok="t"/>
              </v:shape>
            </v:group>
            <v:group style="position:absolute;left:4857;top:5473;width:236;height:2" coordorigin="4857,5473" coordsize="236,2">
              <v:shape style="position:absolute;left:4857;top:5473;width:236;height:2" coordorigin="4857,5473" coordsize="236,0" path="m4857,5473l5092,5473e" filled="f" stroked="t" strokeweight=".471072pt" strokecolor="#4F4F4F">
                <v:path arrowok="t"/>
              </v:shape>
            </v:group>
            <v:group style="position:absolute;left:5022;top:5473;width:4117;height:2" coordorigin="5022,5473" coordsize="4117,2">
              <v:shape style="position:absolute;left:5022;top:5473;width:4117;height:2" coordorigin="5022,5473" coordsize="4117,0" path="m5022,5473l9139,5473e" filled="f" stroked="t" strokeweight=".706609pt" strokecolor="#646464">
                <v:path arrowok="t"/>
              </v:shape>
            </v:group>
            <v:group style="position:absolute;left:9082;top:5470;width:292;height:2" coordorigin="9082,5470" coordsize="292,2">
              <v:shape style="position:absolute;left:9082;top:5470;width:292;height:2" coordorigin="9082,5470" coordsize="292,0" path="m9082,5470l9374,5470e" filled="f" stroked="t" strokeweight=".471072pt" strokecolor="#4B4B4B">
                <v:path arrowok="t"/>
              </v:shape>
            </v:group>
            <v:group style="position:absolute;left:9318;top:5470;width:2101;height:2" coordorigin="9318,5470" coordsize="2101,2">
              <v:shape style="position:absolute;left:9318;top:5470;width:2101;height:2" coordorigin="9318,5470" coordsize="2101,0" path="m9318,5470l11419,5470e" filled="f" stroked="t" strokeweight=".706609pt" strokecolor="#6B6B6B">
                <v:path arrowok="t"/>
              </v:shape>
            </v:group>
            <v:group style="position:absolute;left:7942;top:5465;width:2;height:456" coordorigin="7942,5465" coordsize="2,456">
              <v:shape style="position:absolute;left:7942;top:5465;width:2;height:456" coordorigin="7942,5465" coordsize="0,456" path="m7942,5922l7942,5465e" filled="f" stroked="t" strokeweight=".706609pt" strokecolor="#606060">
                <v:path arrowok="t"/>
              </v:shape>
            </v:group>
            <v:group style="position:absolute;left:2520;top:5896;width:1295;height:2" coordorigin="2520,5896" coordsize="1295,2">
              <v:shape style="position:absolute;left:2520;top:5896;width:1295;height:2" coordorigin="2520,5896" coordsize="1295,0" path="m2520,5896l3816,5896e" filled="f" stroked="t" strokeweight=".706609pt" strokecolor="#606060">
                <v:path arrowok="t"/>
              </v:shape>
            </v:group>
            <v:group style="position:absolute;left:3759;top:5898;width:273;height:2" coordorigin="3759,5898" coordsize="273,2">
              <v:shape style="position:absolute;left:3759;top:5898;width:273;height:2" coordorigin="3759,5898" coordsize="273,0" path="m3759,5898l4032,5898e" filled="f" stroked="t" strokeweight=".471072pt" strokecolor="#4B4B4B">
                <v:path arrowok="t"/>
              </v:shape>
            </v:group>
            <v:group style="position:absolute;left:3957;top:5896;width:7466;height:2" coordorigin="3957,5896" coordsize="7466,2">
              <v:shape style="position:absolute;left:3957;top:5896;width:7466;height:2" coordorigin="3957,5896" coordsize="7466,0" path="m3957,5896l11424,5896e" filled="f" stroked="t" strokeweight=".706609pt" strokecolor="#676767">
                <v:path arrowok="t"/>
              </v:shape>
            </v:group>
            <v:group style="position:absolute;left:518;top:5855;width:2;height:276" coordorigin="518,5855" coordsize="2,276">
              <v:shape style="position:absolute;left:518;top:5855;width:2;height:276" coordorigin="518,5855" coordsize="0,276" path="m518,6131l518,5855e" filled="f" stroked="t" strokeweight=".471072pt" strokecolor="#383838">
                <v:path arrowok="t"/>
              </v:shape>
            </v:group>
            <v:group style="position:absolute;left:2520;top:6114;width:8908;height:2" coordorigin="2520,6114" coordsize="8908,2">
              <v:shape style="position:absolute;left:2520;top:6114;width:8908;height:2" coordorigin="2520,6114" coordsize="8908,0" path="m2520,6114l11428,6114e" filled="f" stroked="t" strokeweight=".706609pt" strokecolor="#6B6B6B">
                <v:path arrowok="t"/>
              </v:shape>
            </v:group>
            <v:group style="position:absolute;left:7942;top:5850;width:2;height:290" coordorigin="7942,5850" coordsize="2,290">
              <v:shape style="position:absolute;left:7942;top:5850;width:2;height:290" coordorigin="7942,5850" coordsize="0,290" path="m7942,6140l7942,5850e" filled="f" stroked="t" strokeweight=".471072pt" strokecolor="#3F3F3F">
                <v:path arrowok="t"/>
              </v:shape>
            </v:group>
            <v:group style="position:absolute;left:11414;top:5779;width:2;height:475" coordorigin="11414,5779" coordsize="2,475">
              <v:shape style="position:absolute;left:11414;top:5779;width:2;height:475" coordorigin="11414,5779" coordsize="0,475" path="m11414,6254l11414,5779e" filled="f" stroked="t" strokeweight=".942145pt" strokecolor="#777777">
                <v:path arrowok="t"/>
              </v:shape>
            </v:group>
            <v:group style="position:absolute;left:839;top:6328;width:10585;height:2" coordorigin="839,6328" coordsize="10585,2">
              <v:shape style="position:absolute;left:839;top:6328;width:10585;height:2" coordorigin="839,6328" coordsize="10585,0" path="m839,6328l11424,6328e" filled="f" stroked="t" strokeweight=".706609pt" strokecolor="#6B6B6B">
                <v:path arrowok="t"/>
              </v:shape>
            </v:group>
            <v:group style="position:absolute;left:6864;top:6330;width:240;height:2" coordorigin="6864,6330" coordsize="240,2">
              <v:shape style="position:absolute;left:6864;top:6330;width:240;height:2" coordorigin="6864,6330" coordsize="240,0" path="m6864,6330l7104,6330e" filled="f" stroked="t" strokeweight=".471072pt" strokecolor="#4F4F4F">
                <v:path arrowok="t"/>
              </v:shape>
            </v:group>
            <v:group style="position:absolute;left:509;top:6580;width:10915;height:2" coordorigin="509,6580" coordsize="10915,2">
              <v:shape style="position:absolute;left:509;top:6580;width:10915;height:2" coordorigin="509,6580" coordsize="10915,0" path="m509,6580l11424,6580e" filled="f" stroked="t" strokeweight=".706609pt" strokecolor="#6B6B6B">
                <v:path arrowok="t"/>
              </v:shape>
            </v:group>
            <v:group style="position:absolute;left:11419;top:6283;width:2;height:1796" coordorigin="11419,6283" coordsize="2,1796">
              <v:shape style="position:absolute;left:11419;top:6283;width:2;height:1796" coordorigin="11419,6283" coordsize="0,1796" path="m11419,8079l11419,6283e" filled="f" stroked="t" strokeweight=".706609pt" strokecolor="#6B6B6B">
                <v:path arrowok="t"/>
              </v:shape>
            </v:group>
            <v:group style="position:absolute;left:518;top:6535;width:2;height:309" coordorigin="518,6535" coordsize="2,309">
              <v:shape style="position:absolute;left:518;top:6535;width:2;height:309" coordorigin="518,6535" coordsize="0,309" path="m518,6844l518,6535e" filled="f" stroked="t" strokeweight=".471072pt" strokecolor="#383838">
                <v:path arrowok="t"/>
              </v:shape>
            </v:group>
            <v:group style="position:absolute;left:5064;top:6568;width:2;height:651" coordorigin="5064,6568" coordsize="2,651">
              <v:shape style="position:absolute;left:5064;top:6568;width:2;height:651" coordorigin="5064,6568" coordsize="0,651" path="m5064,7219l5064,6568e" filled="f" stroked="t" strokeweight=".942145pt" strokecolor="#646464">
                <v:path arrowok="t"/>
              </v:shape>
            </v:group>
            <v:group style="position:absolute;left:5055;top:6810;width:6374;height:2" coordorigin="5055,6810" coordsize="6374,2">
              <v:shape style="position:absolute;left:5055;top:6810;width:6374;height:2" coordorigin="5055,6810" coordsize="6374,0" path="m5055,6810l11428,6810e" filled="f" stroked="t" strokeweight=".706609pt" strokecolor="#6B6B6B">
                <v:path arrowok="t"/>
              </v:shape>
            </v:group>
            <v:group style="position:absolute;left:7782;top:6810;width:198;height:2" coordorigin="7782,6810" coordsize="198,2">
              <v:shape style="position:absolute;left:7782;top:6810;width:198;height:2" coordorigin="7782,6810" coordsize="198,0" path="m7782,6810l7980,6810e" filled="f" stroked="t" strokeweight=".471072pt" strokecolor="#575757">
                <v:path arrowok="t"/>
              </v:shape>
            </v:group>
            <v:group style="position:absolute;left:5059;top:7027;width:6369;height:2" coordorigin="5059,7027" coordsize="6369,2">
              <v:shape style="position:absolute;left:5059;top:7027;width:6369;height:2" coordorigin="5059,7027" coordsize="6369,0" path="m5059,7027l11428,7027e" filled="f" stroked="t" strokeweight=".706609pt" strokecolor="#6B6B6B">
                <v:path arrowok="t"/>
              </v:shape>
            </v:group>
            <v:group style="position:absolute;left:509;top:7243;width:2252;height:2" coordorigin="509,7243" coordsize="2252,2">
              <v:shape style="position:absolute;left:509;top:7243;width:2252;height:2" coordorigin="509,7243" coordsize="2252,0" path="m509,7243l2760,7243e" filled="f" stroked="t" strokeweight=".706609pt" strokecolor="#646464">
                <v:path arrowok="t"/>
              </v:shape>
            </v:group>
            <v:group style="position:absolute;left:2530;top:7001;width:2;height:266" coordorigin="2530,7001" coordsize="2,266">
              <v:shape style="position:absolute;left:2530;top:7001;width:2;height:266" coordorigin="2530,7001" coordsize="0,266" path="m2530,7267l2530,7001e" filled="f" stroked="t" strokeweight=".471072pt" strokecolor="#3F3F3F">
                <v:path arrowok="t"/>
              </v:shape>
            </v:group>
            <v:group style="position:absolute;left:2704;top:7243;width:231;height:2" coordorigin="2704,7243" coordsize="231,2">
              <v:shape style="position:absolute;left:2704;top:7243;width:231;height:2" coordorigin="2704,7243" coordsize="231,0" path="m2704,7243l2935,7243e" filled="f" stroked="t" strokeweight=".471072pt" strokecolor="#3F3F3F">
                <v:path arrowok="t"/>
              </v:shape>
            </v:group>
            <v:group style="position:absolute;left:2878;top:7241;width:4042;height:2" coordorigin="2878,7241" coordsize="4042,2">
              <v:shape style="position:absolute;left:2878;top:7241;width:4042;height:2" coordorigin="2878,7241" coordsize="4042,0" path="m2878,7241l6920,7241e" filled="f" stroked="t" strokeweight=".706609pt" strokecolor="#6B6B6B">
                <v:path arrowok="t"/>
              </v:shape>
            </v:group>
            <v:group style="position:absolute;left:5064;top:6573;width:2;height:680" coordorigin="5064,6573" coordsize="2,680">
              <v:shape style="position:absolute;left:5064;top:6573;width:2;height:680" coordorigin="5064,6573" coordsize="0,680" path="m5064,7252l5064,6573e" filled="f" stroked="t" strokeweight=".706609pt" strokecolor="#606060">
                <v:path arrowok="t"/>
              </v:shape>
            </v:group>
            <v:group style="position:absolute;left:6864;top:7243;width:240;height:2" coordorigin="6864,7243" coordsize="240,2">
              <v:shape style="position:absolute;left:6864;top:7243;width:240;height:2" coordorigin="6864,7243" coordsize="240,0" path="m6864,7243l7104,7243e" filled="f" stroked="t" strokeweight=".471072pt" strokecolor="#545454">
                <v:path arrowok="t"/>
              </v:shape>
            </v:group>
            <v:group style="position:absolute;left:7047;top:7243;width:471;height:2" coordorigin="7047,7243" coordsize="471,2">
              <v:shape style="position:absolute;left:7047;top:7243;width:471;height:2" coordorigin="7047,7243" coordsize="471,0" path="m7047,7243l7518,7243e" filled="f" stroked="t" strokeweight=".706609pt" strokecolor="#747474">
                <v:path arrowok="t"/>
              </v:shape>
            </v:group>
            <v:group style="position:absolute;left:7462;top:7241;width:377;height:2" coordorigin="7462,7241" coordsize="377,2">
              <v:shape style="position:absolute;left:7462;top:7241;width:377;height:2" coordorigin="7462,7241" coordsize="377,0" path="m7462,7241l7839,7241e" filled="f" stroked="t" strokeweight=".471072pt" strokecolor="#5B5B5B">
                <v:path arrowok="t"/>
              </v:shape>
            </v:group>
            <v:group style="position:absolute;left:7782;top:7238;width:198;height:2" coordorigin="7782,7238" coordsize="198,2">
              <v:shape style="position:absolute;left:7782;top:7238;width:198;height:2" coordorigin="7782,7238" coordsize="198,0" path="m7782,7238l7980,7238e" filled="f" stroked="t" strokeweight=".471072pt" strokecolor="#484848">
                <v:path arrowok="t"/>
              </v:shape>
            </v:group>
            <v:group style="position:absolute;left:7923;top:7238;width:1215;height:2" coordorigin="7923,7238" coordsize="1215,2">
              <v:shape style="position:absolute;left:7923;top:7238;width:1215;height:2" coordorigin="7923,7238" coordsize="1215,0" path="m7923,7238l9139,7238e" filled="f" stroked="t" strokeweight=".706609pt" strokecolor="#6B6B6B">
                <v:path arrowok="t"/>
              </v:shape>
            </v:group>
            <v:group style="position:absolute;left:9082;top:7241;width:292;height:2" coordorigin="9082,7241" coordsize="292,2">
              <v:shape style="position:absolute;left:9082;top:7241;width:292;height:2" coordorigin="9082,7241" coordsize="292,0" path="m9082,7241l9374,7241e" filled="f" stroked="t" strokeweight=".471072pt" strokecolor="#575757">
                <v:path arrowok="t"/>
              </v:shape>
            </v:group>
            <v:group style="position:absolute;left:9318;top:7238;width:2106;height:2" coordorigin="9318,7238" coordsize="2106,2">
              <v:shape style="position:absolute;left:9318;top:7238;width:2106;height:2" coordorigin="9318,7238" coordsize="2106,0" path="m9318,7238l11424,7238e" filled="f" stroked="t" strokeweight=".706609pt" strokecolor="#747474">
                <v:path arrowok="t"/>
              </v:shape>
            </v:group>
            <v:group style="position:absolute;left:509;top:7908;width:10919;height:2" coordorigin="509,7908" coordsize="10919,2">
              <v:shape style="position:absolute;left:509;top:7908;width:10919;height:2" coordorigin="509,7908" coordsize="10919,0" path="m509,7908l11428,7908e" filled="f" stroked="t" strokeweight=".706609pt" strokecolor="#646464">
                <v:path arrowok="t"/>
              </v:shape>
            </v:group>
            <v:group style="position:absolute;left:521;top:7443;width:2;height:494" coordorigin="521,7443" coordsize="2,494">
              <v:shape style="position:absolute;left:521;top:7443;width:2;height:494" coordorigin="521,7443" coordsize="0,494" path="m521,7937l521,7443e" filled="f" stroked="t" strokeweight=".471072pt" strokecolor="#3F3F3F">
                <v:path arrowok="t"/>
              </v:shape>
            </v:group>
            <v:group style="position:absolute;left:11419;top:7865;width:2;height:299" coordorigin="11419,7865" coordsize="2,299">
              <v:shape style="position:absolute;left:11419;top:7865;width:2;height:299" coordorigin="11419,7865" coordsize="0,299" path="m11419,8165l11419,7865e" filled="f" stroked="t" strokeweight=".471072pt" strokecolor="#676767">
                <v:path arrowok="t"/>
              </v:shape>
            </v:group>
            <v:group style="position:absolute;left:513;top:8761;width:10910;height:2" coordorigin="513,8761" coordsize="10910,2">
              <v:shape style="position:absolute;left:513;top:8761;width:10910;height:2" coordorigin="513,8761" coordsize="10910,0" path="m513,8761l11424,8761e" filled="f" stroked="t" strokeweight=".706609pt" strokecolor="#676767">
                <v:path arrowok="t"/>
              </v:shape>
            </v:group>
            <v:group style="position:absolute;left:7782;top:8759;width:198;height:2" coordorigin="7782,8759" coordsize="198,2">
              <v:shape style="position:absolute;left:7782;top:8759;width:198;height:2" coordorigin="7782,8759" coordsize="198,0" path="m7782,8759l7980,8759e" filled="f" stroked="t" strokeweight=".471072pt" strokecolor="#444444">
                <v:path arrowok="t"/>
              </v:shape>
            </v:group>
            <v:group style="position:absolute;left:9082;top:8759;width:292;height:2" coordorigin="9082,8759" coordsize="292,2">
              <v:shape style="position:absolute;left:9082;top:8759;width:292;height:2" coordorigin="9082,8759" coordsize="292,0" path="m9082,8759l9374,8759e" filled="f" stroked="t" strokeweight=".471072pt" strokecolor="#606060">
                <v:path arrowok="t"/>
              </v:shape>
            </v:group>
            <v:group style="position:absolute;left:11419;top:8094;width:2;height:1416" coordorigin="11419,8094" coordsize="2,1416">
              <v:shape style="position:absolute;left:11419;top:8094;width:2;height:1416" coordorigin="11419,8094" coordsize="0,1416" path="m11419,9510l11419,8094e" filled="f" stroked="t" strokeweight=".706609pt" strokecolor="#777777">
                <v:path arrowok="t"/>
              </v:shape>
            </v:group>
            <v:group style="position:absolute;left:518;top:8716;width:2;height:314" coordorigin="518,8716" coordsize="2,314">
              <v:shape style="position:absolute;left:518;top:8716;width:2;height:314" coordorigin="518,8716" coordsize="0,314" path="m518,9030l518,8716e" filled="f" stroked="t" strokeweight=".471072pt" strokecolor="#444444">
                <v:path arrowok="t"/>
              </v:shape>
            </v:group>
            <v:group style="position:absolute;left:3759;top:9006;width:273;height:2" coordorigin="3759,9006" coordsize="273,2">
              <v:shape style="position:absolute;left:3759;top:9006;width:273;height:2" coordorigin="3759,9006" coordsize="273,0" path="m3759,9006l4032,9006e" filled="f" stroked="t" strokeweight=".471072pt" strokecolor="#545454">
                <v:path arrowok="t"/>
              </v:shape>
            </v:group>
            <v:group style="position:absolute;left:513;top:9004;width:10915;height:2" coordorigin="513,9004" coordsize="10915,2">
              <v:shape style="position:absolute;left:513;top:9004;width:10915;height:2" coordorigin="513,9004" coordsize="10915,0" path="m513,9004l11428,9004e" filled="f" stroked="t" strokeweight=".706609pt" strokecolor="#6B6B6B">
                <v:path arrowok="t"/>
              </v:shape>
            </v:group>
            <v:group style="position:absolute;left:2483;top:9248;width:452;height:2" coordorigin="2483,9248" coordsize="452,2">
              <v:shape style="position:absolute;left:2483;top:9248;width:452;height:2" coordorigin="2483,9248" coordsize="452,0" path="m2483,9248l2935,9248e" filled="f" stroked="t" strokeweight=".471072pt" strokecolor="#606060">
                <v:path arrowok="t"/>
              </v:shape>
            </v:group>
            <v:group style="position:absolute;left:3976;top:9248;width:311;height:2" coordorigin="3976,9248" coordsize="311,2">
              <v:shape style="position:absolute;left:3976;top:9248;width:311;height:2" coordorigin="3976,9248" coordsize="311,0" path="m3976,9248l4287,9248e" filled="f" stroked="t" strokeweight=".471072pt" strokecolor="#646464">
                <v:path arrowok="t"/>
              </v:shape>
            </v:group>
            <v:group style="position:absolute;left:4857;top:9246;width:226;height:2" coordorigin="4857,9246" coordsize="226,2">
              <v:shape style="position:absolute;left:4857;top:9246;width:226;height:2" coordorigin="4857,9246" coordsize="226,0" path="m4857,9246l5083,9246e" filled="f" stroked="t" strokeweight=".471072pt" strokecolor="#5B5B5B">
                <v:path arrowok="t"/>
              </v:shape>
            </v:group>
            <v:group style="position:absolute;left:5413;top:9248;width:405;height:2" coordorigin="5413,9248" coordsize="405,2">
              <v:shape style="position:absolute;left:5413;top:9248;width:405;height:2" coordorigin="5413,9248" coordsize="405,0" path="m5413,9248l5818,9248e" filled="f" stroked="t" strokeweight=".471072pt" strokecolor="#4F4F4F">
                <v:path arrowok="t"/>
              </v:shape>
            </v:group>
            <v:group style="position:absolute;left:6864;top:9248;width:240;height:2" coordorigin="6864,9248" coordsize="240,2">
              <v:shape style="position:absolute;left:6864;top:9248;width:240;height:2" coordorigin="6864,9248" coordsize="240,0" path="m6864,9248l7104,9248e" filled="f" stroked="t" strokeweight=".471072pt" strokecolor="#646464">
                <v:path arrowok="t"/>
              </v:shape>
            </v:group>
            <v:group style="position:absolute;left:518;top:9246;width:10915;height:2" coordorigin="518,9246" coordsize="10915,2">
              <v:shape style="position:absolute;left:518;top:9246;width:10915;height:2" coordorigin="518,9246" coordsize="10915,0" path="m518,9246l11433,9246e" filled="f" stroked="t" strokeweight=".706609pt" strokecolor="#707070">
                <v:path arrowok="t"/>
              </v:shape>
            </v:group>
            <v:group style="position:absolute;left:7782;top:9244;width:198;height:2" coordorigin="7782,9244" coordsize="198,2">
              <v:shape style="position:absolute;left:7782;top:9244;width:198;height:2" coordorigin="7782,9244" coordsize="198,0" path="m7782,9244l7980,9244e" filled="f" stroked="t" strokeweight=".471072pt" strokecolor="#5B5B5B">
                <v:path arrowok="t"/>
              </v:shape>
            </v:group>
            <v:group style="position:absolute;left:518;top:9736;width:10910;height:2" coordorigin="518,9736" coordsize="10910,2">
              <v:shape style="position:absolute;left:518;top:9736;width:10910;height:2" coordorigin="518,9736" coordsize="10910,0" path="m518,9736l11428,9736e" filled="f" stroked="t" strokeweight=".706609pt" strokecolor="#676767">
                <v:path arrowok="t"/>
              </v:shape>
            </v:group>
            <v:group style="position:absolute;left:3976;top:9733;width:311;height:2" coordorigin="3976,9733" coordsize="311,2">
              <v:shape style="position:absolute;left:3976;top:9733;width:311;height:2" coordorigin="3976,9733" coordsize="311,0" path="m3976,9733l4287,9733e" filled="f" stroked="t" strokeweight=".471072pt" strokecolor="#4B4B4B">
                <v:path arrowok="t"/>
              </v:shape>
            </v:group>
            <v:group style="position:absolute;left:518;top:9952;width:3552;height:2" coordorigin="518,9952" coordsize="3552,2">
              <v:shape style="position:absolute;left:518;top:9952;width:3552;height:2" coordorigin="518,9952" coordsize="3552,0" path="m518,9952l4070,9952e" filled="f" stroked="t" strokeweight=".706609pt" strokecolor="#606060">
                <v:path arrowok="t"/>
              </v:shape>
            </v:group>
            <v:group style="position:absolute;left:523;top:9690;width:2;height:304" coordorigin="523,9690" coordsize="2,304">
              <v:shape style="position:absolute;left:523;top:9690;width:2;height:304" coordorigin="523,9690" coordsize="0,304" path="m523,9995l523,9690e" filled="f" stroked="t" strokeweight=".471072pt" strokecolor="#444444">
                <v:path arrowok="t"/>
              </v:shape>
            </v:group>
            <v:group style="position:absolute;left:3976;top:9952;width:311;height:2" coordorigin="3976,9952" coordsize="311,2">
              <v:shape style="position:absolute;left:3976;top:9952;width:311;height:2" coordorigin="3976,9952" coordsize="311,0" path="m3976,9952l4287,9952e" filled="f" stroked="t" strokeweight=".471072pt" strokecolor="#4B4B4B">
                <v:path arrowok="t"/>
              </v:shape>
            </v:group>
            <v:group style="position:absolute;left:4230;top:9952;width:683;height:2" coordorigin="4230,9952" coordsize="683,2">
              <v:shape style="position:absolute;left:4230;top:9952;width:683;height:2" coordorigin="4230,9952" coordsize="683,0" path="m4230,9952l4913,9952e" filled="f" stroked="t" strokeweight=".706609pt" strokecolor="#676767">
                <v:path arrowok="t"/>
              </v:shape>
            </v:group>
            <v:group style="position:absolute;left:4857;top:9949;width:226;height:2" coordorigin="4857,9949" coordsize="226,2">
              <v:shape style="position:absolute;left:4857;top:9949;width:226;height:2" coordorigin="4857,9949" coordsize="226,0" path="m4857,9949l5083,9949e" filled="f" stroked="t" strokeweight=".471072pt" strokecolor="#545454">
                <v:path arrowok="t"/>
              </v:shape>
            </v:group>
            <v:group style="position:absolute;left:4998;top:9949;width:2841;height:2" coordorigin="4998,9949" coordsize="2841,2">
              <v:shape style="position:absolute;left:4998;top:9949;width:2841;height:2" coordorigin="4998,9949" coordsize="2841,0" path="m4998,9949l7839,9949e" filled="f" stroked="t" strokeweight=".706609pt" strokecolor="#6B6B6B">
                <v:path arrowok="t"/>
              </v:shape>
            </v:group>
            <v:group style="position:absolute;left:7782;top:9947;width:198;height:2" coordorigin="7782,9947" coordsize="198,2">
              <v:shape style="position:absolute;left:7782;top:9947;width:198;height:2" coordorigin="7782,9947" coordsize="198,0" path="m7782,9947l7980,9947e" filled="f" stroked="t" strokeweight=".471072pt" strokecolor="#4F4F4F">
                <v:path arrowok="t"/>
              </v:shape>
            </v:group>
            <v:group style="position:absolute;left:7923;top:9949;width:3509;height:2" coordorigin="7923,9949" coordsize="3509,2">
              <v:shape style="position:absolute;left:7923;top:9949;width:3509;height:2" coordorigin="7923,9949" coordsize="3509,0" path="m7923,9949l11433,9949e" filled="f" stroked="t" strokeweight=".706609pt" strokecolor="#676767">
                <v:path arrowok="t"/>
              </v:shape>
            </v:group>
            <v:group style="position:absolute;left:528;top:9923;width:2;height:5484" coordorigin="528,9923" coordsize="2,5484">
              <v:shape style="position:absolute;left:528;top:9923;width:2;height:5484" coordorigin="528,9923" coordsize="0,5484" path="m528,15408l528,9923e" filled="f" stroked="t" strokeweight=".706609pt" strokecolor="#575757">
                <v:path arrowok="t"/>
              </v:shape>
            </v:group>
            <v:group style="position:absolute;left:1182;top:9952;width:2;height:760" coordorigin="1182,9952" coordsize="2,760">
              <v:shape style="position:absolute;left:1182;top:9952;width:2;height:760" coordorigin="1182,9952" coordsize="0,760" path="m1182,10712l1182,9952e" filled="f" stroked="t" strokeweight=".235536pt" strokecolor="#646464">
                <v:path arrowok="t"/>
              </v:shape>
            </v:group>
            <v:group style="position:absolute;left:1738;top:9952;width:2;height:328" coordorigin="1738,9952" coordsize="2,328">
              <v:shape style="position:absolute;left:1738;top:9952;width:2;height:328" coordorigin="1738,9952" coordsize="0,328" path="m1738,10280l1738,9952e" filled="f" stroked="t" strokeweight=".235536pt" strokecolor="#4F4F4F">
                <v:path arrowok="t"/>
              </v:shape>
            </v:group>
            <v:group style="position:absolute;left:513;top:10277;width:10924;height:2" coordorigin="513,10277" coordsize="10924,2">
              <v:shape style="position:absolute;left:513;top:10277;width:10924;height:2" coordorigin="513,10277" coordsize="10924,0" path="m513,10277l11438,10277e" filled="f" stroked="t" strokeweight=".706609pt" strokecolor="#676767">
                <v:path arrowok="t"/>
              </v:shape>
            </v:group>
            <v:group style="position:absolute;left:7502;top:9938;width:2;height:5465" coordorigin="7502,9938" coordsize="2,5465">
              <v:shape style="position:absolute;left:7502;top:9938;width:2;height:5465" coordorigin="7502,9938" coordsize="0,5465" path="m7502,15403l7502,9938e" filled="f" stroked="t" strokeweight=".706609pt" strokecolor="#646464">
                <v:path arrowok="t"/>
              </v:shape>
            </v:group>
            <v:group style="position:absolute;left:1738;top:10266;width:2;height:447" coordorigin="1738,10266" coordsize="2,447">
              <v:shape style="position:absolute;left:1738;top:10266;width:2;height:447" coordorigin="1738,10266" coordsize="0,447" path="m1738,10712l1738,10266e" filled="f" stroked="t" strokeweight=".235536pt" strokecolor="#2B2B2B">
                <v:path arrowok="t"/>
              </v:shape>
            </v:group>
            <v:group style="position:absolute;left:11431;top:5266;width:2;height:10132" coordorigin="11431,5266" coordsize="2,10132">
              <v:shape style="position:absolute;left:11431;top:5266;width:2;height:10132" coordorigin="11431,5266" coordsize="0,10132" path="m11431,15398l11431,5266e" filled="f" stroked="t" strokeweight=".471072pt" strokecolor="#707070">
                <v:path arrowok="t"/>
              </v:shape>
            </v:group>
            <v:group style="position:absolute;left:1182;top:10712;width:2;height:1564" coordorigin="1182,10712" coordsize="2,1564">
              <v:shape style="position:absolute;left:1182;top:10712;width:2;height:1564" coordorigin="1182,10712" coordsize="0,1564" path="m1182,12276l1182,10712e" filled="f" stroked="t" strokeweight=".235536pt" strokecolor="#000000">
                <v:path arrowok="t"/>
              </v:shape>
            </v:group>
            <v:group style="position:absolute;left:1738;top:10712;width:2;height:1564" coordorigin="1738,10712" coordsize="2,1564">
              <v:shape style="position:absolute;left:1738;top:10712;width:2;height:1564" coordorigin="1738,10712" coordsize="0,1564" path="m1738,12276l1738,10712e" filled="f" stroked="t" strokeweight=".235536pt" strokecolor="#000000">
                <v:path arrowok="t"/>
              </v:shape>
            </v:group>
            <v:group style="position:absolute;left:7499;top:10684;width:2;height:285" coordorigin="7499,10684" coordsize="2,285">
              <v:shape style="position:absolute;left:7499;top:10684;width:2;height:285" coordorigin="7499,10684" coordsize="0,285" path="m7499,10969l7499,10684e" filled="f" stroked="t" strokeweight=".471072pt" strokecolor="#444444">
                <v:path arrowok="t"/>
              </v:shape>
            </v:group>
            <v:group style="position:absolute;left:2539;top:11202;width:2;height:190" coordorigin="2539,11202" coordsize="2,190">
              <v:shape style="position:absolute;left:2539;top:11202;width:2;height:190" coordorigin="2539,11202" coordsize="0,190" path="m2539,11392l2539,11202e" filled="f" stroked="t" strokeweight=".471072pt" strokecolor="#2F2F2F">
                <v:path arrowok="t"/>
              </v:shape>
            </v:group>
            <v:group style="position:absolute;left:2539;top:11335;width:2;height:143" coordorigin="2539,11335" coordsize="2,143">
              <v:shape style="position:absolute;left:2539;top:11335;width:2;height:143" coordorigin="2539,11335" coordsize="0,143" path="m2539,11477l2539,11335e" filled="f" stroked="t" strokeweight=".471072pt" strokecolor="#4F4F4F">
                <v:path arrowok="t"/>
              </v:shape>
            </v:group>
            <v:group style="position:absolute;left:528;top:11420;width:2;height:451" coordorigin="528,11420" coordsize="2,451">
              <v:shape style="position:absolute;left:528;top:11420;width:2;height:451" coordorigin="528,11420" coordsize="0,451" path="m528,11872l528,11420e" filled="f" stroked="t" strokeweight=".471072pt" strokecolor="#484848">
                <v:path arrowok="t"/>
              </v:shape>
            </v:group>
            <v:group style="position:absolute;left:11433;top:11725;width:2;height:147" coordorigin="11433,11725" coordsize="2,147">
              <v:shape style="position:absolute;left:11433;top:11725;width:2;height:147" coordorigin="11433,11725" coordsize="0,147" path="m11433,11872l11433,11725e" filled="f" stroked="t" strokeweight=".471072pt" strokecolor="#545454">
                <v:path arrowok="t"/>
              </v:shape>
            </v:group>
            <v:group style="position:absolute;left:2541;top:11815;width:2;height:342" coordorigin="2541,11815" coordsize="2,342">
              <v:shape style="position:absolute;left:2541;top:11815;width:2;height:342" coordorigin="2541,11815" coordsize="0,342" path="m2541,12157l2541,11815e" filled="f" stroked="t" strokeweight=".942145pt" strokecolor="#606060">
                <v:path arrowok="t"/>
              </v:shape>
            </v:group>
            <v:group style="position:absolute;left:2544;top:12100;width:2;height:390" coordorigin="2544,12100" coordsize="2,390">
              <v:shape style="position:absolute;left:2544;top:12100;width:2;height:390" coordorigin="2544,12100" coordsize="0,390" path="m2544,12490l2544,12100e" filled="f" stroked="t" strokeweight=".471072pt" strokecolor="#3F3F3F">
                <v:path arrowok="t"/>
              </v:shape>
            </v:group>
            <v:group style="position:absolute;left:523;top:12357;width:2026;height:2" coordorigin="523,12357" coordsize="2026,2">
              <v:shape style="position:absolute;left:523;top:12357;width:2026;height:2" coordorigin="523,12357" coordsize="2026,0" path="m523,12357l2549,12357e" filled="f" stroked="t" strokeweight=".706609pt" strokecolor="#606060">
                <v:path arrowok="t"/>
              </v:shape>
            </v:group>
            <v:group style="position:absolute;left:1182;top:12276;width:2;height:185" coordorigin="1182,12276" coordsize="2,185">
              <v:shape style="position:absolute;left:1182;top:12276;width:2;height:185" coordorigin="1182,12276" coordsize="0,185" path="m1182,12461l1182,12276e" filled="f" stroked="t" strokeweight=".235536pt" strokecolor="#777777">
                <v:path arrowok="t"/>
              </v:shape>
            </v:group>
            <v:group style="position:absolute;left:1738;top:12276;width:2;height:185" coordorigin="1738,12276" coordsize="2,185">
              <v:shape style="position:absolute;left:1738;top:12276;width:2;height:185" coordorigin="1738,12276" coordsize="0,185" path="m1738,12461l1738,12276e" filled="f" stroked="t" strokeweight=".235536pt" strokecolor="#606060">
                <v:path arrowok="t"/>
              </v:shape>
            </v:group>
            <v:group style="position:absolute;left:11433;top:12319;width:2;height:342" coordorigin="11433,12319" coordsize="2,342">
              <v:shape style="position:absolute;left:11433;top:12319;width:2;height:342" coordorigin="11433,12319" coordsize="0,342" path="m11433,12661l11433,12319e" filled="f" stroked="t" strokeweight=".471072pt" strokecolor="#575757">
                <v:path arrowok="t"/>
              </v:shape>
            </v:group>
            <v:group style="position:absolute;left:530;top:12399;width:2;height:261" coordorigin="530,12399" coordsize="2,261">
              <v:shape style="position:absolute;left:530;top:12399;width:2;height:261" coordorigin="530,12399" coordsize="0,261" path="m530,12661l530,12399e" filled="f" stroked="t" strokeweight=".471072pt" strokecolor="#545454">
                <v:path arrowok="t"/>
              </v:shape>
            </v:group>
            <v:group style="position:absolute;left:1182;top:12461;width:2;height:1911" coordorigin="1182,12461" coordsize="2,1911">
              <v:shape style="position:absolute;left:1182;top:12461;width:2;height:1911" coordorigin="1182,12461" coordsize="0,1911" path="m1182,14372l1182,12461e" filled="f" stroked="t" strokeweight=".235536pt" strokecolor="#000000">
                <v:path arrowok="t"/>
              </v:shape>
            </v:group>
            <v:group style="position:absolute;left:1738;top:12461;width:2;height:1911" coordorigin="1738,12461" coordsize="2,1911">
              <v:shape style="position:absolute;left:1738;top:12461;width:2;height:1911" coordorigin="1738,12461" coordsize="0,1911" path="m1738,14372l1738,12461e" filled="f" stroked="t" strokeweight=".235536pt" strokecolor="#000000">
                <v:path arrowok="t"/>
              </v:shape>
            </v:group>
            <v:group style="position:absolute;left:2541;top:12433;width:2;height:2975" coordorigin="2541,12433" coordsize="2,2975">
              <v:shape style="position:absolute;left:2541;top:12433;width:2;height:2975" coordorigin="2541,12433" coordsize="0,2975" path="m2541,15408l2541,12433e" filled="f" stroked="t" strokeweight=".706609pt" strokecolor="#575757">
                <v:path arrowok="t"/>
              </v:shape>
            </v:group>
            <v:group style="position:absolute;left:7504;top:12433;width:2;height:228" coordorigin="7504,12433" coordsize="2,228">
              <v:shape style="position:absolute;left:7504;top:12433;width:2;height:228" coordorigin="7504,12433" coordsize="0,228" path="m7504,12661l7504,12433e" filled="f" stroked="t" strokeweight=".471072pt" strokecolor="#444444">
                <v:path arrowok="t"/>
              </v:shape>
            </v:group>
            <v:group style="position:absolute;left:530;top:12970;width:2;height:280" coordorigin="530,12970" coordsize="2,280">
              <v:shape style="position:absolute;left:530;top:12970;width:2;height:280" coordorigin="530,12970" coordsize="0,280" path="m530,13250l530,12970e" filled="f" stroked="t" strokeweight=".471072pt" strokecolor="#484848">
                <v:path arrowok="t"/>
              </v:shape>
            </v:group>
            <v:group style="position:absolute;left:11433;top:12970;width:2;height:280" coordorigin="11433,12970" coordsize="2,280">
              <v:shape style="position:absolute;left:11433;top:12970;width:2;height:280" coordorigin="11433,12970" coordsize="0,280" path="m11433,13250l11433,12970e" filled="f" stroked="t" strokeweight=".471072pt" strokecolor="#545454">
                <v:path arrowok="t"/>
              </v:shape>
            </v:group>
            <v:group style="position:absolute;left:7507;top:13193;width:2;height:423" coordorigin="7507,13193" coordsize="2,423">
              <v:shape style="position:absolute;left:7507;top:13193;width:2;height:423" coordorigin="7507,13193" coordsize="0,423" path="m7507,13616l7507,13193e" filled="f" stroked="t" strokeweight=".471072pt" strokecolor="#4F4F4F">
                <v:path arrowok="t"/>
              </v:shape>
            </v:group>
            <v:group style="position:absolute;left:11433;top:13312;width:2;height:741" coordorigin="11433,13312" coordsize="2,741">
              <v:shape style="position:absolute;left:11433;top:13312;width:2;height:741" coordorigin="11433,13312" coordsize="0,741" path="m11433,14053l11433,13312e" filled="f" stroked="t" strokeweight=".471072pt" strokecolor="#747474">
                <v:path arrowok="t"/>
              </v:shape>
            </v:group>
            <v:group style="position:absolute;left:532;top:13968;width:2;height:261" coordorigin="532,13968" coordsize="2,261">
              <v:shape style="position:absolute;left:532;top:13968;width:2;height:261" coordorigin="532,13968" coordsize="0,261" path="m532,14229l532,13968e" filled="f" stroked="t" strokeweight=".471072pt" strokecolor="#383838">
                <v:path arrowok="t"/>
              </v:shape>
            </v:group>
            <v:group style="position:absolute;left:11433;top:13968;width:2;height:261" coordorigin="11433,13968" coordsize="2,261">
              <v:shape style="position:absolute;left:11433;top:13968;width:2;height:261" coordorigin="11433,13968" coordsize="0,261" path="m11433,14229l11433,13968e" filled="f" stroked="t" strokeweight=".471072pt" strokecolor="#575757">
                <v:path arrowok="t"/>
              </v:shape>
            </v:group>
            <v:group style="position:absolute;left:535;top:14172;width:2;height:1236" coordorigin="535,14172" coordsize="2,1236">
              <v:shape style="position:absolute;left:535;top:14172;width:2;height:1236" coordorigin="535,14172" coordsize="0,1236" path="m535,15408l535,14172e" filled="f" stroked="t" strokeweight=".706609pt" strokecolor="#575757">
                <v:path arrowok="t"/>
              </v:shape>
            </v:group>
            <v:group style="position:absolute;left:1182;top:14372;width:2;height:1022" coordorigin="1182,14372" coordsize="2,1022">
              <v:shape style="position:absolute;left:1182;top:14372;width:2;height:1022" coordorigin="1182,14372" coordsize="0,1022" path="m1182,15394l1182,14372e" filled="f" stroked="t" strokeweight=".235536pt" strokecolor="#979797">
                <v:path arrowok="t"/>
              </v:shape>
            </v:group>
            <v:group style="position:absolute;left:1738;top:14372;width:2;height:1022" coordorigin="1738,14372" coordsize="2,1022">
              <v:shape style="position:absolute;left:1738;top:14372;width:2;height:1022" coordorigin="1738,14372" coordsize="0,1022" path="m1738,15394l1738,14372e" filled="f" stroked="t" strokeweight=".235536pt" strokecolor="#838383">
                <v:path arrowok="t"/>
              </v:shape>
            </v:group>
            <v:group style="position:absolute;left:2704;top:15396;width:2379;height:2" coordorigin="2704,15396" coordsize="2379,2">
              <v:shape style="position:absolute;left:2704;top:15396;width:2379;height:2" coordorigin="2704,15396" coordsize="2379,0" path="m2704,15396l5083,15396e" filled="f" stroked="t" strokeweight=".706609pt" strokecolor="#777777">
                <v:path arrowok="t"/>
              </v:shape>
            </v:group>
            <v:group style="position:absolute;left:6350;top:15391;width:716;height:2" coordorigin="6350,15391" coordsize="716,2">
              <v:shape style="position:absolute;left:6350;top:15391;width:716;height:2" coordorigin="6350,15391" coordsize="716,0" path="m6350,15391l7066,15391e" filled="f" stroked="t" strokeweight=".471072pt" strokecolor="#808080">
                <v:path arrowok="t"/>
              </v:shape>
            </v:group>
            <v:group style="position:absolute;left:7047;top:15394;width:480;height:2" coordorigin="7047,15394" coordsize="480,2">
              <v:shape style="position:absolute;left:7047;top:15394;width:480;height:2" coordorigin="7047,15394" coordsize="480,0" path="m7047,15394l7528,15394e" filled="f" stroked="t" strokeweight=".471072pt" strokecolor="#676767">
                <v:path arrowok="t"/>
              </v:shape>
            </v:group>
            <v:group style="position:absolute;left:528;top:15394;width:10915;height:2" coordorigin="528,15394" coordsize="10915,2">
              <v:shape style="position:absolute;left:528;top:15394;width:10915;height:2" coordorigin="528,15394" coordsize="10915,0" path="m528,15394l11442,15394e" filled="f" stroked="t" strokeweight=".706609pt" strokecolor="#7C7C7C">
                <v:path arrowok="t"/>
              </v:shape>
            </v:group>
            <v:group style="position:absolute;left:7923;top:15391;width:325;height:2" coordorigin="7923,15391" coordsize="325,2">
              <v:shape style="position:absolute;left:7923;top:15391;width:325;height:2" coordorigin="7923,15391" coordsize="325,0" path="m7923,15391l8248,15391e" filled="f" stroked="t" strokeweight=".471072pt" strokecolor="#707070">
                <v:path arrowok="t"/>
              </v:shape>
            </v:group>
            <v:group style="position:absolute;left:9082;top:15391;width:292;height:2" coordorigin="9082,15391" coordsize="292,2">
              <v:shape style="position:absolute;left:9082;top:15391;width:292;height:2" coordorigin="9082,15391" coordsize="292,0" path="m9082,15391l9374,15391e" filled="f" stroked="t" strokeweight=".471072pt" strokecolor="#747474">
                <v:path arrowok="t"/>
              </v:shape>
            </v:group>
            <v:group style="position:absolute;left:11433;top:14305;width:2;height:1093" coordorigin="11433,14305" coordsize="2,1093">
              <v:shape style="position:absolute;left:11433;top:14305;width:2;height:1093" coordorigin="11433,14305" coordsize="0,1093" path="m11433,15398l11433,14305e" filled="f" stroked="t" strokeweight=".706609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808282"/>
          <w:spacing w:val="-97"/>
          <w:w w:val="105"/>
          <w:position w:val="-1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94"/>
          <w:position w:val="-1"/>
        </w:rPr>
        <w:t>SE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410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94"/>
          <w:i/>
        </w:rPr>
        <w:t>Itfaiy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4"/>
          <w:i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-18"/>
          <w:w w:val="94"/>
          <w:i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B3B3B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4"/>
        </w:rPr>
        <w:t>Bölg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-13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B3B3B"/>
          <w:w w:val="106"/>
        </w:rPr>
        <w:t>İtf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w w:val="10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83"/>
        </w:rPr>
        <w:t>f.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380"/>
          <w:cols w:num="3" w:equalWidth="0">
            <w:col w:w="4447" w:space="441"/>
            <w:col w:w="205" w:space="48"/>
            <w:col w:w="6039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14" w:right="43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002167pt;margin-top:-5.975929pt;width:47.215522pt;height:44pt;mso-position-horizontal-relative:page;mso-position-vertical-relative:paragraph;z-index:-1505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93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3826" w:right="45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920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2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5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2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53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780987pt;margin-top:8.117959pt;width:47.323362pt;height:7pt;mso-position-horizontal-relative:page;mso-position-vertical-relative:paragraph;z-index:-1505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83838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48136" w:type="dxa"/>
      </w:tblPr>
      <w:tblGrid/>
      <w:tr>
        <w:trPr>
          <w:trHeight w:val="244" w:hRule="exact"/>
        </w:trPr>
        <w:tc>
          <w:tcPr>
            <w:tcW w:w="1212" w:type="dxa"/>
            <w:tcBorders>
              <w:top w:val="nil" w:sz="6" w:space="0" w:color="auto"/>
              <w:bottom w:val="single" w:sz="7.63995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2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9"/>
                <w:position w:val="-1"/>
              </w:rPr>
              <w:t>blayTarihi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82" w:type="dxa"/>
            <w:tcBorders>
              <w:top w:val="nil" w:sz="6" w:space="0" w:color="auto"/>
              <w:bottom w:val="single" w:sz="3.819976" w:space="0" w:color="38383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26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4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04/05/2017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910" w:type="dxa"/>
            <w:tcBorders>
              <w:top w:val="single" w:sz="5.729968" w:space="0" w:color="646464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24" w:lineRule="exact"/>
              <w:ind w:left="30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94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1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No: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851" w:type="dxa"/>
            <w:tcBorders>
              <w:top w:val="single" w:sz="5.729968" w:space="0" w:color="646464"/>
              <w:bottom w:val="single" w:sz="5.729968" w:space="0" w:color="6B6B6B"/>
              <w:left w:val="nil" w:sz="6" w:space="0" w:color="auto"/>
              <w:right w:val="single" w:sz="7.639952" w:space="0" w:color="5B5B5B"/>
            </w:tcBorders>
          </w:tcPr>
          <w:p>
            <w:pPr>
              <w:spacing w:before="2" w:after="0" w:line="224" w:lineRule="exact"/>
              <w:ind w:left="406" w:right="-20"/>
              <w:jc w:val="left"/>
              <w:tabs>
                <w:tab w:pos="7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19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5"/>
                <w:position w:val="-1"/>
              </w:rPr>
              <w:t>[13ildirim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15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96"/>
                <w:position w:val="-1"/>
              </w:rPr>
              <w:t>Saa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7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52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5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7"/>
                <w:w w:val="5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46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464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22:23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22" w:type="dxa"/>
            <w:tcBorders>
              <w:top w:val="single" w:sz="5.729968" w:space="0" w:color="606060"/>
              <w:bottom w:val="single" w:sz="5.729968" w:space="0" w:color="606060"/>
              <w:left w:val="single" w:sz="7.639952" w:space="0" w:color="5B5B5B"/>
              <w:right w:val="single" w:sz="5.729968" w:space="0" w:color="5B5B5B"/>
            </w:tcBorders>
          </w:tcPr>
          <w:p>
            <w:pPr>
              <w:spacing w:before="2" w:after="0" w:line="224" w:lineRule="exact"/>
              <w:ind w:left="4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w w:val="92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19"/>
                <w:w w:val="93"/>
                <w:position w:val="-1"/>
              </w:rPr>
              <w:t>'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464"/>
                <w:spacing w:val="7"/>
                <w:w w:val="106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0"/>
                <w:position w:val="-1"/>
              </w:rPr>
              <w:t>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212" w:type="dxa"/>
            <w:tcBorders>
              <w:top w:val="single" w:sz="7.639952" w:space="0" w:color="4F4F4F"/>
              <w:bottom w:val="single" w:sz="7.63995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7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5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82" w:type="dxa"/>
            <w:tcBorders>
              <w:top w:val="single" w:sz="3.819976" w:space="0" w:color="383838"/>
              <w:bottom w:val="single" w:sz="7.63995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8"/>
              </w:rPr>
              <w:t>04/05/2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910" w:type="dxa"/>
            <w:tcBorders>
              <w:top w:val="single" w:sz="5.729968" w:space="0" w:color="575757"/>
              <w:bottom w:val="single" w:sz="7.63995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31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w w:val="89"/>
              </w:rPr>
              <w:t>[Ka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2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63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851" w:type="dxa"/>
            <w:tcBorders>
              <w:top w:val="single" w:sz="5.729968" w:space="0" w:color="6B6B6B"/>
              <w:bottom w:val="single" w:sz="7.63995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5" w:lineRule="exact"/>
              <w:ind w:left="167" w:right="-20"/>
              <w:jc w:val="left"/>
              <w:tabs>
                <w:tab w:pos="7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2721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5"/>
                <w:position w:val="-1"/>
              </w:rPr>
              <w:t>[13ildiriı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5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9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22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single" w:sz="5.729968" w:space="0" w:color="5B5B5B"/>
            </w:tcBorders>
          </w:tcPr>
          <w:p>
            <w:pPr/>
            <w:rPr/>
          </w:p>
        </w:tc>
      </w:tr>
    </w:tbl>
    <w:p>
      <w:pPr>
        <w:spacing w:before="0" w:after="0" w:line="211" w:lineRule="exact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ŞehitErol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OLÇO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İmam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80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OLÇO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imam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80" w:right="-20"/>
        <w:jc w:val="left"/>
        <w:tabs>
          <w:tab w:pos="1520" w:val="left"/>
          <w:tab w:pos="462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75" w:right="-20"/>
        <w:jc w:val="left"/>
        <w:tabs>
          <w:tab w:pos="370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Yoı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llıı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5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8"/>
          <w:w w:val="156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808282"/>
          <w:spacing w:val="0"/>
          <w:w w:val="156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808282"/>
          <w:spacing w:val="-77"/>
          <w:w w:val="15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0828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808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Kullunım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3648" w:right="4745"/>
        <w:jc w:val="center"/>
        <w:rPr>
          <w:rFonts w:ascii="Arial" w:hAnsi="Arial" w:cs="Arial" w:eastAsia="Arial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6"/>
        </w:rPr>
        <w:t>Bcıoııarnıe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2"/>
          <w:w w:val="87"/>
          <w:position w:val="6"/>
        </w:rPr>
        <w:t> </w:t>
      </w:r>
      <w:r>
        <w:rPr>
          <w:rFonts w:ascii="Arial" w:hAnsi="Arial" w:cs="Arial" w:eastAsia="Arial"/>
          <w:sz w:val="52"/>
          <w:szCs w:val="52"/>
          <w:color w:val="262626"/>
          <w:spacing w:val="2"/>
          <w:w w:val="41"/>
          <w:position w:val="-21"/>
        </w:rPr>
        <w:t>ı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2"/>
          <w:position w:val="6"/>
        </w:rPr>
        <w:t>Kagi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3"/>
          <w:position w:val="6"/>
        </w:rPr>
        <w:t>r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4F4F4F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5"/>
          <w:w w:val="86"/>
          <w:position w:val="6"/>
        </w:rPr>
        <w:t>A</w:t>
      </w:r>
      <w:r>
        <w:rPr>
          <w:rFonts w:ascii="Arial" w:hAnsi="Arial" w:cs="Arial" w:eastAsia="Arial"/>
          <w:sz w:val="52"/>
          <w:szCs w:val="52"/>
          <w:color w:val="383838"/>
          <w:spacing w:val="8"/>
          <w:w w:val="51"/>
          <w:position w:val="-2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5"/>
          <w:position w:val="6"/>
        </w:rPr>
        <w:t>hsıı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6"/>
        </w:rPr>
        <w:t> </w:t>
      </w:r>
      <w:r>
        <w:rPr>
          <w:rFonts w:ascii="Arial" w:hAnsi="Arial" w:cs="Arial" w:eastAsia="Arial"/>
          <w:sz w:val="42"/>
          <w:szCs w:val="42"/>
          <w:color w:val="909090"/>
          <w:spacing w:val="-35"/>
          <w:w w:val="51"/>
          <w:position w:val="-2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6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5"/>
          <w:w w:val="100"/>
          <w:position w:val="6"/>
        </w:rPr>
        <w:t> </w:t>
      </w:r>
      <w:r>
        <w:rPr>
          <w:rFonts w:ascii="Arial" w:hAnsi="Arial" w:cs="Arial" w:eastAsia="Arial"/>
          <w:sz w:val="49"/>
          <w:szCs w:val="49"/>
          <w:color w:val="A5A5A5"/>
          <w:spacing w:val="-53"/>
          <w:w w:val="104"/>
          <w:position w:val="-2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86"/>
          <w:position w:val="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9"/>
          <w:w w:val="85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79"/>
          <w:position w:val="6"/>
        </w:rPr>
        <w:t>r</w:t>
      </w:r>
      <w:r>
        <w:rPr>
          <w:rFonts w:ascii="Arial" w:hAnsi="Arial" w:cs="Arial" w:eastAsia="Arial"/>
          <w:sz w:val="49"/>
          <w:szCs w:val="49"/>
          <w:color w:val="BDBFBF"/>
          <w:spacing w:val="0"/>
          <w:w w:val="79"/>
          <w:position w:val="-21"/>
        </w:rPr>
        <w:t>-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8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22:29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9" w:lineRule="auto"/>
        <w:ind w:left="2200" w:right="3899" w:firstLine="-2015"/>
        <w:jc w:val="left"/>
        <w:tabs>
          <w:tab w:pos="218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6"/>
        </w:rPr>
        <w:t>lı&lt;iracı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exact"/>
        <w:ind w:left="2200" w:right="-20"/>
        <w:jc w:val="left"/>
        <w:tabs>
          <w:tab w:pos="474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22:24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Vtırı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5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821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8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751" w:right="46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9" w:lineRule="auto"/>
        <w:ind w:left="2219" w:right="4214" w:firstLine="254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[Enıniyeı-Jandarnıa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ind w:left="2219" w:right="2524" w:firstLine="-2034"/>
        <w:jc w:val="left"/>
        <w:tabs>
          <w:tab w:pos="474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6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6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2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aka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9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2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4" w:lineRule="auto"/>
        <w:ind w:left="185" w:right="2929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4743" w:right="40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8" w:lineRule="exact"/>
        <w:ind w:left="185" w:right="-20"/>
        <w:jc w:val="left"/>
        <w:tabs>
          <w:tab w:pos="220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2"/>
        </w:rPr>
        <w:t>SöndOrme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2"/>
        </w:rPr>
        <w:t>TUrU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söndi.irme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[f(öpük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4778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2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gelmiştir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140" w:right="160"/>
        </w:sectPr>
      </w:pPr>
      <w:rPr/>
    </w:p>
    <w:p>
      <w:pPr>
        <w:spacing w:before="13" w:after="0" w:line="240" w:lineRule="auto"/>
        <w:ind w:left="23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8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okulu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tarafındaki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arazide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görOlmU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  <w:cols w:num="2" w:equalWidth="0">
            <w:col w:w="1981" w:space="328"/>
            <w:col w:w="9311"/>
          </w:cols>
        </w:sectPr>
      </w:pPr>
      <w:rPr/>
    </w:p>
    <w:p>
      <w:pPr>
        <w:spacing w:before="3" w:after="0" w:line="254" w:lineRule="auto"/>
        <w:ind w:left="2228" w:right="701" w:firstLine="-1987"/>
        <w:jc w:val="left"/>
        <w:tabs>
          <w:tab w:pos="22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2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soruşturmuda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edilemeye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1"/>
        </w:rPr>
        <w:t>söndOrülmede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çıktmı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5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89" w:right="-20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1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Öll;renilemedi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71"/>
        </w:rPr>
        <w:t>IOe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2"/>
          <w:w w:val="71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7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:Övrenilcmedi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4" w:lineRule="exact"/>
        <w:ind w:left="199" w:right="614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kimseye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  <w:position w:val="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0"/>
        </w:rPr>
        <w:t>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6" w:after="0" w:line="207" w:lineRule="exact"/>
        <w:ind w:left="672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951143pt;margin-top:2.523845pt;width:8.38949pt;height:11pt;mso-position-horizontal-relative:page;mso-position-vertical-relative:paragraph;z-index:-1505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w w:val="7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-7"/>
                      <w:w w:val="7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09090"/>
                      <w:spacing w:val="0"/>
                      <w:w w:val="4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w w:val="222"/>
          <w:position w:val="-3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DönOsO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3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0"/>
          <w:position w:val="-3"/>
        </w:rPr>
        <w:t>ih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0"/>
          <w:position w:val="-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0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2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8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2"/>
        </w:rPr>
        <w:t>[Saati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22:55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1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F4F4F"/>
          <w:spacing w:val="0"/>
          <w:w w:val="140"/>
          <w:position w:val="-1"/>
        </w:rPr>
        <w:t>i=-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80" w:right="-20"/>
        <w:jc w:val="left"/>
        <w:tabs>
          <w:tab w:pos="1080" w:val="left"/>
          <w:tab w:pos="1580" w:val="left"/>
          <w:tab w:pos="8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0"/>
        </w:rPr>
        <w:t>ÖIO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5"/>
          <w:position w:val="1"/>
        </w:rPr>
        <w:t>D</w:t>
      </w:r>
      <w:r>
        <w:rPr>
          <w:rFonts w:ascii="Arial" w:hAnsi="Arial" w:cs="Arial" w:eastAsia="Arial"/>
          <w:sz w:val="18"/>
          <w:szCs w:val="18"/>
          <w:color w:val="383838"/>
          <w:spacing w:val="-3"/>
          <w:w w:val="105"/>
          <w:position w:val="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1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right="14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77"/>
          <w:position w:val="-1"/>
        </w:rPr>
        <w:t>"G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18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83838"/>
          <w:w w:val="141"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383838"/>
          <w:w w:val="140"/>
          <w:position w:val="-1"/>
        </w:rPr>
        <w:t>!</w:t>
      </w:r>
      <w:r>
        <w:rPr>
          <w:rFonts w:ascii="Arial" w:hAnsi="Arial" w:cs="Arial" w:eastAsia="Arial"/>
          <w:sz w:val="8"/>
          <w:szCs w:val="8"/>
          <w:color w:val="383838"/>
          <w:w w:val="141"/>
          <w:position w:val="-1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134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78"/>
          <w:position w:val="-1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67" w:lineRule="exact"/>
        <w:ind w:right="-12"/>
        <w:jc w:val="righ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383838"/>
          <w:spacing w:val="0"/>
          <w:w w:val="55"/>
          <w:position w:val="1"/>
        </w:rPr>
        <w:t>·-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righ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0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exact"/>
        <w:ind w:left="48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09090"/>
          <w:spacing w:val="13"/>
          <w:w w:val="57"/>
          <w:position w:val="-5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48"/>
          <w:position w:val="-5"/>
        </w:rPr>
        <w:t>I'J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4"/>
          <w:w w:val="48"/>
          <w:position w:val="-5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B4FA1"/>
          <w:spacing w:val="0"/>
          <w:w w:val="86"/>
          <w:position w:val="-5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4B4FA1"/>
          <w:spacing w:val="-5"/>
          <w:w w:val="85"/>
          <w:position w:val="-5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11"/>
          <w:w w:val="92"/>
          <w:position w:val="-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63D83"/>
          <w:spacing w:val="-29"/>
          <w:w w:val="175"/>
          <w:position w:val="-5"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87"/>
          <w:position w:val="-5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172" w:right="-20"/>
        <w:jc w:val="left"/>
        <w:tabs>
          <w:tab w:pos="11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231537pt;margin-top:2.259905pt;width:13.464226pt;height:13.5pt;mso-position-horizontal-relative:page;mso-position-vertical-relative:paragraph;z-index:-1505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26464"/>
                      <w:spacing w:val="-41"/>
                      <w:w w:val="91"/>
                      <w:i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D83"/>
                      <w:spacing w:val="0"/>
                      <w:w w:val="92"/>
                      <w:i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D83"/>
                      <w:spacing w:val="-25"/>
                      <w:w w:val="93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80C3A"/>
                      <w:spacing w:val="0"/>
                      <w:w w:val="36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63D83"/>
          <w:spacing w:val="0"/>
          <w:w w:val="100"/>
          <w:position w:val="-2"/>
        </w:rPr>
        <w:t>r4</w:t>
      </w:r>
      <w:r>
        <w:rPr>
          <w:rFonts w:ascii="Times New Roman" w:hAnsi="Times New Roman" w:cs="Times New Roman" w:eastAsia="Times New Roman"/>
          <w:sz w:val="23"/>
          <w:szCs w:val="23"/>
          <w:color w:val="626464"/>
          <w:spacing w:val="0"/>
          <w:w w:val="100"/>
          <w:position w:val="-2"/>
        </w:rPr>
        <w:t>e·</w:t>
      </w:r>
      <w:r>
        <w:rPr>
          <w:rFonts w:ascii="Times New Roman" w:hAnsi="Times New Roman" w:cs="Times New Roman" w:eastAsia="Times New Roman"/>
          <w:sz w:val="23"/>
          <w:szCs w:val="23"/>
          <w:color w:val="626464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46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26464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626464"/>
          <w:spacing w:val="0"/>
          <w:w w:val="100"/>
          <w:position w:val="0"/>
        </w:rPr>
        <w:t>ehir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-20"/>
        <w:jc w:val="left"/>
        <w:tabs>
          <w:tab w:pos="13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626717pt;margin-top:2.141515pt;width:61.922132pt;height:18pt;mso-position-horizontal-relative:page;mso-position-vertical-relative:paragraph;z-index:-1505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340" w:val="left"/>
                      <w:tab w:pos="118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808282"/>
                      <w:spacing w:val="0"/>
                      <w:w w:val="53"/>
                    </w:rPr>
                    <w:t>·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80828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80828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12B80"/>
                      <w:spacing w:val="-57"/>
                      <w:w w:val="64"/>
                      <w:i/>
                    </w:rPr>
                    <w:t>7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1C269C"/>
                      <w:spacing w:val="0"/>
                      <w:w w:val="64"/>
                      <w:i/>
                    </w:rPr>
                    <w:t>1J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1C269C"/>
                      <w:spacing w:val="-7"/>
                      <w:w w:val="63"/>
                      <w:i/>
                    </w:rPr>
                    <w:t>[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12B80"/>
                      <w:spacing w:val="0"/>
                      <w:w w:val="151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12B80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12B80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1C269C"/>
                      <w:spacing w:val="0"/>
                      <w:w w:val="62"/>
                      <w:position w:val="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09090"/>
          <w:w w:val="308"/>
          <w:position w:val="3"/>
        </w:rPr>
        <w:t>ı</w:t>
      </w:r>
      <w:r>
        <w:rPr>
          <w:rFonts w:ascii="Arial" w:hAnsi="Arial" w:cs="Arial" w:eastAsia="Arial"/>
          <w:sz w:val="14"/>
          <w:szCs w:val="14"/>
          <w:color w:val="909090"/>
          <w:spacing w:val="-23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137"/>
          <w:position w:val="3"/>
        </w:rPr>
        <w:t>p</w:t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137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808282"/>
          <w:spacing w:val="15"/>
          <w:w w:val="137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224"/>
          <w:position w:val="3"/>
        </w:rPr>
        <w:t>.</w:t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808282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626464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626464"/>
          <w:spacing w:val="49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F5D62"/>
          <w:spacing w:val="0"/>
          <w:w w:val="100"/>
          <w:position w:val="1"/>
        </w:rPr>
        <w:t>Ami</w:t>
      </w:r>
      <w:r>
        <w:rPr>
          <w:rFonts w:ascii="Arial" w:hAnsi="Arial" w:cs="Arial" w:eastAsia="Arial"/>
          <w:sz w:val="20"/>
          <w:szCs w:val="20"/>
          <w:color w:val="3F5D62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626464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6" w:after="0" w:line="118" w:lineRule="exact"/>
        <w:ind w:right="-15"/>
        <w:jc w:val="right"/>
        <w:tabs>
          <w:tab w:pos="4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12B80"/>
          <w:spacing w:val="0"/>
          <w:w w:val="100"/>
          <w:position w:val="-1"/>
        </w:rPr>
        <w:t>"V</w:t>
      </w:r>
      <w:r>
        <w:rPr>
          <w:rFonts w:ascii="Times New Roman" w:hAnsi="Times New Roman" w:cs="Times New Roman" w:eastAsia="Times New Roman"/>
          <w:sz w:val="11"/>
          <w:szCs w:val="11"/>
          <w:color w:val="212B80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12B8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212B8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3846AC"/>
          <w:spacing w:val="0"/>
          <w:w w:val="395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846AC"/>
          <w:spacing w:val="-59"/>
          <w:w w:val="39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A2D59"/>
          <w:spacing w:val="0"/>
          <w:w w:val="395"/>
          <w:i/>
          <w:position w:val="-1"/>
        </w:rPr>
        <w:t>{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3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94"/>
          <w:position w:val="-11"/>
        </w:rPr>
        <w:t>ahi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8"/>
          <w:position w:val="-1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4"/>
          <w:w w:val="98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11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02"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8"/>
        </w:rPr>
        <w:t>1/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8"/>
        </w:rPr>
        <w:t>0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48"/>
          <w:w w:val="6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24"/>
        </w:rPr>
        <w:t>t017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1" w:after="0" w:line="825" w:lineRule="exact"/>
        <w:ind w:right="-184"/>
        <w:jc w:val="left"/>
        <w:tabs>
          <w:tab w:pos="16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1C269C"/>
          <w:spacing w:val="0"/>
          <w:w w:val="100"/>
          <w:i/>
          <w:position w:val="-24"/>
        </w:rPr>
        <w:t>c</w:t>
      </w:r>
      <w:r>
        <w:rPr>
          <w:rFonts w:ascii="Times New Roman" w:hAnsi="Times New Roman" w:cs="Times New Roman" w:eastAsia="Times New Roman"/>
          <w:sz w:val="96"/>
          <w:szCs w:val="96"/>
          <w:color w:val="1C269C"/>
          <w:spacing w:val="-63"/>
          <w:w w:val="100"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100"/>
          <w:position w:val="-24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-4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91"/>
          <w:position w:val="-24"/>
        </w:rPr>
        <w:t>"t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91"/>
          <w:position w:val="-2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47"/>
          <w:w w:val="191"/>
          <w:position w:val="-2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81"/>
          <w:position w:val="-24"/>
        </w:rPr>
        <w:t>•.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4F4F"/>
          <w:w w:val="335"/>
          <w:i/>
          <w:position w:val="-11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4"/>
          <w:w w:val="333"/>
          <w:i/>
          <w:position w:val="-1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808282"/>
          <w:spacing w:val="0"/>
          <w:w w:val="90"/>
          <w:i/>
          <w:position w:val="-11"/>
        </w:rPr>
        <w:t>;-"d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  <w:cols w:num="4" w:equalWidth="0">
            <w:col w:w="736" w:space="1578"/>
            <w:col w:w="4042" w:space="1931"/>
            <w:col w:w="1996" w:space="251"/>
            <w:col w:w="1086"/>
          </w:cols>
        </w:sectPr>
      </w:pPr>
      <w:rPr/>
    </w:p>
    <w:p>
      <w:pPr>
        <w:spacing w:before="0" w:after="0" w:line="270" w:lineRule="exact"/>
        <w:ind w:left="2682" w:right="-20"/>
        <w:jc w:val="left"/>
        <w:tabs>
          <w:tab w:pos="5480" w:val="left"/>
          <w:tab w:pos="8660" w:val="left"/>
          <w:tab w:pos="9860" w:val="left"/>
          <w:tab w:pos="109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38"/>
          <w:szCs w:val="38"/>
          <w:color w:val="212B80"/>
          <w:spacing w:val="0"/>
          <w:w w:val="51"/>
          <w:i/>
          <w:position w:val="-29"/>
        </w:rPr>
        <w:t>t</w:t>
      </w:r>
      <w:r>
        <w:rPr>
          <w:rFonts w:ascii="Arial" w:hAnsi="Arial" w:cs="Arial" w:eastAsia="Arial"/>
          <w:sz w:val="38"/>
          <w:szCs w:val="38"/>
          <w:color w:val="212B80"/>
          <w:spacing w:val="0"/>
          <w:w w:val="100"/>
          <w:i/>
          <w:position w:val="-29"/>
        </w:rPr>
        <w:tab/>
      </w:r>
      <w:r>
        <w:rPr>
          <w:rFonts w:ascii="Arial" w:hAnsi="Arial" w:cs="Arial" w:eastAsia="Arial"/>
          <w:sz w:val="38"/>
          <w:szCs w:val="38"/>
          <w:color w:val="212B80"/>
          <w:spacing w:val="0"/>
          <w:w w:val="100"/>
          <w:i/>
          <w:position w:val="-2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2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2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  <w:position w:val="-7"/>
        </w:rPr>
        <w:t>fa</w:t>
      </w:r>
      <w:r>
        <w:rPr>
          <w:rFonts w:ascii="Arial" w:hAnsi="Arial" w:cs="Arial" w:eastAsia="Arial"/>
          <w:sz w:val="20"/>
          <w:szCs w:val="20"/>
          <w:color w:val="383838"/>
          <w:spacing w:val="-41"/>
          <w:w w:val="88"/>
          <w:position w:val="-7"/>
        </w:rPr>
        <w:t>i</w:t>
      </w:r>
      <w:r>
        <w:rPr>
          <w:rFonts w:ascii="Arial" w:hAnsi="Arial" w:cs="Arial" w:eastAsia="Arial"/>
          <w:sz w:val="20"/>
          <w:szCs w:val="20"/>
          <w:color w:val="A5A5A5"/>
          <w:spacing w:val="-19"/>
          <w:w w:val="94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96"/>
          <w:position w:val="-7"/>
        </w:rPr>
        <w:t>y</w:t>
      </w:r>
      <w:r>
        <w:rPr>
          <w:rFonts w:ascii="Arial" w:hAnsi="Arial" w:cs="Arial" w:eastAsia="Arial"/>
          <w:sz w:val="20"/>
          <w:szCs w:val="20"/>
          <w:color w:val="4F4F4F"/>
          <w:spacing w:val="-90"/>
          <w:w w:val="96"/>
          <w:position w:val="-7"/>
        </w:rPr>
        <w:t>a</w:t>
      </w:r>
      <w:r>
        <w:rPr>
          <w:rFonts w:ascii="Arial" w:hAnsi="Arial" w:cs="Arial" w:eastAsia="Arial"/>
          <w:sz w:val="20"/>
          <w:szCs w:val="20"/>
          <w:color w:val="A5A5A5"/>
          <w:spacing w:val="-61"/>
          <w:w w:val="191"/>
          <w:position w:val="-7"/>
        </w:rPr>
        <w:t>·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89"/>
          <w:position w:val="-7"/>
        </w:rPr>
        <w:t>?a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59"/>
          <w:position w:val="-7"/>
        </w:rPr>
        <w:t>tı1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7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0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6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60"/>
          <w:position w:val="-7"/>
        </w:rPr>
        <w:t>Acil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119"/>
          <w:position w:val="-7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120"/>
          <w:position w:val="-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</w:sectPr>
      </w:pPr>
      <w:rPr/>
    </w:p>
    <w:p>
      <w:pPr>
        <w:spacing w:before="30" w:after="0" w:line="240" w:lineRule="auto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925903pt;margin-top:8.130485pt;width:10.473750pt;height:10.5pt;mso-position-horizontal-relative:page;mso-position-vertical-relative:paragraph;z-index:-15052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A5A5A5"/>
                      <w:spacing w:val="0"/>
                      <w:w w:val="57"/>
                    </w:rPr>
                    <w:t>.......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dahftı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59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5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F4F4F"/>
          <w:spacing w:val="-22"/>
          <w:w w:val="103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83"/>
          <w:position w:val="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27"/>
          <w:w w:val="83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1"/>
          <w:position w:val="3"/>
        </w:rPr>
        <w:t>Müc!Qr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2"/>
          <w:position w:val="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62"/>
          <w:position w:val="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62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24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62"/>
          <w:i/>
          <w:position w:val="3"/>
        </w:rPr>
        <w:t>{:&lt;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62"/>
          <w:i/>
          <w:position w:val="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62"/>
          <w:i/>
          <w:position w:val="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5"/>
          <w:w w:val="62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-38"/>
          <w:w w:val="114"/>
          <w:position w:val="3"/>
        </w:rPr>
        <w:t>•</w:t>
      </w:r>
      <w:r>
        <w:rPr>
          <w:rFonts w:ascii="Arial" w:hAnsi="Arial" w:cs="Arial" w:eastAsia="Arial"/>
          <w:sz w:val="41"/>
          <w:szCs w:val="41"/>
          <w:color w:val="909090"/>
          <w:spacing w:val="-84"/>
          <w:w w:val="136"/>
          <w:position w:val="-8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85"/>
          <w:position w:val="3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  <w:cols w:num="2" w:equalWidth="0">
            <w:col w:w="9912" w:space="109"/>
            <w:col w:w="1599"/>
          </w:cols>
        </w:sectPr>
      </w:pPr>
      <w:rPr/>
    </w:p>
    <w:p>
      <w:pPr>
        <w:spacing w:before="0" w:after="0" w:line="155" w:lineRule="exact"/>
        <w:ind w:right="326"/>
        <w:jc w:val="right"/>
        <w:tabs>
          <w:tab w:pos="580" w:val="left"/>
          <w:tab w:pos="1080" w:val="left"/>
          <w:tab w:pos="18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870758pt;margin-top:.732951pt;width:96.044406pt;height:17pt;mso-position-horizontal-relative:page;mso-position-vertical-relative:paragraph;z-index:-1505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740" w:val="left"/>
                      <w:tab w:pos="1100" w:val="left"/>
                    </w:tabs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0"/>
                      <w:w w:val="80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0"/>
                      <w:w w:val="8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13"/>
                      <w:w w:val="8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0"/>
                      <w:w w:val="38"/>
                    </w:rPr>
                    <w:t>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4"/>
                      <w:w w:val="38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F4F4F"/>
                      <w:spacing w:val="0"/>
                      <w:w w:val="190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F4F4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F4F4F"/>
                      <w:spacing w:val="1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61"/>
                    </w:rPr>
                    <w:t>...,.,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0"/>
                      <w:w w:val="55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-17"/>
                      <w:w w:val="54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7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28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0"/>
                      <w:w w:val="100"/>
                    </w:rPr>
                    <w:t>""'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5A5A5"/>
                      <w:spacing w:val="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0"/>
                      <w:w w:val="143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-64"/>
                      <w:w w:val="143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0"/>
                      <w:w w:val="11"/>
                    </w:rPr>
                    <w:t>.....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0"/>
                      <w:w w:val="11"/>
                    </w:rPr>
                    <w:t>       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1"/>
                      <w:w w:val="1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0"/>
                      <w:w w:val="10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1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08282"/>
                      <w:spacing w:val="0"/>
                      <w:w w:val="37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08282"/>
                      <w:spacing w:val="-7"/>
                      <w:w w:val="37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5A5A5"/>
                      <w:spacing w:val="0"/>
                      <w:w w:val="19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626464"/>
          <w:spacing w:val="0"/>
          <w:w w:val="70"/>
          <w:position w:val="-4"/>
        </w:rPr>
        <w:t>1</w:t>
      </w:r>
      <w:r>
        <w:rPr>
          <w:rFonts w:ascii="Arial" w:hAnsi="Arial" w:cs="Arial" w:eastAsia="Arial"/>
          <w:sz w:val="16"/>
          <w:szCs w:val="16"/>
          <w:color w:val="626464"/>
          <w:spacing w:val="21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70"/>
          <w:position w:val="-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1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169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A5A5A5"/>
          <w:spacing w:val="0"/>
          <w:w w:val="86"/>
          <w:i/>
          <w:position w:val="-4"/>
        </w:rPr>
        <w:t>ıl't'-'</w:t>
      </w:r>
      <w:r>
        <w:rPr>
          <w:rFonts w:ascii="Arial" w:hAnsi="Arial" w:cs="Arial" w:eastAsia="Arial"/>
          <w:sz w:val="16"/>
          <w:szCs w:val="16"/>
          <w:color w:val="A5A5A5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A5A5A5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6"/>
          <w:szCs w:val="16"/>
          <w:color w:val="A5A5A5"/>
          <w:spacing w:val="0"/>
          <w:w w:val="130"/>
          <w:position w:val="-4"/>
        </w:rPr>
        <w:t>""</w:t>
      </w:r>
      <w:r>
        <w:rPr>
          <w:rFonts w:ascii="Arial" w:hAnsi="Arial" w:cs="Arial" w:eastAsia="Arial"/>
          <w:sz w:val="16"/>
          <w:szCs w:val="16"/>
          <w:color w:val="A5A5A5"/>
          <w:spacing w:val="0"/>
          <w:w w:val="13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A5A5A5"/>
          <w:spacing w:val="32"/>
          <w:w w:val="13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76"/>
          <w:i/>
          <w:position w:val="-4"/>
        </w:rPr>
        <w:t>ır.,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52"/>
          <w:position w:val="-4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right="387"/>
        <w:jc w:val="right"/>
        <w:tabs>
          <w:tab w:pos="13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483"/>
          <w:position w:val="-4"/>
        </w:rPr>
        <w:t>\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-42"/>
          <w:w w:val="483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483"/>
          <w:position w:val="-4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-11"/>
          <w:w w:val="483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483"/>
          <w:position w:val="-4"/>
        </w:rPr>
        <w:t>...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29"/>
          <w:w w:val="483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A5A5A5"/>
          <w:spacing w:val="0"/>
          <w:w w:val="390"/>
          <w:position w:val="-4"/>
        </w:rPr>
        <w:t>..</w:t>
      </w:r>
      <w:r>
        <w:rPr>
          <w:rFonts w:ascii="Times New Roman" w:hAnsi="Times New Roman" w:cs="Times New Roman" w:eastAsia="Times New Roman"/>
          <w:sz w:val="4"/>
          <w:szCs w:val="4"/>
          <w:color w:val="A5A5A5"/>
          <w:spacing w:val="2"/>
          <w:w w:val="390"/>
          <w:position w:val="-4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2"/>
          <w:w w:val="600"/>
          <w:position w:val="-4"/>
        </w:rPr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0"/>
          <w:w w:val="600"/>
          <w:emboss/>
          <w:position w:val="-4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0"/>
          <w:w w:val="600"/>
          <w:emboss/>
          <w:position w:val="-4"/>
        </w:rPr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0"/>
          <w:w w:val="600"/>
          <w:position w:val="-4"/>
        </w:rPr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4"/>
          <w:szCs w:val="4"/>
          <w:color w:val="BDBFBF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A5A5A5"/>
          <w:spacing w:val="0"/>
          <w:w w:val="261"/>
          <w:position w:val="-4"/>
        </w:rPr>
        <w:t>••</w:t>
      </w:r>
      <w:r>
        <w:rPr>
          <w:rFonts w:ascii="Times New Roman" w:hAnsi="Times New Roman" w:cs="Times New Roman" w:eastAsia="Times New Roman"/>
          <w:sz w:val="4"/>
          <w:szCs w:val="4"/>
          <w:color w:val="A5A5A5"/>
          <w:spacing w:val="0"/>
          <w:w w:val="261"/>
          <w:position w:val="-4"/>
        </w:rPr>
        <w:t>      </w:t>
      </w:r>
      <w:r>
        <w:rPr>
          <w:rFonts w:ascii="Times New Roman" w:hAnsi="Times New Roman" w:cs="Times New Roman" w:eastAsia="Times New Roman"/>
          <w:sz w:val="4"/>
          <w:szCs w:val="4"/>
          <w:color w:val="A5A5A5"/>
          <w:spacing w:val="16"/>
          <w:w w:val="261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08282"/>
          <w:spacing w:val="0"/>
          <w:w w:val="166"/>
          <w:position w:val="-4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808282"/>
          <w:spacing w:val="0"/>
          <w:w w:val="166"/>
          <w:position w:val="-4"/>
        </w:rPr>
        <w:t>    </w:t>
      </w:r>
      <w:r>
        <w:rPr>
          <w:rFonts w:ascii="Times New Roman" w:hAnsi="Times New Roman" w:cs="Times New Roman" w:eastAsia="Times New Roman"/>
          <w:sz w:val="4"/>
          <w:szCs w:val="4"/>
          <w:color w:val="808282"/>
          <w:spacing w:val="9"/>
          <w:w w:val="166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26464"/>
          <w:spacing w:val="0"/>
          <w:w w:val="341"/>
          <w:position w:val="-4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626464"/>
          <w:spacing w:val="-24"/>
          <w:w w:val="341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195"/>
          <w:position w:val="-4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100"/>
          <w:i/>
          <w:position w:val="-4"/>
        </w:rPr>
        <w:t>;t"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0"/>
          <w:w w:val="100"/>
          <w:i/>
          <w:position w:val="-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A5A5A5"/>
          <w:spacing w:val="11"/>
          <w:w w:val="100"/>
          <w:i/>
          <w:position w:val="-4"/>
        </w:rPr>
        <w:t> </w:t>
      </w:r>
      <w:r>
        <w:rPr>
          <w:rFonts w:ascii="Arial" w:hAnsi="Arial" w:cs="Arial" w:eastAsia="Arial"/>
          <w:sz w:val="41"/>
          <w:szCs w:val="41"/>
          <w:color w:val="626464"/>
          <w:spacing w:val="12"/>
          <w:w w:val="58"/>
          <w:i/>
          <w:position w:val="-4"/>
        </w:rPr>
        <w:t>·</w:t>
      </w:r>
      <w:r>
        <w:rPr>
          <w:rFonts w:ascii="Arial" w:hAnsi="Arial" w:cs="Arial" w:eastAsia="Arial"/>
          <w:sz w:val="41"/>
          <w:szCs w:val="41"/>
          <w:color w:val="A5A5A5"/>
          <w:spacing w:val="0"/>
          <w:w w:val="100"/>
          <w:i/>
          <w:position w:val="-4"/>
        </w:rPr>
        <w:t>t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322"/>
        <w:jc w:val="right"/>
        <w:tabs>
          <w:tab w:pos="7100" w:val="left"/>
          <w:tab w:pos="7420" w:val="left"/>
          <w:tab w:pos="89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929504pt;margin-top:6.040977pt;width:87.514468pt;height:5.5pt;mso-position-horizontal-relative:page;mso-position-vertical-relative:paragraph;z-index:-15050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tabs>
                      <w:tab w:pos="460" w:val="left"/>
                      <w:tab w:pos="1240" w:val="left"/>
                      <w:tab w:pos="1680" w:val="left"/>
                    </w:tabs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909090"/>
                      <w:spacing w:val="0"/>
                      <w:w w:val="134"/>
                    </w:rPr>
                    <w:t>•,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09090"/>
                      <w:spacing w:val="0"/>
                      <w:w w:val="134"/>
                    </w:rPr>
                    <w:t> 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09090"/>
                      <w:spacing w:val="18"/>
                      <w:w w:val="134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5A5A5"/>
                      <w:spacing w:val="0"/>
                      <w:w w:val="216"/>
                      <w:i/>
                    </w:rPr>
                    <w:t>!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5A5A5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5A5A5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129"/>
                      <w:i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6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09090"/>
                      <w:spacing w:val="0"/>
                      <w:w w:val="109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909090"/>
          <w:w w:val="68"/>
          <w:position w:val="-7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909090"/>
          <w:spacing w:val="-3"/>
          <w:w w:val="68"/>
          <w:position w:val="-7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color w:val="808282"/>
          <w:spacing w:val="-146"/>
          <w:w w:val="70"/>
          <w:position w:val="-7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0"/>
          <w:w w:val="12"/>
          <w:position w:val="-7"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08282"/>
          <w:spacing w:val="0"/>
          <w:w w:val="78"/>
          <w:position w:val="-7"/>
        </w:rPr>
        <w:t>ııı-</w:t>
      </w:r>
      <w:r>
        <w:rPr>
          <w:rFonts w:ascii="Times New Roman" w:hAnsi="Times New Roman" w:cs="Times New Roman" w:eastAsia="Times New Roman"/>
          <w:sz w:val="31"/>
          <w:szCs w:val="31"/>
          <w:color w:val="808282"/>
          <w:spacing w:val="-4"/>
          <w:w w:val="78"/>
          <w:position w:val="-7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0"/>
          <w:w w:val="78"/>
          <w:position w:val="-7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-32"/>
          <w:w w:val="78"/>
          <w:position w:val="-7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363D83"/>
          <w:spacing w:val="0"/>
          <w:w w:val="78"/>
          <w:position w:val="-7"/>
        </w:rPr>
        <w:t>(</w:t>
      </w:r>
      <w:r>
        <w:rPr>
          <w:rFonts w:ascii="Times New Roman" w:hAnsi="Times New Roman" w:cs="Times New Roman" w:eastAsia="Times New Roman"/>
          <w:sz w:val="31"/>
          <w:szCs w:val="31"/>
          <w:color w:val="363D83"/>
          <w:spacing w:val="-44"/>
          <w:w w:val="78"/>
          <w:position w:val="-7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0"/>
          <w:w w:val="78"/>
          <w:position w:val="-7"/>
        </w:rPr>
        <w:t>;</w:t>
      </w:r>
      <w:r>
        <w:rPr>
          <w:rFonts w:ascii="Times New Roman" w:hAnsi="Times New Roman" w:cs="Times New Roman" w:eastAsia="Times New Roman"/>
          <w:sz w:val="31"/>
          <w:szCs w:val="31"/>
          <w:color w:val="626464"/>
          <w:spacing w:val="15"/>
          <w:w w:val="78"/>
          <w:position w:val="-7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808282"/>
          <w:spacing w:val="0"/>
          <w:w w:val="78"/>
          <w:position w:val="-7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808282"/>
          <w:spacing w:val="-3"/>
          <w:w w:val="78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464"/>
          <w:spacing w:val="0"/>
          <w:w w:val="78"/>
          <w:position w:val="-7"/>
        </w:rPr>
        <w:t>TOPÇu</w:t>
      </w:r>
      <w:r>
        <w:rPr>
          <w:rFonts w:ascii="Times New Roman" w:hAnsi="Times New Roman" w:cs="Times New Roman" w:eastAsia="Times New Roman"/>
          <w:sz w:val="27"/>
          <w:szCs w:val="27"/>
          <w:color w:val="626464"/>
          <w:spacing w:val="-36"/>
          <w:w w:val="78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46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26464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A5A5A5"/>
          <w:spacing w:val="0"/>
          <w:w w:val="161"/>
          <w:position w:val="2"/>
        </w:rPr>
        <w:t>\</w:t>
      </w:r>
      <w:r>
        <w:rPr>
          <w:rFonts w:ascii="Arial" w:hAnsi="Arial" w:cs="Arial" w:eastAsia="Arial"/>
          <w:sz w:val="17"/>
          <w:szCs w:val="17"/>
          <w:color w:val="A5A5A5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A5A5A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50"/>
          <w:i/>
          <w:position w:val="2"/>
        </w:rPr>
        <w:t>'i';,._..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5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12"/>
          <w:w w:val="5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5A5"/>
          <w:spacing w:val="0"/>
          <w:w w:val="49"/>
          <w:i/>
          <w:position w:val="2"/>
        </w:rPr>
        <w:t>&lt;t'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133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-36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-4"/>
          <w:w w:val="73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73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0"/>
          <w:w w:val="73"/>
          <w:i/>
          <w:position w:val="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BDBFBF"/>
          <w:spacing w:val="2"/>
          <w:w w:val="73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BDBFBF"/>
          <w:spacing w:val="5"/>
          <w:w w:val="53"/>
          <w:i/>
          <w:position w:val="2"/>
        </w:rPr>
        <w:t>f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17"/>
          <w:i/>
          <w:position w:val="2"/>
        </w:rPr>
        <w:t>.:/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909090"/>
          <w:spacing w:val="21"/>
          <w:w w:val="100"/>
          <w:i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A5A5A5"/>
          <w:spacing w:val="-20"/>
          <w:w w:val="139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A5A5A5"/>
          <w:spacing w:val="-16"/>
          <w:w w:val="139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211"/>
          <w:position w:val="2"/>
        </w:rPr>
        <w:t>/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BDBFBF"/>
          <w:spacing w:val="0"/>
          <w:w w:val="139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40" w:right="160"/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13.847413pt;margin-top:32.069672pt;width:569.773297pt;height:767.727966pt;mso-position-horizontal-relative:page;mso-position-vertical-relative:page;z-index:-15058" coordorigin="277,641" coordsize="11395,15355">
            <v:group style="position:absolute;left:286;top:661;width:611;height:2" coordorigin="286,661" coordsize="611,2">
              <v:shape style="position:absolute;left:286;top:661;width:611;height:2" coordorigin="286,661" coordsize="611,0" path="m286,661l898,661e" filled="f" stroked="t" strokeweight=".954994pt" strokecolor="#7C7C7C">
                <v:path arrowok="t"/>
              </v:shape>
            </v:group>
            <v:group style="position:absolute;left:296;top:651;width:2;height:732" coordorigin="296,651" coordsize="2,732">
              <v:shape style="position:absolute;left:296;top:651;width:2;height:732" coordorigin="296,651" coordsize="0,732" path="m296,1383l296,651e" filled="f" stroked="t" strokeweight=".477497pt" strokecolor="#4B4B4B">
                <v:path arrowok="t"/>
              </v:shape>
            </v:group>
            <v:group style="position:absolute;left:286;top:663;width:11341;height:2" coordorigin="286,663" coordsize="11341,2">
              <v:shape style="position:absolute;left:286;top:663;width:11341;height:2" coordorigin="286,663" coordsize="11341,0" path="m286,663l11627,663e" filled="f" stroked="t" strokeweight=".716246pt" strokecolor="#676767">
                <v:path arrowok="t"/>
              </v:shape>
            </v:group>
            <v:group style="position:absolute;left:974;top:661;width:664;height:2" coordorigin="974,661" coordsize="664,2">
              <v:shape style="position:absolute;left:974;top:661;width:664;height:2" coordorigin="974,661" coordsize="664,0" path="m974,661l1638,661e" filled="f" stroked="t" strokeweight=".477497pt" strokecolor="#444444">
                <v:path arrowok="t"/>
              </v:shape>
            </v:group>
            <v:group style="position:absolute;left:2328;top:651;width:2;height:383" coordorigin="2328,651" coordsize="2,383">
              <v:shape style="position:absolute;left:2328;top:651;width:2;height:383" coordorigin="2328,651" coordsize="0,383" path="m2328,1034l2328,651e" filled="f" stroked="t" strokeweight=".716246pt" strokecolor="#444444">
                <v:path arrowok="t"/>
              </v:shape>
            </v:group>
            <v:group style="position:absolute;left:2922;top:661;width:420;height:2" coordorigin="2922,661" coordsize="420,2">
              <v:shape style="position:absolute;left:2922;top:661;width:420;height:2" coordorigin="2922,661" coordsize="420,0" path="m2922,661l3342,661e" filled="f" stroked="t" strokeweight=".477497pt" strokecolor="#606060">
                <v:path arrowok="t"/>
              </v:shape>
            </v:group>
            <v:group style="position:absolute;left:3285;top:661;width:482;height:2" coordorigin="3285,661" coordsize="482,2">
              <v:shape style="position:absolute;left:3285;top:661;width:482;height:2" coordorigin="3285,661" coordsize="482,0" path="m3285,661l3767,661e" filled="f" stroked="t" strokeweight=".477497pt" strokecolor="#444444">
                <v:path arrowok="t"/>
              </v:shape>
            </v:group>
            <v:group style="position:absolute;left:8275;top:670;width:883;height:2" coordorigin="8275,670" coordsize="883,2">
              <v:shape style="position:absolute;left:8275;top:670;width:883;height:2" coordorigin="8275,670" coordsize="883,0" path="m8275,670l9158,670e" filled="f" stroked="t" strokeweight=".477497pt" strokecolor="#3F3F3F">
                <v:path arrowok="t"/>
              </v:shape>
            </v:group>
            <v:group style="position:absolute;left:9135;top:665;width:2;height:1187" coordorigin="9135,665" coordsize="2,1187">
              <v:shape style="position:absolute;left:9135;top:665;width:2;height:1187" coordorigin="9135,665" coordsize="0,1187" path="m9135,1852l9135,665e" filled="f" stroked="t" strokeweight=".954994pt" strokecolor="#444444">
                <v:path arrowok="t"/>
              </v:shape>
            </v:group>
            <v:group style="position:absolute;left:11622;top:670;width:2;height:5916" coordorigin="11622,670" coordsize="2,5916">
              <v:shape style="position:absolute;left:11622;top:670;width:2;height:5916" coordorigin="11622,670" coordsize="0,5916" path="m11622,6586l11622,670e" filled="f" stroked="t" strokeweight=".716246pt" strokecolor="#5B5B5B">
                <v:path arrowok="t"/>
              </v:shape>
            </v:group>
            <v:group style="position:absolute;left:2330;top:976;width:2;height:407" coordorigin="2330,976" coordsize="2,407">
              <v:shape style="position:absolute;left:2330;top:976;width:2;height:407" coordorigin="2330,976" coordsize="0,407" path="m2330,1383l2330,976e" filled="f" stroked="t" strokeweight=".477497pt" strokecolor="#181818">
                <v:path arrowok="t"/>
              </v:shape>
            </v:group>
            <v:group style="position:absolute;left:303;top:651;width:2;height:12545" coordorigin="303,651" coordsize="2,12545">
              <v:shape style="position:absolute;left:303;top:651;width:2;height:12545" coordorigin="303,651" coordsize="0,12545" path="m303,13196l303,651e" filled="f" stroked="t" strokeweight=".954994pt" strokecolor="#484848">
                <v:path arrowok="t"/>
              </v:shape>
            </v:group>
            <v:group style="position:absolute;left:2325;top:1326;width:2;height:187" coordorigin="2325,1326" coordsize="2,187">
              <v:shape style="position:absolute;left:2325;top:1326;width:2;height:187" coordorigin="2325,1326" coordsize="0,187" path="m2325,1512l2325,1326e" filled="f" stroked="t" strokeweight=".716246pt" strokecolor="#3B3B3B">
                <v:path arrowok="t"/>
              </v:shape>
            </v:group>
            <v:group style="position:absolute;left:10665;top:1326;width:2;height:201" coordorigin="10665,1326" coordsize="2,201">
              <v:shape style="position:absolute;left:10665;top:1326;width:2;height:201" coordorigin="10665,1326" coordsize="0,201" path="m10665,1527l10665,1326e" filled="f" stroked="t" strokeweight=".716246pt" strokecolor="#9CA3A3">
                <v:path arrowok="t"/>
              </v:shape>
            </v:group>
            <v:group style="position:absolute;left:10634;top:1484;width:998;height:2" coordorigin="10634,1484" coordsize="998,2">
              <v:shape style="position:absolute;left:10634;top:1484;width:998;height:2" coordorigin="10634,1484" coordsize="998,0" path="m10634,1484l11632,1484e" filled="f" stroked="t" strokeweight=".716246pt" strokecolor="#979C9C">
                <v:path arrowok="t"/>
              </v:shape>
            </v:group>
            <v:group style="position:absolute;left:291;top:1340;width:2;height:483" coordorigin="291,1340" coordsize="2,483">
              <v:shape style="position:absolute;left:291;top:1340;width:2;height:483" coordorigin="291,1340" coordsize="0,483" path="m291,1824l291,1340e" filled="f" stroked="t" strokeweight=".954994pt" strokecolor="#7C7C7C">
                <v:path arrowok="t"/>
              </v:shape>
            </v:group>
            <v:group style="position:absolute;left:2325;top:1417;width:2;height:421" coordorigin="2325,1417" coordsize="2,421">
              <v:shape style="position:absolute;left:2325;top:1417;width:2;height:421" coordorigin="2325,1417" coordsize="0,421" path="m2325,1838l2325,1417e" filled="f" stroked="t" strokeweight=".954994pt" strokecolor="#4F4F4F">
                <v:path arrowok="t"/>
              </v:shape>
            </v:group>
            <v:group style="position:absolute;left:286;top:2554;width:5305;height:2" coordorigin="286,2554" coordsize="5305,2">
              <v:shape style="position:absolute;left:286;top:2554;width:5305;height:2" coordorigin="286,2554" coordsize="5305,0" path="m286,2554l5591,2554e" filled="f" stroked="t" strokeweight=".716246pt" strokecolor="#545454">
                <v:path arrowok="t"/>
              </v:shape>
            </v:group>
            <v:group style="position:absolute;left:1910;top:2561;width:8776;height:2" coordorigin="1910,2561" coordsize="8776,2">
              <v:shape style="position:absolute;left:1910;top:2561;width:8776;height:2" coordorigin="1910,2561" coordsize="8776,0" path="m1910,2561l10686,2561e" filled="f" stroked="t" strokeweight=".716246pt" strokecolor="#646464">
                <v:path arrowok="t"/>
              </v:shape>
            </v:group>
            <v:group style="position:absolute;left:10629;top:2565;width:458;height:2" coordorigin="10629,2565" coordsize="458,2">
              <v:shape style="position:absolute;left:10629;top:2565;width:458;height:2" coordorigin="10629,2565" coordsize="458,0" path="m10629,2565l11087,2565e" filled="f" stroked="t" strokeweight=".477497pt" strokecolor="#343434">
                <v:path arrowok="t"/>
              </v:shape>
            </v:group>
            <v:group style="position:absolute;left:1910;top:2570;width:9722;height:2" coordorigin="1910,2570" coordsize="9722,2">
              <v:shape style="position:absolute;left:1910;top:2570;width:9722;height:2" coordorigin="1910,2570" coordsize="9722,0" path="m1910,2570l11632,2570e" filled="f" stroked="t" strokeweight=".716246pt" strokecolor="#606060">
                <v:path arrowok="t"/>
              </v:shape>
            </v:group>
            <v:group style="position:absolute;left:286;top:2795;width:5377;height:2" coordorigin="286,2795" coordsize="5377,2">
              <v:shape style="position:absolute;left:286;top:2795;width:5377;height:2" coordorigin="286,2795" coordsize="5377,0" path="m286,2795l5663,2795e" filled="f" stroked="t" strokeweight=".716246pt" strokecolor="#545454">
                <v:path arrowok="t"/>
              </v:shape>
            </v:group>
            <v:group style="position:absolute;left:5534;top:2798;width:1514;height:2" coordorigin="5534,2798" coordsize="1514,2">
              <v:shape style="position:absolute;left:5534;top:2798;width:1514;height:2" coordorigin="5534,2798" coordsize="1514,0" path="m5534,2798l7048,2798e" filled="f" stroked="t" strokeweight=".954994pt" strokecolor="#6B6B6B">
                <v:path arrowok="t"/>
              </v:shape>
            </v:group>
            <v:group style="position:absolute;left:6909;top:2800;width:492;height:2" coordorigin="6909,2800" coordsize="492,2">
              <v:shape style="position:absolute;left:6909;top:2800;width:492;height:2" coordorigin="6909,2800" coordsize="492,0" path="m6909,2800l7401,2800e" filled="f" stroked="t" strokeweight=".477497pt" strokecolor="#383838">
                <v:path arrowok="t"/>
              </v:shape>
            </v:group>
            <v:group style="position:absolute;left:7344;top:2802;width:3342;height:2" coordorigin="7344,2802" coordsize="3342,2">
              <v:shape style="position:absolute;left:7344;top:2802;width:3342;height:2" coordorigin="7344,2802" coordsize="3342,0" path="m7344,2802l10686,2802e" filled="f" stroked="t" strokeweight=".716246pt" strokecolor="#575757">
                <v:path arrowok="t"/>
              </v:shape>
            </v:group>
            <v:group style="position:absolute;left:10629;top:2805;width:458;height:2" coordorigin="10629,2805" coordsize="458,2">
              <v:shape style="position:absolute;left:10629;top:2805;width:458;height:2" coordorigin="10629,2805" coordsize="458,0" path="m10629,2805l11087,2805e" filled="f" stroked="t" strokeweight=".477497pt" strokecolor="#2B2B2B">
                <v:path arrowok="t"/>
              </v:shape>
            </v:group>
            <v:group style="position:absolute;left:11030;top:2810;width:602;height:2" coordorigin="11030,2810" coordsize="602,2">
              <v:shape style="position:absolute;left:11030;top:2810;width:602;height:2" coordorigin="11030,2810" coordsize="602,0" path="m11030,2810l11632,2810e" filled="f" stroked="t" strokeweight=".716246pt" strokecolor="#545454">
                <v:path arrowok="t"/>
              </v:shape>
            </v:group>
            <v:group style="position:absolute;left:291;top:3035;width:2598;height:2" coordorigin="291,3035" coordsize="2598,2">
              <v:shape style="position:absolute;left:291;top:3035;width:2598;height:2" coordorigin="291,3035" coordsize="2598,0" path="m291,3035l2889,3035e" filled="f" stroked="t" strokeweight=".716246pt" strokecolor="#4F4F4F">
                <v:path arrowok="t"/>
              </v:shape>
            </v:group>
            <v:group style="position:absolute;left:2832;top:3032;width:726;height:2" coordorigin="2832,3032" coordsize="726,2">
              <v:shape style="position:absolute;left:2832;top:3032;width:726;height:2" coordorigin="2832,3032" coordsize="726,0" path="m2832,3032l3557,3032e" filled="f" stroked="t" strokeweight=".954994pt" strokecolor="#6B6B6B">
                <v:path arrowok="t"/>
              </v:shape>
            </v:group>
            <v:group style="position:absolute;left:3500;top:3030;width:267;height:2" coordorigin="3500,3030" coordsize="267,2">
              <v:shape style="position:absolute;left:3500;top:3030;width:267;height:2" coordorigin="3500,3030" coordsize="267,0" path="m3500,3030l3767,3030e" filled="f" stroked="t" strokeweight=".716246pt" strokecolor="#545454">
                <v:path arrowok="t"/>
              </v:shape>
            </v:group>
            <v:group style="position:absolute;left:3710;top:3035;width:138;height:2" coordorigin="3710,3035" coordsize="138,2">
              <v:shape style="position:absolute;left:3710;top:3035;width:138;height:2" coordorigin="3710,3035" coordsize="138,0" path="m3710,3035l3849,3035e" filled="f" stroked="t" strokeweight=".477497pt" strokecolor="#3F3F3F">
                <v:path arrowok="t"/>
              </v:shape>
            </v:group>
            <v:group style="position:absolute;left:3791;top:3035;width:420;height:2" coordorigin="3791,3035" coordsize="420,2">
              <v:shape style="position:absolute;left:3791;top:3035;width:420;height:2" coordorigin="3791,3035" coordsize="420,0" path="m3791,3035l4212,3035e" filled="f" stroked="t" strokeweight=".477497pt" strokecolor="#575757">
                <v:path arrowok="t"/>
              </v:shape>
            </v:group>
            <v:group style="position:absolute;left:4130;top:3037;width:2932;height:2" coordorigin="4130,3037" coordsize="2932,2">
              <v:shape style="position:absolute;left:4130;top:3037;width:2932;height:2" coordorigin="4130,3037" coordsize="2932,0" path="m4130,3037l7062,3037e" filled="f" stroked="t" strokeweight=".954994pt" strokecolor="#646464">
                <v:path arrowok="t"/>
              </v:shape>
            </v:group>
            <v:group style="position:absolute;left:6909;top:3039;width:3777;height:2" coordorigin="6909,3039" coordsize="3777,2">
              <v:shape style="position:absolute;left:6909;top:3039;width:3777;height:2" coordorigin="6909,3039" coordsize="3777,0" path="m6909,3039l10686,3039e" filled="f" stroked="t" strokeweight=".477497pt" strokecolor="#4F4F4F">
                <v:path arrowok="t"/>
              </v:shape>
            </v:group>
            <v:group style="position:absolute;left:10629;top:3039;width:458;height:2" coordorigin="10629,3039" coordsize="458,2">
              <v:shape style="position:absolute;left:10629;top:3039;width:458;height:2" coordorigin="10629,3039" coordsize="458,0" path="m10629,3039l11087,3039e" filled="f" stroked="t" strokeweight=".954994pt" strokecolor="#676767">
                <v:path arrowok="t"/>
              </v:shape>
            </v:group>
            <v:group style="position:absolute;left:11030;top:3044;width:602;height:2" coordorigin="11030,3044" coordsize="602,2">
              <v:shape style="position:absolute;left:11030;top:3044;width:602;height:2" coordorigin="11030,3044" coordsize="602,0" path="m11030,3044l11632,3044e" filled="f" stroked="t" strokeweight=".477497pt" strokecolor="#4B4B4B">
                <v:path arrowok="t"/>
              </v:shape>
            </v:group>
            <v:group style="position:absolute;left:6948;top:3025;width:2;height:957" coordorigin="6948,3025" coordsize="2,957">
              <v:shape style="position:absolute;left:6948;top:3025;width:2;height:957" coordorigin="6948,3025" coordsize="0,957" path="m6948,3982l6948,3025e" filled="f" stroked="t" strokeweight=".954994pt" strokecolor="#545454">
                <v:path arrowok="t"/>
              </v:shape>
            </v:group>
            <v:group style="position:absolute;left:291;top:3973;width:11341;height:2" coordorigin="291,3973" coordsize="11341,2">
              <v:shape style="position:absolute;left:291;top:3973;width:11341;height:2" coordorigin="291,3973" coordsize="11341,0" path="m291,3973l11632,3973e" filled="f" stroked="t" strokeweight=".954994pt" strokecolor="#575757">
                <v:path arrowok="t"/>
              </v:shape>
            </v:group>
            <v:group style="position:absolute;left:3820;top:3458;width:2239;height:2" coordorigin="3820,3458" coordsize="2239,2">
              <v:shape style="position:absolute;left:3820;top:3458;width:2239;height:2" coordorigin="3820,3458" coordsize="2239,0" path="m3820,3458l6059,3458e" filled="f" stroked="t" strokeweight=".716246pt" strokecolor="#707070">
                <v:path arrowok="t"/>
              </v:shape>
            </v:group>
            <v:group style="position:absolute;left:3825;top:3757;width:802;height:2" coordorigin="3825,3757" coordsize="802,2">
              <v:shape style="position:absolute;left:3825;top:3757;width:802;height:2" coordorigin="3825,3757" coordsize="802,0" path="m3825,3757l4627,3757e" filled="f" stroked="t" strokeweight=".716246pt" strokecolor="#545454">
                <v:path arrowok="t"/>
              </v:shape>
            </v:group>
            <v:group style="position:absolute;left:3825;top:3030;width:2;height:948" coordorigin="3825,3030" coordsize="2,948">
              <v:shape style="position:absolute;left:3825;top:3030;width:2;height:948" coordorigin="3825,3030" coordsize="0,948" path="m3825,3977l3825,3030e" filled="f" stroked="t" strokeweight=".716246pt" strokecolor="#383838">
                <v:path arrowok="t"/>
              </v:shape>
            </v:group>
            <v:group style="position:absolute;left:4154;top:3970;width:473;height:2" coordorigin="4154,3970" coordsize="473,2">
              <v:shape style="position:absolute;left:4154;top:3970;width:473;height:2" coordorigin="4154,3970" coordsize="473,0" path="m4154,3970l4627,3970e" filled="f" stroked="t" strokeweight=".477497pt" strokecolor="#3B3B3B">
                <v:path arrowok="t"/>
              </v:shape>
            </v:group>
            <v:group style="position:absolute;left:8275;top:3973;width:549;height:2" coordorigin="8275,3973" coordsize="549,2">
              <v:shape style="position:absolute;left:8275;top:3973;width:549;height:2" coordorigin="8275,3973" coordsize="549,0" path="m8275,3973l8824,3973e" filled="f" stroked="t" strokeweight=".477497pt" strokecolor="#343434">
                <v:path arrowok="t"/>
              </v:shape>
            </v:group>
            <v:group style="position:absolute;left:11625;top:2824;width:2;height:1364" coordorigin="11625,2824" coordsize="2,1364">
              <v:shape style="position:absolute;left:11625;top:2824;width:2;height:1364" coordorigin="11625,2824" coordsize="0,1364" path="m11625,4188l11625,2824e" filled="f" stroked="t" strokeweight=".716246pt" strokecolor="#5B5B5B">
                <v:path arrowok="t"/>
              </v:shape>
            </v:group>
            <v:group style="position:absolute;left:291;top:4245;width:4632;height:2" coordorigin="291,4245" coordsize="4632,2">
              <v:shape style="position:absolute;left:291;top:4245;width:4632;height:2" coordorigin="291,4245" coordsize="4632,0" path="m291,4245l4923,4245e" filled="f" stroked="t" strokeweight=".716246pt" strokecolor="#545454">
                <v:path arrowok="t"/>
              </v:shape>
            </v:group>
            <v:group style="position:absolute;left:2333;top:3963;width:2;height:546" coordorigin="2333,3963" coordsize="2,546">
              <v:shape style="position:absolute;left:2333;top:3963;width:2;height:546" coordorigin="2333,3963" coordsize="0,546" path="m2333,4509l2333,3963e" filled="f" stroked="t" strokeweight=".716246pt" strokecolor="#444444">
                <v:path arrowok="t"/>
              </v:shape>
            </v:group>
            <v:group style="position:absolute;left:4866;top:4245;width:726;height:2" coordorigin="4866,4245" coordsize="726,2">
              <v:shape style="position:absolute;left:4866;top:4245;width:726;height:2" coordorigin="4866,4245" coordsize="726,0" path="m4866,4245l5591,4245e" filled="f" stroked="t" strokeweight=".477497pt" strokecolor="#444444">
                <v:path arrowok="t"/>
              </v:shape>
            </v:group>
            <v:group style="position:absolute;left:5501;top:4248;width:5186;height:2" coordorigin="5501,4248" coordsize="5186,2">
              <v:shape style="position:absolute;left:5501;top:4248;width:5186;height:2" coordorigin="5501,4248" coordsize="5186,0" path="m5501,4248l10686,4248e" filled="f" stroked="t" strokeweight=".954994pt" strokecolor="#606060">
                <v:path arrowok="t"/>
              </v:shape>
            </v:group>
            <v:group style="position:absolute;left:10629;top:4250;width:458;height:2" coordorigin="10629,4250" coordsize="458,2">
              <v:shape style="position:absolute;left:10629;top:4250;width:458;height:2" coordorigin="10629,4250" coordsize="458,0" path="m10629,4250l11087,4250e" filled="f" stroked="t" strokeweight=".477497pt" strokecolor="#343434">
                <v:path arrowok="t"/>
              </v:shape>
            </v:group>
            <v:group style="position:absolute;left:11030;top:4253;width:602;height:2" coordorigin="11030,4253" coordsize="602,2">
              <v:shape style="position:absolute;left:11030;top:4253;width:602;height:2" coordorigin="11030,4253" coordsize="602,0" path="m11030,4253l11632,4253e" filled="f" stroked="t" strokeweight=".477497pt" strokecolor="#5B5B5B">
                <v:path arrowok="t"/>
              </v:shape>
            </v:group>
            <v:group style="position:absolute;left:2325;top:4490;width:9306;height:2" coordorigin="2325,4490" coordsize="9306,2">
              <v:shape style="position:absolute;left:2325;top:4490;width:9306;height:2" coordorigin="2325,4490" coordsize="9306,0" path="m2325,4490l11632,4490e" filled="f" stroked="t" strokeweight=".716246pt" strokecolor="#646464">
                <v:path arrowok="t"/>
              </v:shape>
            </v:group>
            <v:group style="position:absolute;left:7879;top:4490;width:945;height:2" coordorigin="7879,4490" coordsize="945,2">
              <v:shape style="position:absolute;left:7879;top:4490;width:945;height:2" coordorigin="7879,4490" coordsize="945,0" path="m7879,4490l8824,4490e" filled="f" stroked="t" strokeweight=".477497pt" strokecolor="#444444">
                <v:path arrowok="t"/>
              </v:shape>
            </v:group>
            <v:group style="position:absolute;left:11627;top:4202;width:2;height:1039" coordorigin="11627,4202" coordsize="2,1039">
              <v:shape style="position:absolute;left:11627;top:4202;width:2;height:1039" coordorigin="11627,4202" coordsize="0,1039" path="m11627,5241l11627,4202e" filled="f" stroked="t" strokeweight=".477497pt" strokecolor="#3F3F3F">
                <v:path arrowok="t"/>
              </v:shape>
            </v:group>
            <v:group style="position:absolute;left:301;top:4451;width:2;height:780" coordorigin="301,4451" coordsize="2,780">
              <v:shape style="position:absolute;left:301;top:4451;width:2;height:780" coordorigin="301,4451" coordsize="0,780" path="m301,5231l301,4451e" filled="f" stroked="t" strokeweight=".477497pt" strokecolor="#1F1F1F">
                <v:path arrowok="t"/>
              </v:shape>
            </v:group>
            <v:group style="position:absolute;left:2335;top:4451;width:2;height:1019" coordorigin="2335,4451" coordsize="2,1019">
              <v:shape style="position:absolute;left:2335;top:4451;width:2;height:1019" coordorigin="2335,4451" coordsize="0,1019" path="m2335,5471l2335,4451e" filled="f" stroked="t" strokeweight=".477497pt" strokecolor="#282828">
                <v:path arrowok="t"/>
              </v:shape>
            </v:group>
            <v:group style="position:absolute;left:4899;top:4480;width:2;height:2183" coordorigin="4899,4480" coordsize="2,2183">
              <v:shape style="position:absolute;left:4899;top:4480;width:2;height:2183" coordorigin="4899,4480" coordsize="0,2183" path="m4899,6663l4899,4480e" filled="f" stroked="t" strokeweight=".716246pt" strokecolor="#545454">
                <v:path arrowok="t"/>
              </v:shape>
            </v:group>
            <v:group style="position:absolute;left:4890;top:4973;width:1848;height:2" coordorigin="4890,4973" coordsize="1848,2">
              <v:shape style="position:absolute;left:4890;top:4973;width:1848;height:2" coordorigin="4890,4973" coordsize="1848,0" path="m4890,4973l6737,4973e" filled="f" stroked="t" strokeweight=".716246pt" strokecolor="#5B5B5B">
                <v:path arrowok="t"/>
              </v:shape>
            </v:group>
            <v:group style="position:absolute;left:7821;top:4490;width:2;height:273" coordorigin="7821,4490" coordsize="2,273">
              <v:shape style="position:absolute;left:7821;top:4490;width:2;height:273" coordorigin="7821,4490" coordsize="0,273" path="m7821,4762l7821,4490e" filled="f" stroked="t" strokeweight=".716246pt" strokecolor="#4B4B4B">
                <v:path arrowok="t"/>
              </v:shape>
            </v:group>
            <v:group style="position:absolute;left:5978;top:4971;width:1423;height:2" coordorigin="5978,4971" coordsize="1423,2">
              <v:shape style="position:absolute;left:5978;top:4971;width:1423;height:2" coordorigin="5978,4971" coordsize="1423,0" path="m5978,4971l7401,4971e" filled="f" stroked="t" strokeweight=".954994pt" strokecolor="#707070">
                <v:path arrowok="t"/>
              </v:shape>
            </v:group>
            <v:group style="position:absolute;left:7344;top:4973;width:497;height:2" coordorigin="7344,4973" coordsize="497,2">
              <v:shape style="position:absolute;left:7344;top:4973;width:497;height:2" coordorigin="7344,4973" coordsize="497,0" path="m7344,4973l7841,4973e" filled="f" stroked="t" strokeweight=".477497pt" strokecolor="#383838">
                <v:path arrowok="t"/>
              </v:shape>
            </v:group>
            <v:group style="position:absolute;left:7817;top:4705;width:2;height:273" coordorigin="7817,4705" coordsize="2,273">
              <v:shape style="position:absolute;left:7817;top:4705;width:2;height:273" coordorigin="7817,4705" coordsize="0,273" path="m7817,4978l7817,4705e" filled="f" stroked="t" strokeweight=".477497pt" strokecolor="#2B2B2B">
                <v:path arrowok="t"/>
              </v:shape>
            </v:group>
            <v:group style="position:absolute;left:7769;top:4975;width:3825;height:2" coordorigin="7769,4975" coordsize="3825,2">
              <v:shape style="position:absolute;left:7769;top:4975;width:3825;height:2" coordorigin="7769,4975" coordsize="3825,0" path="m7769,4975l11594,4975e" filled="f" stroked="t" strokeweight=".716246pt" strokecolor="#575757">
                <v:path arrowok="t"/>
              </v:shape>
            </v:group>
            <v:group style="position:absolute;left:11030;top:4978;width:602;height:2" coordorigin="11030,4978" coordsize="602,2">
              <v:shape style="position:absolute;left:11030;top:4978;width:602;height:2" coordorigin="11030,4978" coordsize="602,0" path="m11030,4978l11632,4978e" filled="f" stroked="t" strokeweight=".477497pt" strokecolor="#484848">
                <v:path arrowok="t"/>
              </v:shape>
            </v:group>
            <v:group style="position:absolute;left:4890;top:5217;width:6747;height:2" coordorigin="4890,5217" coordsize="6747,2">
              <v:shape style="position:absolute;left:4890;top:5217;width:6747;height:2" coordorigin="4890,5217" coordsize="6747,0" path="m4890,5217l11637,5217e" filled="f" stroked="t" strokeweight=".716246pt" strokecolor="#646464">
                <v:path arrowok="t"/>
              </v:shape>
            </v:group>
            <v:group style="position:absolute;left:8275;top:5215;width:874;height:2" coordorigin="8275,5215" coordsize="874,2">
              <v:shape style="position:absolute;left:8275;top:5215;width:874;height:2" coordorigin="8275,5215" coordsize="874,0" path="m8275,5215l9149,5215e" filled="f" stroked="t" strokeweight=".477497pt" strokecolor="#484848">
                <v:path arrowok="t"/>
              </v:shape>
            </v:group>
            <v:group style="position:absolute;left:10629;top:5217;width:458;height:2" coordorigin="10629,5217" coordsize="458,2">
              <v:shape style="position:absolute;left:10629;top:5217;width:458;height:2" coordorigin="10629,5217" coordsize="458,0" path="m10629,5217l11087,5217e" filled="f" stroked="t" strokeweight=".477497pt" strokecolor="#444444">
                <v:path arrowok="t"/>
              </v:shape>
            </v:group>
            <v:group style="position:absolute;left:303;top:5174;width:2;height:785" coordorigin="303,5174" coordsize="2,785">
              <v:shape style="position:absolute;left:303;top:5174;width:2;height:785" coordorigin="303,5174" coordsize="0,785" path="m303,5959l303,5174e" filled="f" stroked="t" strokeweight=".716246pt" strokecolor="#3B3B3B">
                <v:path arrowok="t"/>
              </v:shape>
            </v:group>
            <v:group style="position:absolute;left:4890;top:5456;width:2512;height:2" coordorigin="4890,5456" coordsize="2512,2">
              <v:shape style="position:absolute;left:4890;top:5456;width:2512;height:2" coordorigin="4890,5456" coordsize="2512,0" path="m4890,5456l7401,5456e" filled="f" stroked="t" strokeweight=".477497pt" strokecolor="#606060">
                <v:path arrowok="t"/>
              </v:shape>
            </v:group>
            <v:group style="position:absolute;left:6905;top:5454;width:1428;height:2" coordorigin="6905,5454" coordsize="1428,2">
              <v:shape style="position:absolute;left:6905;top:5454;width:1428;height:2" coordorigin="6905,5454" coordsize="1428,0" path="m6905,5454l8332,5454e" filled="f" stroked="t" strokeweight=".954994pt" strokecolor="#6B6B6B">
                <v:path arrowok="t"/>
              </v:shape>
            </v:group>
            <v:group style="position:absolute;left:8275;top:5456;width:874;height:2" coordorigin="8275,5456" coordsize="874,2">
              <v:shape style="position:absolute;left:8275;top:5456;width:874;height:2" coordorigin="8275,5456" coordsize="874,0" path="m8275,5456l9149,5456e" filled="f" stroked="t" strokeweight=".477497pt" strokecolor="#3B3B3B">
                <v:path arrowok="t"/>
              </v:shape>
            </v:group>
            <v:group style="position:absolute;left:9092;top:5459;width:2545;height:2" coordorigin="9092,5459" coordsize="2545,2">
              <v:shape style="position:absolute;left:9092;top:5459;width:2545;height:2" coordorigin="9092,5459" coordsize="2545,0" path="m9092,5459l11637,5459e" filled="f" stroked="t" strokeweight=".954994pt" strokecolor="#6B6B6B">
                <v:path arrowok="t"/>
              </v:shape>
            </v:group>
            <v:group style="position:absolute;left:11632;top:675;width:2;height:6519" coordorigin="11632,675" coordsize="2,6519">
              <v:shape style="position:absolute;left:11632;top:675;width:2;height:6519" coordorigin="11632,675" coordsize="0,6519" path="m11632,7194l11632,675e" filled="f" stroked="t" strokeweight=".477497pt" strokecolor="#545454">
                <v:path arrowok="t"/>
              </v:shape>
            </v:group>
            <v:group style="position:absolute;left:2330;top:5696;width:668;height:2" coordorigin="2330,5696" coordsize="668,2">
              <v:shape style="position:absolute;left:2330;top:5696;width:668;height:2" coordorigin="2330,5696" coordsize="668,0" path="m2330,5696l2999,5696e" filled="f" stroked="t" strokeweight=".954994pt" strokecolor="#5B5B5B">
                <v:path arrowok="t"/>
              </v:shape>
            </v:group>
            <v:group style="position:absolute;left:2922;top:5696;width:420;height:2" coordorigin="2922,5696" coordsize="420,2">
              <v:shape style="position:absolute;left:2922;top:5696;width:420;height:2" coordorigin="2922,5696" coordsize="420,0" path="m2922,5696l3342,5696e" filled="f" stroked="t" strokeweight=".477497pt" strokecolor="#4F4F4F">
                <v:path arrowok="t"/>
              </v:shape>
            </v:group>
            <v:group style="position:absolute;left:3285;top:5693;width:926;height:2" coordorigin="3285,5693" coordsize="926,2">
              <v:shape style="position:absolute;left:3285;top:5693;width:926;height:2" coordorigin="3285,5693" coordsize="926,0" path="m3285,5693l4212,5693e" filled="f" stroked="t" strokeweight=".477497pt" strokecolor="#3B3B3B">
                <v:path arrowok="t"/>
              </v:shape>
            </v:group>
            <v:group style="position:absolute;left:4154;top:5696;width:7482;height:2" coordorigin="4154,5696" coordsize="7482,2">
              <v:shape style="position:absolute;left:4154;top:5696;width:7482;height:2" coordorigin="4154,5696" coordsize="7482,0" path="m4154,5696l11637,5696e" filled="f" stroked="t" strokeweight=".954994pt" strokecolor="#646464">
                <v:path arrowok="t"/>
              </v:shape>
            </v:group>
            <v:group style="position:absolute;left:301;top:5940;width:2058;height:2" coordorigin="301,5940" coordsize="2058,2">
              <v:shape style="position:absolute;left:301;top:5940;width:2058;height:2" coordorigin="301,5940" coordsize="2058,0" path="m301,5940l2359,5940e" filled="f" stroked="t" strokeweight=".954994pt" strokecolor="#5B5B5B">
                <v:path arrowok="t"/>
              </v:shape>
            </v:group>
            <v:group style="position:absolute;left:2342;top:5413;width:2;height:4116" coordorigin="2342,5413" coordsize="2,4116">
              <v:shape style="position:absolute;left:2342;top:5413;width:2;height:4116" coordorigin="2342,5413" coordsize="0,4116" path="m2342,9530l2342,5413e" filled="f" stroked="t" strokeweight=".954994pt" strokecolor="#4B4B4B">
                <v:path arrowok="t"/>
              </v:shape>
            </v:group>
            <v:group style="position:absolute;left:2287;top:5940;width:1480;height:2" coordorigin="2287,5940" coordsize="1480,2">
              <v:shape style="position:absolute;left:2287;top:5940;width:1480;height:2" coordorigin="2287,5940" coordsize="1480,0" path="m2287,5940l3767,5940e" filled="f" stroked="t" strokeweight=".477497pt" strokecolor="#444444">
                <v:path arrowok="t"/>
              </v:shape>
            </v:group>
            <v:group style="position:absolute;left:3710;top:5935;width:4345;height:2" coordorigin="3710,5935" coordsize="4345,2">
              <v:shape style="position:absolute;left:3710;top:5935;width:4345;height:2" coordorigin="3710,5935" coordsize="4345,0" path="m3710,5935l8055,5935e" filled="f" stroked="t" strokeweight=".716246pt" strokecolor="#606060">
                <v:path arrowok="t"/>
              </v:shape>
            </v:group>
            <v:group style="position:absolute;left:7998;top:5935;width:334;height:2" coordorigin="7998,5935" coordsize="334,2">
              <v:shape style="position:absolute;left:7998;top:5935;width:334;height:2" coordorigin="7998,5935" coordsize="334,0" path="m7998,5935l8332,5935e" filled="f" stroked="t" strokeweight=".477497pt" strokecolor="#3F3F3F">
                <v:path arrowok="t"/>
              </v:shape>
            </v:group>
            <v:group style="position:absolute;left:8275;top:5940;width:2411;height:2" coordorigin="8275,5940" coordsize="2411,2">
              <v:shape style="position:absolute;left:8275;top:5940;width:2411;height:2" coordorigin="8275,5940" coordsize="2411,0" path="m8275,5940l10686,5940e" filled="f" stroked="t" strokeweight=".716246pt" strokecolor="#545454">
                <v:path arrowok="t"/>
              </v:shape>
            </v:group>
            <v:group style="position:absolute;left:10405;top:5940;width:1232;height:2" coordorigin="10405,5940" coordsize="1232,2">
              <v:shape style="position:absolute;left:10405;top:5940;width:1232;height:2" coordorigin="10405,5940" coordsize="1232,0" path="m10405,5940l11637,5940e" filled="f" stroked="t" strokeweight=".954994pt" strokecolor="#676767">
                <v:path arrowok="t"/>
              </v:shape>
            </v:group>
            <v:group style="position:absolute;left:306;top:5887;width:2;height:364" coordorigin="306,5887" coordsize="2,364">
              <v:shape style="position:absolute;left:306;top:5887;width:2;height:364" coordorigin="306,5887" coordsize="0,364" path="m306,6251l306,5887e" filled="f" stroked="t" strokeweight=".477497pt" strokecolor="#131313">
                <v:path arrowok="t"/>
              </v:shape>
            </v:group>
            <v:group style="position:absolute;left:7821;top:5935;width:2;height:503" coordorigin="7821,5935" coordsize="2,503">
              <v:shape style="position:absolute;left:7821;top:5935;width:2;height:503" coordorigin="7821,5935" coordsize="0,503" path="m7821,6438l7821,5935e" filled="f" stroked="t" strokeweight=".477497pt" strokecolor="#2F2F2F">
                <v:path arrowok="t"/>
              </v:shape>
            </v:group>
            <v:group style="position:absolute;left:2325;top:6409;width:2302;height:2" coordorigin="2325,6409" coordsize="2302,2">
              <v:shape style="position:absolute;left:2325;top:6409;width:2302;height:2" coordorigin="2325,6409" coordsize="2302,0" path="m2325,6409l4627,6409e" filled="f" stroked="t" strokeweight=".954994pt" strokecolor="#5B5B5B">
                <v:path arrowok="t"/>
              </v:shape>
            </v:group>
            <v:group style="position:absolute;left:4570;top:6409;width:363;height:2" coordorigin="4570,6409" coordsize="363,2">
              <v:shape style="position:absolute;left:4570;top:6409;width:363;height:2" coordorigin="4570,6409" coordsize="363,0" path="m4570,6409l4933,6409e" filled="f" stroked="t" strokeweight=".477497pt" strokecolor="#343434">
                <v:path arrowok="t"/>
              </v:shape>
            </v:group>
            <v:group style="position:absolute;left:4861;top:6411;width:1853;height:2" coordorigin="4861,6411" coordsize="1853,2">
              <v:shape style="position:absolute;left:4861;top:6411;width:1853;height:2" coordorigin="4861,6411" coordsize="1853,0" path="m4861,6411l6714,6411e" filled="f" stroked="t" strokeweight=".954994pt" strokecolor="#646464">
                <v:path arrowok="t"/>
              </v:shape>
            </v:group>
            <v:group style="position:absolute;left:6623;top:6409;width:344;height:2" coordorigin="6623,6409" coordsize="344,2">
              <v:shape style="position:absolute;left:6623;top:6409;width:344;height:2" coordorigin="6623,6409" coordsize="344,0" path="m6623,6409l6967,6409e" filled="f" stroked="t" strokeweight=".477497pt" strokecolor="#4B4B4B">
                <v:path arrowok="t"/>
              </v:shape>
            </v:group>
            <v:group style="position:absolute;left:6909;top:6409;width:492;height:2" coordorigin="6909,6409" coordsize="492,2">
              <v:shape style="position:absolute;left:6909;top:6409;width:492;height:2" coordorigin="6909,6409" coordsize="492,0" path="m6909,6409l7401,6409e" filled="f" stroked="t" strokeweight=".477497pt" strokecolor="#343434">
                <v:path arrowok="t"/>
              </v:shape>
            </v:group>
            <v:group style="position:absolute;left:7344;top:6411;width:4297;height:2" coordorigin="7344,6411" coordsize="4297,2">
              <v:shape style="position:absolute;left:7344;top:6411;width:4297;height:2" coordorigin="7344,6411" coordsize="4297,0" path="m7344,6411l11641,6411e" filled="f" stroked="t" strokeweight=".716246pt" strokecolor="#606060">
                <v:path arrowok="t"/>
              </v:shape>
            </v:group>
            <v:group style="position:absolute;left:2325;top:6651;width:2607;height:2" coordorigin="2325,6651" coordsize="2607,2">
              <v:shape style="position:absolute;left:2325;top:6651;width:2607;height:2" coordorigin="2325,6651" coordsize="2607,0" path="m2325,6651l4933,6651e" filled="f" stroked="t" strokeweight=".716246pt" strokecolor="#4F4F4F">
                <v:path arrowok="t"/>
              </v:shape>
            </v:group>
            <v:group style="position:absolute;left:4832;top:6651;width:2134;height:2" coordorigin="4832,6651" coordsize="2134,2">
              <v:shape style="position:absolute;left:4832;top:6651;width:2134;height:2" coordorigin="4832,6651" coordsize="2134,0" path="m4832,6651l6967,6651e" filled="f" stroked="t" strokeweight=".716246pt" strokecolor="#646464">
                <v:path arrowok="t"/>
              </v:shape>
            </v:group>
            <v:group style="position:absolute;left:6909;top:6648;width:492;height:2" coordorigin="6909,6648" coordsize="492,2">
              <v:shape style="position:absolute;left:6909;top:6648;width:492;height:2" coordorigin="6909,6648" coordsize="492,0" path="m6909,6648l7401,6648e" filled="f" stroked="t" strokeweight=".477497pt" strokecolor="#545454">
                <v:path arrowok="t"/>
              </v:shape>
            </v:group>
            <v:group style="position:absolute;left:7824;top:6366;width:2;height:297" coordorigin="7824,6366" coordsize="2,297">
              <v:shape style="position:absolute;left:7824;top:6366;width:2;height:297" coordorigin="7824,6366" coordsize="0,297" path="m7824,6663l7824,6366e" filled="f" stroked="t" strokeweight=".716246pt" strokecolor="#4F4F4F">
                <v:path arrowok="t"/>
              </v:shape>
            </v:group>
            <v:group style="position:absolute;left:7282;top:6651;width:2569;height:2" coordorigin="7282,6651" coordsize="2569,2">
              <v:shape style="position:absolute;left:7282;top:6651;width:2569;height:2" coordorigin="7282,6651" coordsize="2569,0" path="m7282,6651l9851,6651e" filled="f" stroked="t" strokeweight=".954994pt" strokecolor="#646464">
                <v:path arrowok="t"/>
              </v:shape>
            </v:group>
            <v:group style="position:absolute;left:9899;top:6648;width:1189;height:2" coordorigin="9899,6648" coordsize="1189,2">
              <v:shape style="position:absolute;left:9899;top:6648;width:1189;height:2" coordorigin="9899,6648" coordsize="1189,0" path="m9899,6648l11087,6648e" filled="f" stroked="t" strokeweight=".716246pt" strokecolor="#676767">
                <v:path arrowok="t"/>
              </v:shape>
            </v:group>
            <v:group style="position:absolute;left:11030;top:6655;width:611;height:2" coordorigin="11030,6655" coordsize="611,2">
              <v:shape style="position:absolute;left:11030;top:6655;width:611;height:2" coordorigin="11030,6655" coordsize="611,0" path="m11030,6655l11641,6655e" filled="f" stroked="t" strokeweight=".477497pt" strokecolor="#6B6B6B">
                <v:path arrowok="t"/>
              </v:shape>
            </v:group>
            <v:group style="position:absolute;left:296;top:6895;width:497;height:2" coordorigin="296,6895" coordsize="497,2">
              <v:shape style="position:absolute;left:296;top:6895;width:497;height:2" coordorigin="296,6895" coordsize="497,0" path="m296,6895l793,6895e" filled="f" stroked="t" strokeweight=".716246pt" strokecolor="#3B3B3B">
                <v:path arrowok="t"/>
              </v:shape>
            </v:group>
            <v:group style="position:absolute;left:583;top:6895;width:4340;height:2" coordorigin="583,6895" coordsize="4340,2">
              <v:shape style="position:absolute;left:583;top:6895;width:4340;height:2" coordorigin="583,6895" coordsize="4340,0" path="m583,6895l4923,6895e" filled="f" stroked="t" strokeweight=".716246pt" strokecolor="#4F4F4F">
                <v:path arrowok="t"/>
              </v:shape>
            </v:group>
            <v:group style="position:absolute;left:4684;top:6890;width:6002;height:2" coordorigin="4684,6890" coordsize="6002,2">
              <v:shape style="position:absolute;left:4684;top:6890;width:6002;height:2" coordorigin="4684,6890" coordsize="6002,0" path="m4684,6890l10686,6890e" filled="f" stroked="t" strokeweight=".954994pt" strokecolor="#646464">
                <v:path arrowok="t"/>
              </v:shape>
            </v:group>
            <v:group style="position:absolute;left:10629;top:6892;width:458;height:2" coordorigin="10629,6892" coordsize="458,2">
              <v:shape style="position:absolute;left:10629;top:6892;width:458;height:2" coordorigin="10629,6892" coordsize="458,0" path="m10629,6892l11087,6892e" filled="f" stroked="t" strokeweight=".477497pt" strokecolor="#343434">
                <v:path arrowok="t"/>
              </v:shape>
            </v:group>
            <v:group style="position:absolute;left:11030;top:6897;width:611;height:2" coordorigin="11030,6897" coordsize="611,2">
              <v:shape style="position:absolute;left:11030;top:6897;width:611;height:2" coordorigin="11030,6897" coordsize="611,0" path="m11030,6897l11641,6897e" filled="f" stroked="t" strokeweight=".716246pt" strokecolor="#646464">
                <v:path arrowok="t"/>
              </v:shape>
            </v:group>
            <v:group style="position:absolute;left:296;top:7366;width:7105;height:2" coordorigin="296,7366" coordsize="7105,2">
              <v:shape style="position:absolute;left:296;top:7366;width:7105;height:2" coordorigin="296,7366" coordsize="7105,0" path="m296,7366l7401,7366e" filled="f" stroked="t" strokeweight=".954994pt" strokecolor="#5B5B5B">
                <v:path arrowok="t"/>
              </v:shape>
            </v:group>
            <v:group style="position:absolute;left:2287;top:7366;width:602;height:2" coordorigin="2287,7366" coordsize="602,2">
              <v:shape style="position:absolute;left:2287;top:7366;width:602;height:2" coordorigin="2287,7366" coordsize="602,0" path="m2287,7366l2889,7366e" filled="f" stroked="t" strokeweight=".477497pt" strokecolor="#282828">
                <v:path arrowok="t"/>
              </v:shape>
            </v:group>
            <v:group style="position:absolute;left:4866;top:7366;width:726;height:2" coordorigin="4866,7366" coordsize="726,2">
              <v:shape style="position:absolute;left:4866;top:7366;width:726;height:2" coordorigin="4866,7366" coordsize="726,0" path="m4866,7366l5591,7366e" filled="f" stroked="t" strokeweight=".477497pt" strokecolor="#575757">
                <v:path arrowok="t"/>
              </v:shape>
            </v:group>
            <v:group style="position:absolute;left:5534;top:7364;width:1585;height:2" coordorigin="5534,7364" coordsize="1585,2">
              <v:shape style="position:absolute;left:5534;top:7364;width:1585;height:2" coordorigin="5534,7364" coordsize="1585,0" path="m5534,7364l7119,7364e" filled="f" stroked="t" strokeweight=".954994pt" strokecolor="#707070">
                <v:path arrowok="t"/>
              </v:shape>
            </v:group>
            <v:group style="position:absolute;left:7344;top:7366;width:487;height:2" coordorigin="7344,7366" coordsize="487,2">
              <v:shape style="position:absolute;left:7344;top:7366;width:487;height:2" coordorigin="7344,7366" coordsize="487,0" path="m7344,7366l7831,7366e" filled="f" stroked="t" strokeweight=".477497pt" strokecolor="#444444">
                <v:path arrowok="t"/>
              </v:shape>
            </v:group>
            <v:group style="position:absolute;left:7774;top:7366;width:3868;height:2" coordorigin="7774,7366" coordsize="3868,2">
              <v:shape style="position:absolute;left:7774;top:7366;width:3868;height:2" coordorigin="7774,7366" coordsize="3868,0" path="m7774,7366l11641,7366e" filled="f" stroked="t" strokeweight=".716246pt" strokecolor="#606060">
                <v:path arrowok="t"/>
              </v:shape>
            </v:group>
            <v:group style="position:absolute;left:11637;top:7136;width:2;height:258" coordorigin="11637,7136" coordsize="2,258">
              <v:shape style="position:absolute;left:11637;top:7136;width:2;height:258" coordorigin="11637,7136" coordsize="0,258" path="m11637,7395l11637,7136e" filled="f" stroked="t" strokeweight=".477497pt" strokecolor="#2F2F2F">
                <v:path arrowok="t"/>
              </v:shape>
            </v:group>
            <v:group style="position:absolute;left:4906;top:7361;width:2;height:737" coordorigin="4906,7361" coordsize="2,737">
              <v:shape style="position:absolute;left:4906;top:7361;width:2;height:737" coordorigin="4906,7361" coordsize="0,737" path="m4906,8099l4906,7361e" filled="f" stroked="t" strokeweight=".716246pt" strokecolor="#484848">
                <v:path arrowok="t"/>
              </v:shape>
            </v:group>
            <v:group style="position:absolute;left:4899;top:7603;width:6742;height:2" coordorigin="4899,7603" coordsize="6742,2">
              <v:shape style="position:absolute;left:4899;top:7603;width:6742;height:2" coordorigin="4899,7603" coordsize="6742,0" path="m4899,7603l11641,7603e" filled="f" stroked="t" strokeweight=".716246pt" strokecolor="#606060">
                <v:path arrowok="t"/>
              </v:shape>
            </v:group>
            <v:group style="position:absolute;left:4899;top:7845;width:1795;height:2" coordorigin="4899,7845" coordsize="1795,2">
              <v:shape style="position:absolute;left:4899;top:7845;width:1795;height:2" coordorigin="4899,7845" coordsize="1795,0" path="m4899,7845l6695,7845e" filled="f" stroked="t" strokeweight=".716246pt" strokecolor="#6B6B6B">
                <v:path arrowok="t"/>
              </v:shape>
            </v:group>
            <v:group style="position:absolute;left:6623;top:7845;width:1208;height:2" coordorigin="6623,7845" coordsize="1208,2">
              <v:shape style="position:absolute;left:6623;top:7845;width:1208;height:2" coordorigin="6623,7845" coordsize="1208,0" path="m6623,7845l7831,7845e" filled="f" stroked="t" strokeweight=".477497pt" strokecolor="#5B5B5B">
                <v:path arrowok="t"/>
              </v:shape>
            </v:group>
            <v:group style="position:absolute;left:7673;top:7847;width:3935;height:2" coordorigin="7673,7847" coordsize="3935,2">
              <v:shape style="position:absolute;left:7673;top:7847;width:3935;height:2" coordorigin="7673,7847" coordsize="3935,0" path="m7673,7847l11608,7847e" filled="f" stroked="t" strokeweight=".716246pt" strokecolor="#606060">
                <v:path arrowok="t"/>
              </v:shape>
            </v:group>
            <v:group style="position:absolute;left:11030;top:7850;width:616;height:2" coordorigin="11030,7850" coordsize="616,2">
              <v:shape style="position:absolute;left:11030;top:7850;width:616;height:2" coordorigin="11030,7850" coordsize="616,0" path="m11030,7850l11646,7850e" filled="f" stroked="t" strokeweight=".477497pt" strokecolor="#484848">
                <v:path arrowok="t"/>
              </v:shape>
            </v:group>
            <v:group style="position:absolute;left:11637;top:6596;width:2;height:1278" coordorigin="11637,6596" coordsize="2,1278">
              <v:shape style="position:absolute;left:11637;top:6596;width:2;height:1278" coordorigin="11637,6596" coordsize="0,1278" path="m11637,7874l11637,6596e" filled="f" stroked="t" strokeweight=".477497pt" strokecolor="#444444">
                <v:path arrowok="t"/>
              </v:shape>
            </v:group>
            <v:group style="position:absolute;left:301;top:8094;width:1337;height:2" coordorigin="301,8094" coordsize="1337,2">
              <v:shape style="position:absolute;left:301;top:8094;width:1337;height:2" coordorigin="301,8094" coordsize="1337,0" path="m301,8094l1638,8094e" filled="f" stroked="t" strokeweight=".716246pt" strokecolor="#4B4B4B">
                <v:path arrowok="t"/>
              </v:shape>
            </v:group>
            <v:group style="position:absolute;left:1475;top:8089;width:5248;height:2" coordorigin="1475,8089" coordsize="5248,2">
              <v:shape style="position:absolute;left:1475;top:8089;width:5248;height:2" coordorigin="1475,8089" coordsize="5248,0" path="m1475,8089l6723,8089e" filled="f" stroked="t" strokeweight=".954994pt" strokecolor="#646464">
                <v:path arrowok="t"/>
              </v:shape>
            </v:group>
            <v:group style="position:absolute;left:6623;top:8087;width:344;height:2" coordorigin="6623,8087" coordsize="344,2">
              <v:shape style="position:absolute;left:6623;top:8087;width:344;height:2" coordorigin="6623,8087" coordsize="344,0" path="m6623,8087l6967,8087e" filled="f" stroked="t" strokeweight=".477497pt" strokecolor="#4B4B4B">
                <v:path arrowok="t"/>
              </v:shape>
            </v:group>
            <v:group style="position:absolute;left:6909;top:8087;width:4679;height:2" coordorigin="6909,8087" coordsize="4679,2">
              <v:shape style="position:absolute;left:6909;top:8087;width:4679;height:2" coordorigin="6909,8087" coordsize="4679,0" path="m6909,8087l11589,8087e" filled="f" stroked="t" strokeweight=".716246pt" strokecolor="#606060">
                <v:path arrowok="t"/>
              </v:shape>
            </v:group>
            <v:group style="position:absolute;left:11030;top:8089;width:616;height:2" coordorigin="11030,8089" coordsize="616,2">
              <v:shape style="position:absolute;left:11030;top:8089;width:616;height:2" coordorigin="11030,8089" coordsize="616,0" path="m11030,8089l11646,8089e" filled="f" stroked="t" strokeweight=".477497pt" strokecolor="#4F4F4F">
                <v:path arrowok="t"/>
              </v:shape>
            </v:group>
            <v:group style="position:absolute;left:310;top:8075;width:2;height:287" coordorigin="310,8075" coordsize="2,287">
              <v:shape style="position:absolute;left:310;top:8075;width:2;height:287" coordorigin="310,8075" coordsize="0,287" path="m310,8362l310,8075e" filled="f" stroked="t" strokeweight=".954994pt" strokecolor="#5B5B5B">
                <v:path arrowok="t"/>
              </v:shape>
            </v:group>
            <v:group style="position:absolute;left:11644;top:7802;width:2;height:5069" coordorigin="11644,7802" coordsize="2,5069">
              <v:shape style="position:absolute;left:11644;top:7802;width:2;height:5069" coordorigin="11644,7802" coordsize="0,5069" path="m11644,12870l11644,7802e" filled="f" stroked="t" strokeweight=".954994pt" strokecolor="#646464">
                <v:path arrowok="t"/>
              </v:shape>
            </v:group>
            <v:group style="position:absolute;left:301;top:8893;width:11302;height:2" coordorigin="301,8893" coordsize="11302,2">
              <v:shape style="position:absolute;left:301;top:8893;width:11302;height:2" coordorigin="301,8893" coordsize="11302,0" path="m301,8893l11603,8893e" filled="f" stroked="t" strokeweight=".716246pt" strokecolor="#575757">
                <v:path arrowok="t"/>
              </v:shape>
            </v:group>
            <v:group style="position:absolute;left:3285;top:8893;width:482;height:2" coordorigin="3285,8893" coordsize="482,2">
              <v:shape style="position:absolute;left:3285;top:8893;width:482;height:2" coordorigin="3285,8893" coordsize="482,0" path="m3285,8893l3767,8893e" filled="f" stroked="t" strokeweight=".477497pt" strokecolor="#343434">
                <v:path arrowok="t"/>
              </v:shape>
            </v:group>
            <v:group style="position:absolute;left:3791;top:8893;width:420;height:2" coordorigin="3791,8893" coordsize="420,2">
              <v:shape style="position:absolute;left:3791;top:8893;width:420;height:2" coordorigin="3791,8893" coordsize="420,0" path="m3791,8893l4212,8893e" filled="f" stroked="t" strokeweight=".477497pt" strokecolor="#2F2F2F">
                <v:path arrowok="t"/>
              </v:shape>
            </v:group>
            <v:group style="position:absolute;left:8275;top:8893;width:874;height:2" coordorigin="8275,8893" coordsize="874,2">
              <v:shape style="position:absolute;left:8275;top:8893;width:874;height:2" coordorigin="8275,8893" coordsize="874,0" path="m8275,8893l9149,8893e" filled="f" stroked="t" strokeweight=".477497pt" strokecolor="#3B3B3B">
                <v:path arrowok="t"/>
              </v:shape>
            </v:group>
            <v:group style="position:absolute;left:10629;top:8893;width:458;height:2" coordorigin="10629,8893" coordsize="458,2">
              <v:shape style="position:absolute;left:10629;top:8893;width:458;height:2" coordorigin="10629,8893" coordsize="458,0" path="m10629,8893l11087,8893e" filled="f" stroked="t" strokeweight=".477497pt" strokecolor="#3B3B3B">
                <v:path arrowok="t"/>
              </v:shape>
            </v:group>
            <v:group style="position:absolute;left:11030;top:8893;width:616;height:2" coordorigin="11030,8893" coordsize="616,2">
              <v:shape style="position:absolute;left:11030;top:8893;width:616;height:2" coordorigin="11030,8893" coordsize="616,0" path="m11030,8893l11646,8893e" filled="f" stroked="t" strokeweight=".477497pt" strokecolor="#545454">
                <v:path arrowok="t"/>
              </v:shape>
            </v:group>
            <v:group style="position:absolute;left:320;top:5437;width:2;height:10549" coordorigin="320,5437" coordsize="2,10549">
              <v:shape style="position:absolute;left:320;top:5437;width:2;height:10549" coordorigin="320,5437" coordsize="0,10549" path="m320,15986l320,5437e" filled="f" stroked="t" strokeweight=".477497pt" strokecolor="#3B3B3B">
                <v:path arrowok="t"/>
              </v:shape>
            </v:group>
            <v:group style="position:absolute;left:306;top:9740;width:10381;height:2" coordorigin="306,9740" coordsize="10381,2">
              <v:shape style="position:absolute;left:306;top:9740;width:10381;height:2" coordorigin="306,9740" coordsize="10381,0" path="m306,9740l10686,9740e" filled="f" stroked="t" strokeweight=".954994pt" strokecolor="#606060">
                <v:path arrowok="t"/>
              </v:shape>
            </v:group>
            <v:group style="position:absolute;left:10629;top:9735;width:458;height:2" coordorigin="10629,9735" coordsize="458,2">
              <v:shape style="position:absolute;left:10629;top:9735;width:458;height:2" coordorigin="10629,9735" coordsize="458,0" path="m10629,9735l11087,9735e" filled="f" stroked="t" strokeweight=".477497pt" strokecolor="#4F4F4F">
                <v:path arrowok="t"/>
              </v:shape>
            </v:group>
            <v:group style="position:absolute;left:11011;top:9740;width:640;height:2" coordorigin="11011,9740" coordsize="640,2">
              <v:shape style="position:absolute;left:11011;top:9740;width:640;height:2" coordorigin="11011,9740" coordsize="640,0" path="m11011,9740l11651,9740e" filled="f" stroked="t" strokeweight=".954994pt" strokecolor="#707070">
                <v:path arrowok="t"/>
              </v:shape>
            </v:group>
            <v:group style="position:absolute;left:4866;top:9980;width:726;height:2" coordorigin="4866,9980" coordsize="726,2">
              <v:shape style="position:absolute;left:4866;top:9980;width:726;height:2" coordorigin="4866,9980" coordsize="726,0" path="m4866,9980l5591,9980e" filled="f" stroked="t" strokeweight=".477497pt" strokecolor="#4B4B4B">
                <v:path arrowok="t"/>
              </v:shape>
            </v:group>
            <v:group style="position:absolute;left:306;top:9980;width:11345;height:2" coordorigin="306,9980" coordsize="11345,2">
              <v:shape style="position:absolute;left:306;top:9980;width:11345;height:2" coordorigin="306,9980" coordsize="11345,0" path="m306,9980l11651,9980e" filled="f" stroked="t" strokeweight=".716246pt" strokecolor="#606060">
                <v:path arrowok="t"/>
              </v:shape>
            </v:group>
            <v:group style="position:absolute;left:306;top:10226;width:2053;height:2" coordorigin="306,10226" coordsize="2053,2">
              <v:shape style="position:absolute;left:306;top:10226;width:2053;height:2" coordorigin="306,10226" coordsize="2053,0" path="m306,10226l2359,10226e" filled="f" stroked="t" strokeweight=".716246pt" strokecolor="#545454">
                <v:path arrowok="t"/>
              </v:shape>
            </v:group>
            <v:group style="position:absolute;left:2287;top:10219;width:2941;height:2" coordorigin="2287,10219" coordsize="2941,2">
              <v:shape style="position:absolute;left:2287;top:10219;width:2941;height:2" coordorigin="2287,10219" coordsize="2941,0" path="m2287,10219l5229,10219e" filled="f" stroked="t" strokeweight=".954994pt" strokecolor="#5B5B5B">
                <v:path arrowok="t"/>
              </v:shape>
            </v:group>
            <v:group style="position:absolute;left:4570;top:10219;width:1022;height:2" coordorigin="4570,10219" coordsize="1022,2">
              <v:shape style="position:absolute;left:4570;top:10219;width:1022;height:2" coordorigin="4570,10219" coordsize="1022,0" path="m4570,10219l5591,10219e" filled="f" stroked="t" strokeweight=".477497pt" strokecolor="#444444">
                <v:path arrowok="t"/>
              </v:shape>
            </v:group>
            <v:group style="position:absolute;left:5529;top:10216;width:1900;height:2" coordorigin="5529,10216" coordsize="1900,2">
              <v:shape style="position:absolute;left:5529;top:10216;width:1900;height:2" coordorigin="5529,10216" coordsize="1900,0" path="m5529,10216l7430,10216e" filled="f" stroked="t" strokeweight=".954994pt" strokecolor="#676767">
                <v:path arrowok="t"/>
              </v:shape>
            </v:group>
            <v:group style="position:absolute;left:7344;top:10219;width:606;height:2" coordorigin="7344,10219" coordsize="606,2">
              <v:shape style="position:absolute;left:7344;top:10219;width:606;height:2" coordorigin="7344,10219" coordsize="606,0" path="m7344,10219l7950,10219e" filled="f" stroked="t" strokeweight=".477497pt" strokecolor="#545454">
                <v:path arrowok="t"/>
              </v:shape>
            </v:group>
            <v:group style="position:absolute;left:7774;top:10219;width:3877;height:2" coordorigin="7774,10219" coordsize="3877,2">
              <v:shape style="position:absolute;left:7774;top:10219;width:3877;height:2" coordorigin="7774,10219" coordsize="3877,0" path="m7774,10219l11651,10219e" filled="f" stroked="t" strokeweight=".954994pt" strokecolor="#606060">
                <v:path arrowok="t"/>
              </v:shape>
            </v:group>
            <v:group style="position:absolute;left:310;top:10719;width:2044;height:2" coordorigin="310,10719" coordsize="2044,2">
              <v:shape style="position:absolute;left:310;top:10719;width:2044;height:2" coordorigin="310,10719" coordsize="2044,0" path="m310,10719l2354,10719e" filled="f" stroked="t" strokeweight=".954994pt" strokecolor="#575757">
                <v:path arrowok="t"/>
              </v:shape>
            </v:group>
            <v:group style="position:absolute;left:2349;top:4231;width:2;height:11746" coordorigin="2349,4231" coordsize="2,11746">
              <v:shape style="position:absolute;left:2349;top:4231;width:2;height:11746" coordorigin="2349,4231" coordsize="0,11746" path="m2349,15977l2349,4231e" filled="f" stroked="t" strokeweight=".954994pt" strokecolor="#444444">
                <v:path arrowok="t"/>
              </v:shape>
            </v:group>
            <v:group style="position:absolute;left:2292;top:10717;width:463;height:2" coordorigin="2292,10717" coordsize="463,2">
              <v:shape style="position:absolute;left:2292;top:10717;width:463;height:2" coordorigin="2292,10717" coordsize="463,0" path="m2292,10717l2755,10717e" filled="f" stroked="t" strokeweight=".477497pt" strokecolor="#343434">
                <v:path arrowok="t"/>
              </v:shape>
            </v:group>
            <v:group style="position:absolute;left:2698;top:10714;width:645;height:2" coordorigin="2698,10714" coordsize="645,2">
              <v:shape style="position:absolute;left:2698;top:10714;width:645;height:2" coordorigin="2698,10714" coordsize="645,0" path="m2698,10714l3342,10714e" filled="f" stroked="t" strokeweight=".477497pt" strokecolor="#484848">
                <v:path arrowok="t"/>
              </v:shape>
            </v:group>
            <v:group style="position:absolute;left:3285;top:10712;width:563;height:2" coordorigin="3285,10712" coordsize="563,2">
              <v:shape style="position:absolute;left:3285;top:10712;width:563;height:2" coordorigin="3285,10712" coordsize="563,0" path="m3285,10712l3849,10712e" filled="f" stroked="t" strokeweight=".477497pt" strokecolor="#232323">
                <v:path arrowok="t"/>
              </v:shape>
            </v:group>
            <v:group style="position:absolute;left:3791;top:10712;width:420;height:2" coordorigin="3791,10712" coordsize="420,2">
              <v:shape style="position:absolute;left:3791;top:10712;width:420;height:2" coordorigin="3791,10712" coordsize="420,0" path="m3791,10712l4212,10712e" filled="f" stroked="t" strokeweight=".477497pt" strokecolor="#3B3B3B">
                <v:path arrowok="t"/>
              </v:shape>
            </v:group>
            <v:group style="position:absolute;left:4154;top:10712;width:1437;height:2" coordorigin="4154,10712" coordsize="1437,2">
              <v:shape style="position:absolute;left:4154;top:10712;width:1437;height:2" coordorigin="4154,10712" coordsize="1437,0" path="m4154,10712l5591,10712e" filled="f" stroked="t" strokeweight=".954994pt" strokecolor="#646464">
                <v:path arrowok="t"/>
              </v:shape>
            </v:group>
            <v:group style="position:absolute;left:5534;top:10712;width:1146;height:2" coordorigin="5534,10712" coordsize="1146,2">
              <v:shape style="position:absolute;left:5534;top:10712;width:1146;height:2" coordorigin="5534,10712" coordsize="1146,0" path="m5534,10712l6680,10712e" filled="f" stroked="t" strokeweight=".477497pt" strokecolor="#3F3F3F">
                <v:path arrowok="t"/>
              </v:shape>
            </v:group>
            <v:group style="position:absolute;left:6623;top:10709;width:5033;height:2" coordorigin="6623,10709" coordsize="5033,2">
              <v:shape style="position:absolute;left:6623;top:10709;width:5033;height:2" coordorigin="6623,10709" coordsize="5033,0" path="m6623,10709l11656,10709e" filled="f" stroked="t" strokeweight=".954994pt" strokecolor="#646464">
                <v:path arrowok="t"/>
              </v:shape>
            </v:group>
            <v:group style="position:absolute;left:611;top:11009;width:1714;height:2" coordorigin="611,11009" coordsize="1714,2">
              <v:shape style="position:absolute;left:611;top:11009;width:1714;height:2" coordorigin="611,11009" coordsize="1714,0" path="m611,11009l2325,11009e" filled="f" stroked="t" strokeweight=".238749pt" strokecolor="#5B5B5B">
                <v:path arrowok="t"/>
              </v:shape>
            </v:group>
            <v:group style="position:absolute;left:2349;top:10669;width:2;height:1431" coordorigin="2349,10669" coordsize="2,1431">
              <v:shape style="position:absolute;left:2349;top:10669;width:2;height:1431" coordorigin="2349,10669" coordsize="0,1431" path="m2349,12100l2349,10669e" filled="f" stroked="t" strokeweight=".716246pt" strokecolor="#3B3B3B">
                <v:path arrowok="t"/>
              </v:shape>
            </v:group>
            <v:group style="position:absolute;left:2345;top:11030;width:626;height:2" coordorigin="2345,11030" coordsize="626,2">
              <v:shape style="position:absolute;left:2345;top:11030;width:626;height:2" coordorigin="2345,11030" coordsize="626,0" path="m2345,11030l2970,11030e" filled="f" stroked="t" strokeweight=".477497pt" strokecolor="#3B3B3B">
                <v:path arrowok="t"/>
              </v:shape>
            </v:group>
            <v:group style="position:absolute;left:5563;top:11009;width:2239;height:2" coordorigin="5563,11009" coordsize="2239,2">
              <v:shape style="position:absolute;left:5563;top:11009;width:2239;height:2" coordorigin="5563,11009" coordsize="2239,0" path="m5563,11009l7802,11009e" filled="f" stroked="t" strokeweight=".238749pt" strokecolor="#5B5B5B">
                <v:path arrowok="t"/>
              </v:shape>
            </v:group>
            <v:group style="position:absolute;left:3046;top:11028;width:420;height:2" coordorigin="3046,11028" coordsize="420,2">
              <v:shape style="position:absolute;left:3046;top:11028;width:420;height:2" coordorigin="3046,11028" coordsize="420,0" path="m3046,11028l3467,11028e" filled="f" stroked="t" strokeweight=".477497pt" strokecolor="#3F3F3F">
                <v:path arrowok="t"/>
              </v:shape>
            </v:group>
            <v:group style="position:absolute;left:3529;top:11009;width:210;height:2" coordorigin="3529,11009" coordsize="210,2">
              <v:shape style="position:absolute;left:3529;top:11009;width:210;height:2" coordorigin="3529,11009" coordsize="210,0" path="m3529,11009l3739,11009e" filled="f" stroked="t" strokeweight=".238749pt" strokecolor="#343434">
                <v:path arrowok="t"/>
              </v:shape>
            </v:group>
            <v:group style="position:absolute;left:3739;top:11030;width:100;height:2" coordorigin="3739,11030" coordsize="100,2">
              <v:shape style="position:absolute;left:3739;top:11030;width:100;height:2" coordorigin="3739,11030" coordsize="100,0" path="m3739,11030l3839,11030e" filled="f" stroked="t" strokeweight=".954994pt" strokecolor="#2F2F2F">
                <v:path arrowok="t"/>
              </v:shape>
            </v:group>
            <v:group style="position:absolute;left:3820;top:11009;width:363;height:2" coordorigin="3820,11009" coordsize="363,2">
              <v:shape style="position:absolute;left:3820;top:11009;width:363;height:2" coordorigin="3820,11009" coordsize="363,0" path="m3820,11009l4183,11009e" filled="f" stroked="t" strokeweight=".238749pt" strokecolor="#000000">
                <v:path arrowok="t"/>
              </v:shape>
            </v:group>
            <v:group style="position:absolute;left:4183;top:11009;width:415;height:2" coordorigin="4183,11009" coordsize="415,2">
              <v:shape style="position:absolute;left:4183;top:11009;width:415;height:2" coordorigin="4183,11009" coordsize="415,0" path="m4183,11009l4598,11009e" filled="f" stroked="t" strokeweight=".238749pt" strokecolor="#676767">
                <v:path arrowok="t"/>
              </v:shape>
            </v:group>
            <v:group style="position:absolute;left:4598;top:11009;width:965;height:2" coordorigin="4598,11009" coordsize="965,2">
              <v:shape style="position:absolute;left:4598;top:11009;width:965;height:2" coordorigin="4598,11009" coordsize="965,0" path="m4598,11009l5563,11009e" filled="f" stroked="t" strokeweight=".238749pt" strokecolor="#000000">
                <v:path arrowok="t"/>
              </v:shape>
            </v:group>
            <v:group style="position:absolute;left:7802;top:11009;width:993;height:2" coordorigin="7802,11009" coordsize="993,2">
              <v:shape style="position:absolute;left:7802;top:11009;width:993;height:2" coordorigin="7802,11009" coordsize="993,0" path="m7802,11009l8795,11009e" filled="f" stroked="t" strokeweight=".238749pt" strokecolor="#000000">
                <v:path arrowok="t"/>
              </v:shape>
            </v:group>
            <v:group style="position:absolute;left:8795;top:11009;width:1862;height:2" coordorigin="8795,11009" coordsize="1862,2">
              <v:shape style="position:absolute;left:8795;top:11009;width:1862;height:2" coordorigin="8795,11009" coordsize="1862,0" path="m8795,11009l10658,11009e" filled="f" stroked="t" strokeweight=".238749pt" strokecolor="#484848">
                <v:path arrowok="t"/>
              </v:shape>
            </v:group>
            <v:group style="position:absolute;left:10658;top:11009;width:974;height:2" coordorigin="10658,11009" coordsize="974,2">
              <v:shape style="position:absolute;left:10658;top:11009;width:974;height:2" coordorigin="10658,11009" coordsize="974,0" path="m10658,11009l11632,11009e" filled="f" stroked="t" strokeweight=".238749pt" strokecolor="#000000">
                <v:path arrowok="t"/>
              </v:shape>
            </v:group>
            <v:group style="position:absolute;left:1003;top:11009;width:2;height:675" coordorigin="1003,11009" coordsize="2,675">
              <v:shape style="position:absolute;left:1003;top:11009;width:2;height:675" coordorigin="1003,11009" coordsize="0,675" path="m1003,11683l1003,11009e" filled="f" stroked="t" strokeweight=".238749pt" strokecolor="#646464">
                <v:path arrowok="t"/>
              </v:shape>
            </v:group>
            <v:group style="position:absolute;left:1609;top:11009;width:2;height:675" coordorigin="1609,11009" coordsize="2,675">
              <v:shape style="position:absolute;left:1609;top:11009;width:2;height:675" coordorigin="1609,11009" coordsize="0,675" path="m1609,11683l1609,11009e" filled="f" stroked="t" strokeweight=".238749pt" strokecolor="#606060">
                <v:path arrowok="t"/>
              </v:shape>
            </v:group>
            <v:group style="position:absolute;left:310;top:11195;width:11345;height:2" coordorigin="310,11195" coordsize="11345,2">
              <v:shape style="position:absolute;left:310;top:11195;width:11345;height:2" coordorigin="310,11195" coordsize="11345,0" path="m310,11195l11656,11195e" filled="f" stroked="t" strokeweight=".954994pt" strokecolor="#606060">
                <v:path arrowok="t"/>
              </v:shape>
            </v:group>
            <v:group style="position:absolute;left:7382;top:10942;width:2;height:5035" coordorigin="7382,10942" coordsize="2,5035">
              <v:shape style="position:absolute;left:7382;top:10942;width:2;height:5035" coordorigin="7382,10942" coordsize="0,5035" path="m7382,15977l7382,10942e" filled="f" stroked="t" strokeweight=".716246pt" strokecolor="#575757">
                <v:path arrowok="t"/>
              </v:shape>
            </v:group>
            <v:group style="position:absolute;left:7339;top:11193;width:993;height:2" coordorigin="7339,11193" coordsize="993,2">
              <v:shape style="position:absolute;left:7339;top:11193;width:993;height:2" coordorigin="7339,11193" coordsize="993,0" path="m7339,11193l8332,11193e" filled="f" stroked="t" strokeweight=".477497pt" strokecolor="#4F4F4F">
                <v:path arrowok="t"/>
              </v:shape>
            </v:group>
            <v:group style="position:absolute;left:11646;top:10980;width:2;height:2130" coordorigin="11646,10980" coordsize="2,2130">
              <v:shape style="position:absolute;left:11646;top:10980;width:2;height:2130" coordorigin="11646,10980" coordsize="0,2130" path="m11646,13110l11646,10980e" filled="f" stroked="t" strokeweight=".716246pt" strokecolor="#606060">
                <v:path arrowok="t"/>
              </v:shape>
            </v:group>
            <v:group style="position:absolute;left:1003;top:11683;width:2;height:1398" coordorigin="1003,11683" coordsize="2,1398">
              <v:shape style="position:absolute;left:1003;top:11683;width:2;height:1398" coordorigin="1003,11683" coordsize="0,1398" path="m1003,13081l1003,11683e" filled="f" stroked="t" strokeweight=".238749pt" strokecolor="#000000">
                <v:path arrowok="t"/>
              </v:shape>
            </v:group>
            <v:group style="position:absolute;left:1609;top:11683;width:2;height:1398" coordorigin="1609,11683" coordsize="2,1398">
              <v:shape style="position:absolute;left:1609;top:11683;width:2;height:1398" coordorigin="1609,11683" coordsize="0,1398" path="m1609,13081l1609,11683e" filled="f" stroked="t" strokeweight=".238749pt" strokecolor="#000000">
                <v:path arrowok="t"/>
              </v:shape>
            </v:group>
            <v:group style="position:absolute;left:5563;top:12071;width:1089;height:2" coordorigin="5563,12071" coordsize="1089,2">
              <v:shape style="position:absolute;left:5563;top:12071;width:1089;height:2" coordorigin="5563,12071" coordsize="1089,0" path="m5563,12071l6652,12071e" filled="f" stroked="t" strokeweight=".716246pt" strokecolor="#7C8787">
                <v:path arrowok="t"/>
              </v:shape>
            </v:group>
            <v:group style="position:absolute;left:2352;top:12042;width:2;height:684" coordorigin="2352,12042" coordsize="2,684">
              <v:shape style="position:absolute;left:2352;top:12042;width:2;height:684" coordorigin="2352,12042" coordsize="0,684" path="m2352,12727l2352,12042e" filled="f" stroked="t" strokeweight=".477497pt" strokecolor="#131313">
                <v:path arrowok="t"/>
              </v:shape>
            </v:group>
            <v:group style="position:absolute;left:3314;top:12349;width:2;height:177" coordorigin="3314,12349" coordsize="2,177">
              <v:shape style="position:absolute;left:3314;top:12349;width:2;height:177" coordorigin="3314,12349" coordsize="0,177" path="m3314,12526l3314,12349e" filled="f" stroked="t" strokeweight=".716246pt" strokecolor="#000000">
                <v:path arrowok="t"/>
              </v:shape>
            </v:group>
            <v:group style="position:absolute;left:3529;top:12349;width:2;height:369" coordorigin="3529,12349" coordsize="2,369">
              <v:shape style="position:absolute;left:3529;top:12349;width:2;height:369" coordorigin="3529,12349" coordsize="0,369" path="m3529,12717l3529,12349e" filled="f" stroked="t" strokeweight="5.729964pt" strokecolor="#344487">
                <v:path arrowok="t"/>
              </v:shape>
            </v:group>
            <v:group style="position:absolute;left:3314;top:12526;width:2;height:187" coordorigin="3314,12526" coordsize="2,187">
              <v:shape style="position:absolute;left:3314;top:12526;width:2;height:187" coordorigin="3314,12526" coordsize="0,187" path="m3314,12713l3314,12526e" filled="f" stroked="t" strokeweight=".716246pt" strokecolor="#3B3F8C">
                <v:path arrowok="t"/>
              </v:shape>
            </v:group>
            <v:group style="position:absolute;left:2349;top:12691;width:1432;height:2" coordorigin="2349,12691" coordsize="1432,2">
              <v:shape style="position:absolute;left:2349;top:12691;width:1432;height:2" coordorigin="2349,12691" coordsize="1432,0" path="m2349,12691l3782,12691e" filled="f" stroked="t" strokeweight="1.67124pt" strokecolor="#546093">
                <v:path arrowok="t"/>
              </v:shape>
            </v:group>
            <v:group style="position:absolute;left:3713;top:12497;width:2;height:268" coordorigin="3713,12497" coordsize="2,268">
              <v:shape style="position:absolute;left:3713;top:12497;width:2;height:268" coordorigin="3713,12497" coordsize="0,268" path="m3713,12765l3713,12497e" filled="f" stroked="t" strokeweight="1.193743pt" strokecolor="#2F3B8C">
                <v:path arrowok="t"/>
              </v:shape>
            </v:group>
            <v:group style="position:absolute;left:5386;top:12698;width:1098;height:2" coordorigin="5386,12698" coordsize="1098,2">
              <v:shape style="position:absolute;left:5386;top:12698;width:1098;height:2" coordorigin="5386,12698" coordsize="1098,0" path="m5386,12698l6484,12698e" filled="f" stroked="t" strokeweight="2.148737pt" strokecolor="#4B54A3">
                <v:path arrowok="t"/>
              </v:shape>
            </v:group>
            <v:group style="position:absolute;left:2352;top:12669;width:2;height:282" coordorigin="2352,12669" coordsize="2,282">
              <v:shape style="position:absolute;left:2352;top:12669;width:2;height:282" coordorigin="2352,12669" coordsize="0,282" path="m2352,12952l2352,12669e" filled="f" stroked="t" strokeweight=".477497pt" strokecolor="#282828">
                <v:path arrowok="t"/>
              </v:shape>
            </v:group>
            <v:group style="position:absolute;left:1003;top:13081;width:2;height:196" coordorigin="1003,13081" coordsize="2,196">
              <v:shape style="position:absolute;left:1003;top:13081;width:2;height:196" coordorigin="1003,13081" coordsize="0,196" path="m1003,13277l1003,13081e" filled="f" stroked="t" strokeweight=".238749pt" strokecolor="#2B2B2B">
                <v:path arrowok="t"/>
              </v:shape>
            </v:group>
            <v:group style="position:absolute;left:1609;top:13081;width:2;height:196" coordorigin="1609,13081" coordsize="2,196">
              <v:shape style="position:absolute;left:1609;top:13081;width:2;height:196" coordorigin="1609,13081" coordsize="0,196" path="m1609,13277l1609,13081e" filled="f" stroked="t" strokeweight=".238749pt" strokecolor="#343434">
                <v:path arrowok="t"/>
              </v:shape>
            </v:group>
            <v:group style="position:absolute;left:320;top:13282;width:2034;height:2" coordorigin="320,13282" coordsize="2034,2">
              <v:shape style="position:absolute;left:320;top:13282;width:2034;height:2" coordorigin="320,13282" coordsize="2034,0" path="m320,13282l2354,13282e" filled="f" stroked="t" strokeweight=".954994pt" strokecolor="#5B5B5B">
                <v:path arrowok="t"/>
              </v:shape>
            </v:group>
            <v:group style="position:absolute;left:11651;top:13052;width:2;height:656" coordorigin="11651,13052" coordsize="2,656">
              <v:shape style="position:absolute;left:11651;top:13052;width:2;height:656" coordorigin="11651,13052" coordsize="0,656" path="m11651,13708l11651,13052e" filled="f" stroked="t" strokeweight=".477497pt" strokecolor="#2F2F2F">
                <v:path arrowok="t"/>
              </v:shape>
            </v:group>
            <v:group style="position:absolute;left:1003;top:13263;width:2;height:211" coordorigin="1003,13263" coordsize="2,211">
              <v:shape style="position:absolute;left:1003;top:13263;width:2;height:211" coordorigin="1003,13263" coordsize="0,211" path="m1003,13474l1003,13263e" filled="f" stroked="t" strokeweight=".238749pt" strokecolor="#4F4F4F">
                <v:path arrowok="t"/>
              </v:shape>
            </v:group>
            <v:group style="position:absolute;left:1609;top:13263;width:2;height:211" coordorigin="1609,13263" coordsize="2,211">
              <v:shape style="position:absolute;left:1609;top:13263;width:2;height:211" coordorigin="1609,13263" coordsize="0,211" path="m1609,13474l1609,13263e" filled="f" stroked="t" strokeweight=".238749pt" strokecolor="#5B5B5B">
                <v:path arrowok="t"/>
              </v:shape>
            </v:group>
            <v:group style="position:absolute;left:2349;top:13134;width:2;height:2853" coordorigin="2349,13134" coordsize="2,2853">
              <v:shape style="position:absolute;left:2349;top:13134;width:2;height:2853" coordorigin="2349,13134" coordsize="0,2853" path="m2349,15986l2349,13134e" filled="f" stroked="t" strokeweight=".954994pt" strokecolor="#5B5B5B">
                <v:path arrowok="t"/>
              </v:shape>
            </v:group>
            <v:group style="position:absolute;left:325;top:13445;width:2;height:263" coordorigin="325,13445" coordsize="2,263">
              <v:shape style="position:absolute;left:325;top:13445;width:2;height:263" coordorigin="325,13445" coordsize="0,263" path="m325,13708l325,13445e" filled="f" stroked="t" strokeweight=".477497pt" strokecolor="#131313">
                <v:path arrowok="t"/>
              </v:shape>
            </v:group>
            <v:group style="position:absolute;left:1003;top:13474;width:2;height:2494" coordorigin="1003,13474" coordsize="2,2494">
              <v:shape style="position:absolute;left:1003;top:13474;width:2;height:2494" coordorigin="1003,13474" coordsize="0,2494" path="m1003,15967l1003,13474e" filled="f" stroked="t" strokeweight=".238749pt" strokecolor="#000000">
                <v:path arrowok="t"/>
              </v:shape>
            </v:group>
            <v:group style="position:absolute;left:1609;top:13474;width:2;height:2494" coordorigin="1609,13474" coordsize="2,2494">
              <v:shape style="position:absolute;left:1609;top:13474;width:2;height:2494" coordorigin="1609,13474" coordsize="0,2494" path="m1609,15967l1609,13474e" filled="f" stroked="t" strokeweight=".238749pt" strokecolor="#000000">
                <v:path arrowok="t"/>
              </v:shape>
            </v:group>
            <v:group style="position:absolute;left:11651;top:13651;width:2;height:220" coordorigin="11651,13651" coordsize="2,220">
              <v:shape style="position:absolute;left:11651;top:13651;width:2;height:220" coordorigin="11651,13651" coordsize="0,220" path="m11651,13871l11651,13651e" filled="f" stroked="t" strokeweight=".477497pt" strokecolor="#444444">
                <v:path arrowok="t"/>
              </v:shape>
            </v:group>
            <v:group style="position:absolute;left:327;top:14072;width:2;height:421" coordorigin="327,14072" coordsize="2,421">
              <v:shape style="position:absolute;left:327;top:14072;width:2;height:421" coordorigin="327,14072" coordsize="0,421" path="m327,14493l327,14072e" filled="f" stroked="t" strokeweight=".716246pt" strokecolor="#3F3F3F">
                <v:path arrowok="t"/>
              </v:shape>
            </v:group>
            <v:group style="position:absolute;left:7387;top:14101;width:2;height:144" coordorigin="7387,14101" coordsize="2,144">
              <v:shape style="position:absolute;left:7387;top:14101;width:2;height:144" coordorigin="7387,14101" coordsize="0,144" path="m7387,14244l7387,14101e" filled="f" stroked="t" strokeweight=".477497pt" strokecolor="#575757">
                <v:path arrowok="t"/>
              </v:shape>
            </v:group>
            <v:group style="position:absolute;left:11649;top:13813;width:2;height:2168" coordorigin="11649,13813" coordsize="2,2168">
              <v:shape style="position:absolute;left:11649;top:13813;width:2;height:2168" coordorigin="11649,13813" coordsize="0,2168" path="m11649,15982l11649,13813e" filled="f" stroked="t" strokeweight=".716246pt" strokecolor="#606060">
                <v:path arrowok="t"/>
              </v:shape>
            </v:group>
            <v:group style="position:absolute;left:7387;top:14187;width:2;height:1149" coordorigin="7387,14187" coordsize="2,1149">
              <v:shape style="position:absolute;left:7387;top:14187;width:2;height:1149" coordorigin="7387,14187" coordsize="0,1149" path="m7387,15335l7387,14187e" filled="f" stroked="t" strokeweight=".477497pt" strokecolor="#444444">
                <v:path arrowok="t"/>
              </v:shape>
            </v:group>
            <v:group style="position:absolute;left:329;top:14536;width:2;height:416" coordorigin="329,14536" coordsize="2,416">
              <v:shape style="position:absolute;left:329;top:14536;width:2;height:416" coordorigin="329,14536" coordsize="0,416" path="m329,14953l329,14536e" filled="f" stroked="t" strokeweight=".477497pt" strokecolor="#0F0F0F">
                <v:path arrowok="t"/>
              </v:shape>
            </v:group>
            <v:group style="position:absolute;left:332;top:14895;width:2;height:1091" coordorigin="332,14895" coordsize="2,1091">
              <v:shape style="position:absolute;left:332;top:14895;width:2;height:1091" coordorigin="332,14895" coordsize="0,1091" path="m332,15986l332,14895e" filled="f" stroked="t" strokeweight=".477497pt" strokecolor="#2F2F2F">
                <v:path arrowok="t"/>
              </v:shape>
            </v:group>
            <v:group style="position:absolute;left:583;top:15977;width:454;height:2" coordorigin="583,15977" coordsize="454,2">
              <v:shape style="position:absolute;left:583;top:15977;width:454;height:2" coordorigin="583,15977" coordsize="454,0" path="m583,15977l1036,15977e" filled="f" stroked="t" strokeweight=".477497pt" strokecolor="#4F4F4F">
                <v:path arrowok="t"/>
              </v:shape>
            </v:group>
            <v:group style="position:absolute;left:974;top:15977;width:668;height:2" coordorigin="974,15977" coordsize="668,2">
              <v:shape style="position:absolute;left:974;top:15977;width:668;height:2" coordorigin="974,15977" coordsize="668,0" path="m974,15977l1643,15977e" filled="f" stroked="t" strokeweight=".477497pt" strokecolor="#3B3B3B">
                <v:path arrowok="t"/>
              </v:shape>
            </v:group>
            <v:group style="position:absolute;left:1581;top:15974;width:774;height:2" coordorigin="1581,15974" coordsize="774,2">
              <v:shape style="position:absolute;left:1581;top:15974;width:774;height:2" coordorigin="1581,15974" coordsize="774,0" path="m1581,15974l2354,15974e" filled="f" stroked="t" strokeweight=".477497pt" strokecolor="#545454">
                <v:path arrowok="t"/>
              </v:shape>
            </v:group>
            <v:group style="position:absolute;left:320;top:15972;width:11345;height:2" coordorigin="320,15972" coordsize="11345,2">
              <v:shape style="position:absolute;left:320;top:15972;width:11345;height:2" coordorigin="320,15972" coordsize="11345,0" path="m320,15972l11665,15972e" filled="f" stroked="t" strokeweight=".716246pt" strokecolor="#6B6B6B">
                <v:path arrowok="t"/>
              </v:shape>
            </v:group>
            <v:group style="position:absolute;left:7998;top:15967;width:826;height:2" coordorigin="7998,15967" coordsize="826,2">
              <v:shape style="position:absolute;left:7998;top:15967;width:826;height:2" coordorigin="7998,15967" coordsize="826,0" path="m7998,15967l8824,15967e" filled="f" stroked="t" strokeweight=".477497pt" strokecolor="#484848">
                <v:path arrowok="t"/>
              </v:shape>
            </v:group>
            <v:group style="position:absolute;left:10392;top:12858;width:2;height:202" coordorigin="10392,12858" coordsize="2,202">
              <v:shape style="position:absolute;left:10392;top:12858;width:2;height:202" coordorigin="10392,12858" coordsize="0,202" path="m10392,13060l10392,12858e" filled="f" stroked="t" strokeweight="4.40749pt" strokecolor="#DFE1DF">
                <v:path arrowok="t"/>
              </v:shape>
            </v:group>
            <v:group style="position:absolute;left:11390;top:13725;width:2;height:121" coordorigin="11390,13725" coordsize="2,121">
              <v:shape style="position:absolute;left:11390;top:13725;width:2;height:121" coordorigin="11390,13725" coordsize="0,121" path="m11390,13846l11390,13725e" filled="f" stroked="t" strokeweight="2.31625pt" strokecolor="#DFE1DF">
                <v:path arrowok="t"/>
              </v:shape>
            </v:group>
            <v:group style="position:absolute;left:10909;top:13914;width:2;height:232" coordorigin="10909,13914" coordsize="2,232">
              <v:shape style="position:absolute;left:10909;top:13914;width:2;height:232" coordorigin="10909,13914" coordsize="0,232" path="m10909,14146l10909,13914e" filled="f" stroked="t" strokeweight="3.3963pt" strokecolor="#DFE1DF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0"/>
        </w:rPr>
        <w:t>:ı::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808282"/>
          <w:spacing w:val="-17"/>
          <w:w w:val="160"/>
        </w:rPr>
        <w:t>I</w:t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75"/>
        </w:rPr>
        <w:t>tfa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07" w:lineRule="exact"/>
        <w:ind w:right="-112"/>
        <w:jc w:val="left"/>
        <w:rPr>
          <w:rFonts w:ascii="Arial" w:hAnsi="Arial" w:cs="Arial" w:eastAsia="Arial"/>
          <w:sz w:val="48"/>
          <w:szCs w:val="48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363D83"/>
          <w:w w:val="52"/>
          <w:i/>
        </w:rPr>
        <w:t>'rJI'</w:t>
      </w:r>
      <w:r>
        <w:rPr>
          <w:rFonts w:ascii="Arial" w:hAnsi="Arial" w:cs="Arial" w:eastAsia="Arial"/>
          <w:sz w:val="48"/>
          <w:szCs w:val="48"/>
          <w:color w:val="363D83"/>
          <w:spacing w:val="19"/>
          <w:w w:val="53"/>
          <w:i/>
        </w:rPr>
        <w:t>y</w:t>
      </w:r>
      <w:r>
        <w:rPr>
          <w:rFonts w:ascii="Arial" w:hAnsi="Arial" w:cs="Arial" w:eastAsia="Arial"/>
          <w:sz w:val="25"/>
          <w:szCs w:val="25"/>
          <w:color w:val="626464"/>
          <w:spacing w:val="0"/>
          <w:w w:val="75"/>
        </w:rPr>
        <w:t>z</w:t>
      </w:r>
      <w:r>
        <w:rPr>
          <w:rFonts w:ascii="Arial" w:hAnsi="Arial" w:cs="Arial" w:eastAsia="Arial"/>
          <w:sz w:val="25"/>
          <w:szCs w:val="25"/>
          <w:color w:val="626464"/>
          <w:spacing w:val="-10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383838"/>
          <w:spacing w:val="-2"/>
          <w:w w:val="40"/>
        </w:rPr>
        <w:t>B</w:t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40"/>
        </w:rPr>
        <w:t>öl</w:t>
      </w:r>
      <w:r>
        <w:rPr>
          <w:rFonts w:ascii="Arial" w:hAnsi="Arial" w:cs="Arial" w:eastAsia="Arial"/>
          <w:sz w:val="48"/>
          <w:szCs w:val="48"/>
          <w:color w:val="383838"/>
          <w:spacing w:val="30"/>
          <w:w w:val="40"/>
        </w:rPr>
        <w:t> </w:t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40"/>
        </w:rPr>
        <w:t>•min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SELEK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328" w:right="27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3" w:after="0" w:line="172" w:lineRule="exact"/>
        <w:ind w:left="87" w:right="204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7"/>
          <w:szCs w:val="17"/>
          <w:color w:val="A5A5A5"/>
          <w:spacing w:val="-30"/>
          <w:w w:val="105"/>
          <w:i/>
        </w:rPr>
        <w:t>z</w:t>
      </w:r>
      <w:r>
        <w:rPr>
          <w:rFonts w:ascii="Courier New" w:hAnsi="Courier New" w:cs="Courier New" w:eastAsia="Courier New"/>
          <w:sz w:val="17"/>
          <w:szCs w:val="17"/>
          <w:color w:val="BDBFBF"/>
          <w:spacing w:val="0"/>
          <w:w w:val="220"/>
          <w:i/>
        </w:rPr>
        <w:t>.</w:t>
      </w:r>
      <w:r>
        <w:rPr>
          <w:rFonts w:ascii="Courier New" w:hAnsi="Courier New" w:cs="Courier New" w:eastAsia="Courier New"/>
          <w:sz w:val="17"/>
          <w:szCs w:val="17"/>
          <w:color w:val="BDBFBF"/>
          <w:spacing w:val="33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BDBFBF"/>
          <w:spacing w:val="0"/>
          <w:w w:val="100"/>
        </w:rPr>
        <w:t>h</w:t>
      </w:r>
      <w:r>
        <w:rPr>
          <w:rFonts w:ascii="Arial" w:hAnsi="Arial" w:cs="Arial" w:eastAsia="Arial"/>
          <w:sz w:val="14"/>
          <w:szCs w:val="14"/>
          <w:color w:val="BDBFBF"/>
          <w:spacing w:val="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A5A5A5"/>
          <w:spacing w:val="0"/>
          <w:w w:val="69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3" w:lineRule="exact"/>
        <w:ind w:left="-36" w:right="-57"/>
        <w:jc w:val="center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A5A5A5"/>
          <w:w w:val="53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-3"/>
          <w:w w:val="28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86"/>
          <w:i/>
        </w:rPr>
        <w:t>t: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-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52"/>
        </w:rPr>
        <w:t>,.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71"/>
        </w:rPr>
        <w:t>t..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42" w:right="224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0"/>
          <w:szCs w:val="20"/>
          <w:color w:val="BDBFBF"/>
          <w:spacing w:val="0"/>
          <w:w w:val="51"/>
          <w:position w:val="1"/>
        </w:rPr>
        <w:t>"""""""'</w:t>
      </w:r>
      <w:r>
        <w:rPr>
          <w:rFonts w:ascii="Arial" w:hAnsi="Arial" w:cs="Arial" w:eastAsia="Arial"/>
          <w:sz w:val="20"/>
          <w:szCs w:val="20"/>
          <w:color w:val="BDBFBF"/>
          <w:spacing w:val="0"/>
          <w:w w:val="51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BDBFBF"/>
          <w:spacing w:val="19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51"/>
          <w:position w:val="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4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626464"/>
          <w:spacing w:val="0"/>
          <w:w w:val="158"/>
          <w:position w:val="-5"/>
        </w:rPr>
        <w:t>t</w:t>
      </w:r>
      <w:r>
        <w:rPr>
          <w:rFonts w:ascii="Arial" w:hAnsi="Arial" w:cs="Arial" w:eastAsia="Arial"/>
          <w:sz w:val="13"/>
          <w:szCs w:val="13"/>
          <w:color w:val="626464"/>
          <w:spacing w:val="0"/>
          <w:w w:val="158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626464"/>
          <w:spacing w:val="5"/>
          <w:w w:val="158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909090"/>
          <w:spacing w:val="0"/>
          <w:w w:val="158"/>
          <w:i/>
          <w:position w:val="-5"/>
        </w:rPr>
        <w:t>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909090"/>
          <w:spacing w:val="-37"/>
          <w:w w:val="47"/>
          <w:position w:val="1"/>
        </w:rPr>
        <w:t>&gt;</w:t>
      </w:r>
      <w:r>
        <w:rPr>
          <w:rFonts w:ascii="Arial" w:hAnsi="Arial" w:cs="Arial" w:eastAsia="Arial"/>
          <w:sz w:val="32"/>
          <w:szCs w:val="32"/>
          <w:color w:val="909090"/>
          <w:spacing w:val="0"/>
          <w:w w:val="47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909090"/>
          <w:spacing w:val="-46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909090"/>
          <w:spacing w:val="0"/>
          <w:w w:val="47"/>
          <w:position w:val="1"/>
        </w:rPr>
        <w:t>/·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60"/>
          <w:cols w:num="6" w:equalWidth="0">
            <w:col w:w="759" w:space="1517"/>
            <w:col w:w="278" w:space="237"/>
            <w:col w:w="1422" w:space="880"/>
            <w:col w:w="1159" w:space="3343"/>
            <w:col w:w="985" w:space="242"/>
            <w:col w:w="798"/>
          </w:cols>
        </w:sectPr>
      </w:pPr>
      <w:rPr/>
    </w:p>
    <w:p>
      <w:pPr>
        <w:spacing w:before="41" w:after="0" w:line="240" w:lineRule="auto"/>
        <w:ind w:left="116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461975pt;margin-top:10.637389pt;width:37.129682pt;height:42pt;mso-position-horizontal-relative:page;mso-position-vertical-relative:paragraph;z-index:-15048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83838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8"/>
          <w:szCs w:val="48"/>
          <w:color w:val="BDBDBC"/>
          <w:spacing w:val="0"/>
          <w:w w:val="54"/>
          <w:position w:val="18"/>
        </w:rPr>
        <w:t>ı</w:t>
      </w:r>
      <w:r>
        <w:rPr>
          <w:rFonts w:ascii="Arial" w:hAnsi="Arial" w:cs="Arial" w:eastAsia="Arial"/>
          <w:sz w:val="48"/>
          <w:szCs w:val="48"/>
          <w:color w:val="BDBDBC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48"/>
          <w:szCs w:val="48"/>
          <w:color w:val="BDBDBC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0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164" w:lineRule="exact"/>
        <w:ind w:left="3767" w:right="-20"/>
        <w:jc w:val="left"/>
        <w:tabs>
          <w:tab w:pos="986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DAiRESi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4F4F4F"/>
          <w:spacing w:val="0"/>
          <w:w w:val="168"/>
          <w:b/>
          <w:bCs/>
          <w:position w:val="-7"/>
        </w:rPr>
        <w:t>u</w:t>
      </w:r>
      <w:r>
        <w:rPr>
          <w:rFonts w:ascii="Arial" w:hAnsi="Arial" w:cs="Arial" w:eastAsia="Arial"/>
          <w:sz w:val="7"/>
          <w:szCs w:val="7"/>
          <w:color w:val="4F4F4F"/>
          <w:spacing w:val="0"/>
          <w:w w:val="168"/>
          <w:b/>
          <w:bCs/>
          <w:position w:val="-7"/>
        </w:rPr>
        <w:t>  </w:t>
      </w:r>
      <w:r>
        <w:rPr>
          <w:rFonts w:ascii="Arial" w:hAnsi="Arial" w:cs="Arial" w:eastAsia="Arial"/>
          <w:sz w:val="7"/>
          <w:szCs w:val="7"/>
          <w:color w:val="4F4F4F"/>
          <w:spacing w:val="16"/>
          <w:w w:val="168"/>
          <w:b/>
          <w:bCs/>
          <w:position w:val="-7"/>
        </w:rPr>
        <w:t> </w:t>
      </w:r>
      <w:r>
        <w:rPr>
          <w:rFonts w:ascii="Arial" w:hAnsi="Arial" w:cs="Arial" w:eastAsia="Arial"/>
          <w:sz w:val="7"/>
          <w:szCs w:val="7"/>
          <w:color w:val="7C7C7C"/>
          <w:spacing w:val="0"/>
          <w:w w:val="292"/>
          <w:position w:val="-7"/>
        </w:rPr>
        <w:t>"'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7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0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652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2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20"/>
        <w:jc w:val="left"/>
        <w:tabs>
          <w:tab w:pos="1480" w:val="left"/>
          <w:tab w:pos="312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Qla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04.05.20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:55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trcl: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506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661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82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44" w:right="-20"/>
        <w:jc w:val="left"/>
        <w:tabs>
          <w:tab w:pos="1480" w:val="left"/>
          <w:tab w:pos="3120" w:val="left"/>
          <w:tab w:pos="446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0"/>
          <w:w w:val="54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2720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Eınrc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YDlN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51" w:lineRule="auto"/>
        <w:ind w:left="144" w:right="5641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Cumhuriy_ct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2033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:Cumhuriyet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2033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39" w:right="-20"/>
        <w:jc w:val="left"/>
        <w:tabs>
          <w:tab w:pos="1480" w:val="left"/>
          <w:tab w:pos="414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7"/>
        </w:rPr>
        <w:t>:_çöQ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Afl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144" w:right="-20"/>
        <w:jc w:val="left"/>
        <w:tabs>
          <w:tab w:pos="358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  <w:position w:val="3"/>
        </w:rPr>
        <w:t>jYapıııın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5"/>
          <w:position w:val="3"/>
        </w:rPr>
        <w:t>Şekl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5"/>
          <w:position w:val="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59"/>
          <w:position w:val="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7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360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352112pt;margin-top:.582385pt;width:3.67302pt;height:26pt;mso-position-horizontal-relative:page;mso-position-vertical-relative:paragraph;z-index:-1504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9"/>
          <w:position w:val="1"/>
        </w:rPr>
        <w:t>13cıoıııımıc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Kagir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7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87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1"/>
        </w:rPr>
        <w:t>ap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6"/>
          <w:position w:val="1"/>
        </w:rPr>
        <w:t>Diğer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4368" w:right="-20"/>
        <w:jc w:val="left"/>
        <w:tabs>
          <w:tab w:pos="492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4F4F4F"/>
          <w:spacing w:val="0"/>
          <w:w w:val="237"/>
          <w:position w:val="-1"/>
        </w:rPr>
        <w:t>i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383838"/>
          <w:spacing w:val="-85"/>
          <w:w w:val="100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rrangını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7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18"/>
          <w:w w:val="127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22:01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39" w:right="-20"/>
        <w:jc w:val="left"/>
        <w:tabs>
          <w:tab w:pos="218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2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2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1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25" w:lineRule="exact"/>
        <w:ind w:left="2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Sıtkı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119" w:right="-20"/>
        <w:jc w:val="left"/>
        <w:tabs>
          <w:tab w:pos="46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54"/>
          <w:position w:val="1"/>
        </w:rPr>
        <w:t>:ı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:56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22:00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0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35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17" w:right="44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6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22:05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2" w:lineRule="exact"/>
        <w:ind w:left="2133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6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9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Dogalg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1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3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5" w:right="-20"/>
        <w:jc w:val="left"/>
        <w:tabs>
          <w:tab w:pos="46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71"/>
          <w:position w:val="7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2"/>
          <w:w w:val="71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ımeı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56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5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  <w:position w:val="0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0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562" w:right="6919"/>
        <w:jc w:val="center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AAACAA"/>
          <w:spacing w:val="0"/>
          <w:w w:val="50"/>
          <w:i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AAACAA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AAACAA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26" w:lineRule="exact"/>
        <w:ind w:left="135" w:right="1863" w:firstLine="-28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[olayı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çöplcri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594" w:right="384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Söndürnıcdc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Kulla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1" w:lineRule="auto"/>
        <w:ind w:left="4615" w:right="2243" w:firstLine="-4508"/>
        <w:jc w:val="left"/>
        <w:tabs>
          <w:tab w:pos="2360" w:val="left"/>
          <w:tab w:pos="4600" w:val="left"/>
          <w:tab w:pos="650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2"/>
        </w:rPr>
        <w:t>ISöndürmc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7"/>
          <w:position w:val="0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9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5"/>
          <w:position w:val="0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>b.5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480" w:right="180"/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4"/>
        </w:rPr>
        <w:t>öndllrnıc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olup,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  <w:cols w:num="2" w:equalWidth="0">
            <w:col w:w="1875" w:space="244"/>
            <w:col w:w="9141"/>
          </w:cols>
        </w:sectPr>
      </w:pPr>
      <w:rPr/>
    </w:p>
    <w:p>
      <w:pPr>
        <w:spacing w:before="15" w:after="0" w:line="222" w:lineRule="exact"/>
        <w:ind w:left="2119" w:right="63" w:firstLine="-1993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85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4F4F4F"/>
          <w:spacing w:val="-42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kişilcrcc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7" w:right="-20"/>
        <w:jc w:val="left"/>
        <w:tabs>
          <w:tab w:pos="210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5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5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626262"/>
          <w:spacing w:val="0"/>
          <w:w w:val="100"/>
          <w:position w:val="-3"/>
        </w:rPr>
        <w:t>"</w:t>
      </w:r>
      <w:r>
        <w:rPr>
          <w:rFonts w:ascii="Arial" w:hAnsi="Arial" w:cs="Arial" w:eastAsia="Arial"/>
          <w:sz w:val="29"/>
          <w:szCs w:val="29"/>
          <w:color w:val="626262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9"/>
          <w:szCs w:val="29"/>
          <w:color w:val="626262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2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"/>
          <w:w w:val="108"/>
          <w:position w:val="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5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l:ıobi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1"/>
        </w:rPr>
        <w:t>04.05.20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22:20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14" w:right="-20"/>
        <w:jc w:val="left"/>
        <w:tabs>
          <w:tab w:pos="980" w:val="left"/>
          <w:tab w:pos="1500" w:val="left"/>
          <w:tab w:pos="8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</w:sectPr>
      </w:pPr>
      <w:rPr/>
    </w:p>
    <w:p>
      <w:pPr>
        <w:spacing w:before="31" w:after="0" w:line="247" w:lineRule="exact"/>
        <w:ind w:left="2263" w:right="-77"/>
        <w:jc w:val="left"/>
        <w:tabs>
          <w:tab w:pos="430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A7A8C6"/>
          <w:spacing w:val="0"/>
          <w:w w:val="63"/>
          <w:i/>
          <w:position w:val="-4"/>
        </w:rPr>
        <w:t>!..</w:t>
      </w:r>
      <w:r>
        <w:rPr>
          <w:rFonts w:ascii="Arial" w:hAnsi="Arial" w:cs="Arial" w:eastAsia="Arial"/>
          <w:sz w:val="14"/>
          <w:szCs w:val="14"/>
          <w:color w:val="A7A8C6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A7A8C6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503" w:right="-20"/>
        <w:jc w:val="left"/>
        <w:tabs>
          <w:tab w:pos="2740" w:val="left"/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179"/>
          <w:position w:val="-4"/>
        </w:rPr>
        <w:t>u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91"/>
          <w:szCs w:val="91"/>
          <w:color w:val="7C7C7C"/>
          <w:spacing w:val="-4"/>
          <w:w w:val="25"/>
          <w:position w:val="-46"/>
        </w:rPr>
        <w:t>N</w:t>
      </w:r>
      <w:r>
        <w:rPr>
          <w:rFonts w:ascii="Arial" w:hAnsi="Arial" w:cs="Arial" w:eastAsia="Arial"/>
          <w:sz w:val="91"/>
          <w:szCs w:val="91"/>
          <w:color w:val="626262"/>
          <w:spacing w:val="7"/>
          <w:w w:val="45"/>
          <w:position w:val="-46"/>
        </w:rPr>
        <w:t>•</w:t>
      </w:r>
      <w:r>
        <w:rPr>
          <w:rFonts w:ascii="Arial" w:hAnsi="Arial" w:cs="Arial" w:eastAsia="Arial"/>
          <w:sz w:val="91"/>
          <w:szCs w:val="91"/>
          <w:color w:val="3B3F6D"/>
          <w:spacing w:val="0"/>
          <w:w w:val="120"/>
          <w:position w:val="-46"/>
        </w:rPr>
        <w:t>/J</w:t>
      </w:r>
      <w:r>
        <w:rPr>
          <w:rFonts w:ascii="Arial" w:hAnsi="Arial" w:cs="Arial" w:eastAsia="Arial"/>
          <w:sz w:val="91"/>
          <w:szCs w:val="91"/>
          <w:color w:val="3B3F6D"/>
          <w:spacing w:val="0"/>
          <w:w w:val="100"/>
          <w:position w:val="-46"/>
        </w:rPr>
        <w:tab/>
      </w:r>
      <w:r>
        <w:rPr>
          <w:rFonts w:ascii="Arial" w:hAnsi="Arial" w:cs="Arial" w:eastAsia="Arial"/>
          <w:sz w:val="91"/>
          <w:szCs w:val="91"/>
          <w:color w:val="3B3F6D"/>
          <w:spacing w:val="0"/>
          <w:w w:val="100"/>
          <w:position w:val="-46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7"/>
        </w:rPr>
        <w:t>t: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7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97" w:lineRule="exact"/>
        <w:ind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Arial" w:hAnsi="Arial" w:cs="Arial" w:eastAsia="Arial"/>
          <w:sz w:val="31"/>
          <w:szCs w:val="31"/>
          <w:color w:val="383838"/>
          <w:spacing w:val="0"/>
          <w:w w:val="72"/>
          <w:b/>
          <w:bCs/>
          <w:position w:val="-15"/>
        </w:rPr>
        <w:t>f</w:t>
      </w:r>
      <w:r>
        <w:rPr>
          <w:rFonts w:ascii="Arial" w:hAnsi="Arial" w:cs="Arial" w:eastAsia="Arial"/>
          <w:sz w:val="31"/>
          <w:szCs w:val="31"/>
          <w:color w:val="383838"/>
          <w:spacing w:val="-2"/>
          <w:w w:val="72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2"/>
          <w:b/>
          <w:bCs/>
          <w:position w:val="-15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45"/>
          <w:w w:val="72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  <w:position w:val="-15"/>
        </w:rPr>
        <w:t>MaYıs;Z0177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72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AAACAA"/>
          <w:spacing w:val="-15"/>
          <w:w w:val="124"/>
          <w:position w:val="4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383838"/>
          <w:spacing w:val="-52"/>
          <w:w w:val="51"/>
          <w:position w:val="-1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AACAA"/>
          <w:spacing w:val="-21"/>
          <w:w w:val="124"/>
          <w:position w:val="4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83838"/>
          <w:spacing w:val="0"/>
          <w:w w:val="50"/>
          <w:position w:val="-16"/>
        </w:rPr>
        <w:t>.;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  <w:cols w:num="2" w:equalWidth="0">
            <w:col w:w="6192" w:space="2135"/>
            <w:col w:w="2933"/>
          </w:cols>
        </w:sectPr>
      </w:pPr>
      <w:rPr/>
    </w:p>
    <w:p>
      <w:pPr>
        <w:spacing w:before="0" w:after="0" w:line="60" w:lineRule="exact"/>
        <w:ind w:right="29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83838"/>
          <w:spacing w:val="0"/>
          <w:w w:val="168"/>
          <w:position w:val="-1"/>
        </w:rPr>
        <w:t>(l)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641315pt;margin-top:.947028pt;width:9.90437pt;height:20.5pt;mso-position-horizontal-relative:page;mso-position-vertical-relative:paragraph;z-index:-1504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83838"/>
                      <w:spacing w:val="0"/>
                      <w:w w:val="57"/>
                    </w:rPr>
                    <w:t>,g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89"/>
        </w:rPr>
        <w:t>&gt;..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56" w:right="-15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7C7C7C"/>
          <w:spacing w:val="7"/>
          <w:w w:val="59"/>
        </w:rPr>
        <w:t>•</w:t>
      </w:r>
      <w:r>
        <w:rPr>
          <w:rFonts w:ascii="Arial" w:hAnsi="Arial" w:cs="Arial" w:eastAsia="Arial"/>
          <w:sz w:val="19"/>
          <w:szCs w:val="19"/>
          <w:color w:val="626262"/>
          <w:spacing w:val="-3"/>
          <w:w w:val="92"/>
        </w:rPr>
        <w:t>Ü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8"/>
        </w:rPr>
        <w:t>ney</w:t>
      </w:r>
      <w:r>
        <w:rPr>
          <w:rFonts w:ascii="Arial" w:hAnsi="Arial" w:cs="Arial" w:eastAsia="Arial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1"/>
          <w:b/>
          <w:bCs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1" w:after="0" w:line="203" w:lineRule="exact"/>
        <w:ind w:right="-7"/>
        <w:jc w:val="right"/>
        <w:tabs>
          <w:tab w:pos="15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w w:val="81"/>
          <w:position w:val="-3"/>
        </w:rPr>
        <w:t>C'..-rupla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b/>
          <w:bCs/>
          <w:position w:val="-3"/>
        </w:rPr>
        <w:t>Amfri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15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15"/>
          <w:w w:val="99"/>
          <w:b/>
          <w:bCs/>
          <w:position w:val="-3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9"/>
          <w:b/>
          <w:bCs/>
          <w:u w:val="thick" w:color="808CC8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u w:val="thick" w:color="808CC8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u w:val="thick" w:color="808CC8"/>
          <w:position w:val="-3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79BA"/>
          <w:spacing w:val="0"/>
          <w:w w:val="53"/>
          <w:position w:val="-9"/>
        </w:rPr>
        <w:t>....:::::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605" w:lineRule="exact"/>
        <w:ind w:right="-136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4D569C"/>
          <w:spacing w:val="0"/>
          <w:w w:val="146"/>
          <w:position w:val="-11"/>
        </w:rPr>
        <w:t>2,jL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left="149" w:right="1505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DBDBC"/>
          <w:spacing w:val="0"/>
          <w:w w:val="486"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BDBDBC"/>
          <w:spacing w:val="-53"/>
          <w:w w:val="4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1"/>
          <w:position w:val="-4"/>
        </w:rPr>
        <w:t>itf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46"/>
          <w:w w:val="91"/>
          <w:position w:val="-4"/>
        </w:rPr>
        <w:t>a</w:t>
      </w:r>
      <w:r>
        <w:rPr>
          <w:rFonts w:ascii="Arial" w:hAnsi="Arial" w:cs="Arial" w:eastAsia="Arial"/>
          <w:sz w:val="9"/>
          <w:szCs w:val="9"/>
          <w:color w:val="AAACAA"/>
          <w:spacing w:val="-14"/>
          <w:w w:val="102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7C7C7C"/>
          <w:spacing w:val="0"/>
          <w:w w:val="395"/>
          <w:position w:val="-1"/>
        </w:rPr>
        <w:t>(</w:t>
      </w:r>
      <w:r>
        <w:rPr>
          <w:rFonts w:ascii="Arial" w:hAnsi="Arial" w:cs="Arial" w:eastAsia="Arial"/>
          <w:sz w:val="9"/>
          <w:szCs w:val="9"/>
          <w:color w:val="7C7C7C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7C7C7C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-1"/>
        </w:rPr>
        <w:t>,.</w:t>
      </w:r>
      <w:r>
        <w:rPr>
          <w:rFonts w:ascii="Arial" w:hAnsi="Arial" w:cs="Arial" w:eastAsia="Arial"/>
          <w:sz w:val="9"/>
          <w:szCs w:val="9"/>
          <w:color w:val="626262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6"/>
          <w:w w:val="104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AAACAA"/>
          <w:spacing w:val="0"/>
          <w:w w:val="258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AAACAA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AAACAA"/>
          <w:spacing w:val="0"/>
          <w:w w:val="184"/>
          <w:position w:val="-1"/>
        </w:rPr>
        <w:t>ı</w:t>
      </w:r>
      <w:r>
        <w:rPr>
          <w:rFonts w:ascii="Arial" w:hAnsi="Arial" w:cs="Arial" w:eastAsia="Arial"/>
          <w:sz w:val="9"/>
          <w:szCs w:val="9"/>
          <w:color w:val="AAACAA"/>
          <w:spacing w:val="0"/>
          <w:w w:val="185"/>
          <w:position w:val="-1"/>
        </w:rPr>
        <w:t>(</w:t>
      </w:r>
      <w:r>
        <w:rPr>
          <w:rFonts w:ascii="Arial" w:hAnsi="Arial" w:cs="Arial" w:eastAsia="Arial"/>
          <w:sz w:val="9"/>
          <w:szCs w:val="9"/>
          <w:color w:val="AAACAA"/>
          <w:spacing w:val="-19"/>
          <w:w w:val="185"/>
          <w:position w:val="-1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AAACAA"/>
          <w:spacing w:val="1"/>
          <w:w w:val="176"/>
          <w:b/>
          <w:bCs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AACAA"/>
          <w:spacing w:val="0"/>
          <w:w w:val="88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AAACAA"/>
          <w:spacing w:val="0"/>
          <w:w w:val="100"/>
          <w:b/>
          <w:bCs/>
          <w:i/>
          <w:position w:val="-1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AAACAA"/>
          <w:spacing w:val="-12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DBDBC"/>
          <w:spacing w:val="0"/>
          <w:w w:val="100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6"/>
          <w:szCs w:val="6"/>
          <w:color w:val="BDBDBC"/>
          <w:spacing w:val="0"/>
          <w:w w:val="100"/>
          <w:b/>
          <w:bCs/>
          <w:i/>
          <w:position w:val="-1"/>
        </w:rPr>
        <w:t>          </w:t>
      </w:r>
      <w:r>
        <w:rPr>
          <w:rFonts w:ascii="Arial" w:hAnsi="Arial" w:cs="Arial" w:eastAsia="Arial"/>
          <w:sz w:val="6"/>
          <w:szCs w:val="6"/>
          <w:color w:val="BDBDBC"/>
          <w:spacing w:val="11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39595"/>
          <w:spacing w:val="0"/>
          <w:w w:val="163"/>
          <w:b/>
          <w:bCs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939595"/>
          <w:spacing w:val="-1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63"/>
          <w:b/>
          <w:bCs/>
          <w:position w:val="-1"/>
        </w:rPr>
        <w:t>c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-39" w:right="1355"/>
        <w:jc w:val="center"/>
        <w:tabs>
          <w:tab w:pos="420" w:val="left"/>
          <w:tab w:pos="920" w:val="left"/>
          <w:tab w:pos="15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b/>
          <w:bCs/>
          <w:position w:val="-3"/>
        </w:rPr>
        <w:t>B</w:t>
      </w:r>
      <w:r>
        <w:rPr>
          <w:rFonts w:ascii="Arial" w:hAnsi="Arial" w:cs="Arial" w:eastAsia="Arial"/>
          <w:sz w:val="25"/>
          <w:szCs w:val="25"/>
          <w:color w:val="626262"/>
          <w:spacing w:val="-48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168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939595"/>
          <w:spacing w:val="0"/>
          <w:w w:val="74"/>
          <w:position w:val="-3"/>
        </w:rPr>
        <w:t>1l</w:t>
      </w:r>
      <w:r>
        <w:rPr>
          <w:rFonts w:ascii="Arial" w:hAnsi="Arial" w:cs="Arial" w:eastAsia="Arial"/>
          <w:sz w:val="24"/>
          <w:szCs w:val="24"/>
          <w:color w:val="93959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939595"/>
          <w:spacing w:val="0"/>
          <w:w w:val="59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939595"/>
          <w:spacing w:val="-8"/>
          <w:w w:val="59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BDBDBC"/>
          <w:spacing w:val="0"/>
          <w:w w:val="59"/>
          <w:position w:val="-3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80" w:right="180"/>
          <w:cols w:num="4" w:equalWidth="0">
            <w:col w:w="657" w:space="2068"/>
            <w:col w:w="1900" w:space="187"/>
            <w:col w:w="1541" w:space="1701"/>
            <w:col w:w="3206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91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  <w:t>Sıtkı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1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116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939595"/>
          <w:spacing w:val="0"/>
          <w:w w:val="100"/>
          <w:position w:val="-20"/>
        </w:rPr>
        <w:t>·</w:t>
      </w:r>
      <w:r>
        <w:rPr>
          <w:rFonts w:ascii="Arial" w:hAnsi="Arial" w:cs="Arial" w:eastAsia="Arial"/>
          <w:sz w:val="51"/>
          <w:szCs w:val="51"/>
          <w:color w:val="939595"/>
          <w:spacing w:val="-8"/>
          <w:w w:val="100"/>
          <w:position w:val="-20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-50"/>
          <w:w w:val="100"/>
          <w:position w:val="-9"/>
        </w:rPr>
        <w:t>,</w:t>
      </w:r>
      <w:r>
        <w:rPr>
          <w:rFonts w:ascii="Arial" w:hAnsi="Arial" w:cs="Arial" w:eastAsia="Arial"/>
          <w:sz w:val="51"/>
          <w:szCs w:val="51"/>
          <w:color w:val="BDBDBC"/>
          <w:spacing w:val="0"/>
          <w:w w:val="100"/>
          <w:position w:val="-20"/>
        </w:rPr>
        <w:t>,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480" w:val="left"/>
          <w:tab w:pos="92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AAACAA"/>
          <w:spacing w:val="0"/>
          <w:w w:val="52"/>
          <w:position w:val="-9"/>
        </w:rPr>
        <w:t>..</w:t>
      </w:r>
      <w:r>
        <w:rPr>
          <w:rFonts w:ascii="Arial" w:hAnsi="Arial" w:cs="Arial" w:eastAsia="Arial"/>
          <w:sz w:val="21"/>
          <w:szCs w:val="21"/>
          <w:color w:val="AAACA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1"/>
          <w:szCs w:val="21"/>
          <w:color w:val="AAACAA"/>
          <w:spacing w:val="0"/>
          <w:w w:val="100"/>
          <w:position w:val="-9"/>
        </w:rPr>
      </w:r>
      <w:r>
        <w:rPr>
          <w:rFonts w:ascii="Arial" w:hAnsi="Arial" w:cs="Arial" w:eastAsia="Arial"/>
          <w:sz w:val="6"/>
          <w:szCs w:val="6"/>
          <w:color w:val="AAACAA"/>
          <w:spacing w:val="0"/>
          <w:w w:val="167"/>
          <w:position w:val="-9"/>
        </w:rPr>
        <w:t>\</w:t>
      </w:r>
      <w:r>
        <w:rPr>
          <w:rFonts w:ascii="Arial" w:hAnsi="Arial" w:cs="Arial" w:eastAsia="Arial"/>
          <w:sz w:val="6"/>
          <w:szCs w:val="6"/>
          <w:color w:val="AAACA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6"/>
          <w:szCs w:val="6"/>
          <w:color w:val="AAACA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BDBDBC"/>
          <w:spacing w:val="0"/>
          <w:w w:val="51"/>
          <w:position w:val="-9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BDBDBC"/>
          <w:spacing w:val="6"/>
          <w:w w:val="51"/>
          <w:position w:val="-9"/>
        </w:rPr>
        <w:t> </w:t>
      </w:r>
      <w:r>
        <w:rPr>
          <w:rFonts w:ascii="Arial" w:hAnsi="Arial" w:cs="Arial" w:eastAsia="Arial"/>
          <w:sz w:val="51"/>
          <w:szCs w:val="51"/>
          <w:color w:val="AAACAA"/>
          <w:spacing w:val="0"/>
          <w:w w:val="100"/>
          <w:i/>
          <w:position w:val="-20"/>
        </w:rPr>
        <w:t>'</w:t>
      </w:r>
      <w:r>
        <w:rPr>
          <w:rFonts w:ascii="Arial" w:hAnsi="Arial" w:cs="Arial" w:eastAsia="Arial"/>
          <w:sz w:val="51"/>
          <w:szCs w:val="51"/>
          <w:color w:val="AAACAA"/>
          <w:spacing w:val="-16"/>
          <w:w w:val="100"/>
          <w:i/>
          <w:position w:val="-20"/>
        </w:rPr>
        <w:t> </w:t>
      </w:r>
      <w:r>
        <w:rPr>
          <w:rFonts w:ascii="Arial" w:hAnsi="Arial" w:cs="Arial" w:eastAsia="Arial"/>
          <w:sz w:val="51"/>
          <w:szCs w:val="51"/>
          <w:color w:val="071FB6"/>
          <w:spacing w:val="0"/>
          <w:w w:val="100"/>
          <w:i/>
          <w:position w:val="-20"/>
        </w:rPr>
        <w:t>r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  <w:cols w:num="3" w:equalWidth="0">
            <w:col w:w="5893" w:space="2252"/>
            <w:col w:w="507" w:space="122"/>
            <w:col w:w="2486"/>
          </w:cols>
        </w:sectPr>
      </w:pPr>
      <w:rPr/>
    </w:p>
    <w:p>
      <w:pPr>
        <w:spacing w:before="0" w:after="0" w:line="281" w:lineRule="exact"/>
        <w:ind w:left="4927" w:right="-20"/>
        <w:jc w:val="left"/>
        <w:tabs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496735pt;margin-top:13.604333pt;width:89.318595pt;height:5.5pt;mso-position-horizontal-relative:page;mso-position-vertical-relative:paragraph;z-index:-1504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tabs>
                      <w:tab w:pos="1740" w:val="left"/>
                    </w:tabs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0"/>
                      <w:w w:val="25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0"/>
                      <w:w w:val="2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40"/>
                      <w:w w:val="2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-6"/>
                      <w:w w:val="14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0"/>
                      <w:w w:val="14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-39"/>
                      <w:w w:val="1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59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AACAA"/>
                      <w:spacing w:val="0"/>
                      <w:w w:val="8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  <w:t>İtf.Çavuşu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50"/>
          <w:i/>
          <w:position w:val="1"/>
        </w:rPr>
        <w:t>"M'9</w:t>
      </w:r>
      <w:r>
        <w:rPr>
          <w:rFonts w:ascii="Arial" w:hAnsi="Arial" w:cs="Arial" w:eastAsia="Arial"/>
          <w:sz w:val="27"/>
          <w:szCs w:val="27"/>
          <w:color w:val="4F4F4F"/>
          <w:spacing w:val="-17"/>
          <w:w w:val="51"/>
          <w:i/>
          <w:position w:val="1"/>
        </w:rPr>
        <w:t>d</w:t>
      </w:r>
      <w:r>
        <w:rPr>
          <w:rFonts w:ascii="Arial" w:hAnsi="Arial" w:cs="Arial" w:eastAsia="Arial"/>
          <w:sz w:val="27"/>
          <w:szCs w:val="27"/>
          <w:color w:val="939595"/>
          <w:spacing w:val="0"/>
          <w:w w:val="219"/>
          <w:i/>
          <w:position w:val="1"/>
        </w:rPr>
        <w:t>'</w:t>
      </w:r>
      <w:r>
        <w:rPr>
          <w:rFonts w:ascii="Arial" w:hAnsi="Arial" w:cs="Arial" w:eastAsia="Arial"/>
          <w:sz w:val="27"/>
          <w:szCs w:val="27"/>
          <w:color w:val="939595"/>
          <w:spacing w:val="0"/>
          <w:w w:val="220"/>
          <w:i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39595"/>
          <w:spacing w:val="32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F4F4F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3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7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7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25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45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21"/>
          <w:w w:val="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1"/>
          <w:w w:val="42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AAACAA"/>
          <w:spacing w:val="0"/>
          <w:w w:val="170"/>
          <w:position w:val="1"/>
        </w:rPr>
        <w:t>,.',.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1973"/>
        <w:jc w:val="right"/>
        <w:tabs>
          <w:tab w:pos="60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BDBDBC"/>
          <w:spacing w:val="0"/>
          <w:w w:val="349"/>
          <w:position w:val="4"/>
        </w:rPr>
        <w:t>,</w:t>
      </w:r>
      <w:r>
        <w:rPr>
          <w:rFonts w:ascii="Arial" w:hAnsi="Arial" w:cs="Arial" w:eastAsia="Arial"/>
          <w:sz w:val="5"/>
          <w:szCs w:val="5"/>
          <w:color w:val="BDBDBC"/>
          <w:spacing w:val="15"/>
          <w:w w:val="349"/>
          <w:position w:val="4"/>
        </w:rPr>
        <w:t> </w:t>
      </w:r>
      <w:r>
        <w:rPr>
          <w:rFonts w:ascii="Arial" w:hAnsi="Arial" w:cs="Arial" w:eastAsia="Arial"/>
          <w:sz w:val="5"/>
          <w:szCs w:val="5"/>
          <w:color w:val="383838"/>
          <w:spacing w:val="0"/>
          <w:w w:val="600"/>
          <w:position w:val="4"/>
        </w:rPr>
        <w:t>'</w:t>
      </w:r>
      <w:r>
        <w:rPr>
          <w:rFonts w:ascii="Arial" w:hAnsi="Arial" w:cs="Arial" w:eastAsia="Arial"/>
          <w:sz w:val="5"/>
          <w:szCs w:val="5"/>
          <w:color w:val="383838"/>
          <w:spacing w:val="70"/>
          <w:w w:val="600"/>
          <w:position w:val="4"/>
        </w:rPr>
        <w:t> </w:t>
      </w:r>
      <w:r>
        <w:rPr>
          <w:rFonts w:ascii="Arial" w:hAnsi="Arial" w:cs="Arial" w:eastAsia="Arial"/>
          <w:sz w:val="5"/>
          <w:szCs w:val="5"/>
          <w:color w:val="232323"/>
          <w:spacing w:val="0"/>
          <w:w w:val="148"/>
          <w:b/>
          <w:bCs/>
          <w:position w:val="4"/>
        </w:rPr>
        <w:t>1</w:t>
      </w:r>
      <w:r>
        <w:rPr>
          <w:rFonts w:ascii="Arial" w:hAnsi="Arial" w:cs="Arial" w:eastAsia="Arial"/>
          <w:sz w:val="5"/>
          <w:szCs w:val="5"/>
          <w:color w:val="232323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5"/>
          <w:szCs w:val="5"/>
          <w:color w:val="232323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5"/>
          <w:szCs w:val="5"/>
          <w:color w:val="BDBDBC"/>
          <w:spacing w:val="0"/>
          <w:w w:val="169"/>
          <w:position w:val="4"/>
        </w:rPr>
        <w:t>•</w:t>
      </w:r>
      <w:r>
        <w:rPr>
          <w:rFonts w:ascii="Arial" w:hAnsi="Arial" w:cs="Arial" w:eastAsia="Arial"/>
          <w:sz w:val="5"/>
          <w:szCs w:val="5"/>
          <w:color w:val="BDBDBC"/>
          <w:spacing w:val="0"/>
          <w:w w:val="169"/>
          <w:position w:val="4"/>
        </w:rPr>
        <w:t>    </w:t>
      </w:r>
      <w:r>
        <w:rPr>
          <w:rFonts w:ascii="Arial" w:hAnsi="Arial" w:cs="Arial" w:eastAsia="Arial"/>
          <w:sz w:val="5"/>
          <w:szCs w:val="5"/>
          <w:color w:val="BDBDBC"/>
          <w:spacing w:val="20"/>
          <w:w w:val="169"/>
          <w:position w:val="4"/>
        </w:rPr>
        <w:t> </w:t>
      </w:r>
      <w:r>
        <w:rPr>
          <w:rFonts w:ascii="Arial" w:hAnsi="Arial" w:cs="Arial" w:eastAsia="Arial"/>
          <w:sz w:val="5"/>
          <w:szCs w:val="5"/>
          <w:color w:val="AAACAA"/>
          <w:spacing w:val="0"/>
          <w:w w:val="169"/>
          <w:position w:val="4"/>
        </w:rPr>
        <w:t>•</w:t>
      </w:r>
      <w:r>
        <w:rPr>
          <w:rFonts w:ascii="Arial" w:hAnsi="Arial" w:cs="Arial" w:eastAsia="Arial"/>
          <w:sz w:val="5"/>
          <w:szCs w:val="5"/>
          <w:color w:val="AAACAA"/>
          <w:spacing w:val="0"/>
          <w:w w:val="169"/>
          <w:position w:val="4"/>
        </w:rPr>
        <w:t> </w:t>
      </w:r>
      <w:r>
        <w:rPr>
          <w:rFonts w:ascii="Arial" w:hAnsi="Arial" w:cs="Arial" w:eastAsia="Arial"/>
          <w:sz w:val="5"/>
          <w:szCs w:val="5"/>
          <w:color w:val="AAACAA"/>
          <w:spacing w:val="12"/>
          <w:w w:val="169"/>
          <w:position w:val="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DBDBC"/>
          <w:spacing w:val="-66"/>
          <w:w w:val="74"/>
          <w:position w:val="-6"/>
        </w:rPr>
        <w:t>-</w:t>
      </w:r>
      <w:r>
        <w:rPr>
          <w:rFonts w:ascii="Arial" w:hAnsi="Arial" w:cs="Arial" w:eastAsia="Arial"/>
          <w:sz w:val="5"/>
          <w:szCs w:val="5"/>
          <w:color w:val="BDBDBC"/>
          <w:spacing w:val="-23"/>
          <w:w w:val="258"/>
          <w:position w:val="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DBDBC"/>
          <w:spacing w:val="0"/>
          <w:w w:val="74"/>
          <w:position w:val="-6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DBDBC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DBDBC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AAACAA"/>
          <w:spacing w:val="0"/>
          <w:w w:val="225"/>
          <w:position w:val="4"/>
        </w:rPr>
        <w:t>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480" w:right="18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0"/>
          <w:position w:val="-1"/>
        </w:rPr>
        <w:t>....: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1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79"/>
          <w:position w:val="-5"/>
        </w:rPr>
        <w:t>"@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990" w:right="-20"/>
        <w:jc w:val="left"/>
        <w:tabs>
          <w:tab w:pos="43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70"/>
          <w:i/>
        </w:rPr>
        <w:t>·:</w:t>
      </w:r>
      <w:r>
        <w:rPr>
          <w:rFonts w:ascii="Arial" w:hAnsi="Arial" w:cs="Arial" w:eastAsia="Arial"/>
          <w:sz w:val="19"/>
          <w:szCs w:val="19"/>
          <w:color w:val="AAACAA"/>
          <w:spacing w:val="-11"/>
          <w:w w:val="70"/>
          <w:i/>
        </w:rPr>
        <w:t>.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70"/>
          <w:i/>
        </w:rPr>
        <w:t>,.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70"/>
          <w:i/>
        </w:rPr>
        <w:t>   </w:t>
      </w:r>
      <w:r>
        <w:rPr>
          <w:rFonts w:ascii="Arial" w:hAnsi="Arial" w:cs="Arial" w:eastAsia="Arial"/>
          <w:sz w:val="19"/>
          <w:szCs w:val="19"/>
          <w:color w:val="7C7C7C"/>
          <w:spacing w:val="36"/>
          <w:w w:val="70"/>
          <w:i/>
        </w:rPr>
        <w:t> </w:t>
      </w:r>
      <w:r>
        <w:rPr>
          <w:rFonts w:ascii="Arial" w:hAnsi="Arial" w:cs="Arial" w:eastAsia="Arial"/>
          <w:sz w:val="19"/>
          <w:szCs w:val="19"/>
          <w:color w:val="494F6E"/>
          <w:spacing w:val="-31"/>
          <w:w w:val="253"/>
        </w:rPr>
        <w:t>,</w:t>
      </w:r>
      <w:r>
        <w:rPr>
          <w:rFonts w:ascii="Arial" w:hAnsi="Arial" w:cs="Arial" w:eastAsia="Arial"/>
          <w:sz w:val="19"/>
          <w:szCs w:val="19"/>
          <w:color w:val="AAACAA"/>
          <w:spacing w:val="-5"/>
          <w:w w:val="161"/>
        </w:rPr>
        <w:t>,</w:t>
      </w:r>
      <w:r>
        <w:rPr>
          <w:rFonts w:ascii="Arial" w:hAnsi="Arial" w:cs="Arial" w:eastAsia="Arial"/>
          <w:sz w:val="19"/>
          <w:szCs w:val="19"/>
          <w:color w:val="AAACAA"/>
          <w:spacing w:val="-6"/>
          <w:w w:val="40"/>
        </w:rPr>
        <w:t>•</w:t>
      </w:r>
      <w:r>
        <w:rPr>
          <w:rFonts w:ascii="Arial" w:hAnsi="Arial" w:cs="Arial" w:eastAsia="Arial"/>
          <w:sz w:val="19"/>
          <w:szCs w:val="19"/>
          <w:color w:val="7C7C7C"/>
          <w:spacing w:val="-14"/>
          <w:w w:val="122"/>
        </w:rPr>
        <w:t>'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11"/>
        </w:rPr>
        <w:t>f</w:t>
      </w:r>
      <w:r>
        <w:rPr>
          <w:rFonts w:ascii="Arial" w:hAnsi="Arial" w:cs="Arial" w:eastAsia="Arial"/>
          <w:sz w:val="19"/>
          <w:szCs w:val="19"/>
          <w:color w:val="AAACAA"/>
          <w:spacing w:val="-27"/>
          <w:w w:val="111"/>
        </w:rPr>
        <w:t>.</w:t>
      </w:r>
      <w:r>
        <w:rPr>
          <w:rFonts w:ascii="Arial" w:hAnsi="Arial" w:cs="Arial" w:eastAsia="Arial"/>
          <w:sz w:val="19"/>
          <w:szCs w:val="19"/>
          <w:color w:val="7C7C7C"/>
          <w:spacing w:val="-36"/>
          <w:w w:val="98"/>
        </w:rPr>
        <w:t>·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264"/>
        </w:rPr>
        <w:t>:</w:t>
      </w:r>
      <w:r>
        <w:rPr>
          <w:rFonts w:ascii="Arial" w:hAnsi="Arial" w:cs="Arial" w:eastAsia="Arial"/>
          <w:sz w:val="19"/>
          <w:szCs w:val="19"/>
          <w:color w:val="939595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DBDBC"/>
          <w:spacing w:val="0"/>
          <w:w w:val="59"/>
        </w:rPr>
        <w:t>•</w:t>
      </w:r>
      <w:r>
        <w:rPr>
          <w:rFonts w:ascii="Arial" w:hAnsi="Arial" w:cs="Arial" w:eastAsia="Arial"/>
          <w:sz w:val="19"/>
          <w:szCs w:val="19"/>
          <w:color w:val="BDBDBC"/>
          <w:spacing w:val="15"/>
          <w:w w:val="59"/>
        </w:rPr>
        <w:t> </w:t>
      </w:r>
      <w:r>
        <w:rPr>
          <w:rFonts w:ascii="Arial" w:hAnsi="Arial" w:cs="Arial" w:eastAsia="Arial"/>
          <w:sz w:val="19"/>
          <w:szCs w:val="19"/>
          <w:color w:val="BDBDBC"/>
          <w:spacing w:val="0"/>
          <w:w w:val="100"/>
        </w:rPr>
        <w:t>':</w:t>
      </w:r>
      <w:r>
        <w:rPr>
          <w:rFonts w:ascii="Arial" w:hAnsi="Arial" w:cs="Arial" w:eastAsia="Arial"/>
          <w:sz w:val="19"/>
          <w:szCs w:val="19"/>
          <w:color w:val="BDBDBC"/>
          <w:spacing w:val="-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DBDBC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BDBDB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C7C7C"/>
          <w:spacing w:val="-24"/>
          <w:w w:val="123"/>
        </w:rPr>
        <w:t>·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46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73" w:lineRule="exact"/>
        <w:ind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316437pt;margin-top:16.960709pt;width:2.76507pt;height:5.5pt;mso-position-horizontal-relative:page;mso-position-vertical-relative:paragraph;z-index:-15044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AACAA"/>
                      <w:spacing w:val="0"/>
                      <w:w w:val="100"/>
                    </w:rPr>
                    <w:t>'-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1"/>
          <w:szCs w:val="91"/>
          <w:color w:val="2D41AA"/>
          <w:spacing w:val="0"/>
          <w:w w:val="50"/>
          <w:i/>
          <w:position w:val="-31"/>
        </w:rPr>
        <w:t>i1Y</w:t>
      </w:r>
      <w:r>
        <w:rPr>
          <w:rFonts w:ascii="Arial" w:hAnsi="Arial" w:cs="Arial" w:eastAsia="Arial"/>
          <w:sz w:val="91"/>
          <w:szCs w:val="91"/>
          <w:color w:val="2D41AA"/>
          <w:spacing w:val="0"/>
          <w:w w:val="100"/>
          <w:i/>
          <w:position w:val="-31"/>
        </w:rPr>
        <w:tab/>
      </w:r>
      <w:r>
        <w:rPr>
          <w:rFonts w:ascii="Arial" w:hAnsi="Arial" w:cs="Arial" w:eastAsia="Arial"/>
          <w:sz w:val="91"/>
          <w:szCs w:val="91"/>
          <w:color w:val="2D41AA"/>
          <w:spacing w:val="0"/>
          <w:w w:val="100"/>
          <w:i/>
          <w:position w:val="-3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2"/>
          <w:w w:val="82"/>
          <w:position w:val="2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0"/>
          <w:w w:val="122"/>
          <w:position w:val="2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  <w:cols w:num="2" w:equalWidth="0">
            <w:col w:w="648" w:space="4517"/>
            <w:col w:w="6095"/>
          </w:cols>
        </w:sectPr>
      </w:pPr>
      <w:rPr/>
    </w:p>
    <w:p>
      <w:pPr>
        <w:spacing w:before="0" w:after="0" w:line="416" w:lineRule="exact"/>
        <w:ind w:left="493" w:right="-20"/>
        <w:jc w:val="left"/>
        <w:tabs>
          <w:tab w:pos="2480" w:val="left"/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7.82723pt;margin-top:36.522793pt;width:553.983111pt;height:764.849021pt;mso-position-horizontal-relative:page;mso-position-vertical-relative:page;z-index:-15049" coordorigin="557,730" coordsize="11080,15297">
            <v:group style="position:absolute;left:601;top:737;width:1462;height:2" coordorigin="601,737" coordsize="1462,2">
              <v:shape style="position:absolute;left:601;top:737;width:1462;height:2" coordorigin="601,737" coordsize="1462,0" path="m601,737l2063,737e" filled="f" stroked="t" strokeweight=".698592pt" strokecolor="#8C8C8C">
                <v:path arrowok="t"/>
              </v:shape>
            </v:group>
            <v:group style="position:absolute;left:1882;top:747;width:9748;height:2" coordorigin="1882,747" coordsize="9748,2">
              <v:shape style="position:absolute;left:1882;top:747;width:9748;height:2" coordorigin="1882,747" coordsize="9748,0" path="m1882,747l11629,747e" filled="f" stroked="t" strokeweight=".698592pt" strokecolor="#707070">
                <v:path arrowok="t"/>
              </v:shape>
            </v:group>
            <v:group style="position:absolute;left:9266;top:742;width:2;height:1522" coordorigin="9266,742" coordsize="2,1522">
              <v:shape style="position:absolute;left:9266;top:742;width:2;height:1522" coordorigin="9266,742" coordsize="0,1522" path="m9266,2264l9266,742e" filled="f" stroked="t" strokeweight=".698592pt" strokecolor="#6B6B6B">
                <v:path arrowok="t"/>
              </v:shape>
            </v:group>
            <v:group style="position:absolute;left:2606;top:737;width:2;height:1522" coordorigin="2606,737" coordsize="2,1522">
              <v:shape style="position:absolute;left:2606;top:737;width:2;height:1522" coordorigin="2606,737" coordsize="0,1522" path="m2606,2260l2606,737e" filled="f" stroked="t" strokeweight=".698592pt" strokecolor="#575757">
                <v:path arrowok="t"/>
              </v:shape>
            </v:group>
            <v:group style="position:absolute;left:605;top:2248;width:11024;height:2" coordorigin="605,2248" coordsize="11024,2">
              <v:shape style="position:absolute;left:605;top:2248;width:11024;height:2" coordorigin="605,2248" coordsize="11024,0" path="m605,2248l11629,2248e" filled="f" stroked="t" strokeweight=".698592pt" strokecolor="#707070">
                <v:path arrowok="t"/>
              </v:shape>
            </v:group>
            <v:group style="position:absolute;left:601;top:2489;width:11024;height:2" coordorigin="601,2489" coordsize="11024,2">
              <v:shape style="position:absolute;left:601;top:2489;width:11024;height:2" coordorigin="601,2489" coordsize="11024,0" path="m601,2489l11625,2489e" filled="f" stroked="t" strokeweight=".698592pt" strokecolor="#6B6B6B">
                <v:path arrowok="t"/>
              </v:shape>
            </v:group>
            <v:group style="position:absolute;left:568;top:2236;width:2;height:255" coordorigin="568,2236" coordsize="2,255">
              <v:shape style="position:absolute;left:568;top:2236;width:2;height:255" coordorigin="568,2236" coordsize="0,255" path="m568,2491l568,2236e" filled="f" stroked="t" strokeweight=".232864pt" strokecolor="#000000">
                <v:path arrowok="t"/>
              </v:shape>
            </v:group>
            <v:group style="position:absolute;left:598;top:1229;width:2;height:222" coordorigin="598,1229" coordsize="2,222">
              <v:shape style="position:absolute;left:598;top:1229;width:2;height:222" coordorigin="598,1229" coordsize="0,222" path="m598,1451l598,1229e" filled="f" stroked="t" strokeweight=".232864pt" strokecolor="#CCCCCC">
                <v:path arrowok="t"/>
              </v:shape>
            </v:group>
            <v:group style="position:absolute;left:568;top:1432;width:2;height:118" coordorigin="568,1432" coordsize="2,118">
              <v:shape style="position:absolute;left:568;top:1432;width:2;height:118" coordorigin="568,1432" coordsize="0,118" path="m568,1551l568,1432e" filled="f" stroked="t" strokeweight=".232864pt" strokecolor="#000000">
                <v:path arrowok="t"/>
              </v:shape>
            </v:group>
            <v:group style="position:absolute;left:598;top:1650;width:2;height:151" coordorigin="598,1650" coordsize="2,151">
              <v:shape style="position:absolute;left:598;top:1650;width:2;height:151" coordorigin="598,1650" coordsize="0,151" path="m598,1801l598,1650e" filled="f" stroked="t" strokeweight=".232864pt" strokecolor="#BCBCBC">
                <v:path arrowok="t"/>
              </v:shape>
            </v:group>
            <v:group style="position:absolute;left:596;top:2730;width:11033;height:2" coordorigin="596,2730" coordsize="11033,2">
              <v:shape style="position:absolute;left:596;top:2730;width:11033;height:2" coordorigin="596,2730" coordsize="11033,0" path="m596,2730l11629,2730e" filled="f" stroked="t" strokeweight=".698592pt" strokecolor="#6B6B6B">
                <v:path arrowok="t"/>
              </v:shape>
            </v:group>
            <v:group style="position:absolute;left:598;top:2524;width:2;height:236" coordorigin="598,2524" coordsize="2,236">
              <v:shape style="position:absolute;left:598;top:2524;width:2;height:236" coordorigin="598,2524" coordsize="0,236" path="m598,2761l598,2524e" filled="f" stroked="t" strokeweight=".232864pt" strokecolor="#676767">
                <v:path arrowok="t"/>
              </v:shape>
            </v:group>
            <v:group style="position:absolute;left:568;top:2732;width:2;height:255" coordorigin="568,2732" coordsize="2,255">
              <v:shape style="position:absolute;left:568;top:2732;width:2;height:255" coordorigin="568,2732" coordsize="0,255" path="m568,2988l568,2732e" filled="f" stroked="t" strokeweight=".232864pt" strokecolor="#000000">
                <v:path arrowok="t"/>
              </v:shape>
            </v:group>
            <v:group style="position:absolute;left:601;top:2971;width:11024;height:2" coordorigin="601,2971" coordsize="11024,2">
              <v:shape style="position:absolute;left:601;top:2971;width:11024;height:2" coordorigin="601,2971" coordsize="11024,0" path="m601,2971l11625,2971e" filled="f" stroked="t" strokeweight=".698592pt" strokecolor="#707070">
                <v:path arrowok="t"/>
              </v:shape>
            </v:group>
            <v:group style="position:absolute;left:591;top:3207;width:11038;height:2" coordorigin="591,3207" coordsize="11038,2">
              <v:shape style="position:absolute;left:591;top:3207;width:11038;height:2" coordorigin="591,3207" coordsize="11038,0" path="m591,3207l11629,3207e" filled="f" stroked="t" strokeweight=".698592pt" strokecolor="#707070">
                <v:path arrowok="t"/>
              </v:shape>
            </v:group>
            <v:group style="position:absolute;left:598;top:2978;width:2;height:260" coordorigin="598,2978" coordsize="2,260">
              <v:shape style="position:absolute;left:598;top:2978;width:2;height:260" coordorigin="598,2978" coordsize="0,260" path="m598,3238l598,2978e" filled="f" stroked="t" strokeweight=".232864pt" strokecolor="#606060">
                <v:path arrowok="t"/>
              </v:shape>
            </v:group>
            <v:group style="position:absolute;left:596;top:3446;width:6297;height:2" coordorigin="596,3446" coordsize="6297,2">
              <v:shape style="position:absolute;left:596;top:3446;width:6297;height:2" coordorigin="596,3446" coordsize="6297,0" path="m596,3446l6893,3446e" filled="f" stroked="t" strokeweight=".698592pt" strokecolor="#676767">
                <v:path arrowok="t"/>
              </v:shape>
            </v:group>
            <v:group style="position:absolute;left:596;top:1068;width:2;height:2425" coordorigin="596,1068" coordsize="2,2425">
              <v:shape style="position:absolute;left:596;top:1068;width:2;height:2425" coordorigin="596,1068" coordsize="0,2425" path="m596,3493l596,1068e" filled="f" stroked="t" strokeweight=".232864pt" strokecolor="#7C7C7C">
                <v:path arrowok="t"/>
              </v:shape>
            </v:group>
            <v:group style="position:absolute;left:6837;top:3446;width:303;height:2" coordorigin="6837,3446" coordsize="303,2">
              <v:shape style="position:absolute;left:6837;top:3446;width:303;height:2" coordorigin="6837,3446" coordsize="303,0" path="m6837,3446l7140,3446e" filled="f" stroked="t" strokeweight=".465728pt" strokecolor="#4F4F4F">
                <v:path arrowok="t"/>
              </v:shape>
            </v:group>
            <v:group style="position:absolute;left:7084;top:3446;width:4541;height:2" coordorigin="7084,3446" coordsize="4541,2">
              <v:shape style="position:absolute;left:7084;top:3446;width:4541;height:2" coordorigin="7084,3446" coordsize="4541,0" path="m7084,3446l11625,3446e" filled="f" stroked="t" strokeweight=".698592pt" strokecolor="#707070">
                <v:path arrowok="t"/>
              </v:shape>
            </v:group>
            <v:group style="position:absolute;left:598;top:3422;width:2;height:293" coordorigin="598,3422" coordsize="2,293">
              <v:shape style="position:absolute;left:598;top:3422;width:2;height:293" coordorigin="598,3422" coordsize="0,293" path="m598,3716l598,3422e" filled="f" stroked="t" strokeweight=".232864pt" strokecolor="#484848">
                <v:path arrowok="t"/>
              </v:shape>
            </v:group>
            <v:group style="position:absolute;left:7121;top:3437;width:2;height:747" coordorigin="7121,3437" coordsize="2,747">
              <v:shape style="position:absolute;left:7121;top:3437;width:2;height:747" coordorigin="7121,3437" coordsize="0,747" path="m7121,4184l7121,3437e" filled="f" stroked="t" strokeweight=".698592pt" strokecolor="#575757">
                <v:path arrowok="t"/>
              </v:shape>
            </v:group>
            <v:group style="position:absolute;left:7107;top:3872;width:1337;height:2" coordorigin="7107,3872" coordsize="1337,2">
              <v:shape style="position:absolute;left:7107;top:3872;width:1337;height:2" coordorigin="7107,3872" coordsize="1337,0" path="m7107,3872l8444,3872e" filled="f" stroked="t" strokeweight=".232864pt" strokecolor="#646464">
                <v:path arrowok="t"/>
              </v:shape>
            </v:group>
            <v:group style="position:absolute;left:596;top:3659;width:2;height:241" coordorigin="596,3659" coordsize="2,241">
              <v:shape style="position:absolute;left:596;top:3659;width:2;height:241" coordorigin="596,3659" coordsize="0,241" path="m596,3900l596,3659e" filled="f" stroked="t" strokeweight=".465728pt" strokecolor="#5B5B5B">
                <v:path arrowok="t"/>
              </v:shape>
            </v:group>
            <v:group style="position:absolute;left:4066;top:3862;width:1909;height:2" coordorigin="4066,3862" coordsize="1909,2">
              <v:shape style="position:absolute;left:4066;top:3862;width:1909;height:2" coordorigin="4066,3862" coordsize="1909,0" path="m4066,3862l5975,3862e" filled="f" stroked="t" strokeweight=".698592pt" strokecolor="#808080">
                <v:path arrowok="t"/>
              </v:shape>
            </v:group>
            <v:group style="position:absolute;left:8444;top:3872;width:2548;height:2" coordorigin="8444,3872" coordsize="2548,2">
              <v:shape style="position:absolute;left:8444;top:3872;width:2548;height:2" coordorigin="8444,3872" coordsize="2548,0" path="m8444,3872l10991,3872e" filled="f" stroked="t" strokeweight=".232864pt" strokecolor="#000000">
                <v:path arrowok="t"/>
              </v:shape>
            </v:group>
            <v:group style="position:absolute;left:10991;top:3872;width:624;height:2" coordorigin="10991,3872" coordsize="624,2">
              <v:shape style="position:absolute;left:10991;top:3872;width:624;height:2" coordorigin="10991,3872" coordsize="624,0" path="m10991,3872l11615,3872e" filled="f" stroked="t" strokeweight=".232864pt" strokecolor="#3F3F3F">
                <v:path arrowok="t"/>
              </v:shape>
            </v:group>
            <v:group style="position:absolute;left:11618;top:742;width:2;height:12716" coordorigin="11618,742" coordsize="2,12716">
              <v:shape style="position:absolute;left:11618;top:742;width:2;height:12716" coordorigin="11618,742" coordsize="0,12716" path="m11618,13458l11618,742e" filled="f" stroked="t" strokeweight=".698592pt" strokecolor="#646464">
                <v:path arrowok="t"/>
              </v:shape>
            </v:group>
            <v:group style="position:absolute;left:591;top:4169;width:3512;height:2" coordorigin="591,4169" coordsize="3512,2">
              <v:shape style="position:absolute;left:591;top:4169;width:3512;height:2" coordorigin="591,4169" coordsize="3512,0" path="m591,4169l4103,4169e" filled="f" stroked="t" strokeweight=".698592pt" strokecolor="#838383">
                <v:path arrowok="t"/>
              </v:shape>
            </v:group>
            <v:group style="position:absolute;left:4073;top:3437;width:2;height:747" coordorigin="4073,3437" coordsize="2,747">
              <v:shape style="position:absolute;left:4073;top:3437;width:2;height:747" coordorigin="4073,3437" coordsize="0,747" path="m4073,4184l4073,3437e" filled="f" stroked="t" strokeweight=".698592pt" strokecolor="#575757">
                <v:path arrowok="t"/>
              </v:shape>
            </v:group>
            <v:group style="position:absolute;left:3796;top:4167;width:2194;height:2" coordorigin="3796,4167" coordsize="2194,2">
              <v:shape style="position:absolute;left:3796;top:4167;width:2194;height:2" coordorigin="3796,4167" coordsize="2194,0" path="m3796,4167l5989,4167e" filled="f" stroked="t" strokeweight=".931455pt" strokecolor="#4F4F4F">
                <v:path arrowok="t"/>
              </v:shape>
            </v:group>
            <v:group style="position:absolute;left:5747;top:4165;width:1076;height:2" coordorigin="5747,4165" coordsize="1076,2">
              <v:shape style="position:absolute;left:5747;top:4165;width:1076;height:2" coordorigin="5747,4165" coordsize="1076,0" path="m5747,4165l6823,4165e" filled="f" stroked="t" strokeweight=".931455pt" strokecolor="#707070">
                <v:path arrowok="t"/>
              </v:shape>
            </v:group>
            <v:group style="position:absolute;left:5947;top:4172;width:5677;height:2" coordorigin="5947,4172" coordsize="5677,2">
              <v:shape style="position:absolute;left:5947;top:4172;width:5677;height:2" coordorigin="5947,4172" coordsize="5677,0" path="m5947,4172l11625,4172e" filled="f" stroked="t" strokeweight=".698592pt" strokecolor="#878787">
                <v:path arrowok="t"/>
              </v:shape>
            </v:group>
            <v:group style="position:absolute;left:596;top:4446;width:11028;height:2" coordorigin="596,4446" coordsize="11028,2">
              <v:shape style="position:absolute;left:596;top:4446;width:11028;height:2" coordorigin="596,4446" coordsize="11028,0" path="m596,4446l11625,4446e" filled="f" stroked="t" strokeweight=".698592pt" strokecolor="#878787">
                <v:path arrowok="t"/>
              </v:shape>
            </v:group>
            <v:group style="position:absolute;left:596;top:3843;width:2;height:865" coordorigin="596,3843" coordsize="2,865">
              <v:shape style="position:absolute;left:596;top:3843;width:2;height:865" coordorigin="596,3843" coordsize="0,865" path="m596,4708l596,3843e" filled="f" stroked="t" strokeweight=".465728pt" strokecolor="#484848">
                <v:path arrowok="t"/>
              </v:shape>
            </v:group>
            <v:group style="position:absolute;left:2594;top:4685;width:9030;height:2" coordorigin="2594,4685" coordsize="9030,2">
              <v:shape style="position:absolute;left:2594;top:4685;width:9030;height:2" coordorigin="2594,4685" coordsize="9030,0" path="m2594,4685l11625,4685e" filled="f" stroked="t" strokeweight=".698592pt" strokecolor="#707070">
                <v:path arrowok="t"/>
              </v:shape>
            </v:group>
            <v:group style="position:absolute;left:9133;top:4687;width:149;height:2" coordorigin="9133,4687" coordsize="149,2">
              <v:shape style="position:absolute;left:9133;top:4687;width:149;height:2" coordorigin="9133,4687" coordsize="149,0" path="m9133,4687l9282,4687e" filled="f" stroked="t" strokeweight=".465728pt" strokecolor="#575757">
                <v:path arrowok="t"/>
              </v:shape>
            </v:group>
            <v:group style="position:absolute;left:596;top:4902;width:2;height:293" coordorigin="596,4902" coordsize="2,293">
              <v:shape style="position:absolute;left:596;top:4902;width:2;height:293" coordorigin="596,4902" coordsize="0,293" path="m596,5195l596,4902e" filled="f" stroked="t" strokeweight=".465728pt" strokecolor="#484848">
                <v:path arrowok="t"/>
              </v:shape>
            </v:group>
            <v:group style="position:absolute;left:5090;top:5164;width:6534;height:2" coordorigin="5090,5164" coordsize="6534,2">
              <v:shape style="position:absolute;left:5090;top:5164;width:6534;height:2" coordorigin="5090,5164" coordsize="6534,0" path="m5090,5164l11625,5164e" filled="f" stroked="t" strokeweight=".698592pt" strokecolor="#747474">
                <v:path arrowok="t"/>
              </v:shape>
            </v:group>
            <v:group style="position:absolute;left:7957;top:4675;width:2;height:501" coordorigin="7957,4675" coordsize="2,501">
              <v:shape style="position:absolute;left:7957;top:4675;width:2;height:501" coordorigin="7957,4675" coordsize="0,501" path="m7957,5176l7957,4675e" filled="f" stroked="t" strokeweight=".931455pt" strokecolor="#646464">
                <v:path arrowok="t"/>
              </v:shape>
            </v:group>
            <v:group style="position:absolute;left:5086;top:5403;width:6539;height:2" coordorigin="5086,5403" coordsize="6539,2">
              <v:shape style="position:absolute;left:5086;top:5403;width:6539;height:2" coordorigin="5086,5403" coordsize="6539,0" path="m5086,5403l11625,5403e" filled="f" stroked="t" strokeweight=".698592pt" strokecolor="#707070">
                <v:path arrowok="t"/>
              </v:shape>
            </v:group>
            <v:group style="position:absolute;left:5090;top:5644;width:6534;height:2" coordorigin="5090,5644" coordsize="6534,2">
              <v:shape style="position:absolute;left:5090;top:5644;width:6534;height:2" coordorigin="5090,5644" coordsize="6534,0" path="m5090,5644l11625,5644e" filled="f" stroked="t" strokeweight=".698592pt" strokecolor="#707070">
                <v:path arrowok="t"/>
              </v:shape>
            </v:group>
            <v:group style="position:absolute;left:2585;top:5883;width:9040;height:2" coordorigin="2585,5883" coordsize="9040,2">
              <v:shape style="position:absolute;left:2585;top:5883;width:9040;height:2" coordorigin="2585,5883" coordsize="9040,0" path="m2585,5883l11625,5883e" filled="f" stroked="t" strokeweight=".698592pt" strokecolor="#707070">
                <v:path arrowok="t"/>
              </v:shape>
            </v:group>
            <v:group style="position:absolute;left:587;top:6117;width:11038;height:2" coordorigin="587,6117" coordsize="11038,2">
              <v:shape style="position:absolute;left:587;top:6117;width:11038;height:2" coordorigin="587,6117" coordsize="11038,0" path="m587,6117l11625,6117e" filled="f" stroked="t" strokeweight=".698592pt" strokecolor="#6B6B6B">
                <v:path arrowok="t"/>
              </v:shape>
            </v:group>
            <v:group style="position:absolute;left:594;top:5838;width:2;height:307" coordorigin="594,5838" coordsize="2,307">
              <v:shape style="position:absolute;left:594;top:5838;width:2;height:307" coordorigin="594,5838" coordsize="0,307" path="m594,6145l594,5838e" filled="f" stroked="t" strokeweight=".465728pt" strokecolor="#3F3F3F">
                <v:path arrowok="t"/>
              </v:shape>
            </v:group>
            <v:group style="position:absolute;left:4662;top:6119;width:466;height:2" coordorigin="4662,6119" coordsize="466,2">
              <v:shape style="position:absolute;left:4662;top:6119;width:466;height:2" coordorigin="4662,6119" coordsize="466,0" path="m4662,6119l5128,6119e" filled="f" stroked="t" strokeweight=".465728pt" strokecolor="#6B6B6B">
                <v:path arrowok="t"/>
              </v:shape>
            </v:group>
            <v:group style="position:absolute;left:7377;top:6119;width:442;height:2" coordorigin="7377,6119" coordsize="442,2">
              <v:shape style="position:absolute;left:7377;top:6119;width:442;height:2" coordorigin="7377,6119" coordsize="442,0" path="m7377,6119l7820,6119e" filled="f" stroked="t" strokeweight=".465728pt" strokecolor="#707070">
                <v:path arrowok="t"/>
              </v:shape>
            </v:group>
            <v:group style="position:absolute;left:7913;top:6119;width:2385;height:2" coordorigin="7913,6119" coordsize="2385,2">
              <v:shape style="position:absolute;left:7913;top:6119;width:2385;height:2" coordorigin="7913,6119" coordsize="2385,0" path="m7913,6119l10297,6119e" filled="f" stroked="t" strokeweight=".698592pt" strokecolor="#707070">
                <v:path arrowok="t"/>
              </v:shape>
            </v:group>
            <v:group style="position:absolute;left:5095;top:4675;width:2;height:1744" coordorigin="5095,4675" coordsize="2,1744">
              <v:shape style="position:absolute;left:5095;top:4675;width:2;height:1744" coordorigin="5095,4675" coordsize="0,1744" path="m5095,6420l5095,4675e" filled="f" stroked="t" strokeweight=".698592pt" strokecolor="#676767">
                <v:path arrowok="t"/>
              </v:shape>
            </v:group>
            <v:group style="position:absolute;left:7957;top:6112;width:2;height:719" coordorigin="7957,6112" coordsize="2,719">
              <v:shape style="position:absolute;left:7957;top:6112;width:2;height:719" coordorigin="7957,6112" coordsize="0,719" path="m7957,6831l7957,6112e" filled="f" stroked="t" strokeweight=".931455pt" strokecolor="#606060">
                <v:path arrowok="t"/>
              </v:shape>
            </v:group>
            <v:group style="position:absolute;left:594;top:6363;width:2;height:236" coordorigin="594,6363" coordsize="2,236">
              <v:shape style="position:absolute;left:594;top:6363;width:2;height:236" coordorigin="594,6363" coordsize="0,236" path="m594,6599l594,6363e" filled="f" stroked="t" strokeweight=".465728pt" strokecolor="#3F3F3F">
                <v:path arrowok="t"/>
              </v:shape>
            </v:group>
            <v:group style="position:absolute;left:2589;top:6585;width:6599;height:2" coordorigin="2589,6585" coordsize="6599,2">
              <v:shape style="position:absolute;left:2589;top:6585;width:6599;height:2" coordorigin="2589,6585" coordsize="6599,0" path="m2589,6585l9189,6585e" filled="f" stroked="t" strokeweight=".698592pt" strokecolor="#6B6B6B">
                <v:path arrowok="t"/>
              </v:shape>
            </v:group>
            <v:group style="position:absolute;left:5095;top:6363;width:2;height:246" coordorigin="5095,6363" coordsize="2,246">
              <v:shape style="position:absolute;left:5095;top:6363;width:2;height:246" coordorigin="5095,6363" coordsize="0,246" path="m5095,6609l5095,6363e" filled="f" stroked="t" strokeweight=".465728pt" strokecolor="#545454">
                <v:path arrowok="t"/>
              </v:shape>
            </v:group>
            <v:group style="position:absolute;left:9133;top:6587;width:149;height:2" coordorigin="9133,6587" coordsize="149,2">
              <v:shape style="position:absolute;left:9133;top:6587;width:149;height:2" coordorigin="9133,6587" coordsize="149,0" path="m9133,6587l9282,6587e" filled="f" stroked="t" strokeweight=".465728pt" strokecolor="#575757">
                <v:path arrowok="t"/>
              </v:shape>
            </v:group>
            <v:group style="position:absolute;left:9226;top:6590;width:2394;height:2" coordorigin="9226,6590" coordsize="2394,2">
              <v:shape style="position:absolute;left:9226;top:6590;width:2394;height:2" coordorigin="9226,6590" coordsize="2394,0" path="m9226,6590l11620,6590e" filled="f" stroked="t" strokeweight=".698592pt" strokecolor="#747474">
                <v:path arrowok="t"/>
              </v:shape>
            </v:group>
            <v:group style="position:absolute;left:2585;top:6824;width:9040;height:2" coordorigin="2585,6824" coordsize="9040,2">
              <v:shape style="position:absolute;left:2585;top:6824;width:9040;height:2" coordorigin="2585,6824" coordsize="9040,0" path="m2585,6824l11625,6824e" filled="f" stroked="t" strokeweight=".698592pt" strokecolor="#6B6B6B">
                <v:path arrowok="t"/>
              </v:shape>
            </v:group>
            <v:group style="position:absolute;left:5095;top:6538;width:2;height:298" coordorigin="5095,6538" coordsize="2,298">
              <v:shape style="position:absolute;left:5095;top:6538;width:2;height:298" coordorigin="5095,6538" coordsize="0,298" path="m5095,6836l5095,6538e" filled="f" stroked="t" strokeweight=".931455pt" strokecolor="#707070">
                <v:path arrowok="t"/>
              </v:shape>
            </v:group>
            <v:group style="position:absolute;left:587;top:7062;width:11033;height:2" coordorigin="587,7062" coordsize="11033,2">
              <v:shape style="position:absolute;left:587;top:7062;width:11033;height:2" coordorigin="587,7062" coordsize="11033,0" path="m587,7062l11620,7062e" filled="f" stroked="t" strokeweight=".698592pt" strokecolor="#707070">
                <v:path arrowok="t"/>
              </v:shape>
            </v:group>
            <v:group style="position:absolute;left:587;top:7530;width:6306;height:2" coordorigin="587,7530" coordsize="6306,2">
              <v:shape style="position:absolute;left:587;top:7530;width:6306;height:2" coordorigin="587,7530" coordsize="6306,0" path="m587,7530l6893,7530e" filled="f" stroked="t" strokeweight=".698592pt" strokecolor="#6B6B6B">
                <v:path arrowok="t"/>
              </v:shape>
            </v:group>
            <v:group style="position:absolute;left:2596;top:4160;width:2;height:4330" coordorigin="2596,4160" coordsize="2,4330">
              <v:shape style="position:absolute;left:2596;top:4160;width:2;height:4330" coordorigin="2596,4160" coordsize="0,4330" path="m2596,8490l2596,4160e" filled="f" stroked="t" strokeweight=".698592pt" strokecolor="#575757">
                <v:path arrowok="t"/>
              </v:shape>
            </v:group>
            <v:group style="position:absolute;left:6837;top:7530;width:303;height:2" coordorigin="6837,7530" coordsize="303,2">
              <v:shape style="position:absolute;left:6837;top:7530;width:303;height:2" coordorigin="6837,7530" coordsize="303,0" path="m6837,7530l7140,7530e" filled="f" stroked="t" strokeweight=".465728pt" strokecolor="#5B5B5B">
                <v:path arrowok="t"/>
              </v:shape>
            </v:group>
            <v:group style="position:absolute;left:7046;top:7530;width:773;height:2" coordorigin="7046,7530" coordsize="773,2">
              <v:shape style="position:absolute;left:7046;top:7530;width:773;height:2" coordorigin="7046,7530" coordsize="773,0" path="m7046,7530l7820,7530e" filled="f" stroked="t" strokeweight=".698592pt" strokecolor="#676767">
                <v:path arrowok="t"/>
              </v:shape>
            </v:group>
            <v:group style="position:absolute;left:7764;top:7530;width:205;height:2" coordorigin="7764,7530" coordsize="205,2">
              <v:shape style="position:absolute;left:7764;top:7530;width:205;height:2" coordorigin="7764,7530" coordsize="205,0" path="m7764,7530l7969,7530e" filled="f" stroked="t" strokeweight=".465728pt" strokecolor="#606060">
                <v:path arrowok="t"/>
              </v:shape>
            </v:group>
            <v:group style="position:absolute;left:7913;top:7530;width:3707;height:2" coordorigin="7913,7530" coordsize="3707,2">
              <v:shape style="position:absolute;left:7913;top:7530;width:3707;height:2" coordorigin="7913,7530" coordsize="3707,0" path="m7913,7530l11620,7530e" filled="f" stroked="t" strokeweight=".698592pt" strokecolor="#747474">
                <v:path arrowok="t"/>
              </v:shape>
            </v:group>
            <v:group style="position:absolute;left:591;top:7289;width:2;height:1475" coordorigin="591,7289" coordsize="2,1475">
              <v:shape style="position:absolute;left:591;top:7289;width:2;height:1475" coordorigin="591,7289" coordsize="0,1475" path="m591,8764l591,7289e" filled="f" stroked="t" strokeweight=".698592pt" strokecolor="#575757">
                <v:path arrowok="t"/>
              </v:shape>
            </v:group>
            <v:group style="position:absolute;left:5097;top:7521;width:2;height:733" coordorigin="5097,7521" coordsize="2,733">
              <v:shape style="position:absolute;left:5097;top:7521;width:2;height:733" coordorigin="5097,7521" coordsize="0,733" path="m5097,8254l5097,7521e" filled="f" stroked="t" strokeweight=".698592pt" strokecolor="#646464">
                <v:path arrowok="t"/>
              </v:shape>
            </v:group>
            <v:group style="position:absolute;left:5090;top:7772;width:6534;height:2" coordorigin="5090,7772" coordsize="6534,2">
              <v:shape style="position:absolute;left:5090;top:7772;width:6534;height:2" coordorigin="5090,7772" coordsize="6534,0" path="m5090,7772l11625,7772e" filled="f" stroked="t" strokeweight=".698592pt" strokecolor="#707070">
                <v:path arrowok="t"/>
              </v:shape>
            </v:group>
            <v:group style="position:absolute;left:5086;top:8010;width:6534;height:2" coordorigin="5086,8010" coordsize="6534,2">
              <v:shape style="position:absolute;left:5086;top:8010;width:6534;height:2" coordorigin="5086,8010" coordsize="6534,0" path="m5086,8010l11620,8010e" filled="f" stroked="t" strokeweight=".698592pt" strokecolor="#707070">
                <v:path arrowok="t"/>
              </v:shape>
            </v:group>
            <v:group style="position:absolute;left:582;top:8244;width:4308;height:2" coordorigin="582,8244" coordsize="4308,2">
              <v:shape style="position:absolute;left:582;top:8244;width:4308;height:2" coordorigin="582,8244" coordsize="4308,0" path="m582,8244l4890,8244e" filled="f" stroked="t" strokeweight=".698592pt" strokecolor="#6B6B6B">
                <v:path arrowok="t"/>
              </v:shape>
            </v:group>
            <v:group style="position:absolute;left:4834;top:8244;width:293;height:2" coordorigin="4834,8244" coordsize="293,2">
              <v:shape style="position:absolute;left:4834;top:8244;width:293;height:2" coordorigin="4834,8244" coordsize="293,0" path="m4834,8244l5128,8244e" filled="f" stroked="t" strokeweight=".465728pt" strokecolor="#5B5B5B">
                <v:path arrowok="t"/>
              </v:shape>
            </v:group>
            <v:group style="position:absolute;left:5058;top:8247;width:6567;height:2" coordorigin="5058,8247" coordsize="6567,2">
              <v:shape style="position:absolute;left:5058;top:8247;width:6567;height:2" coordorigin="5058,8247" coordsize="6567,0" path="m5058,8247l11625,8247e" filled="f" stroked="t" strokeweight=".698592pt" strokecolor="#707070">
                <v:path arrowok="t"/>
              </v:shape>
            </v:group>
            <v:group style="position:absolute;left:2589;top:8433;width:2;height:331" coordorigin="2589,8433" coordsize="2,331">
              <v:shape style="position:absolute;left:2589;top:8433;width:2;height:331" coordorigin="2589,8433" coordsize="0,331" path="m2589,8764l2589,8433e" filled="f" stroked="t" strokeweight=".465728pt" strokecolor="#484848">
                <v:path arrowok="t"/>
              </v:shape>
            </v:group>
            <v:group style="position:absolute;left:582;top:9048;width:11042;height:2" coordorigin="582,9048" coordsize="11042,2">
              <v:shape style="position:absolute;left:582;top:9048;width:11042;height:2" coordorigin="582,9048" coordsize="11042,0" path="m582,9048l11625,9048e" filled="f" stroked="t" strokeweight=".698592pt" strokecolor="#707070">
                <v:path arrowok="t"/>
              </v:shape>
            </v:group>
            <v:group style="position:absolute;left:2589;top:8707;width:2;height:1461" coordorigin="2589,8707" coordsize="2,1461">
              <v:shape style="position:absolute;left:2589;top:8707;width:2;height:1461" coordorigin="2589,8707" coordsize="0,1461" path="m2589,10168l2589,8707e" filled="f" stroked="t" strokeweight=".698592pt" strokecolor="#545454">
                <v:path arrowok="t"/>
              </v:shape>
            </v:group>
            <v:group style="position:absolute;left:573;top:9880;width:251;height:2" coordorigin="573,9880" coordsize="251,2">
              <v:shape style="position:absolute;left:573;top:9880;width:251;height:2" coordorigin="573,9880" coordsize="251,0" path="m573,9880l824,9880e" filled="f" stroked="t" strokeweight=".465728pt" strokecolor="#606060">
                <v:path arrowok="t"/>
              </v:shape>
            </v:group>
            <v:group style="position:absolute;left:768;top:9882;width:10856;height:2" coordorigin="768,9882" coordsize="10856,2">
              <v:shape style="position:absolute;left:768;top:9882;width:10856;height:2" coordorigin="768,9882" coordsize="10856,0" path="m768,9882l11625,9882e" filled="f" stroked="t" strokeweight=".698592pt" strokecolor="#707070">
                <v:path arrowok="t"/>
              </v:shape>
            </v:group>
            <v:group style="position:absolute;left:578;top:10123;width:11052;height:2" coordorigin="578,10123" coordsize="11052,2">
              <v:shape style="position:absolute;left:578;top:10123;width:11052;height:2" coordorigin="578,10123" coordsize="11052,0" path="m578,10123l11629,10123e" filled="f" stroked="t" strokeweight=".698592pt" strokecolor="#707070">
                <v:path arrowok="t"/>
              </v:shape>
            </v:group>
            <v:group style="position:absolute;left:573;top:10360;width:11052;height:2" coordorigin="573,10360" coordsize="11052,2">
              <v:shape style="position:absolute;left:573;top:10360;width:11052;height:2" coordorigin="573,10360" coordsize="11052,0" path="m573,10360l11625,10360e" filled="f" stroked="t" strokeweight=".698592pt" strokecolor="#707070">
                <v:path arrowok="t"/>
              </v:shape>
            </v:group>
            <v:group style="position:absolute;left:589;top:1877;width:2;height:8849" coordorigin="589,1877" coordsize="2,8849">
              <v:shape style="position:absolute;left:589;top:1877;width:2;height:8849" coordorigin="589,1877" coordsize="0,8849" path="m589,10726l589,1877e" filled="f" stroked="t" strokeweight=".698592pt" strokecolor="#545454">
                <v:path arrowok="t"/>
              </v:shape>
            </v:group>
            <v:group style="position:absolute;left:582;top:4940;width:2;height:5786" coordorigin="582,4940" coordsize="2,5786">
              <v:shape style="position:absolute;left:582;top:4940;width:2;height:5786" coordorigin="582,4940" coordsize="0,5786" path="m582,10726l582,4940e" filled="f" stroked="t" strokeweight=".465728pt" strokecolor="#575757">
                <v:path arrowok="t"/>
              </v:shape>
            </v:group>
            <v:group style="position:absolute;left:908;top:10830;width:3023;height:2" coordorigin="908,10830" coordsize="3023,2">
              <v:shape style="position:absolute;left:908;top:10830;width:3023;height:2" coordorigin="908,10830" coordsize="3023,0" path="m908,10830l3931,10830e" filled="f" stroked="t" strokeweight=".698592pt" strokecolor="#707070">
                <v:path arrowok="t"/>
              </v:shape>
            </v:group>
            <v:group style="position:absolute;left:3875;top:10832;width:219;height:2" coordorigin="3875,10832" coordsize="219,2">
              <v:shape style="position:absolute;left:3875;top:10832;width:219;height:2" coordorigin="3875,10832" coordsize="219,0" path="m3875,10832l4094,10832e" filled="f" stroked="t" strokeweight=".465728pt" strokecolor="#5B5B5B">
                <v:path arrowok="t"/>
              </v:shape>
            </v:group>
            <v:group style="position:absolute;left:4038;top:10832;width:7587;height:2" coordorigin="4038,10832" coordsize="7587,2">
              <v:shape style="position:absolute;left:4038;top:10832;width:7587;height:2" coordorigin="4038,10832" coordsize="7587,0" path="m4038,10832l11625,10832e" filled="f" stroked="t" strokeweight=".698592pt" strokecolor="#747474">
                <v:path arrowok="t"/>
              </v:shape>
            </v:group>
            <v:group style="position:absolute;left:578;top:11069;width:11052;height:2" coordorigin="578,11069" coordsize="11052,2">
              <v:shape style="position:absolute;left:578;top:11069;width:11052;height:2" coordorigin="578,11069" coordsize="11052,0" path="m578,11069l11629,11069e" filled="f" stroked="t" strokeweight=".698592pt" strokecolor="#707474">
                <v:path arrowok="t"/>
              </v:shape>
            </v:group>
            <v:group style="position:absolute;left:573;top:11305;width:11056;height:2" coordorigin="573,11305" coordsize="11056,2">
              <v:shape style="position:absolute;left:573;top:11305;width:11056;height:2" coordorigin="573,11305" coordsize="11056,0" path="m573,11305l11629,11305e" filled="f" stroked="t" strokeweight=".698592pt" strokecolor="#707070">
                <v:path arrowok="t"/>
              </v:shape>
            </v:group>
            <v:group style="position:absolute;left:1358;top:11062;width:2;height:2548" coordorigin="1358,11062" coordsize="2,2548">
              <v:shape style="position:absolute;left:1358;top:11062;width:2;height:2548" coordorigin="1358,11062" coordsize="0,2548" path="m1358,13610l1358,11062e" filled="f" stroked="t" strokeweight=".698592pt" strokecolor="#6B6B6B">
                <v:path arrowok="t"/>
              </v:shape>
            </v:group>
            <v:group style="position:absolute;left:7508;top:11066;width:2;height:1532" coordorigin="7508,11066" coordsize="2,1532">
              <v:shape style="position:absolute;left:7508;top:11066;width:2;height:1532" coordorigin="7508,11066" coordsize="0,1532" path="m7508,12598l7508,11066e" filled="f" stroked="t" strokeweight=".698592pt" strokecolor="#5B5B5B">
                <v:path arrowok="t"/>
              </v:shape>
            </v:group>
            <v:group style="position:absolute;left:1926;top:11260;width:2;height:756" coordorigin="1926,11260" coordsize="2,756">
              <v:shape style="position:absolute;left:1926;top:11260;width:2;height:756" coordorigin="1926,11260" coordsize="0,756" path="m1926,12017l1926,11260e" filled="f" stroked="t" strokeweight=".698592pt" strokecolor="#4F4F4F">
                <v:path arrowok="t"/>
              </v:shape>
            </v:group>
            <v:group style="position:absolute;left:4778;top:11839;width:340;height:2" coordorigin="4778,11839" coordsize="340,2">
              <v:shape style="position:absolute;left:4778;top:11839;width:340;height:2" coordorigin="4778,11839" coordsize="340,0" path="m4778,11839l5118,11839e" filled="f" stroked="t" strokeweight="2.095775pt" strokecolor="#545BA8">
                <v:path arrowok="t"/>
              </v:shape>
            </v:group>
            <v:group style="position:absolute;left:582;top:11804;width:2;height:213" coordorigin="582,11804" coordsize="2,213">
              <v:shape style="position:absolute;left:582;top:11804;width:2;height:213" coordorigin="582,11804" coordsize="0,213" path="m582,12017l582,11804e" filled="f" stroked="t" strokeweight=".465728pt" strokecolor="#3F3F3F">
                <v:path arrowok="t"/>
              </v:shape>
            </v:group>
            <v:group style="position:absolute;left:2585;top:11549;width:2;height:719" coordorigin="2585,11549" coordsize="2,719">
              <v:shape style="position:absolute;left:2585;top:11549;width:2;height:719" coordorigin="2585,11549" coordsize="0,719" path="m2585,12267l2585,11549e" filled="f" stroked="t" strokeweight=".465728pt" strokecolor="#5B5B5B">
                <v:path arrowok="t"/>
              </v:shape>
            </v:group>
            <v:group style="position:absolute;left:1926;top:12130;width:2;height:411" coordorigin="1926,12130" coordsize="2,411">
              <v:shape style="position:absolute;left:1926;top:12130;width:2;height:411" coordorigin="1926,12130" coordsize="0,411" path="m1926,12541l1926,12130e" filled="f" stroked="t" strokeweight=".698592pt" strokecolor="#545454">
                <v:path arrowok="t"/>
              </v:shape>
            </v:group>
            <v:group style="position:absolute;left:580;top:10825;width:2;height:2680" coordorigin="580,10825" coordsize="2,2680">
              <v:shape style="position:absolute;left:580;top:10825;width:2;height:2680" coordorigin="580,10825" coordsize="0,2680" path="m580,13506l580,10825e" filled="f" stroked="t" strokeweight=".465728pt" strokecolor="#575757">
                <v:path arrowok="t"/>
              </v:shape>
            </v:group>
            <v:group style="position:absolute;left:2585;top:12324;width:2;height:217" coordorigin="2585,12324" coordsize="2,217">
              <v:shape style="position:absolute;left:2585;top:12324;width:2;height:217" coordorigin="2585,12324" coordsize="0,217" path="m2585,12541l2585,12324e" filled="f" stroked="t" strokeweight=".465728pt" strokecolor="#484848">
                <v:path arrowok="t"/>
              </v:shape>
            </v:group>
            <v:group style="position:absolute;left:7508;top:12324;width:2;height:1182" coordorigin="7508,12324" coordsize="2,1182">
              <v:shape style="position:absolute;left:7508;top:12324;width:2;height:1182" coordorigin="7508,12324" coordsize="0,1182" path="m7508,13506l7508,12324e" filled="f" stroked="t" strokeweight=".698592pt" strokecolor="#606060">
                <v:path arrowok="t"/>
              </v:shape>
            </v:group>
            <v:group style="position:absolute;left:1355;top:12669;width:2;height:165" coordorigin="1355,12669" coordsize="2,165">
              <v:shape style="position:absolute;left:1355;top:12669;width:2;height:165" coordorigin="1355,12669" coordsize="0,165" path="m1355,12834l1355,12669e" filled="f" stroked="t" strokeweight=".465728pt" strokecolor="#4F4F4F">
                <v:path arrowok="t"/>
              </v:shape>
            </v:group>
            <v:group style="position:absolute;left:1923;top:12669;width:2;height:165" coordorigin="1923,12669" coordsize="2,165">
              <v:shape style="position:absolute;left:1923;top:12669;width:2;height:165" coordorigin="1923,12669" coordsize="0,165" path="m1923,12834l1923,12669e" filled="f" stroked="t" strokeweight=".465728pt" strokecolor="#3B3B3B">
                <v:path arrowok="t"/>
              </v:shape>
            </v:group>
            <v:group style="position:absolute;left:2585;top:12669;width:2;height:165" coordorigin="2585,12669" coordsize="2,165">
              <v:shape style="position:absolute;left:2585;top:12669;width:2;height:165" coordorigin="2585,12669" coordsize="0,165" path="m2585,12834l2585,12669e" filled="f" stroked="t" strokeweight=".465728pt" strokecolor="#484848">
                <v:path arrowok="t"/>
              </v:shape>
            </v:group>
            <v:group style="position:absolute;left:11620;top:12976;width:2;height:156" coordorigin="11620,12976" coordsize="2,156">
              <v:shape style="position:absolute;left:11620;top:12976;width:2;height:156" coordorigin="11620,12976" coordsize="0,156" path="m11620,13132l11620,12976e" filled="f" stroked="t" strokeweight=".465728pt" strokecolor="#4F4F4F">
                <v:path arrowok="t"/>
              </v:shape>
            </v:group>
            <v:group style="position:absolute;left:573;top:13354;width:2017;height:2" coordorigin="573,13354" coordsize="2017,2">
              <v:shape style="position:absolute;left:573;top:13354;width:2017;height:2" coordorigin="573,13354" coordsize="2017,0" path="m573,13354l2589,13354e" filled="f" stroked="t" strokeweight=".698592pt" strokecolor="#707070">
                <v:path arrowok="t"/>
              </v:shape>
            </v:group>
            <v:group style="position:absolute;left:1921;top:12872;width:2;height:808" coordorigin="1921,12872" coordsize="2,808">
              <v:shape style="position:absolute;left:1921;top:12872;width:2;height:808" coordorigin="1921,12872" coordsize="0,808" path="m1921,13680l1921,12872e" filled="f" stroked="t" strokeweight=".698592pt" strokecolor="#575757">
                <v:path arrowok="t"/>
              </v:shape>
            </v:group>
            <v:group style="position:absolute;left:7508;top:13449;width:2;height:161" coordorigin="7508,13449" coordsize="2,161">
              <v:shape style="position:absolute;left:7508;top:13449;width:2;height:161" coordorigin="7508,13449" coordsize="0,161" path="m7508,13610l7508,13449e" filled="f" stroked="t" strokeweight=".465728pt" strokecolor="#4B4B4B">
                <v:path arrowok="t"/>
              </v:shape>
            </v:group>
            <v:group style="position:absolute;left:11618;top:13312;width:2;height:577" coordorigin="11618,13312" coordsize="2,577">
              <v:shape style="position:absolute;left:11618;top:13312;width:2;height:577" coordorigin="11618,13312" coordsize="0,577" path="m11618,13888l11618,13312e" filled="f" stroked="t" strokeweight=".465728pt" strokecolor="#878787">
                <v:path arrowok="t"/>
              </v:shape>
            </v:group>
            <v:group style="position:absolute;left:1355;top:13553;width:2;height:194" coordorigin="1355,13553" coordsize="2,194">
              <v:shape style="position:absolute;left:1355;top:13553;width:2;height:194" coordorigin="1355,13553" coordsize="0,194" path="m1355,13747l1355,13553e" filled="f" stroked="t" strokeweight=".465728pt" strokecolor="#545454">
                <v:path arrowok="t"/>
              </v:shape>
            </v:group>
            <v:group style="position:absolute;left:2585;top:10064;width:2;height:5952" coordorigin="2585,10064" coordsize="2,5952">
              <v:shape style="position:absolute;left:2585;top:10064;width:2;height:5952" coordorigin="2585,10064" coordsize="0,5952" path="m2585,16016l2585,10064e" filled="f" stroked="t" strokeweight=".698592pt" strokecolor="#575757">
                <v:path arrowok="t"/>
              </v:shape>
            </v:group>
            <v:group style="position:absolute;left:7508;top:13553;width:2;height:128" coordorigin="7508,13553" coordsize="2,128">
              <v:shape style="position:absolute;left:7508;top:13553;width:2;height:128" coordorigin="7508,13553" coordsize="0,128" path="m7508,13680l7508,13553e" filled="f" stroked="t" strokeweight=".465728pt" strokecolor="#2F2F2F">
                <v:path arrowok="t"/>
              </v:shape>
            </v:group>
            <v:group style="position:absolute;left:11615;top:13553;width:2;height:336" coordorigin="11615,13553" coordsize="2,336">
              <v:shape style="position:absolute;left:11615;top:13553;width:2;height:336" coordorigin="11615,13553" coordsize="0,336" path="m11615,13888l11615,13553e" filled="f" stroked="t" strokeweight=".232864pt" strokecolor="#A8A8A8">
                <v:path arrowok="t"/>
              </v:shape>
            </v:group>
            <v:group style="position:absolute;left:1923;top:13624;width:2;height:123" coordorigin="1923,13624" coordsize="2,123">
              <v:shape style="position:absolute;left:1923;top:13624;width:2;height:123" coordorigin="1923,13624" coordsize="0,123" path="m1923,13747l1923,13624e" filled="f" stroked="t" strokeweight=".465728pt" strokecolor="#343434">
                <v:path arrowok="t"/>
              </v:shape>
            </v:group>
            <v:group style="position:absolute;left:7508;top:13624;width:2;height:846" coordorigin="7508,13624" coordsize="2,846">
              <v:shape style="position:absolute;left:7508;top:13624;width:2;height:846" coordorigin="7508,13624" coordsize="0,846" path="m7508,14470l7508,13624e" filled="f" stroked="t" strokeweight=".698592pt" strokecolor="#5B5B5B">
                <v:path arrowok="t"/>
              </v:shape>
            </v:group>
            <v:group style="position:absolute;left:9161;top:13652;width:2;height:66" coordorigin="9161,13652" coordsize="2,66">
              <v:shape style="position:absolute;left:9161;top:13652;width:2;height:66" coordorigin="9161,13652" coordsize="0,66" path="m9161,13718l9161,13652e" filled="f" stroked="t" strokeweight=".698592pt" strokecolor="#3F4487">
                <v:path arrowok="t"/>
              </v:shape>
            </v:group>
            <v:group style="position:absolute;left:1355;top:13690;width:2;height:369" coordorigin="1355,13690" coordsize="2,369">
              <v:shape style="position:absolute;left:1355;top:13690;width:2;height:369" coordorigin="1355,13690" coordsize="0,369" path="m1355,14059l1355,13690e" filled="f" stroked="t" strokeweight=".698592pt" strokecolor="#747474">
                <v:path arrowok="t"/>
              </v:shape>
            </v:group>
            <v:group style="position:absolute;left:1353;top:14002;width:2;height:265" coordorigin="1353,14002" coordsize="2,265">
              <v:shape style="position:absolute;left:1353;top:14002;width:2;height:265" coordorigin="1353,14002" coordsize="0,265" path="m1353,14267l1353,14002e" filled="f" stroked="t" strokeweight=".465728pt" strokecolor="#606060">
                <v:path arrowok="t"/>
              </v:shape>
            </v:group>
            <v:group style="position:absolute;left:578;top:10901;width:2;height:5115" coordorigin="578,10901" coordsize="2,5115">
              <v:shape style="position:absolute;left:578;top:10901;width:2;height:5115" coordorigin="578,10901" coordsize="0,5115" path="m578,16016l578,10901e" filled="f" stroked="t" strokeweight=".698592pt" strokecolor="#5B5B5B">
                <v:path arrowok="t"/>
              </v:shape>
            </v:group>
            <v:group style="position:absolute;left:1351;top:14210;width:2;height:170" coordorigin="1351,14210" coordsize="2,170">
              <v:shape style="position:absolute;left:1351;top:14210;width:2;height:170" coordorigin="1351,14210" coordsize="0,170" path="m1351,14380l1351,14210e" filled="f" stroked="t" strokeweight=".465728pt" strokecolor="#4B4B4B">
                <v:path arrowok="t"/>
              </v:shape>
            </v:group>
            <v:group style="position:absolute;left:1919;top:14210;width:2;height:170" coordorigin="1919,14210" coordsize="2,170">
              <v:shape style="position:absolute;left:1919;top:14210;width:2;height:170" coordorigin="1919,14210" coordsize="0,170" path="m1919,14380l1919,14210e" filled="f" stroked="t" strokeweight=".465728pt" strokecolor="#3F3F3F">
                <v:path arrowok="t"/>
              </v:shape>
            </v:group>
            <v:group style="position:absolute;left:2580;top:14210;width:2;height:260" coordorigin="2580,14210" coordsize="2,260">
              <v:shape style="position:absolute;left:2580;top:14210;width:2;height:260" coordorigin="2580,14210" coordsize="0,260" path="m2580,14470l2580,14210e" filled="f" stroked="t" strokeweight=".465728pt" strokecolor="#444444">
                <v:path arrowok="t"/>
              </v:shape>
            </v:group>
            <v:group style="position:absolute;left:575;top:14323;width:2;height:501" coordorigin="575,14323" coordsize="2,501">
              <v:shape style="position:absolute;left:575;top:14323;width:2;height:501" coordorigin="575,14323" coordsize="0,501" path="m575,14824l575,14323e" filled="f" stroked="t" strokeweight=".465728pt" strokecolor="#575757">
                <v:path arrowok="t"/>
              </v:shape>
            </v:group>
            <v:group style="position:absolute;left:1921;top:14323;width:2;height:147" coordorigin="1921,14323" coordsize="2,147">
              <v:shape style="position:absolute;left:1921;top:14323;width:2;height:147" coordorigin="1921,14323" coordsize="0,147" path="m1921,14470l1921,14323e" filled="f" stroked="t" strokeweight=".698592pt" strokecolor="#545454">
                <v:path arrowok="t"/>
              </v:shape>
            </v:group>
            <v:group style="position:absolute;left:1351;top:14323;width:2;height:1697" coordorigin="1351,14323" coordsize="2,1697">
              <v:shape style="position:absolute;left:1351;top:14323;width:2;height:1697" coordorigin="1351,14323" coordsize="0,1697" path="m1351,16020l1351,14323e" filled="f" stroked="t" strokeweight=".698592pt" strokecolor="#707070">
                <v:path arrowok="t"/>
              </v:shape>
            </v:group>
            <v:group style="position:absolute;left:7508;top:14413;width:2;height:199" coordorigin="7508,14413" coordsize="2,199">
              <v:shape style="position:absolute;left:7508;top:14413;width:2;height:199" coordorigin="7508,14413" coordsize="0,199" path="m7508,14612l7508,14413e" filled="f" stroked="t" strokeweight=".465728pt" strokecolor="#4B4B4B">
                <v:path arrowok="t"/>
              </v:shape>
            </v:group>
            <v:group style="position:absolute;left:7508;top:14555;width:2;height:1465" coordorigin="7508,14555" coordsize="2,1465">
              <v:shape style="position:absolute;left:7508;top:14555;width:2;height:1465" coordorigin="7508,14555" coordsize="0,1465" path="m7508,16020l7508,14555e" filled="f" stroked="t" strokeweight=".698592pt" strokecolor="#606060">
                <v:path arrowok="t"/>
              </v:shape>
            </v:group>
            <v:group style="position:absolute;left:2580;top:14697;width:2;height:284" coordorigin="2580,14697" coordsize="2,284">
              <v:shape style="position:absolute;left:2580;top:14697;width:2;height:284" coordorigin="2580,14697" coordsize="0,284" path="m2580,14980l2580,14697e" filled="f" stroked="t" strokeweight=".465728pt" strokecolor="#4B4B4B">
                <v:path arrowok="t"/>
              </v:shape>
            </v:group>
            <v:group style="position:absolute;left:564;top:16006;width:11005;height:2" coordorigin="564,16006" coordsize="11005,2">
              <v:shape style="position:absolute;left:564;top:16006;width:11005;height:2" coordorigin="564,16006" coordsize="11005,0" path="m564,16006l11569,16006e" filled="f" stroked="t" strokeweight=".698592pt" strokecolor="#747474">
                <v:path arrowok="t"/>
              </v:shape>
            </v:group>
            <v:group style="position:absolute;left:1923;top:11057;width:2;height:4954" coordorigin="1923,11057" coordsize="2,4954">
              <v:shape style="position:absolute;left:1923;top:11057;width:2;height:4954" coordorigin="1923,11057" coordsize="0,4954" path="m1923,16011l1923,11057e" filled="f" stroked="t" strokeweight=".698592pt" strokecolor="#575757">
                <v:path arrowok="t"/>
              </v:shape>
            </v:group>
            <v:group style="position:absolute;left:4695;top:16009;width:424;height:2" coordorigin="4695,16009" coordsize="424,2">
              <v:shape style="position:absolute;left:4695;top:16009;width:424;height:2" coordorigin="4695,16009" coordsize="424,0" path="m4695,16009l5118,16009e" filled="f" stroked="t" strokeweight=".465728pt" strokecolor="#777777">
                <v:path arrowok="t"/>
              </v:shape>
            </v:group>
            <v:group style="position:absolute;left:5365;top:16009;width:438;height:2" coordorigin="5365,16009" coordsize="438,2">
              <v:shape style="position:absolute;left:5365;top:16009;width:438;height:2" coordorigin="5365,16009" coordsize="438,0" path="m5365,16009l5803,16009e" filled="f" stroked="t" strokeweight=".465728pt" strokecolor="#6B6B6B">
                <v:path arrowok="t"/>
              </v:shape>
            </v:group>
            <v:group style="position:absolute;left:6613;top:16013;width:727;height:2" coordorigin="6613,16013" coordsize="727,2">
              <v:shape style="position:absolute;left:6613;top:16013;width:727;height:2" coordorigin="6613,16013" coordsize="727,0" path="m6613,16013l7340,16013e" filled="f" stroked="t" strokeweight=".465728pt" strokecolor="#808080">
                <v:path arrowok="t"/>
              </v:shape>
            </v:group>
            <v:group style="position:absolute;left:7466;top:16018;width:4103;height:2" coordorigin="7466,16018" coordsize="4103,2">
              <v:shape style="position:absolute;left:7466;top:16018;width:4103;height:2" coordorigin="7466,16018" coordsize="4103,0" path="m7466,16018l11569,16018e" filled="f" stroked="t" strokeweight=".698592pt" strokecolor="#7C7C7C">
                <v:path arrowok="t"/>
              </v:shape>
            </v:group>
            <v:group style="position:absolute;left:10907;top:16020;width:661;height:2" coordorigin="10907,16020" coordsize="661,2">
              <v:shape style="position:absolute;left:10907;top:16020;width:661;height:2" coordorigin="10907,16020" coordsize="661,0" path="m10907,16020l11569,16020e" filled="f" stroked="t" strokeweight=".698592pt" strokecolor="#939393">
                <v:path arrowok="t"/>
              </v:shape>
            </v:group>
            <v:group style="position:absolute;left:9381;top:12675;width:2;height:123" coordorigin="9381,12675" coordsize="2,123">
              <v:shape style="position:absolute;left:9381;top:12675;width:2;height:123" coordorigin="9381,12675" coordsize="0,123" path="m9381,12797l9381,12675e" filled="f" stroked="t" strokeweight="3.328435pt" strokecolor="#CFD3D3">
                <v:path arrowok="t"/>
              </v:shape>
            </v:group>
            <v:group style="position:absolute;left:9636;top:12665;width:2;height:134" coordorigin="9636,12665" coordsize="2,134">
              <v:shape style="position:absolute;left:9636;top:12665;width:2;height:134" coordorigin="9636,12665" coordsize="0,134" path="m9636,12799l9636,12665e" filled="f" stroked="t" strokeweight="2.55145pt" strokecolor="#E2E2E2">
                <v:path arrowok="t"/>
              </v:shape>
            </v:group>
            <v:group style="position:absolute;left:9149;top:13600;width:26;height:68" coordorigin="9149,13600" coordsize="26,68">
              <v:shape style="position:absolute;left:9149;top:13600;width:26;height:68" coordorigin="9149,13600" coordsize="26,68" path="m9149,13634l9175,13634e" filled="f" stroked="t" strokeweight="3.510645pt" strokecolor="#E2E2E2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4"/>
          <w:position w:val="12"/>
        </w:rPr>
        <w:t>:ı::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16"/>
          <w:position w:val="0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1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C7C7C"/>
          <w:spacing w:val="-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Ergü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DÜŞÜNÜR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270" w:right="5384"/>
        <w:jc w:val="center"/>
        <w:tabs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0"/>
          <w:w w:val="70"/>
          <w:position w:val="1"/>
        </w:rPr>
        <w:t>Itfaiy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70"/>
          <w:position w:val="1"/>
        </w:rPr>
        <w:t>e</w:t>
      </w:r>
      <w:r>
        <w:rPr>
          <w:rFonts w:ascii="Arial" w:hAnsi="Arial" w:cs="Arial" w:eastAsia="Arial"/>
          <w:sz w:val="24"/>
          <w:szCs w:val="24"/>
          <w:color w:val="383838"/>
          <w:spacing w:val="36"/>
          <w:w w:val="7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0"/>
          <w:position w:val="1"/>
        </w:rPr>
        <w:t>Güne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0"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383838"/>
          <w:spacing w:val="-2"/>
          <w:w w:val="7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73"/>
          <w:position w:val="1"/>
        </w:rPr>
        <w:t>Bölg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74"/>
          <w:position w:val="1"/>
        </w:rPr>
        <w:t>e</w:t>
      </w:r>
      <w:r>
        <w:rPr>
          <w:rFonts w:ascii="Arial" w:hAnsi="Arial" w:cs="Arial" w:eastAsia="Arial"/>
          <w:sz w:val="24"/>
          <w:szCs w:val="24"/>
          <w:color w:val="383838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75"/>
          <w:position w:val="1"/>
        </w:rPr>
        <w:t>Amiri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3724" w:right="6874"/>
        <w:jc w:val="center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2D41AA"/>
          <w:spacing w:val="0"/>
          <w:w w:val="75"/>
          <w:i/>
          <w:position w:val="-11"/>
        </w:rPr>
        <w:t>dik.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323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D41AA"/>
          <w:spacing w:val="0"/>
          <w:w w:val="403"/>
          <w:i/>
        </w:rPr>
        <w:t>5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18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757" w:right="4470" w:firstLine="-118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168755pt;margin-top:-13.98125pt;width:52.776813pt;height:43.5pt;mso-position-horizontal-relative:page;mso-position-vertical-relative:paragraph;z-index:-15036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43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1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77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62" w:lineRule="exact"/>
        <w:ind w:left="84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3" w:lineRule="exact"/>
        <w:ind w:left="58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62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2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-27"/>
          <w:w w:val="112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8" w:right="-20"/>
        <w:jc w:val="left"/>
        <w:tabs>
          <w:tab w:pos="1460" w:val="left"/>
          <w:tab w:pos="3120" w:val="left"/>
          <w:tab w:pos="54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0"/>
        </w:rPr>
        <w:t>_trel: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22" w:right="-20"/>
        <w:jc w:val="left"/>
        <w:tabs>
          <w:tab w:pos="1480" w:val="left"/>
          <w:tab w:pos="3120" w:val="left"/>
          <w:tab w:pos="46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2719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Buca-izba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inkıla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Durağı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51" w:lineRule="exact"/>
        <w:ind w:left="11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.904053pt;margin-top:3.497489pt;width:11.770733pt;height:61pt;mso-position-horizontal-relative:page;mso-position-vertical-relative:paragraph;z-index:-15035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C1C1C1"/>
                      <w:spacing w:val="-174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333333"/>
                      <w:spacing w:val="-225"/>
                      <w:w w:val="17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Buca-Aydı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Hatboy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No:56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8" w:right="-20"/>
        <w:jc w:val="left"/>
        <w:tabs>
          <w:tab w:pos="1460" w:val="left"/>
          <w:tab w:pos="43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0"/>
        </w:rPr>
        <w:t>Aç_ı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4" w:lineRule="exact"/>
        <w:ind w:left="113" w:right="-20"/>
        <w:jc w:val="left"/>
        <w:tabs>
          <w:tab w:pos="35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4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3507" w:right="-20"/>
        <w:jc w:val="left"/>
        <w:tabs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Betoı1anne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9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8" w:lineRule="exact"/>
        <w:ind w:left="4262" w:right="-20"/>
        <w:jc w:val="left"/>
        <w:tabs>
          <w:tab w:pos="48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0"/>
          <w:w w:val="51"/>
          <w:position w:val="-4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-49"/>
          <w:w w:val="51"/>
          <w:position w:val="-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494949"/>
          <w:spacing w:val="0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21:58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82" w:right="4112"/>
        <w:jc w:val="center"/>
        <w:tabs>
          <w:tab w:pos="214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24" w:lineRule="exact"/>
        <w:ind w:left="2109" w:right="-20"/>
        <w:jc w:val="left"/>
        <w:tabs>
          <w:tab w:pos="47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8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6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21:51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:21:57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60" w:right="120"/>
        </w:sectPr>
      </w:pPr>
      <w:rPr/>
    </w:p>
    <w:p>
      <w:pPr>
        <w:spacing w:before="0" w:after="0" w:line="209" w:lineRule="exact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681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20"/>
          <w:cols w:num="2" w:equalWidth="0">
            <w:col w:w="582" w:space="1546"/>
            <w:col w:w="9412"/>
          </w:cols>
        </w:sectPr>
      </w:pPr>
      <w:rPr/>
    </w:p>
    <w:p>
      <w:pPr>
        <w:spacing w:before="0" w:after="0" w:line="256" w:lineRule="exact"/>
        <w:ind w:left="12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50" w:right="46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6" w:lineRule="auto"/>
        <w:ind w:left="2138" w:right="4319" w:firstLine="253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74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34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0"/>
          <w:w w:val="3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5" w:lineRule="auto"/>
        <w:ind w:left="132" w:right="2757" w:firstLine="-2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81" w:right="39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8"/>
        </w:rPr>
        <w:t>öndürınede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left="168" w:right="-20"/>
        <w:jc w:val="left"/>
        <w:tabs>
          <w:tab w:pos="2840" w:val="left"/>
          <w:tab w:pos="5360" w:val="left"/>
          <w:tab w:pos="6540" w:val="left"/>
          <w:tab w:pos="810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IC0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5569" w:right="-20"/>
        <w:jc w:val="left"/>
        <w:tabs>
          <w:tab w:pos="6500" w:val="left"/>
          <w:tab w:pos="8040" w:val="left"/>
          <w:tab w:pos="96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33"/>
          <w:i/>
          <w:position w:val="-5"/>
        </w:rPr>
        <w:t>l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33"/>
          <w:i/>
          <w:position w:val="-5"/>
        </w:rPr>
        <w:t>l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30"/>
          <w:szCs w:val="30"/>
          <w:color w:val="333333"/>
          <w:spacing w:val="0"/>
          <w:w w:val="133"/>
          <w:i/>
          <w:position w:val="-5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2" w:after="0" w:line="238" w:lineRule="exact"/>
        <w:ind w:left="167" w:right="6036" w:firstLine="1961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33333"/>
          <w:w w:val="59"/>
        </w:rPr>
        <w:t>l</w:t>
      </w:r>
      <w:r>
        <w:rPr>
          <w:rFonts w:ascii="Arial" w:hAnsi="Arial" w:cs="Arial" w:eastAsia="Arial"/>
          <w:sz w:val="25"/>
          <w:szCs w:val="25"/>
          <w:color w:val="333333"/>
          <w:spacing w:val="13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angındil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3"/>
        </w:rPr>
        <w:t>öııdürme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Iralımini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6" w:lineRule="auto"/>
        <w:ind w:left="132" w:right="52" w:firstLine="1997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1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döktükleri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</w:rPr>
        <w:t>ebeple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7" w:right="-20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</w:rPr>
        <w:t>,A.raç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7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1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5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22:40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31" w:right="-20"/>
        <w:jc w:val="left"/>
        <w:tabs>
          <w:tab w:pos="108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Ölil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Karab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ğla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1" w:lineRule="exact"/>
        <w:ind w:left="2298" w:right="-20"/>
        <w:jc w:val="left"/>
        <w:tabs>
          <w:tab w:pos="4800" w:val="left"/>
          <w:tab w:pos="87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4"/>
          <w:position w:val="-4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22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4"/>
          <w:position w:val="-4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7"/>
          <w:w w:val="54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4"/>
          <w:position w:val="-4"/>
        </w:rPr>
        <w:t>MaYı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4"/>
          <w:position w:val="-4"/>
        </w:rPr>
        <w:t>s</w:t>
      </w:r>
      <w:r>
        <w:rPr>
          <w:rFonts w:ascii="Arial" w:hAnsi="Arial" w:cs="Arial" w:eastAsia="Arial"/>
          <w:sz w:val="25"/>
          <w:szCs w:val="25"/>
          <w:color w:val="333333"/>
          <w:spacing w:val="10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67"/>
          <w:position w:val="-4"/>
        </w:rPr>
        <w:t>20i7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002" w:right="55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120"/>
        </w:sectPr>
      </w:pPr>
      <w:rPr/>
    </w:p>
    <w:p>
      <w:pPr>
        <w:spacing w:before="0" w:after="0" w:line="849" w:lineRule="exact"/>
        <w:ind w:left="170" w:right="-256"/>
        <w:jc w:val="left"/>
        <w:tabs>
          <w:tab w:pos="3580" w:val="left"/>
        </w:tabs>
        <w:rPr>
          <w:rFonts w:ascii="Arial" w:hAnsi="Arial" w:cs="Arial" w:eastAsia="Arial"/>
          <w:sz w:val="144"/>
          <w:szCs w:val="144"/>
        </w:rPr>
      </w:pPr>
      <w:rPr/>
      <w:r>
        <w:rPr/>
        <w:pict>
          <v:group style="position:absolute;margin-left:189.392548pt;margin-top:41.112064pt;width:3.540048pt;height:23.308799pt;mso-position-horizontal-relative:page;mso-position-vertical-relative:paragraph;z-index:-15042" coordorigin="3788,822" coordsize="71,466">
            <v:group style="position:absolute;left:3852;top:829;width:2;height:262" coordorigin="3852,829" coordsize="2,262">
              <v:shape style="position:absolute;left:3852;top:829;width:2;height:262" coordorigin="3852,829" coordsize="0,262" path="m3852,1091l3852,829e" filled="f" stroked="t" strokeweight=".70801pt" strokecolor="#4B4B9C">
                <v:path arrowok="t"/>
              </v:shape>
            </v:group>
            <v:group style="position:absolute;left:3823;top:1086;width:2;height:167" coordorigin="3823,1086" coordsize="2,167">
              <v:shape style="position:absolute;left:3823;top:1086;width:2;height:167" coordorigin="3823,1086" coordsize="0,167" path="m3823,1253l3823,1086e" filled="f" stroked="t" strokeweight="3.540048pt" strokecolor="#4B4B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</w:r>
      <w:r>
        <w:rPr>
          <w:rFonts w:ascii="Arial" w:hAnsi="Arial" w:cs="Arial" w:eastAsia="Arial"/>
          <w:sz w:val="144"/>
          <w:szCs w:val="144"/>
          <w:color w:val="343B72"/>
          <w:spacing w:val="0"/>
          <w:w w:val="477"/>
          <w:position w:val="-56"/>
        </w:rPr>
        <w:t>l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849" w:lineRule="exact"/>
        <w:ind w:right="-255"/>
        <w:jc w:val="left"/>
        <w:rPr>
          <w:rFonts w:ascii="Arial" w:hAnsi="Arial" w:cs="Arial" w:eastAsia="Arial"/>
          <w:sz w:val="143"/>
          <w:szCs w:val="143"/>
        </w:rPr>
      </w:pPr>
      <w:rPr/>
      <w:r>
        <w:rPr/>
        <w:br w:type="column"/>
      </w:r>
      <w:r>
        <w:rPr>
          <w:rFonts w:ascii="Arial" w:hAnsi="Arial" w:cs="Arial" w:eastAsia="Arial"/>
          <w:sz w:val="143"/>
          <w:szCs w:val="143"/>
          <w:color w:val="333333"/>
          <w:w w:val="14"/>
          <w:position w:val="-52"/>
        </w:rPr>
        <w:t>r</w:t>
      </w:r>
      <w:r>
        <w:rPr>
          <w:rFonts w:ascii="Arial" w:hAnsi="Arial" w:cs="Arial" w:eastAsia="Arial"/>
          <w:sz w:val="143"/>
          <w:szCs w:val="143"/>
          <w:color w:val="333333"/>
          <w:spacing w:val="-4"/>
          <w:w w:val="14"/>
          <w:position w:val="-52"/>
        </w:rPr>
        <w:t>r</w:t>
      </w:r>
      <w:r>
        <w:rPr>
          <w:rFonts w:ascii="Arial" w:hAnsi="Arial" w:cs="Arial" w:eastAsia="Arial"/>
          <w:sz w:val="143"/>
          <w:szCs w:val="143"/>
          <w:color w:val="5D5D5D"/>
          <w:spacing w:val="0"/>
          <w:w w:val="31"/>
          <w:position w:val="-52"/>
        </w:rPr>
        <w:t>=</w:t>
      </w:r>
      <w:r>
        <w:rPr>
          <w:rFonts w:ascii="Arial" w:hAnsi="Arial" w:cs="Arial" w:eastAsia="Arial"/>
          <w:sz w:val="143"/>
          <w:szCs w:val="143"/>
          <w:color w:val="000000"/>
          <w:spacing w:val="0"/>
          <w:w w:val="100"/>
          <w:position w:val="0"/>
        </w:rPr>
      </w:r>
    </w:p>
    <w:p>
      <w:pPr>
        <w:spacing w:before="0" w:after="0" w:line="84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i/>
          <w:position w:val="45"/>
        </w:rPr>
        <w:t>1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i/>
          <w:position w:val="45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44"/>
          <w:w w:val="100"/>
          <w:i/>
          <w:position w:val="4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09"/>
          <w:w w:val="102"/>
          <w:position w:val="45"/>
        </w:rPr>
        <w:t>1</w:t>
      </w:r>
      <w:r>
        <w:rPr>
          <w:rFonts w:ascii="Arial" w:hAnsi="Arial" w:cs="Arial" w:eastAsia="Arial"/>
          <w:sz w:val="143"/>
          <w:szCs w:val="143"/>
          <w:color w:val="494949"/>
          <w:spacing w:val="-504"/>
          <w:w w:val="35"/>
          <w:position w:val="-5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2"/>
          <w:position w:val="45"/>
        </w:rPr>
        <w:t>2017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20"/>
          <w:cols w:num="3" w:equalWidth="0">
            <w:col w:w="5108" w:space="3283"/>
            <w:col w:w="396" w:space="101"/>
            <w:col w:w="2652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4265" w:right="514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Mu'ta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  <w:position w:val="-4"/>
        </w:rPr>
        <w:t>KARAARS:AN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676" w:right="-20"/>
        <w:jc w:val="left"/>
        <w:tabs>
          <w:tab w:pos="4140" w:val="left"/>
          <w:tab w:pos="4980" w:val="left"/>
          <w:tab w:pos="82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87.096512pt;margin-top:13.505183pt;width:.1pt;height:12.788819pt;mso-position-horizontal-relative:page;mso-position-vertical-relative:paragraph;z-index:-15037" coordorigin="3742,270" coordsize="2,256">
            <v:shape style="position:absolute;left:3742;top:270;width:2;height:256" coordorigin="3742,270" coordsize="0,256" path="m3742,526l3742,270e" filled="f" stroked="t" strokeweight="2.285pt" strokecolor="#D6DBE9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310394pt;margin-top:-19.188829pt;width:33.600889pt;height:39pt;mso-position-horizontal-relative:page;mso-position-vertical-relative:paragraph;z-index:-15034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w w:val="132"/>
                      <w:i/>
                    </w:rPr>
                    <w:t>f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-50"/>
                      <w:w w:val="132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5D5D5D"/>
                      <w:spacing w:val="-78"/>
                      <w:w w:val="69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33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-8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5D5D5D"/>
                      <w:spacing w:val="-197"/>
                      <w:w w:val="68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333"/>
                      <w:spacing w:val="0"/>
                      <w:w w:val="59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893433pt;margin-top:-19.188829pt;width:8.961030pt;height:39pt;mso-position-horizontal-relative:page;mso-position-vertical-relative:paragraph;z-index:-15033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5D5D5D"/>
                      <w:spacing w:val="0"/>
                      <w:w w:val="69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32"/>
          <w:position w:val="-6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32"/>
          <w:position w:val="-6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0"/>
          <w:w w:val="132"/>
          <w:position w:val="-6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-119"/>
          <w:w w:val="132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>Itf.Çvş.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6"/>
        </w:rPr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27"/>
          <w:position w:val="-6"/>
        </w:rPr>
        <w:t>ıli•</w:t>
      </w:r>
      <w:r>
        <w:rPr>
          <w:rFonts w:ascii="Arial" w:hAnsi="Arial" w:cs="Arial" w:eastAsia="Arial"/>
          <w:sz w:val="23"/>
          <w:szCs w:val="23"/>
          <w:color w:val="727274"/>
          <w:spacing w:val="0"/>
          <w:w w:val="410"/>
          <w:position w:val="-6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20"/>
        </w:sectPr>
      </w:pPr>
      <w:rPr/>
    </w:p>
    <w:p>
      <w:pPr>
        <w:spacing w:before="57" w:after="0" w:line="198" w:lineRule="exact"/>
        <w:ind w:left="2468" w:right="-69"/>
        <w:jc w:val="left"/>
        <w:tabs>
          <w:tab w:pos="3300" w:val="left"/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72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72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16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nir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18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82"/>
          <w:position w:val="-1"/>
        </w:rPr>
        <w:t>üda</w:t>
      </w:r>
      <w:r>
        <w:rPr>
          <w:rFonts w:ascii="Arial" w:hAnsi="Arial" w:cs="Arial" w:eastAsia="Arial"/>
          <w:sz w:val="20"/>
          <w:szCs w:val="20"/>
          <w:color w:val="494949"/>
          <w:spacing w:val="-9"/>
          <w:w w:val="82"/>
          <w:position w:val="-1"/>
        </w:rPr>
        <w:t>h</w:t>
      </w:r>
      <w:r>
        <w:rPr>
          <w:rFonts w:ascii="Arial" w:hAnsi="Arial" w:cs="Arial" w:eastAsia="Arial"/>
          <w:sz w:val="20"/>
          <w:szCs w:val="20"/>
          <w:color w:val="494949"/>
          <w:spacing w:val="-3"/>
          <w:w w:val="82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82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494949"/>
          <w:spacing w:val="17"/>
          <w:w w:val="82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6"/>
          <w:w w:val="49"/>
          <w:position w:val="-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2"/>
          <w:position w:val="-2"/>
        </w:rPr>
        <w:t>pi: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2"/>
          <w:position w:val="-2"/>
        </w:rPr>
        <w:t>Vı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117"/>
          <w:w w:val="53"/>
          <w:position w:val="-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62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-13"/>
          <w:w w:val="61"/>
          <w:position w:val="-2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-41"/>
          <w:w w:val="132"/>
          <w:position w:val="-2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115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20"/>
          <w:cols w:num="3" w:equalWidth="0">
            <w:col w:w="4408" w:space="4286"/>
            <w:col w:w="652" w:space="401"/>
            <w:col w:w="1793"/>
          </w:cols>
        </w:sectPr>
      </w:pPr>
      <w:rPr/>
    </w:p>
    <w:p>
      <w:pPr>
        <w:spacing w:before="0" w:after="0" w:line="329" w:lineRule="exact"/>
        <w:ind w:left="2572" w:right="-131"/>
        <w:jc w:val="left"/>
        <w:tabs>
          <w:tab w:pos="5640" w:val="left"/>
        </w:tabs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pict>
          <v:group style="position:absolute;margin-left:186.324509pt;margin-top:30.646263pt;width:9.558129pt;height:28.5394pt;mso-position-horizontal-relative:page;mso-position-vertical-relative:paragraph;z-index:-15041" coordorigin="3726,613" coordsize="191,571">
            <v:group style="position:absolute;left:3734;top:679;width:2;height:119" coordorigin="3734,679" coordsize="2,119">
              <v:shape style="position:absolute;left:3734;top:679;width:2;height:119" coordorigin="3734,679" coordsize="0,119" path="m3734,798l3734,679e" filled="f" stroked="t" strokeweight=".70801pt" strokecolor="#707C83">
                <v:path arrowok="t"/>
              </v:shape>
            </v:group>
            <v:group style="position:absolute;left:3776;top:660;width:94;height:138" coordorigin="3776,660" coordsize="94,138">
              <v:shape style="position:absolute;left:3776;top:660;width:94;height:138" coordorigin="3776,660" coordsize="94,138" path="m3776,660l3870,660,3870,798,3776,798,3776,660xe" filled="t" fillcolor="#646787" stroked="f">
                <v:path arrowok="t"/>
                <v:fill/>
              </v:shape>
            </v:group>
            <v:group style="position:absolute;left:3752;top:770;width:2;height:405" coordorigin="3752,770" coordsize="2,405">
              <v:shape style="position:absolute;left:3752;top:770;width:2;height:405" coordorigin="3752,770" coordsize="0,405" path="m3752,1174l3752,770e" filled="f" stroked="t" strokeweight=".944013pt" strokecolor="#4854A8">
                <v:path arrowok="t"/>
              </v:shape>
            </v:group>
            <v:group style="position:absolute;left:3823;top:798;width:2;height:181" coordorigin="3823,798" coordsize="2,181">
              <v:shape style="position:absolute;left:3823;top:798;width:2;height:181" coordorigin="3823,798" coordsize="0,181" path="m3823,979l3823,798e" filled="f" stroked="t" strokeweight="3.540048pt" strokecolor="#3F4F9C">
                <v:path arrowok="t"/>
              </v:shape>
            </v:group>
            <v:group style="position:absolute;left:3736;top:951;width:2;height:148" coordorigin="3736,951" coordsize="2,148">
              <v:shape style="position:absolute;left:3736;top:951;width:2;height:148" coordorigin="3736,951" coordsize="0,148" path="m3736,1098l3736,951e" filled="f" stroked="t" strokeweight=".70801pt" strokecolor="#4844A3">
                <v:path arrowok="t"/>
              </v:shape>
            </v:group>
            <v:group style="position:absolute;left:3823;top:979;width:2;height:90" coordorigin="3823,979" coordsize="2,90">
              <v:shape style="position:absolute;left:3823;top:979;width:2;height:90" coordorigin="3823,979" coordsize="0,90" path="m3823,1070l3823,979e" filled="f" stroked="t" strokeweight="2.124029pt" strokecolor="#4F54C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4.619843pt;margin-top:26.103394pt;width:.1pt;height:15.233991pt;mso-position-horizontal-relative:page;mso-position-vertical-relative:paragraph;z-index:-15040" coordorigin="5692,522" coordsize="2,305">
            <v:shape style="position:absolute;left:5692;top:522;width:2;height:305" coordorigin="5692,522" coordsize="0,305" path="m5692,827l5692,522e" filled="f" stroked="t" strokeweight="1.180016pt" strokecolor="#3F3F8C">
              <v:path arrowok="t"/>
            </v:shape>
          </v:group>
          <w10:wrap type="none"/>
        </w:pict>
      </w:r>
      <w:r>
        <w:rPr/>
        <w:pict>
          <v:group style="position:absolute;margin-left:199.06868pt;margin-top:28.377871pt;width:3.068041pt;height:27.347215pt;mso-position-horizontal-relative:page;mso-position-vertical-relative:paragraph;z-index:-15038" coordorigin="3981,568" coordsize="61,547">
            <v:group style="position:absolute;left:4012;top:798;width:2;height:181" coordorigin="4012,798" coordsize="2,181">
              <v:shape style="position:absolute;left:4012;top:798;width:2;height:181" coordorigin="4012,798" coordsize="0,181" path="m4012,979l4012,798e" filled="f" stroked="t" strokeweight="2.124029pt" strokecolor="#3B48A3">
                <v:path arrowok="t"/>
              </v:shape>
            </v:group>
            <v:group style="position:absolute;left:4012;top:598;width:2;height:486" coordorigin="4012,598" coordsize="2,486">
              <v:shape style="position:absolute;left:4012;top:598;width:2;height:486" coordorigin="4012,598" coordsize="0,486" path="m4012,1084l4012,598e" filled="f" stroked="t" strokeweight="3.068041pt" strokecolor="#4854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5D5D5D"/>
          <w:w w:val="93"/>
          <w:position w:val="-26"/>
        </w:rPr>
        <w:t>Alıd</w:t>
      </w:r>
      <w:r>
        <w:rPr>
          <w:rFonts w:ascii="Arial" w:hAnsi="Arial" w:cs="Arial" w:eastAsia="Arial"/>
          <w:sz w:val="29"/>
          <w:szCs w:val="29"/>
          <w:color w:val="5D5D5D"/>
          <w:spacing w:val="-74"/>
          <w:w w:val="94"/>
          <w:position w:val="-26"/>
        </w:rPr>
        <w:t>u</w:t>
      </w:r>
      <w:r>
        <w:rPr>
          <w:rFonts w:ascii="Arial" w:hAnsi="Arial" w:cs="Arial" w:eastAsia="Arial"/>
          <w:sz w:val="29"/>
          <w:szCs w:val="29"/>
          <w:color w:val="878787"/>
          <w:spacing w:val="-21"/>
          <w:w w:val="115"/>
          <w:position w:val="-26"/>
        </w:rPr>
        <w:t>r</w:t>
      </w:r>
      <w:r>
        <w:rPr>
          <w:rFonts w:ascii="Arial" w:hAnsi="Arial" w:cs="Arial" w:eastAsia="Arial"/>
          <w:sz w:val="29"/>
          <w:szCs w:val="29"/>
          <w:color w:val="4F5277"/>
          <w:spacing w:val="0"/>
          <w:w w:val="164"/>
          <w:position w:val="-26"/>
        </w:rPr>
        <w:t>.;</w:t>
      </w:r>
      <w:r>
        <w:rPr>
          <w:rFonts w:ascii="Arial" w:hAnsi="Arial" w:cs="Arial" w:eastAsia="Arial"/>
          <w:sz w:val="29"/>
          <w:szCs w:val="29"/>
          <w:color w:val="4F5277"/>
          <w:spacing w:val="0"/>
          <w:w w:val="100"/>
          <w:position w:val="-26"/>
        </w:rPr>
        <w:t> </w:t>
      </w:r>
      <w:r>
        <w:rPr>
          <w:rFonts w:ascii="Arial" w:hAnsi="Arial" w:cs="Arial" w:eastAsia="Arial"/>
          <w:sz w:val="29"/>
          <w:szCs w:val="29"/>
          <w:color w:val="4F5277"/>
          <w:spacing w:val="22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4F5277"/>
          <w:spacing w:val="0"/>
          <w:w w:val="81"/>
          <w:position w:val="-26"/>
        </w:rPr>
        <w:t>ri</w:t>
      </w:r>
      <w:r>
        <w:rPr>
          <w:rFonts w:ascii="Times New Roman" w:hAnsi="Times New Roman" w:cs="Times New Roman" w:eastAsia="Times New Roman"/>
          <w:sz w:val="61"/>
          <w:szCs w:val="61"/>
          <w:color w:val="4F5277"/>
          <w:spacing w:val="-3"/>
          <w:w w:val="81"/>
          <w:position w:val="-26"/>
        </w:rPr>
        <w:t>P</w:t>
      </w:r>
      <w:r>
        <w:rPr>
          <w:rFonts w:ascii="Times New Roman" w:hAnsi="Times New Roman" w:cs="Times New Roman" w:eastAsia="Times New Roman"/>
          <w:sz w:val="61"/>
          <w:szCs w:val="61"/>
          <w:color w:val="727274"/>
          <w:spacing w:val="-300"/>
          <w:w w:val="38"/>
          <w:position w:val="-26"/>
        </w:rPr>
        <w:t>P</w:t>
      </w:r>
      <w:r>
        <w:rPr>
          <w:rFonts w:ascii="Times New Roman" w:hAnsi="Times New Roman" w:cs="Times New Roman" w:eastAsia="Times New Roman"/>
          <w:sz w:val="61"/>
          <w:szCs w:val="61"/>
          <w:color w:val="4F5277"/>
          <w:spacing w:val="0"/>
          <w:w w:val="82"/>
          <w:position w:val="-26"/>
        </w:rPr>
        <w:t>.</w:t>
      </w:r>
      <w:r>
        <w:rPr>
          <w:rFonts w:ascii="Times New Roman" w:hAnsi="Times New Roman" w:cs="Times New Roman" w:eastAsia="Times New Roman"/>
          <w:sz w:val="61"/>
          <w:szCs w:val="61"/>
          <w:color w:val="727274"/>
          <w:spacing w:val="0"/>
          <w:w w:val="37"/>
          <w:position w:val="-26"/>
        </w:rPr>
        <w:t>Çu</w:t>
      </w:r>
      <w:r>
        <w:rPr>
          <w:rFonts w:ascii="Times New Roman" w:hAnsi="Times New Roman" w:cs="Times New Roman" w:eastAsia="Times New Roman"/>
          <w:sz w:val="61"/>
          <w:szCs w:val="61"/>
          <w:color w:val="727274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61"/>
          <w:szCs w:val="61"/>
          <w:color w:val="727274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61"/>
          <w:szCs w:val="61"/>
          <w:color w:val="343893"/>
          <w:spacing w:val="0"/>
          <w:w w:val="64"/>
          <w:position w:val="-26"/>
        </w:rPr>
        <w:t>,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64" w:right="537"/>
        <w:jc w:val="center"/>
        <w:tabs>
          <w:tab w:pos="460" w:val="left"/>
          <w:tab w:pos="9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31"/>
          <w:position w:val="-3"/>
        </w:rPr>
        <w:t>f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322"/>
          <w:position w:val="-3"/>
        </w:rPr>
        <w:t>·</w:t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37"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11"/>
          <w:w w:val="137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37"/>
          <w:position w:val="-3"/>
        </w:rPr>
        <w:t>,ı&gt;,Z.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26"/>
          <w:w w:val="137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274"/>
          <w:spacing w:val="-9"/>
          <w:w w:val="254"/>
          <w:position w:val="-3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93"/>
          <w:position w:val="-3"/>
        </w:rPr>
        <w:t>.;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-37" w:right="533"/>
        <w:jc w:val="center"/>
        <w:tabs>
          <w:tab w:pos="4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2.159546pt;margin-top:-3.49899pt;width:2.427570pt;height:13.5pt;mso-position-horizontal-relative:page;mso-position-vertical-relative:paragraph;z-index:-15032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D5D5D"/>
                      <w:spacing w:val="0"/>
                      <w:w w:val="81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-24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0"/>
          <w:w w:val="100"/>
          <w:position w:val="1"/>
        </w:rPr>
        <w:t>-t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1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34"/>
          <w:w w:val="92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36"/>
          <w:w w:val="92"/>
          <w:shadow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36"/>
          <w:w w:val="92"/>
          <w:shadow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36"/>
          <w:w w:val="92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36"/>
          <w:w w:val="92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9"/>
          <w:w w:val="187"/>
          <w:position w:val="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58"/>
          <w:position w:val="1"/>
        </w:rPr>
        <w:t>_t::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54"/>
          <w:i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54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2"/>
          <w:w w:val="54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54"/>
          <w:position w:val="1"/>
        </w:rPr>
        <w:t>·&gt;&lt;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54"/>
          <w:position w:val="1"/>
        </w:rPr>
        <w:t>       </w:t>
      </w:r>
      <w:r>
        <w:rPr>
          <w:rFonts w:ascii="Arial" w:hAnsi="Arial" w:cs="Arial" w:eastAsia="Arial"/>
          <w:sz w:val="13"/>
          <w:szCs w:val="13"/>
          <w:color w:val="333333"/>
          <w:spacing w:val="6"/>
          <w:w w:val="54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76"/>
          <w:position w:val="1"/>
        </w:rPr>
        <w:t>;..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120"/>
          <w:cols w:num="2" w:equalWidth="0">
            <w:col w:w="5757" w:space="3442"/>
            <w:col w:w="2341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7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258"/>
          <w:position w:val="-1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63"/>
          <w:w w:val="258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12"/>
        </w:rPr>
        <w:t>•"'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77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6"/>
          <w:position w:val="-12"/>
        </w:rPr>
        <w:t>,&lt;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" w:lineRule="exact"/>
        <w:ind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25"/>
          <w:w w:val="204"/>
          <w:position w:val="-1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67"/>
          <w:position w:val="-11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68"/>
          <w:position w:val="-1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5D5D5D"/>
          <w:spacing w:val="-57"/>
          <w:w w:val="93"/>
          <w:position w:val="-14"/>
        </w:rPr>
        <w:t>:</w:t>
      </w:r>
      <w:r>
        <w:rPr>
          <w:rFonts w:ascii="Arial" w:hAnsi="Arial" w:cs="Arial" w:eastAsia="Arial"/>
          <w:sz w:val="35"/>
          <w:szCs w:val="35"/>
          <w:color w:val="A1A1A1"/>
          <w:spacing w:val="0"/>
          <w:w w:val="32"/>
          <w:position w:val="-14"/>
        </w:rPr>
        <w:t>::</w:t>
      </w:r>
      <w:r>
        <w:rPr>
          <w:rFonts w:ascii="Arial" w:hAnsi="Arial" w:cs="Arial" w:eastAsia="Arial"/>
          <w:sz w:val="35"/>
          <w:szCs w:val="35"/>
          <w:color w:val="A1A1A1"/>
          <w:spacing w:val="1"/>
          <w:w w:val="32"/>
          <w:position w:val="-14"/>
        </w:rPr>
        <w:t>&lt;</w:t>
      </w:r>
      <w:r>
        <w:rPr>
          <w:rFonts w:ascii="Arial" w:hAnsi="Arial" w:cs="Arial" w:eastAsia="Arial"/>
          <w:sz w:val="35"/>
          <w:szCs w:val="35"/>
          <w:color w:val="494949"/>
          <w:spacing w:val="0"/>
          <w:w w:val="36"/>
          <w:position w:val="-14"/>
        </w:rPr>
        <w:t>ır,:'</w:t>
      </w:r>
      <w:r>
        <w:rPr>
          <w:rFonts w:ascii="Arial" w:hAnsi="Arial" w:cs="Arial" w:eastAsia="Arial"/>
          <w:sz w:val="35"/>
          <w:szCs w:val="35"/>
          <w:color w:val="494949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35"/>
          <w:szCs w:val="35"/>
          <w:color w:val="494949"/>
          <w:spacing w:val="-34"/>
          <w:w w:val="100"/>
          <w:position w:val="-14"/>
        </w:rPr>
        <w:t> </w:t>
      </w:r>
      <w:r>
        <w:rPr>
          <w:rFonts w:ascii="Arial" w:hAnsi="Arial" w:cs="Arial" w:eastAsia="Arial"/>
          <w:sz w:val="35"/>
          <w:szCs w:val="35"/>
          <w:color w:val="C1C1C1"/>
          <w:spacing w:val="0"/>
          <w:w w:val="53"/>
          <w:position w:val="-14"/>
        </w:rPr>
        <w:t>'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20"/>
          <w:cols w:num="3" w:equalWidth="0">
            <w:col w:w="9900" w:space="276"/>
            <w:col w:w="51" w:space="275"/>
            <w:col w:w="1038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6.756226pt;margin-top:36.540817pt;width:565.817616pt;height:770.262615pt;mso-position-horizontal-relative:page;mso-position-vertical-relative:page;z-index:-15043" coordorigin="335,731" coordsize="11316,15405">
            <v:group style="position:absolute;left:340;top:750;width:7170;height:2" coordorigin="340,750" coordsize="7170,2">
              <v:shape style="position:absolute;left:340;top:750;width:7170;height:2" coordorigin="340,750" coordsize="7170,0" path="m340,750l7510,750e" filled="f" stroked="t" strokeweight=".472006pt" strokecolor="#5B5B5B">
                <v:path arrowok="t"/>
              </v:shape>
            </v:group>
            <v:group style="position:absolute;left:354;top:738;width:2;height:743" coordorigin="354,738" coordsize="2,743">
              <v:shape style="position:absolute;left:354;top:738;width:2;height:743" coordorigin="354,738" coordsize="0,743" path="m354,1481l354,738e" filled="f" stroked="t" strokeweight=".70801pt" strokecolor="#8C8C8C">
                <v:path arrowok="t"/>
              </v:shape>
            </v:group>
            <v:group style="position:absolute;left:2369;top:752;width:2;height:1514" coordorigin="2369,752" coordsize="2,1514">
              <v:shape style="position:absolute;left:2369;top:752;width:2;height:1514" coordorigin="2369,752" coordsize="0,1514" path="m2369,2266l2369,752e" filled="f" stroked="t" strokeweight=".70801pt" strokecolor="#484848">
                <v:path arrowok="t"/>
              </v:shape>
            </v:group>
            <v:group style="position:absolute;left:581;top:759;width:3181;height:2" coordorigin="581,759" coordsize="3181,2">
              <v:shape style="position:absolute;left:581;top:759;width:3181;height:2" coordorigin="581,759" coordsize="3181,0" path="m581,759l3762,759e" filled="f" stroked="t" strokeweight=".472006pt" strokecolor="#575757">
                <v:path arrowok="t"/>
              </v:shape>
            </v:group>
            <v:group style="position:absolute;left:3705;top:762;width:146;height:2" coordorigin="3705,762" coordsize="146,2">
              <v:shape style="position:absolute;left:3705;top:762;width:146;height:2" coordorigin="3705,762" coordsize="146,0" path="m3705,762l3852,762e" filled="f" stroked="t" strokeweight=".472006pt" strokecolor="#444444">
                <v:path arrowok="t"/>
              </v:shape>
            </v:group>
            <v:group style="position:absolute;left:3795;top:771;width:7769;height:2" coordorigin="3795,771" coordsize="7769,2">
              <v:shape style="position:absolute;left:3795;top:771;width:7769;height:2" coordorigin="3795,771" coordsize="7769,0" path="m3795,771l11564,771e" filled="f" stroked="t" strokeweight=".70801pt" strokecolor="#545454">
                <v:path arrowok="t"/>
              </v:shape>
            </v:group>
            <v:group style="position:absolute;left:9058;top:766;width:2;height:533" coordorigin="9058,766" coordsize="2,533">
              <v:shape style="position:absolute;left:9058;top:766;width:2;height:533" coordorigin="9058,766" coordsize="0,533" path="m9058,1300l9058,766e" filled="f" stroked="t" strokeweight=".70801pt" strokecolor="#4F4F4F">
                <v:path arrowok="t"/>
              </v:shape>
            </v:group>
            <v:group style="position:absolute;left:9756;top:781;width:1808;height:2" coordorigin="9756,781" coordsize="1808,2">
              <v:shape style="position:absolute;left:9756;top:781;width:1808;height:2" coordorigin="9756,781" coordsize="1808,0" path="m9756,781l11564,781e" filled="f" stroked="t" strokeweight=".70801pt" strokecolor="#545454">
                <v:path arrowok="t"/>
              </v:shape>
            </v:group>
            <v:group style="position:absolute;left:11559;top:776;width:2;height:1985" coordorigin="11559,776" coordsize="2,1985">
              <v:shape style="position:absolute;left:11559;top:776;width:2;height:1985" coordorigin="11559,776" coordsize="0,1985" path="m11559,2761l11559,776e" filled="f" stroked="t" strokeweight=".70801pt" strokecolor="#808080">
                <v:path arrowok="t"/>
              </v:shape>
            </v:group>
            <v:group style="position:absolute;left:9063;top:1243;width:2;height:238" coordorigin="9063,1243" coordsize="2,238">
              <v:shape style="position:absolute;left:9063;top:1243;width:2;height:238" coordorigin="9063,1243" coordsize="0,238" path="m9063,1481l9063,1243e" filled="f" stroked="t" strokeweight=".472006pt" strokecolor="#343434">
                <v:path arrowok="t"/>
              </v:shape>
            </v:group>
            <v:group style="position:absolute;left:354;top:1423;width:2;height:181" coordorigin="354,1423" coordsize="2,181">
              <v:shape style="position:absolute;left:354;top:1423;width:2;height:181" coordorigin="354,1423" coordsize="0,181" path="m354,1604l354,1423e" filled="f" stroked="t" strokeweight=".472006pt" strokecolor="#777777">
                <v:path arrowok="t"/>
              </v:shape>
            </v:group>
            <v:group style="position:absolute;left:9063;top:1423;width:2;height:852" coordorigin="9063,1423" coordsize="2,852">
              <v:shape style="position:absolute;left:9063;top:1423;width:2;height:852" coordorigin="9063,1423" coordsize="0,852" path="m9063,2276l9063,1423e" filled="f" stroked="t" strokeweight=".70801pt" strokecolor="#4F4F4F">
                <v:path arrowok="t"/>
              </v:shape>
            </v:group>
            <v:group style="position:absolute;left:11562;top:1423;width:2;height:400" coordorigin="11562,1423" coordsize="2,400">
              <v:shape style="position:absolute;left:11562;top:1423;width:2;height:400" coordorigin="11562,1423" coordsize="0,400" path="m11562,1823l11562,1423e" filled="f" stroked="t" strokeweight=".472006pt" strokecolor="#777777">
                <v:path arrowok="t"/>
              </v:shape>
            </v:group>
            <v:group style="position:absolute;left:349;top:2252;width:3691;height:2" coordorigin="349,2252" coordsize="3691,2">
              <v:shape style="position:absolute;left:349;top:2252;width:3691;height:2" coordorigin="349,2252" coordsize="3691,0" path="m349,2252l4040,2252e" filled="f" stroked="t" strokeweight=".70801pt" strokecolor="#606060">
                <v:path arrowok="t"/>
              </v:shape>
            </v:group>
            <v:group style="position:absolute;left:363;top:738;width:2;height:10321" coordorigin="363,738" coordsize="2,10321">
              <v:shape style="position:absolute;left:363;top:738;width:2;height:10321" coordorigin="363,738" coordsize="0,10321" path="m363,11059l363,738e" filled="f" stroked="t" strokeweight=".70801pt" strokecolor="#575757">
                <v:path arrowok="t"/>
              </v:shape>
            </v:group>
            <v:group style="position:absolute;left:3800;top:2264;width:3630;height:2" coordorigin="3800,2264" coordsize="3630,2">
              <v:shape style="position:absolute;left:3800;top:2264;width:3630;height:2" coordorigin="3800,2264" coordsize="3630,0" path="m3800,2264l7429,2264e" filled="f" stroked="t" strokeweight=".70801pt" strokecolor="#5B5B5B">
                <v:path arrowok="t"/>
              </v:shape>
            </v:group>
            <v:group style="position:absolute;left:7335;top:2264;width:382;height:2" coordorigin="7335,2264" coordsize="382,2">
              <v:shape style="position:absolute;left:7335;top:2264;width:382;height:2" coordorigin="7335,2264" coordsize="382,0" path="m7335,2264l7717,2264e" filled="f" stroked="t" strokeweight=".472006pt" strokecolor="#3B3B3B">
                <v:path arrowok="t"/>
              </v:shape>
            </v:group>
            <v:group style="position:absolute;left:7661;top:2268;width:3908;height:2" coordorigin="7661,2268" coordsize="3908,2">
              <v:shape style="position:absolute;left:7661;top:2268;width:3908;height:2" coordorigin="7661,2268" coordsize="3908,0" path="m7661,2268l11569,2268e" filled="f" stroked="t" strokeweight=".70801pt" strokecolor="#545454">
                <v:path arrowok="t"/>
              </v:shape>
            </v:group>
            <v:group style="position:absolute;left:349;top:2485;width:3030;height:2" coordorigin="349,2485" coordsize="3030,2">
              <v:shape style="position:absolute;left:349;top:2485;width:3030;height:2" coordorigin="349,2485" coordsize="3030,0" path="m349,2485l3380,2485e" filled="f" stroked="t" strokeweight=".70801pt" strokecolor="#575757">
                <v:path arrowok="t"/>
              </v:shape>
            </v:group>
            <v:group style="position:absolute;left:1647;top:2499;width:7661;height:2" coordorigin="1647,2499" coordsize="7661,2">
              <v:shape style="position:absolute;left:1647;top:2499;width:7661;height:2" coordorigin="1647,2499" coordsize="7661,0" path="m1647,2499l9308,2499e" filled="f" stroked="t" strokeweight=".70801pt" strokecolor="#575757">
                <v:path arrowok="t"/>
              </v:shape>
            </v:group>
            <v:group style="position:absolute;left:6665;top:2509;width:4909;height:2" coordorigin="6665,2509" coordsize="4909,2">
              <v:shape style="position:absolute;left:6665;top:2509;width:4909;height:2" coordorigin="6665,2509" coordsize="4909,0" path="m6665,2509l11574,2509e" filled="f" stroked="t" strokeweight=".70801pt" strokecolor="#545454">
                <v:path arrowok="t"/>
              </v:shape>
            </v:group>
            <v:group style="position:absolute;left:354;top:2723;width:1350;height:2" coordorigin="354,2723" coordsize="1350,2">
              <v:shape style="position:absolute;left:354;top:2723;width:1350;height:2" coordorigin="354,2723" coordsize="1350,0" path="m354,2723l1704,2723e" filled="f" stroked="t" strokeweight=".70801pt" strokecolor="#6B6B6B">
                <v:path arrowok="t"/>
              </v:shape>
            </v:group>
            <v:group style="position:absolute;left:361;top:2476;width:2;height:7050" coordorigin="361,2476" coordsize="2,7050">
              <v:shape style="position:absolute;left:361;top:2476;width:2;height:7050" coordorigin="361,2476" coordsize="0,7050" path="m361,9526l361,2476e" filled="f" stroked="t" strokeweight=".70801pt" strokecolor="#4F4F4F">
                <v:path arrowok="t"/>
              </v:shape>
            </v:group>
            <v:group style="position:absolute;left:373;top:2737;width:8803;height:2" coordorigin="373,2737" coordsize="8803,2">
              <v:shape style="position:absolute;left:373;top:2737;width:8803;height:2" coordorigin="373,2737" coordsize="8803,0" path="m373,2737l9176,2737e" filled="f" stroked="t" strokeweight=".70801pt" strokecolor="#646464">
                <v:path arrowok="t"/>
              </v:shape>
            </v:group>
            <v:group style="position:absolute;left:2544;top:2747;width:9029;height:2" coordorigin="2544,2747" coordsize="9029,2">
              <v:shape style="position:absolute;left:2544;top:2747;width:9029;height:2" coordorigin="2544,2747" coordsize="9029,0" path="m2544,2747l11574,2747e" filled="f" stroked="t" strokeweight=".472006pt" strokecolor="#5B5B5B">
                <v:path arrowok="t"/>
              </v:shape>
            </v:group>
            <v:group style="position:absolute;left:354;top:2978;width:9591;height:2" coordorigin="354,2978" coordsize="9591,2">
              <v:shape style="position:absolute;left:354;top:2978;width:9591;height:2" coordorigin="354,2978" coordsize="9591,0" path="m354,2978l9945,2978e" filled="f" stroked="t" strokeweight=".70801pt" strokecolor="#545454">
                <v:path arrowok="t"/>
              </v:shape>
            </v:group>
            <v:group style="position:absolute;left:6674;top:2980;width:274;height:2" coordorigin="6674,2980" coordsize="274,2">
              <v:shape style="position:absolute;left:6674;top:2980;width:274;height:2" coordorigin="6674,2980" coordsize="274,0" path="m6674,2980l6948,2980e" filled="f" stroked="t" strokeweight=".472006pt" strokecolor="#282828">
                <v:path arrowok="t"/>
              </v:shape>
            </v:group>
            <v:group style="position:absolute;left:7661;top:2987;width:3913;height:2" coordorigin="7661,2987" coordsize="3913,2">
              <v:shape style="position:absolute;left:7661;top:2987;width:3913;height:2" coordorigin="7661,2987" coordsize="3913,0" path="m7661,2987l11574,2987e" filled="f" stroked="t" strokeweight=".70801pt" strokecolor="#545454">
                <v:path arrowok="t"/>
              </v:shape>
            </v:group>
            <v:group style="position:absolute;left:11574;top:2318;width:2;height:3399" coordorigin="11574,2318" coordsize="2,3399">
              <v:shape style="position:absolute;left:11574;top:2318;width:2;height:3399" coordorigin="11574,2318" coordsize="0,3399" path="m11574,5718l11574,2318e" filled="f" stroked="t" strokeweight=".70801pt" strokecolor="#838383">
                <v:path arrowok="t"/>
              </v:shape>
            </v:group>
            <v:group style="position:absolute;left:349;top:3204;width:1355;height:2" coordorigin="349,3204" coordsize="1355,2">
              <v:shape style="position:absolute;left:349;top:3204;width:1355;height:2" coordorigin="349,3204" coordsize="1355,0" path="m349,3204l1704,3204e" filled="f" stroked="t" strokeweight=".70801pt" strokecolor="#575757">
                <v:path arrowok="t"/>
              </v:shape>
            </v:group>
            <v:group style="position:absolute;left:614;top:3218;width:10125;height:2" coordorigin="614,3218" coordsize="10125,2">
              <v:shape style="position:absolute;left:614;top:3218;width:10125;height:2" coordorigin="614,3218" coordsize="10125,0" path="m614,3218l10738,3218e" filled="f" stroked="t" strokeweight=".70801pt" strokecolor="#545454">
                <v:path arrowok="t"/>
              </v:shape>
            </v:group>
            <v:group style="position:absolute;left:6674;top:3218;width:274;height:2" coordorigin="6674,3218" coordsize="274,2">
              <v:shape style="position:absolute;left:6674;top:3218;width:274;height:2" coordorigin="6674,3218" coordsize="274,0" path="m6674,3218l6948,3218e" filled="f" stroked="t" strokeweight=".472006pt" strokecolor="#343434">
                <v:path arrowok="t"/>
              </v:shape>
            </v:group>
            <v:group style="position:absolute;left:9794;top:3228;width:1779;height:2" coordorigin="9794,3228" coordsize="1779,2">
              <v:shape style="position:absolute;left:9794;top:3228;width:1779;height:2" coordorigin="9794,3228" coordsize="1779,0" path="m9794,3228l11574,3228e" filled="f" stroked="t" strokeweight=".944013pt" strokecolor="#575757">
                <v:path arrowok="t"/>
              </v:shape>
            </v:group>
            <v:group style="position:absolute;left:349;top:3449;width:11229;height:2" coordorigin="349,3449" coordsize="11229,2">
              <v:shape style="position:absolute;left:349;top:3449;width:11229;height:2" coordorigin="349,3449" coordsize="11229,0" path="m349,3449l11578,3449e" filled="f" stroked="t" strokeweight=".70801pt" strokecolor="#545454">
                <v:path arrowok="t"/>
              </v:shape>
            </v:group>
            <v:group style="position:absolute;left:11569;top:3009;width:2;height:862" coordorigin="11569,3009" coordsize="2,862">
              <v:shape style="position:absolute;left:11569;top:3009;width:2;height:862" coordorigin="11569,3009" coordsize="0,862" path="m11569,3870l11569,3009e" filled="f" stroked="t" strokeweight=".472006pt" strokecolor="#838383">
                <v:path arrowok="t"/>
              </v:shape>
            </v:group>
            <v:group style="position:absolute;left:3743;top:3442;width:2;height:486" coordorigin="3743,3442" coordsize="2,486">
              <v:shape style="position:absolute;left:3743;top:3442;width:2;height:486" coordorigin="3743,3442" coordsize="0,486" path="m3743,3928l3743,3442e" filled="f" stroked="t" strokeweight=".944013pt" strokecolor="#4F4F4F">
                <v:path arrowok="t"/>
              </v:shape>
            </v:group>
            <v:group style="position:absolute;left:6702;top:3685;width:227;height:2" coordorigin="6702,3685" coordsize="227,2">
              <v:shape style="position:absolute;left:6702;top:3685;width:227;height:2" coordorigin="6702,3685" coordsize="227,0" path="m6702,3685l6929,3685e" filled="f" stroked="t" strokeweight=".236003pt" strokecolor="#646464">
                <v:path arrowok="t"/>
              </v:shape>
            </v:group>
            <v:group style="position:absolute;left:6924;top:3442;width:2;height:771" coordorigin="6924,3442" coordsize="2,771">
              <v:shape style="position:absolute;left:6924;top:3442;width:2;height:771" coordorigin="6924,3442" coordsize="0,771" path="m6924,4213l6924,3442e" filled="f" stroked="t" strokeweight=".944013pt" strokecolor="#545454">
                <v:path arrowok="t"/>
              </v:shape>
            </v:group>
            <v:group style="position:absolute;left:6915;top:3678;width:1185;height:2" coordorigin="6915,3678" coordsize="1185,2">
              <v:shape style="position:absolute;left:6915;top:3678;width:1185;height:2" coordorigin="6915,3678" coordsize="1185,0" path="m6915,3678l8100,3678e" filled="f" stroked="t" strokeweight="1.180016pt" strokecolor="#484848">
                <v:path arrowok="t"/>
              </v:shape>
            </v:group>
            <v:group style="position:absolute;left:8279;top:3685;width:1864;height:2" coordorigin="8279,3685" coordsize="1864,2">
              <v:shape style="position:absolute;left:8279;top:3685;width:1864;height:2" coordorigin="8279,3685" coordsize="1864,0" path="m8279,3685l10143,3685e" filled="f" stroked="t" strokeweight=".236003pt" strokecolor="#000000">
                <v:path arrowok="t"/>
              </v:shape>
            </v:group>
            <v:group style="position:absolute;left:10143;top:3685;width:1444;height:2" coordorigin="10143,3685" coordsize="1444,2">
              <v:shape style="position:absolute;left:10143;top:3685;width:1444;height:2" coordorigin="10143,3685" coordsize="1444,0" path="m10143,3685l11588,3685e" filled="f" stroked="t" strokeweight=".236003pt" strokecolor="#909090">
                <v:path arrowok="t"/>
              </v:shape>
            </v:group>
            <v:group style="position:absolute;left:3738;top:3894;width:2100;height:2" coordorigin="3738,3894" coordsize="2100,2">
              <v:shape style="position:absolute;left:3738;top:3894;width:2100;height:2" coordorigin="3738,3894" coordsize="2100,0" path="m3738,3894l5839,3894e" filled="f" stroked="t" strokeweight=".70801pt" strokecolor="#575757">
                <v:path arrowok="t"/>
              </v:shape>
            </v:group>
            <v:group style="position:absolute;left:349;top:4199;width:3502;height:2" coordorigin="349,4199" coordsize="3502,2">
              <v:shape style="position:absolute;left:349;top:4199;width:3502;height:2" coordorigin="349,4199" coordsize="3502,0" path="m349,4199l3852,4199e" filled="f" stroked="t" strokeweight=".70801pt" strokecolor="#5B5B5B">
                <v:path arrowok="t"/>
              </v:shape>
            </v:group>
            <v:group style="position:absolute;left:3743;top:3870;width:2;height:343" coordorigin="3743,3870" coordsize="2,343">
              <v:shape style="position:absolute;left:3743;top:3870;width:2;height:343" coordorigin="3743,3870" coordsize="0,343" path="m3743,4213l3743,3870e" filled="f" stroked="t" strokeweight=".472006pt" strokecolor="#343434">
                <v:path arrowok="t"/>
              </v:shape>
            </v:group>
            <v:group style="position:absolute;left:3795;top:4201;width:1935;height:2" coordorigin="3795,4201" coordsize="1935,2">
              <v:shape style="position:absolute;left:3795;top:4201;width:1935;height:2" coordorigin="3795,4201" coordsize="1935,0" path="m3795,4201l5730,4201e" filled="f" stroked="t" strokeweight=".944013pt" strokecolor="#3B3B3B">
                <v:path arrowok="t"/>
              </v:shape>
            </v:group>
            <v:group style="position:absolute;left:5669;top:3885;width:2;height:324" coordorigin="5669,3885" coordsize="2,324">
              <v:shape style="position:absolute;left:5669;top:3885;width:2;height:324" coordorigin="5669,3885" coordsize="0,324" path="m5669,4208l5669,3885e" filled="f" stroked="t" strokeweight=".472006pt" strokecolor="#979797">
                <v:path arrowok="t"/>
              </v:shape>
            </v:group>
            <v:group style="position:absolute;left:5659;top:4204;width:241;height:2" coordorigin="5659,4204" coordsize="241,2">
              <v:shape style="position:absolute;left:5659;top:4204;width:241;height:2" coordorigin="5659,4204" coordsize="241,0" path="m5659,4204l5900,4204e" filled="f" stroked="t" strokeweight=".472006pt" strokecolor="#484848">
                <v:path arrowok="t"/>
              </v:shape>
            </v:group>
            <v:group style="position:absolute;left:5843;top:4206;width:5730;height:2" coordorigin="5843,4206" coordsize="5730,2">
              <v:shape style="position:absolute;left:5843;top:4206;width:5730;height:2" coordorigin="5843,4206" coordsize="5730,0" path="m5843,4206l11574,4206e" filled="f" stroked="t" strokeweight=".70801pt" strokecolor="#545454">
                <v:path arrowok="t"/>
              </v:shape>
            </v:group>
            <v:group style="position:absolute;left:354;top:4480;width:4503;height:2" coordorigin="354,4480" coordsize="4503,2">
              <v:shape style="position:absolute;left:354;top:4480;width:4503;height:2" coordorigin="354,4480" coordsize="4503,0" path="m354,4480l4857,4480e" filled="f" stroked="t" strokeweight=".70801pt" strokecolor="#575757">
                <v:path arrowok="t"/>
              </v:shape>
            </v:group>
            <v:group style="position:absolute;left:2372;top:4199;width:2;height:447" coordorigin="2372,4199" coordsize="2,447">
              <v:shape style="position:absolute;left:2372;top:4199;width:2;height:447" coordorigin="2372,4199" coordsize="0,447" path="m2372,4646l2372,4199e" filled="f" stroked="t" strokeweight=".70801pt" strokecolor="#545454">
                <v:path arrowok="t"/>
              </v:shape>
            </v:group>
            <v:group style="position:absolute;left:4800;top:4482;width:496;height:2" coordorigin="4800,4482" coordsize="496,2">
              <v:shape style="position:absolute;left:4800;top:4482;width:496;height:2" coordorigin="4800,4482" coordsize="496,0" path="m4800,4482l5296,4482e" filled="f" stroked="t" strokeweight=".472006pt" strokecolor="#4B4B4B">
                <v:path arrowok="t"/>
              </v:shape>
            </v:group>
            <v:group style="position:absolute;left:5206;top:4485;width:6372;height:2" coordorigin="5206,4485" coordsize="6372,2">
              <v:shape style="position:absolute;left:5206;top:4485;width:6372;height:2" coordorigin="5206,4485" coordsize="6372,0" path="m5206,4485l11578,4485e" filled="f" stroked="t" strokeweight=".70801pt" strokecolor="#545454">
                <v:path arrowok="t"/>
              </v:shape>
            </v:group>
            <v:group style="position:absolute;left:2360;top:4725;width:9218;height:2" coordorigin="2360,4725" coordsize="9218,2">
              <v:shape style="position:absolute;left:2360;top:4725;width:9218;height:2" coordorigin="2360,4725" coordsize="9218,0" path="m2360,4725l11578,4725e" filled="f" stroked="t" strokeweight=".70801pt" strokecolor="#575757">
                <v:path arrowok="t"/>
              </v:shape>
            </v:group>
            <v:group style="position:absolute;left:2377;top:4456;width:2;height:2699" coordorigin="2377,4456" coordsize="2,2699">
              <v:shape style="position:absolute;left:2377;top:4456;width:2;height:2699" coordorigin="2377,4456" coordsize="0,2699" path="m2377,7155l2377,4456e" filled="f" stroked="t" strokeweight=".70801pt" strokecolor="#545454">
                <v:path arrowok="t"/>
              </v:shape>
            </v:group>
            <v:group style="position:absolute;left:4829;top:4708;width:2;height:257" coordorigin="4829,4708" coordsize="2,257">
              <v:shape style="position:absolute;left:4829;top:4708;width:2;height:257" coordorigin="4829,4708" coordsize="0,257" path="m4829,4965l4829,4708e" filled="f" stroked="t" strokeweight=".236003pt" strokecolor="#606060">
                <v:path arrowok="t"/>
              </v:shape>
            </v:group>
            <v:group style="position:absolute;left:7689;top:4708;width:2;height:257" coordorigin="7689,4708" coordsize="2,257">
              <v:shape style="position:absolute;left:7689;top:4708;width:2;height:257" coordorigin="7689,4708" coordsize="0,257" path="m7689,4965l7689,4708e" filled="f" stroked="t" strokeweight=".236003pt" strokecolor="#5B5B5B">
                <v:path arrowok="t"/>
              </v:shape>
            </v:group>
            <v:group style="position:absolute;left:4895;top:5208;width:1836;height:2" coordorigin="4895,5208" coordsize="1836,2">
              <v:shape style="position:absolute;left:4895;top:5208;width:1836;height:2" coordorigin="4895,5208" coordsize="1836,0" path="m4895,5208l6731,5208e" filled="f" stroked="t" strokeweight=".70801pt" strokecolor="#4F4F4F">
                <v:path arrowok="t"/>
              </v:shape>
            </v:group>
            <v:group style="position:absolute;left:4829;top:4965;width:2;height:714" coordorigin="4829,4965" coordsize="2,714">
              <v:shape style="position:absolute;left:4829;top:4965;width:2;height:714" coordorigin="4829,4965" coordsize="0,714" path="m4829,5679l4829,4965e" filled="f" stroked="t" strokeweight=".236003pt" strokecolor="#000000">
                <v:path arrowok="t"/>
              </v:shape>
            </v:group>
            <v:group style="position:absolute;left:6674;top:5208;width:274;height:2" coordorigin="6674,5208" coordsize="274,2">
              <v:shape style="position:absolute;left:6674;top:5208;width:274;height:2" coordorigin="6674,5208" coordsize="274,0" path="m6674,5208l6948,5208e" filled="f" stroked="t" strokeweight=".472006pt" strokecolor="#343434">
                <v:path arrowok="t"/>
              </v:shape>
            </v:group>
            <v:group style="position:absolute;left:6891;top:5211;width:4692;height:2" coordorigin="6891,5211" coordsize="4692,2">
              <v:shape style="position:absolute;left:6891;top:5211;width:4692;height:2" coordorigin="6891,5211" coordsize="4692,0" path="m6891,5211l11583,5211e" filled="f" stroked="t" strokeweight=".70801pt" strokecolor="#545454">
                <v:path arrowok="t"/>
              </v:shape>
            </v:group>
            <v:group style="position:absolute;left:7689;top:4965;width:2;height:243" coordorigin="7689,4965" coordsize="2,243">
              <v:shape style="position:absolute;left:7689;top:4965;width:2;height:243" coordorigin="7689,4965" coordsize="0,243" path="m7689,5208l7689,4965e" filled="f" stroked="t" strokeweight=".236003pt" strokecolor="#2B2B2B">
                <v:path arrowok="t"/>
              </v:shape>
            </v:group>
            <v:group style="position:absolute;left:4904;top:5453;width:6684;height:2" coordorigin="4904,5453" coordsize="6684,2">
              <v:shape style="position:absolute;left:4904;top:5453;width:6684;height:2" coordorigin="4904,5453" coordsize="6684,0" path="m4904,5453l11588,5453e" filled="f" stroked="t" strokeweight=".70801pt" strokecolor="#545454">
                <v:path arrowok="t"/>
              </v:shape>
            </v:group>
            <v:group style="position:absolute;left:4899;top:5691;width:6684;height:2" coordorigin="4899,5691" coordsize="6684,2">
              <v:shape style="position:absolute;left:4899;top:5691;width:6684;height:2" coordorigin="4899,5691" coordsize="6684,0" path="m4899,5691l11583,5691e" filled="f" stroked="t" strokeweight=".70801pt" strokecolor="#545454">
                <v:path arrowok="t"/>
              </v:shape>
            </v:group>
            <v:group style="position:absolute;left:2365;top:5929;width:6712;height:2" coordorigin="2365,5929" coordsize="6712,2">
              <v:shape style="position:absolute;left:2365;top:5929;width:6712;height:2" coordorigin="2365,5929" coordsize="6712,0" path="m2365,5929l9077,5929e" filled="f" stroked="t" strokeweight=".70801pt" strokecolor="#545454">
                <v:path arrowok="t"/>
              </v:shape>
            </v:group>
            <v:group style="position:absolute;left:4829;top:5679;width:2;height:1190" coordorigin="4829,5679" coordsize="2,1190">
              <v:shape style="position:absolute;left:4829;top:5679;width:2;height:1190" coordorigin="4829,5679" coordsize="0,1190" path="m4829,6870l4829,5679e" filled="f" stroked="t" strokeweight=".236003pt" strokecolor="#5B5B5B">
                <v:path arrowok="t"/>
              </v:shape>
            </v:group>
            <v:group style="position:absolute;left:9020;top:5932;width:345;height:2" coordorigin="9020,5932" coordsize="345,2">
              <v:shape style="position:absolute;left:9020;top:5932;width:345;height:2" coordorigin="9020,5932" coordsize="345,0" path="m9020,5932l9365,5932e" filled="f" stroked="t" strokeweight=".472006pt" strokecolor="#343434">
                <v:path arrowok="t"/>
              </v:shape>
            </v:group>
            <v:group style="position:absolute;left:9308;top:5932;width:2275;height:2" coordorigin="9308,5932" coordsize="2275,2">
              <v:shape style="position:absolute;left:9308;top:5932;width:2275;height:2" coordorigin="9308,5932" coordsize="2275,0" path="m9308,5932l11583,5932e" filled="f" stroked="t" strokeweight=".70801pt" strokecolor="#545454">
                <v:path arrowok="t"/>
              </v:shape>
            </v:group>
            <v:group style="position:absolute;left:11578;top:5646;width:2;height:328" coordorigin="11578,5646" coordsize="2,328">
              <v:shape style="position:absolute;left:11578;top:5646;width:2;height:328" coordorigin="11578,5646" coordsize="0,328" path="m11578,5975l11578,5646e" filled="f" stroked="t" strokeweight=".472006pt" strokecolor="#707070">
                <v:path arrowok="t"/>
              </v:shape>
            </v:group>
            <v:group style="position:absolute;left:807;top:6165;width:10781;height:2" coordorigin="807,6165" coordsize="10781,2">
              <v:shape style="position:absolute;left:807;top:6165;width:10781;height:2" coordorigin="807,6165" coordsize="10781,0" path="m807,6165l11588,6165e" filled="f" stroked="t" strokeweight=".70801pt" strokecolor="#545454">
                <v:path arrowok="t"/>
              </v:shape>
            </v:group>
            <v:group style="position:absolute;left:11588;top:5284;width:2;height:4346" coordorigin="11588,5284" coordsize="2,4346">
              <v:shape style="position:absolute;left:11588;top:5284;width:2;height:4346" coordorigin="11588,5284" coordsize="0,4346" path="m11588,9631l11588,5284e" filled="f" stroked="t" strokeweight=".70801pt" strokecolor="#878787">
                <v:path arrowok="t"/>
              </v:shape>
            </v:group>
            <v:group style="position:absolute;left:7689;top:6151;width:2;height:290" coordorigin="7689,6151" coordsize="2,290">
              <v:shape style="position:absolute;left:7689;top:6151;width:2;height:290" coordorigin="7689,6151" coordsize="0,290" path="m7689,6441l7689,6151e" filled="f" stroked="t" strokeweight=".236003pt" strokecolor="#4B4B4B">
                <v:path arrowok="t"/>
              </v:shape>
            </v:group>
            <v:group style="position:absolute;left:2374;top:6636;width:1388;height:2" coordorigin="2374,6636" coordsize="1388,2">
              <v:shape style="position:absolute;left:2374;top:6636;width:1388;height:2" coordorigin="2374,6636" coordsize="1388,0" path="m2374,6636l3762,6636e" filled="f" stroked="t" strokeweight=".70801pt" strokecolor="#4F4F4F">
                <v:path arrowok="t"/>
              </v:shape>
            </v:group>
            <v:group style="position:absolute;left:3705;top:6636;width:146;height:2" coordorigin="3705,6636" coordsize="146,2">
              <v:shape style="position:absolute;left:3705;top:6636;width:146;height:2" coordorigin="3705,6636" coordsize="146,0" path="m3705,6636l3852,6636e" filled="f" stroked="t" strokeweight=".472006pt" strokecolor="#444444">
                <v:path arrowok="t"/>
              </v:shape>
            </v:group>
            <v:group style="position:absolute;left:3795;top:6636;width:2936;height:2" coordorigin="3795,6636" coordsize="2936,2">
              <v:shape style="position:absolute;left:3795;top:6636;width:2936;height:2" coordorigin="3795,6636" coordsize="2936,0" path="m3795,6636l6731,6636e" filled="f" stroked="t" strokeweight=".70801pt" strokecolor="#5B5B5B">
                <v:path arrowok="t"/>
              </v:shape>
            </v:group>
            <v:group style="position:absolute;left:6674;top:6636;width:274;height:2" coordorigin="6674,6636" coordsize="274,2">
              <v:shape style="position:absolute;left:6674;top:6636;width:274;height:2" coordorigin="6674,6636" coordsize="274,0" path="m6674,6636l6948,6636e" filled="f" stroked="t" strokeweight=".472006pt" strokecolor="#3B3B3B">
                <v:path arrowok="t"/>
              </v:shape>
            </v:group>
            <v:group style="position:absolute;left:6891;top:6639;width:4696;height:2" coordorigin="6891,6639" coordsize="4696,2">
              <v:shape style="position:absolute;left:6891;top:6639;width:4696;height:2" coordorigin="6891,6639" coordsize="4696,0" path="m6891,6639l11588,6639e" filled="f" stroked="t" strokeweight=".70801pt" strokecolor="#575757">
                <v:path arrowok="t"/>
              </v:shape>
            </v:group>
            <v:group style="position:absolute;left:7689;top:6441;width:2;height:428" coordorigin="7689,6441" coordsize="2,428">
              <v:shape style="position:absolute;left:7689;top:6441;width:2;height:428" coordorigin="7689,6441" coordsize="0,428" path="m7689,6870l7689,6441e" filled="f" stroked="t" strokeweight=".236003pt" strokecolor="#2B2B2B">
                <v:path arrowok="t"/>
              </v:shape>
            </v:group>
            <v:group style="position:absolute;left:2374;top:6874;width:4357;height:2" coordorigin="2374,6874" coordsize="4357,2">
              <v:shape style="position:absolute;left:2374;top:6874;width:4357;height:2" coordorigin="2374,6874" coordsize="4357,0" path="m2374,6874l6731,6874e" filled="f" stroked="t" strokeweight=".70801pt" strokecolor="#575757">
                <v:path arrowok="t"/>
              </v:shape>
            </v:group>
            <v:group style="position:absolute;left:6674;top:6874;width:274;height:2" coordorigin="6674,6874" coordsize="274,2">
              <v:shape style="position:absolute;left:6674;top:6874;width:274;height:2" coordorigin="6674,6874" coordsize="274,0" path="m6674,6874l6948,6874e" filled="f" stroked="t" strokeweight=".472006pt" strokecolor="#444444">
                <v:path arrowok="t"/>
              </v:shape>
            </v:group>
            <v:group style="position:absolute;left:6891;top:6874;width:500;height:2" coordorigin="6891,6874" coordsize="500,2">
              <v:shape style="position:absolute;left:6891;top:6874;width:500;height:2" coordorigin="6891,6874" coordsize="500,0" path="m6891,6874l7392,6874e" filled="f" stroked="t" strokeweight=".944013pt" strokecolor="#606060">
                <v:path arrowok="t"/>
              </v:shape>
            </v:group>
            <v:group style="position:absolute;left:7335;top:6874;width:387;height:2" coordorigin="7335,6874" coordsize="387,2">
              <v:shape style="position:absolute;left:7335;top:6874;width:387;height:2" coordorigin="7335,6874" coordsize="387,0" path="m7335,6874l7722,6874e" filled="f" stroked="t" strokeweight=".472006pt" strokecolor="#484848">
                <v:path arrowok="t"/>
              </v:shape>
            </v:group>
            <v:group style="position:absolute;left:7661;top:6877;width:3932;height:2" coordorigin="7661,6877" coordsize="3932,2">
              <v:shape style="position:absolute;left:7661;top:6877;width:3932;height:2" coordorigin="7661,6877" coordsize="3932,0" path="m7661,6877l11592,6877e" filled="f" stroked="t" strokeweight=".70801pt" strokecolor="#545454">
                <v:path arrowok="t"/>
              </v:shape>
            </v:group>
            <v:group style="position:absolute;left:363;top:7105;width:500;height:2" coordorigin="363,7105" coordsize="500,2">
              <v:shape style="position:absolute;left:363;top:7105;width:500;height:2" coordorigin="363,7105" coordsize="500,0" path="m363,7105l864,7105e" filled="f" stroked="t" strokeweight=".472006pt" strokecolor="#484848">
                <v:path arrowok="t"/>
              </v:shape>
            </v:group>
            <v:group style="position:absolute;left:368;top:6831;width:2;height:324" coordorigin="368,6831" coordsize="2,324">
              <v:shape style="position:absolute;left:368;top:6831;width:2;height:324" coordorigin="368,6831" coordsize="0,324" path="m368,7155l368,6831e" filled="f" stroked="t" strokeweight=".472006pt" strokecolor="#383838">
                <v:path arrowok="t"/>
              </v:shape>
            </v:group>
            <v:group style="position:absolute;left:807;top:7112;width:10781;height:2" coordorigin="807,7112" coordsize="10781,2">
              <v:shape style="position:absolute;left:807;top:7112;width:10781;height:2" coordorigin="807,7112" coordsize="10781,0" path="m807,7112l11588,7112e" filled="f" stroked="t" strokeweight=".70801pt" strokecolor="#5B5B5B">
                <v:path arrowok="t"/>
              </v:shape>
            </v:group>
            <v:group style="position:absolute;left:6674;top:7112;width:274;height:2" coordorigin="6674,7112" coordsize="274,2">
              <v:shape style="position:absolute;left:6674;top:7112;width:274;height:2" coordorigin="6674,7112" coordsize="274,0" path="m6674,7112l6948,7112e" filled="f" stroked="t" strokeweight=".472006pt" strokecolor="#444444">
                <v:path arrowok="t"/>
              </v:shape>
            </v:group>
            <v:group style="position:absolute;left:9308;top:7115;width:864;height:2" coordorigin="9308,7115" coordsize="864,2">
              <v:shape style="position:absolute;left:9308;top:7115;width:864;height:2" coordorigin="9308,7115" coordsize="864,0" path="m9308,7115l10172,7115e" filled="f" stroked="t" strokeweight=".70801pt" strokecolor="#545454">
                <v:path arrowok="t"/>
              </v:shape>
            </v:group>
            <v:group style="position:absolute;left:2379;top:7084;width:2;height:309" coordorigin="2379,7084" coordsize="2,309">
              <v:shape style="position:absolute;left:2379;top:7084;width:2;height:309" coordorigin="2379,7084" coordsize="0,309" path="m2379,7393l2379,7084e" filled="f" stroked="t" strokeweight=".944013pt" strokecolor="#575757">
                <v:path arrowok="t"/>
              </v:shape>
            </v:group>
            <v:group style="position:absolute;left:363;top:7577;width:6367;height:2" coordorigin="363,7577" coordsize="6367,2">
              <v:shape style="position:absolute;left:363;top:7577;width:6367;height:2" coordorigin="363,7577" coordsize="6367,0" path="m363,7577l6731,7577e" filled="f" stroked="t" strokeweight=".70801pt" strokecolor="#575757">
                <v:path arrowok="t"/>
              </v:shape>
            </v:group>
            <v:group style="position:absolute;left:371;top:7336;width:2;height:267" coordorigin="371,7336" coordsize="2,267">
              <v:shape style="position:absolute;left:371;top:7336;width:2;height:267" coordorigin="371,7336" coordsize="0,267" path="m371,7603l371,7336e" filled="f" stroked="t" strokeweight=".70801pt" strokecolor="#575757">
                <v:path arrowok="t"/>
              </v:shape>
            </v:group>
            <v:group style="position:absolute;left:2384;top:7336;width:2;height:267" coordorigin="2384,7336" coordsize="2,267">
              <v:shape style="position:absolute;left:2384;top:7336;width:2;height:267" coordorigin="2384,7336" coordsize="0,267" path="m2384,7603l2384,7336e" filled="f" stroked="t" strokeweight=".472006pt" strokecolor="#3B3B3B">
                <v:path arrowok="t"/>
              </v:shape>
            </v:group>
            <v:group style="position:absolute;left:6674;top:7579;width:274;height:2" coordorigin="6674,7579" coordsize="274,2">
              <v:shape style="position:absolute;left:6674;top:7579;width:274;height:2" coordorigin="6674,7579" coordsize="274,0" path="m6674,7579l6948,7579e" filled="f" stroked="t" strokeweight=".472006pt" strokecolor="#2B2B2B">
                <v:path arrowok="t"/>
              </v:shape>
            </v:group>
            <v:group style="position:absolute;left:6891;top:7579;width:2214;height:2" coordorigin="6891,7579" coordsize="2214,2">
              <v:shape style="position:absolute;left:6891;top:7579;width:2214;height:2" coordorigin="6891,7579" coordsize="2214,0" path="m6891,7579l9105,7579e" filled="f" stroked="t" strokeweight=".70801pt" strokecolor="#575757">
                <v:path arrowok="t"/>
              </v:shape>
            </v:group>
            <v:group style="position:absolute;left:9020;top:7579;width:345;height:2" coordorigin="9020,7579" coordsize="345,2">
              <v:shape style="position:absolute;left:9020;top:7579;width:345;height:2" coordorigin="9020,7579" coordsize="345,0" path="m9020,7579l9365,7579e" filled="f" stroked="t" strokeweight=".472006pt" strokecolor="#444444">
                <v:path arrowok="t"/>
              </v:shape>
            </v:group>
            <v:group style="position:absolute;left:9308;top:7579;width:2285;height:2" coordorigin="9308,7579" coordsize="2285,2">
              <v:shape style="position:absolute;left:9308;top:7579;width:2285;height:2" coordorigin="9308,7579" coordsize="2285,0" path="m9308,7579l11592,7579e" filled="f" stroked="t" strokeweight=".70801pt" strokecolor="#575757">
                <v:path arrowok="t"/>
              </v:shape>
            </v:group>
            <v:group style="position:absolute;left:11588;top:7336;width:2;height:267" coordorigin="11588,7336" coordsize="2,267">
              <v:shape style="position:absolute;left:11588;top:7336;width:2;height:267" coordorigin="11588,7336" coordsize="0,267" path="m11588,7603l11588,7336e" filled="f" stroked="t" strokeweight=".472006pt" strokecolor="#747474">
                <v:path arrowok="t"/>
              </v:shape>
            </v:group>
            <v:group style="position:absolute;left:368;top:7531;width:2;height:309" coordorigin="368,7531" coordsize="2,309">
              <v:shape style="position:absolute;left:368;top:7531;width:2;height:309" coordorigin="368,7531" coordsize="0,309" path="m368,7841l368,7531e" filled="f" stroked="t" strokeweight=".472006pt" strokecolor="#343434">
                <v:path arrowok="t"/>
              </v:shape>
            </v:group>
            <v:group style="position:absolute;left:4829;top:7560;width:2;height:252" coordorigin="4829,7560" coordsize="2,252">
              <v:shape style="position:absolute;left:4829;top:7560;width:2;height:252" coordorigin="4829,7560" coordsize="0,252" path="m4829,7812l4829,7560e" filled="f" stroked="t" strokeweight=".236003pt" strokecolor="#646464">
                <v:path arrowok="t"/>
              </v:shape>
            </v:group>
            <v:group style="position:absolute;left:4914;top:7812;width:6684;height:2" coordorigin="4914,7812" coordsize="6684,2">
              <v:shape style="position:absolute;left:4914;top:7812;width:6684;height:2" coordorigin="4914,7812" coordsize="6684,0" path="m4914,7812l11597,7812e" filled="f" stroked="t" strokeweight=".70801pt" strokecolor="#575757">
                <v:path arrowok="t"/>
              </v:shape>
            </v:group>
            <v:group style="position:absolute;left:378;top:7784;width:2;height:6160" coordorigin="378,7784" coordsize="2,6160">
              <v:shape style="position:absolute;left:378;top:7784;width:2;height:6160" coordorigin="378,7784" coordsize="0,6160" path="m378,13944l378,7784e" filled="f" stroked="t" strokeweight=".70801pt" strokecolor="#575757">
                <v:path arrowok="t"/>
              </v:shape>
            </v:group>
            <v:group style="position:absolute;left:2381;top:7531;width:2;height:538" coordorigin="2381,7531" coordsize="2,538">
              <v:shape style="position:absolute;left:2381;top:7531;width:2;height:538" coordorigin="2381,7531" coordsize="0,538" path="m2381,8069l2381,7531e" filled="f" stroked="t" strokeweight=".944013pt" strokecolor="#575757">
                <v:path arrowok="t"/>
              </v:shape>
            </v:group>
            <v:group style="position:absolute;left:4829;top:7812;width:2;height:229" coordorigin="4829,7812" coordsize="2,229">
              <v:shape style="position:absolute;left:4829;top:7812;width:2;height:229" coordorigin="4829,7812" coordsize="0,229" path="m4829,8041l4829,7812e" filled="f" stroked="t" strokeweight=".236003pt" strokecolor="#000000">
                <v:path arrowok="t"/>
              </v:shape>
            </v:group>
            <v:group style="position:absolute;left:4909;top:8050;width:6688;height:2" coordorigin="4909,8050" coordsize="6688,2">
              <v:shape style="position:absolute;left:4909;top:8050;width:6688;height:2" coordorigin="4909,8050" coordsize="6688,0" path="m4909,8050l11597,8050e" filled="f" stroked="t" strokeweight=".70801pt" strokecolor="#545454">
                <v:path arrowok="t"/>
              </v:shape>
            </v:group>
            <v:group style="position:absolute;left:363;top:8291;width:11229;height:2" coordorigin="363,8291" coordsize="11229,2">
              <v:shape style="position:absolute;left:363;top:8291;width:11229;height:2" coordorigin="363,8291" coordsize="11229,0" path="m363,8291l11592,8291e" filled="f" stroked="t" strokeweight=".70801pt" strokecolor="#575757">
                <v:path arrowok="t"/>
              </v:shape>
            </v:group>
            <v:group style="position:absolute;left:2384;top:8012;width:2;height:324" coordorigin="2384,8012" coordsize="2,324">
              <v:shape style="position:absolute;left:2384;top:8012;width:2;height:324" coordorigin="2384,8012" coordsize="0,324" path="m2384,8336l2384,8012e" filled="f" stroked="t" strokeweight=".472006pt" strokecolor="#2F2F2F">
                <v:path arrowok="t"/>
              </v:shape>
            </v:group>
            <v:group style="position:absolute;left:4829;top:8041;width:2;height:267" coordorigin="4829,8041" coordsize="2,267">
              <v:shape style="position:absolute;left:4829;top:8041;width:2;height:267" coordorigin="4829,8041" coordsize="0,267" path="m4829,8307l4829,8041e" filled="f" stroked="t" strokeweight=".236003pt" strokecolor="#575757">
                <v:path arrowok="t"/>
              </v:shape>
            </v:group>
            <v:group style="position:absolute;left:2386;top:8264;width:2;height:5070" coordorigin="2386,8264" coordsize="2,5070">
              <v:shape style="position:absolute;left:2386;top:8264;width:2;height:5070" coordorigin="2386,8264" coordsize="0,5070" path="m2386,13335l2386,8264e" filled="f" stroked="t" strokeweight=".70801pt" strokecolor="#545454">
                <v:path arrowok="t"/>
              </v:shape>
            </v:group>
            <v:group style="position:absolute;left:363;top:9102;width:3398;height:2" coordorigin="363,9102" coordsize="3398,2">
              <v:shape style="position:absolute;left:363;top:9102;width:3398;height:2" coordorigin="363,9102" coordsize="3398,0" path="m363,9102l3762,9102e" filled="f" stroked="t" strokeweight=".70801pt" strokecolor="#5B5B5B">
                <v:path arrowok="t"/>
              </v:shape>
            </v:group>
            <v:group style="position:absolute;left:373;top:8764;width:2;height:367" coordorigin="373,8764" coordsize="2,367">
              <v:shape style="position:absolute;left:373;top:8764;width:2;height:367" coordorigin="373,8764" coordsize="0,367" path="m373,9131l373,8764e" filled="f" stroked="t" strokeweight=".472006pt" strokecolor="#444444">
                <v:path arrowok="t"/>
              </v:shape>
            </v:group>
            <v:group style="position:absolute;left:2384;top:8764;width:2;height:367" coordorigin="2384,8764" coordsize="2,367">
              <v:shape style="position:absolute;left:2384;top:8764;width:2;height:367" coordorigin="2384,8764" coordsize="0,367" path="m2384,9131l2384,8764e" filled="f" stroked="t" strokeweight=".472006pt" strokecolor="#3B3B3B">
                <v:path arrowok="t"/>
              </v:shape>
            </v:group>
            <v:group style="position:absolute;left:3705;top:9102;width:146;height:2" coordorigin="3705,9102" coordsize="146,2">
              <v:shape style="position:absolute;left:3705;top:9102;width:146;height:2" coordorigin="3705,9102" coordsize="146,0" path="m3705,9102l3852,9102e" filled="f" stroked="t" strokeweight=".472006pt" strokecolor="#4B4B4B">
                <v:path arrowok="t"/>
              </v:shape>
            </v:group>
            <v:group style="position:absolute;left:3795;top:9102;width:2936;height:2" coordorigin="3795,9102" coordsize="2936,2">
              <v:shape style="position:absolute;left:3795;top:9102;width:2936;height:2" coordorigin="3795,9102" coordsize="2936,0" path="m3795,9102l6731,9102e" filled="f" stroked="t" strokeweight=".70801pt" strokecolor="#575757">
                <v:path arrowok="t"/>
              </v:shape>
            </v:group>
            <v:group style="position:absolute;left:6674;top:9102;width:274;height:2" coordorigin="6674,9102" coordsize="274,2">
              <v:shape style="position:absolute;left:6674;top:9102;width:274;height:2" coordorigin="6674,9102" coordsize="274,0" path="m6674,9102l6948,9102e" filled="f" stroked="t" strokeweight=".472006pt" strokecolor="#2F2F2F">
                <v:path arrowok="t"/>
              </v:shape>
            </v:group>
            <v:group style="position:absolute;left:6891;top:9100;width:4706;height:2" coordorigin="6891,9100" coordsize="4706,2">
              <v:shape style="position:absolute;left:6891;top:9100;width:4706;height:2" coordorigin="6891,9100" coordsize="4706,0" path="m6891,9100l11597,9100e" filled="f" stroked="t" strokeweight=".70801pt" strokecolor="#575757">
                <v:path arrowok="t"/>
              </v:shape>
            </v:group>
            <v:group style="position:absolute;left:373;top:9945;width:491;height:2" coordorigin="373,9945" coordsize="491,2">
              <v:shape style="position:absolute;left:373;top:9945;width:491;height:2" coordorigin="373,9945" coordsize="491,0" path="m373,9945l864,9945e" filled="f" stroked="t" strokeweight=".70801pt" strokecolor="#606060">
                <v:path arrowok="t"/>
              </v:shape>
            </v:group>
            <v:group style="position:absolute;left:807;top:9947;width:307;height:2" coordorigin="807,9947" coordsize="307,2">
              <v:shape style="position:absolute;left:807;top:9947;width:307;height:2" coordorigin="807,9947" coordsize="307,0" path="m807,9947l1114,9947e" filled="f" stroked="t" strokeweight=".472006pt" strokecolor="#444444">
                <v:path arrowok="t"/>
              </v:shape>
            </v:group>
            <v:group style="position:absolute;left:1057;top:9945;width:10549;height:2" coordorigin="1057,9945" coordsize="10549,2">
              <v:shape style="position:absolute;left:1057;top:9945;width:10549;height:2" coordorigin="1057,9945" coordsize="10549,0" path="m1057,9945l11607,9945e" filled="f" stroked="t" strokeweight=".70801pt" strokecolor="#575757">
                <v:path arrowok="t"/>
              </v:shape>
            </v:group>
            <v:group style="position:absolute;left:373;top:10188;width:3389;height:2" coordorigin="373,10188" coordsize="3389,2">
              <v:shape style="position:absolute;left:373;top:10188;width:3389;height:2" coordorigin="373,10188" coordsize="3389,0" path="m373,10188l3762,10188e" filled="f" stroked="t" strokeweight=".70801pt" strokecolor="#575757">
                <v:path arrowok="t"/>
              </v:shape>
            </v:group>
            <v:group style="position:absolute;left:378;top:9897;width:2;height:314" coordorigin="378,9897" coordsize="2,314">
              <v:shape style="position:absolute;left:378;top:9897;width:2;height:314" coordorigin="378,9897" coordsize="0,314" path="m378,10212l378,9897e" filled="f" stroked="t" strokeweight=".472006pt" strokecolor="#444444">
                <v:path arrowok="t"/>
              </v:shape>
            </v:group>
            <v:group style="position:absolute;left:2388;top:8350;width:2;height:3656" coordorigin="2388,8350" coordsize="2,3656">
              <v:shape style="position:absolute;left:2388;top:8350;width:2;height:3656" coordorigin="2388,8350" coordsize="0,3656" path="m2388,12006l2388,8350e" filled="f" stroked="t" strokeweight=".70801pt" strokecolor="#4F4F4F">
                <v:path arrowok="t"/>
              </v:shape>
            </v:group>
            <v:group style="position:absolute;left:3705;top:10188;width:146;height:2" coordorigin="3705,10188" coordsize="146,2">
              <v:shape style="position:absolute;left:3705;top:10188;width:146;height:2" coordorigin="3705,10188" coordsize="146,0" path="m3705,10188l3852,10188e" filled="f" stroked="t" strokeweight=".472006pt" strokecolor="#545454">
                <v:path arrowok="t"/>
              </v:shape>
            </v:group>
            <v:group style="position:absolute;left:3795;top:10188;width:2936;height:2" coordorigin="3795,10188" coordsize="2936,2">
              <v:shape style="position:absolute;left:3795;top:10188;width:2936;height:2" coordorigin="3795,10188" coordsize="2936,0" path="m3795,10188l6731,10188e" filled="f" stroked="t" strokeweight=".70801pt" strokecolor="#5B5B5B">
                <v:path arrowok="t"/>
              </v:shape>
            </v:group>
            <v:group style="position:absolute;left:6674;top:10188;width:274;height:2" coordorigin="6674,10188" coordsize="274,2">
              <v:shape style="position:absolute;left:6674;top:10188;width:274;height:2" coordorigin="6674,10188" coordsize="274,0" path="m6674,10188l6948,10188e" filled="f" stroked="t" strokeweight=".472006pt" strokecolor="#383838">
                <v:path arrowok="t"/>
              </v:shape>
            </v:group>
            <v:group style="position:absolute;left:6891;top:10183;width:4715;height:2" coordorigin="6891,10183" coordsize="4715,2">
              <v:shape style="position:absolute;left:6891;top:10183;width:4715;height:2" coordorigin="6891,10183" coordsize="4715,0" path="m6891,10183l11607,10183e" filled="f" stroked="t" strokeweight=".70801pt" strokecolor="#575757">
                <v:path arrowok="t"/>
              </v:shape>
            </v:group>
            <v:group style="position:absolute;left:11602;top:9326;width:2;height:885" coordorigin="11602,9326" coordsize="2,885">
              <v:shape style="position:absolute;left:11602;top:9326;width:2;height:885" coordorigin="11602,9326" coordsize="0,885" path="m11602,10212l11602,9326e" filled="f" stroked="t" strokeweight=".70801pt" strokecolor="#8C8C8C">
                <v:path arrowok="t"/>
              </v:shape>
            </v:group>
            <v:group style="position:absolute;left:368;top:10423;width:5353;height:2" coordorigin="368,10423" coordsize="5353,2">
              <v:shape style="position:absolute;left:368;top:10423;width:5353;height:2" coordorigin="368,10423" coordsize="5353,0" path="m368,10423l5721,10423e" filled="f" stroked="t" strokeweight=".70801pt" strokecolor="#575757">
                <v:path arrowok="t"/>
              </v:shape>
            </v:group>
            <v:group style="position:absolute;left:5664;top:10421;width:236;height:2" coordorigin="5664,10421" coordsize="236,2">
              <v:shape style="position:absolute;left:5664;top:10421;width:236;height:2" coordorigin="5664,10421" coordsize="236,0" path="m5664,10421l5900,10421e" filled="f" stroked="t" strokeweight=".472006pt" strokecolor="#484848">
                <v:path arrowok="t"/>
              </v:shape>
            </v:group>
            <v:group style="position:absolute;left:5843;top:10419;width:5763;height:2" coordorigin="5843,10419" coordsize="5763,2">
              <v:shape style="position:absolute;left:5843;top:10419;width:5763;height:2" coordorigin="5843,10419" coordsize="5763,0" path="m5843,10419l11607,10419e" filled="f" stroked="t" strokeweight=".70801pt" strokecolor="#575757">
                <v:path arrowok="t"/>
              </v:shape>
            </v:group>
            <v:group style="position:absolute;left:11602;top:10140;width:2;height:338" coordorigin="11602,10140" coordsize="2,338">
              <v:shape style="position:absolute;left:11602;top:10140;width:2;height:338" coordorigin="11602,10140" coordsize="0,338" path="m11602,10478l11602,10140e" filled="f" stroked="t" strokeweight=".472006pt" strokecolor="#707070">
                <v:path arrowok="t"/>
              </v:shape>
            </v:group>
            <v:group style="position:absolute;left:11602;top:10402;width:2;height:1238" coordorigin="11602,10402" coordsize="2,1238">
              <v:shape style="position:absolute;left:11602;top:10402;width:2;height:1238" coordorigin="11602,10402" coordsize="0,1238" path="m11602,11640l11602,10402e" filled="f" stroked="t" strokeweight=".70801pt" strokecolor="#878787">
                <v:path arrowok="t"/>
              </v:shape>
            </v:group>
            <v:group style="position:absolute;left:363;top:10945;width:1312;height:2" coordorigin="363,10945" coordsize="1312,2">
              <v:shape style="position:absolute;left:363;top:10945;width:1312;height:2" coordorigin="363,10945" coordsize="1312,0" path="m363,10945l1676,10945e" filled="f" stroked="t" strokeweight=".236003pt" strokecolor="#838383">
                <v:path arrowok="t"/>
              </v:shape>
            </v:group>
            <v:group style="position:absolute;left:1676;top:10945;width:689;height:2" coordorigin="1676,10945" coordsize="689,2">
              <v:shape style="position:absolute;left:1676;top:10945;width:689;height:2" coordorigin="1676,10945" coordsize="689,0" path="m1676,10945l2365,10945e" filled="f" stroked="t" strokeweight=".236003pt" strokecolor="#000000">
                <v:path arrowok="t"/>
              </v:shape>
            </v:group>
            <v:group style="position:absolute;left:2360;top:10945;width:463;height:2" coordorigin="2360,10945" coordsize="463,2">
              <v:shape style="position:absolute;left:2360;top:10945;width:463;height:2" coordorigin="2360,10945" coordsize="463,0" path="m2360,10945l2823,10945e" filled="f" stroked="t" strokeweight=".236003pt" strokecolor="#939393">
                <v:path arrowok="t"/>
              </v:shape>
            </v:group>
            <v:group style="position:absolute;left:2823;top:10945;width:911;height:2" coordorigin="2823,10945" coordsize="911,2">
              <v:shape style="position:absolute;left:2823;top:10945;width:911;height:2" coordorigin="2823,10945" coordsize="911,0" path="m2823,10945l3734,10945e" filled="f" stroked="t" strokeweight=".236003pt" strokecolor="#747474">
                <v:path arrowok="t"/>
              </v:shape>
            </v:group>
            <v:group style="position:absolute;left:3734;top:10945;width:90;height:2" coordorigin="3734,10945" coordsize="90,2">
              <v:shape style="position:absolute;left:3734;top:10945;width:90;height:2" coordorigin="3734,10945" coordsize="90,0" path="m3734,10945l3823,10945e" filled="f" stroked="t" strokeweight=".236003pt" strokecolor="#606060">
                <v:path arrowok="t"/>
              </v:shape>
            </v:group>
            <v:group style="position:absolute;left:3823;top:10945;width:189;height:2" coordorigin="3823,10945" coordsize="189,2">
              <v:shape style="position:absolute;left:3823;top:10945;width:189;height:2" coordorigin="3823,10945" coordsize="189,0" path="m3823,10945l4012,10945e" filled="f" stroked="t" strokeweight=".70801pt" strokecolor="#2B2B2B">
                <v:path arrowok="t"/>
              </v:shape>
            </v:group>
            <v:group style="position:absolute;left:4012;top:10945;width:1860;height:2" coordorigin="4012,10945" coordsize="1860,2">
              <v:shape style="position:absolute;left:4012;top:10945;width:1860;height:2" coordorigin="4012,10945" coordsize="1860,0" path="m4012,10945l5872,10945e" filled="f" stroked="t" strokeweight=".236003pt" strokecolor="#000000">
                <v:path arrowok="t"/>
              </v:shape>
            </v:group>
            <v:group style="position:absolute;left:5872;top:10945;width:831;height:2" coordorigin="5872,10945" coordsize="831,2">
              <v:shape style="position:absolute;left:5872;top:10945;width:831;height:2" coordorigin="5872,10945" coordsize="831,0" path="m5872,10945l6702,10945e" filled="f" stroked="t" strokeweight=".236003pt" strokecolor="#777777">
                <v:path arrowok="t"/>
              </v:shape>
            </v:group>
            <v:group style="position:absolute;left:6702;top:10945;width:661;height:2" coordorigin="6702,10945" coordsize="661,2">
              <v:shape style="position:absolute;left:6702;top:10945;width:661;height:2" coordorigin="6702,10945" coordsize="661,0" path="m6702,10945l7363,10945e" filled="f" stroked="t" strokeweight=".236003pt" strokecolor="#4B4B4B">
                <v:path arrowok="t"/>
              </v:shape>
            </v:group>
            <v:group style="position:absolute;left:7363;top:10945;width:4224;height:2" coordorigin="7363,10945" coordsize="4224,2">
              <v:shape style="position:absolute;left:7363;top:10945;width:4224;height:2" coordorigin="7363,10945" coordsize="4224,0" path="m7363,10945l11588,10945e" filled="f" stroked="t" strokeweight=".236003pt" strokecolor="#000000">
                <v:path arrowok="t"/>
              </v:shape>
            </v:group>
            <v:group style="position:absolute;left:378;top:11137;width:2015;height:2" coordorigin="378,11137" coordsize="2015,2">
              <v:shape style="position:absolute;left:378;top:11137;width:2015;height:2" coordorigin="378,11137" coordsize="2015,0" path="m378,11137l2393,11137e" filled="f" stroked="t" strokeweight=".70801pt" strokecolor="#646464">
                <v:path arrowok="t"/>
              </v:shape>
            </v:group>
            <v:group style="position:absolute;left:2360;top:10945;width:2;height:186" coordorigin="2360,10945" coordsize="2,186">
              <v:shape style="position:absolute;left:2360;top:10945;width:2;height:186" coordorigin="2360,10945" coordsize="0,186" path="m2360,11130l2360,10945e" filled="f" stroked="t" strokeweight=".236003pt" strokecolor="#4F4F4F">
                <v:path arrowok="t"/>
              </v:shape>
            </v:group>
            <v:group style="position:absolute;left:2020;top:11130;width:9591;height:2" coordorigin="2020,11130" coordsize="9591,2">
              <v:shape style="position:absolute;left:2020;top:11130;width:9591;height:2" coordorigin="2020,11130" coordsize="9591,0" path="m2020,11130l11611,11130e" filled="f" stroked="t" strokeweight=".70801pt" strokecolor="#575757">
                <v:path arrowok="t"/>
              </v:shape>
            </v:group>
            <v:group style="position:absolute;left:363;top:11497;width:2001;height:2" coordorigin="363,11497" coordsize="2001,2">
              <v:shape style="position:absolute;left:363;top:11497;width:2001;height:2" coordorigin="363,11497" coordsize="2001,0" path="m363,11497l2365,11497e" filled="f" stroked="t" strokeweight=".236003pt" strokecolor="#646464">
                <v:path arrowok="t"/>
              </v:shape>
            </v:group>
            <v:group style="position:absolute;left:389;top:9159;width:2;height:6970" coordorigin="389,9159" coordsize="2,6970">
              <v:shape style="position:absolute;left:389;top:9159;width:2;height:6970" coordorigin="389,9159" coordsize="0,6970" path="m389,16129l389,9159e" filled="f" stroked="t" strokeweight=".70801pt" strokecolor="#575757">
                <v:path arrowok="t"/>
              </v:shape>
            </v:group>
            <v:group style="position:absolute;left:1086;top:11116;width:2;height:386" coordorigin="1086,11116" coordsize="2,386">
              <v:shape style="position:absolute;left:1086;top:11116;width:2;height:386" coordorigin="1086,11116" coordsize="0,386" path="m1086,11502l1086,11116e" filled="f" stroked="t" strokeweight=".236003pt" strokecolor="#646464">
                <v:path arrowok="t"/>
              </v:shape>
            </v:group>
            <v:group style="position:absolute;left:1676;top:11116;width:2;height:386" coordorigin="1676,11116" coordsize="2,386">
              <v:shape style="position:absolute;left:1676;top:11116;width:2;height:386" coordorigin="1676,11116" coordsize="0,386" path="m1676,11502l1676,11116e" filled="f" stroked="t" strokeweight=".236003pt" strokecolor="#484848">
                <v:path arrowok="t"/>
              </v:shape>
            </v:group>
            <v:group style="position:absolute;left:2360;top:11497;width:3512;height:2" coordorigin="2360,11497" coordsize="3512,2">
              <v:shape style="position:absolute;left:2360;top:11497;width:3512;height:2" coordorigin="2360,11497" coordsize="3512,0" path="m2360,11497l5872,11497e" filled="f" stroked="t" strokeweight=".236003pt" strokecolor="#282828">
                <v:path arrowok="t"/>
              </v:shape>
            </v:group>
            <v:group style="position:absolute;left:5872;top:11497;width:1048;height:2" coordorigin="5872,11497" coordsize="1048,2">
              <v:shape style="position:absolute;left:5872;top:11497;width:1048;height:2" coordorigin="5872,11497" coordsize="1048,0" path="m5872,11497l6920,11497e" filled="f" stroked="t" strokeweight=".236003pt" strokecolor="#000000">
                <v:path arrowok="t"/>
              </v:shape>
            </v:group>
            <v:group style="position:absolute;left:6920;top:11497;width:769;height:2" coordorigin="6920,11497" coordsize="769,2">
              <v:shape style="position:absolute;left:6920;top:11497;width:769;height:2" coordorigin="6920,11497" coordsize="769,0" path="m6920,11497l7689,11497e" filled="f" stroked="t" strokeweight=".236003pt" strokecolor="#606060">
                <v:path arrowok="t"/>
              </v:shape>
            </v:group>
            <v:group style="position:absolute;left:7368;top:11121;width:2;height:4732" coordorigin="7368,11121" coordsize="2,4732">
              <v:shape style="position:absolute;left:7368;top:11121;width:2;height:4732" coordorigin="7368,11121" coordsize="0,4732" path="m7368,15853l7368,11121e" filled="f" stroked="t" strokeweight=".70801pt" strokecolor="#606060">
                <v:path arrowok="t"/>
              </v:shape>
            </v:group>
            <v:group style="position:absolute;left:7689;top:11497;width:3894;height:2" coordorigin="7689,11497" coordsize="3894,2">
              <v:shape style="position:absolute;left:7689;top:11497;width:3894;height:2" coordorigin="7689,11497" coordsize="3894,0" path="m7689,11497l11583,11497e" filled="f" stroked="t" strokeweight=".236003pt" strokecolor="#000000">
                <v:path arrowok="t"/>
              </v:shape>
            </v:group>
            <v:group style="position:absolute;left:1086;top:11497;width:2;height:1804" coordorigin="1086,11497" coordsize="2,1804">
              <v:shape style="position:absolute;left:1086;top:11497;width:2;height:1804" coordorigin="1086,11497" coordsize="0,1804" path="m1086,13301l1086,11497e" filled="f" stroked="t" strokeweight=".236003pt" strokecolor="#000000">
                <v:path arrowok="t"/>
              </v:shape>
            </v:group>
            <v:group style="position:absolute;left:1676;top:11497;width:2;height:1804" coordorigin="1676,11497" coordsize="2,1804">
              <v:shape style="position:absolute;left:1676;top:11497;width:2;height:1804" coordorigin="1676,11497" coordsize="0,1804" path="m1676,13301l1676,11497e" filled="f" stroked="t" strokeweight=".236003pt" strokecolor="#000000">
                <v:path arrowok="t"/>
              </v:shape>
            </v:group>
            <v:group style="position:absolute;left:2360;top:11497;width:2;height:1804" coordorigin="2360,11497" coordsize="2,1804">
              <v:shape style="position:absolute;left:2360;top:11497;width:2;height:1804" coordorigin="2360,11497" coordsize="0,1804" path="m2360,13301l2360,11497e" filled="f" stroked="t" strokeweight=".236003pt" strokecolor="#000000">
                <v:path arrowok="t"/>
              </v:shape>
            </v:group>
            <v:group style="position:absolute;left:11607;top:9959;width:2;height:4423" coordorigin="11607,9959" coordsize="2,4423">
              <v:shape style="position:absolute;left:11607;top:9959;width:2;height:4423" coordorigin="11607,9959" coordsize="0,4423" path="m11607,14382l11607,9959e" filled="f" stroked="t" strokeweight=".70801pt" strokecolor="#878787">
                <v:path arrowok="t"/>
              </v:shape>
            </v:group>
            <v:group style="position:absolute;left:11578;top:12292;width:2;height:2547" coordorigin="11578,12292" coordsize="2,2547">
              <v:shape style="position:absolute;left:11578;top:12292;width:2;height:2547" coordorigin="11578,12292" coordsize="0,2547" path="m11578,14839l11578,12292e" filled="f" stroked="t" strokeweight=".236003pt" strokecolor="#000000">
                <v:path arrowok="t"/>
              </v:shape>
            </v:group>
            <v:group style="position:absolute;left:392;top:12573;width:2;height:305" coordorigin="392,12573" coordsize="2,305">
              <v:shape style="position:absolute;left:392;top:12573;width:2;height:305" coordorigin="392,12573" coordsize="0,305" path="m392,12877l392,12573e" filled="f" stroked="t" strokeweight=".944013pt" strokecolor="#6B6B6B">
                <v:path arrowok="t"/>
              </v:shape>
            </v:group>
            <v:group style="position:absolute;left:392;top:12877;width:2;height:286" coordorigin="392,12877" coordsize="2,286">
              <v:shape style="position:absolute;left:392;top:12877;width:2;height:286" coordorigin="392,12877" coordsize="0,286" path="m392,13163l392,12877e" filled="f" stroked="t" strokeweight=".472006pt" strokecolor="#383838">
                <v:path arrowok="t"/>
              </v:shape>
            </v:group>
            <v:group style="position:absolute;left:7370;top:11387;width:2;height:3256" coordorigin="7370,11387" coordsize="2,3256">
              <v:shape style="position:absolute;left:7370;top:11387;width:2;height:3256" coordorigin="7370,11387" coordsize="0,3256" path="m7370,14644l7370,11387e" filled="f" stroked="t" strokeweight=".472006pt" strokecolor="#606060">
                <v:path arrowok="t"/>
              </v:shape>
            </v:group>
            <v:group style="position:absolute;left:382;top:13449;width:481;height:2" coordorigin="382,13449" coordsize="481,2">
              <v:shape style="position:absolute;left:382;top:13449;width:481;height:2" coordorigin="382,13449" coordsize="481,0" path="m382,13449l864,13449e" filled="f" stroked="t" strokeweight=".70801pt" strokecolor="#676767">
                <v:path arrowok="t"/>
              </v:shape>
            </v:group>
            <v:group style="position:absolute;left:807;top:13451;width:312;height:2" coordorigin="807,13451" coordsize="312,2">
              <v:shape style="position:absolute;left:807;top:13451;width:312;height:2" coordorigin="807,13451" coordsize="312,0" path="m807,13451l1119,13451e" filled="f" stroked="t" strokeweight=".472006pt" strokecolor="#484848">
                <v:path arrowok="t"/>
              </v:shape>
            </v:group>
            <v:group style="position:absolute;left:1086;top:13301;width:2;height:148" coordorigin="1086,13301" coordsize="2,148">
              <v:shape style="position:absolute;left:1086;top:13301;width:2;height:148" coordorigin="1086,13301" coordsize="0,148" path="m1086,13449l1086,13301e" filled="f" stroked="t" strokeweight=".236003pt" strokecolor="#2F2F2F">
                <v:path arrowok="t"/>
              </v:shape>
            </v:group>
            <v:group style="position:absolute;left:1676;top:13301;width:2;height:290" coordorigin="1676,13301" coordsize="2,290">
              <v:shape style="position:absolute;left:1676;top:13301;width:2;height:290" coordorigin="1676,13301" coordsize="0,290" path="m1676,13592l1676,13301e" filled="f" stroked="t" strokeweight=".236003pt" strokecolor="#3F3F3F">
                <v:path arrowok="t"/>
              </v:shape>
            </v:group>
            <v:group style="position:absolute;left:1057;top:13451;width:1336;height:2" coordorigin="1057,13451" coordsize="1336,2">
              <v:shape style="position:absolute;left:1057;top:13451;width:1336;height:2" coordorigin="1057,13451" coordsize="1336,0" path="m1057,13451l2393,13451e" filled="f" stroked="t" strokeweight=".70801pt" strokecolor="#606060">
                <v:path arrowok="t"/>
              </v:shape>
            </v:group>
            <v:group style="position:absolute;left:2360;top:13301;width:2;height:290" coordorigin="2360,13301" coordsize="2,290">
              <v:shape style="position:absolute;left:2360;top:13301;width:2;height:290" coordorigin="2360,13301" coordsize="0,290" path="m2360,13592l2360,13301e" filled="f" stroked="t" strokeweight=".236003pt" strokecolor="#383838">
                <v:path arrowok="t"/>
              </v:shape>
            </v:group>
            <v:group style="position:absolute;left:1086;top:13434;width:2;height:157" coordorigin="1086,13434" coordsize="2,157">
              <v:shape style="position:absolute;left:1086;top:13434;width:2;height:157" coordorigin="1086,13434" coordsize="0,157" path="m1086,13592l1086,13434e" filled="f" stroked="t" strokeweight=".236003pt" strokecolor="#4B4B4B">
                <v:path arrowok="t"/>
              </v:shape>
            </v:group>
            <v:group style="position:absolute;left:1086;top:13592;width:2;height:1247" coordorigin="1086,13592" coordsize="2,1247">
              <v:shape style="position:absolute;left:1086;top:13592;width:2;height:1247" coordorigin="1086,13592" coordsize="0,1247" path="m1086,14839l1086,13592e" filled="f" stroked="t" strokeweight=".236003pt" strokecolor="#000000">
                <v:path arrowok="t"/>
              </v:shape>
            </v:group>
            <v:group style="position:absolute;left:1676;top:13592;width:2;height:1247" coordorigin="1676,13592" coordsize="2,1247">
              <v:shape style="position:absolute;left:1676;top:13592;width:2;height:1247" coordorigin="1676,13592" coordsize="0,1247" path="m1676,14839l1676,13592e" filled="f" stroked="t" strokeweight=".236003pt" strokecolor="#000000">
                <v:path arrowok="t"/>
              </v:shape>
            </v:group>
            <v:group style="position:absolute;left:2360;top:13592;width:2;height:1247" coordorigin="2360,13592" coordsize="2,1247">
              <v:shape style="position:absolute;left:2360;top:13592;width:2;height:1247" coordorigin="2360,13592" coordsize="0,1247" path="m2360,14839l2360,13592e" filled="f" stroked="t" strokeweight=".236003pt" strokecolor="#000000">
                <v:path arrowok="t"/>
              </v:shape>
            </v:group>
            <v:group style="position:absolute;left:7382;top:11387;width:2;height:4723" coordorigin="7382,11387" coordsize="2,4723">
              <v:shape style="position:absolute;left:7382;top:11387;width:2;height:4723" coordorigin="7382,11387" coordsize="0,4723" path="m7382,16110l7382,11387e" filled="f" stroked="t" strokeweight=".70801pt" strokecolor="#5B5B5B">
                <v:path arrowok="t"/>
              </v:shape>
            </v:group>
            <v:group style="position:absolute;left:7380;top:11892;width:2;height:3961" coordorigin="7380,11892" coordsize="2,3961">
              <v:shape style="position:absolute;left:7380;top:11892;width:2;height:3961" coordorigin="7380,11892" coordsize="0,3961" path="m7380,15853l7380,11892e" filled="f" stroked="t" strokeweight=".472006pt" strokecolor="#5B5B5B">
                <v:path arrowok="t"/>
              </v:shape>
            </v:group>
            <v:group style="position:absolute;left:396;top:13634;width:2;height:2495" coordorigin="396,13634" coordsize="2,2495">
              <v:shape style="position:absolute;left:396;top:13634;width:2;height:2495" coordorigin="396,13634" coordsize="0,2495" path="m396,16129l396,13634e" filled="f" stroked="t" strokeweight=".70801pt" strokecolor="#5B5B5B">
                <v:path arrowok="t"/>
              </v:shape>
            </v:group>
            <v:group style="position:absolute;left:399;top:14420;width:2;height:176" coordorigin="399,14420" coordsize="2,176">
              <v:shape style="position:absolute;left:399;top:14420;width:2;height:176" coordorigin="399,14420" coordsize="0,176" path="m399,14596l399,14420e" filled="f" stroked="t" strokeweight=".472006pt" strokecolor="#3B3B3B">
                <v:path arrowok="t"/>
              </v:shape>
            </v:group>
            <v:group style="position:absolute;left:7387;top:14720;width:2;height:148" coordorigin="7387,14720" coordsize="2,148">
              <v:shape style="position:absolute;left:7387;top:14720;width:2;height:148" coordorigin="7387,14720" coordsize="0,148" path="m7387,14867l7387,14720e" filled="f" stroked="t" strokeweight=".472006pt" strokecolor="#3F3F3F">
                <v:path arrowok="t"/>
              </v:shape>
            </v:group>
            <v:group style="position:absolute;left:1086;top:14839;width:2;height:1271" coordorigin="1086,14839" coordsize="2,1271">
              <v:shape style="position:absolute;left:1086;top:14839;width:2;height:1271" coordorigin="1086,14839" coordsize="0,1271" path="m1086,16110l1086,14839e" filled="f" stroked="t" strokeweight=".236003pt" strokecolor="#B8B8B8">
                <v:path arrowok="t"/>
              </v:shape>
            </v:group>
            <v:group style="position:absolute;left:396;top:16117;width:3455;height:2" coordorigin="396,16117" coordsize="3455,2">
              <v:shape style="position:absolute;left:396;top:16117;width:3455;height:2" coordorigin="396,16117" coordsize="3455,0" path="m396,16117l3852,16117e" filled="f" stroked="t" strokeweight=".944013pt" strokecolor="#6B6B6B">
                <v:path arrowok="t"/>
              </v:shape>
            </v:group>
            <v:group style="position:absolute;left:1676;top:14839;width:2;height:1271" coordorigin="1676,14839" coordsize="2,1271">
              <v:shape style="position:absolute;left:1676;top:14839;width:2;height:1271" coordorigin="1676,14839" coordsize="0,1271" path="m1676,16110l1676,14839e" filled="f" stroked="t" strokeweight=".236003pt" strokecolor="#545454">
                <v:path arrowok="t"/>
              </v:shape>
            </v:group>
            <v:group style="position:absolute;left:2360;top:14839;width:2;height:1271" coordorigin="2360,14839" coordsize="2,1271">
              <v:shape style="position:absolute;left:2360;top:14839;width:2;height:1271" coordorigin="2360,14839" coordsize="0,1271" path="m2360,16110l2360,14839e" filled="f" stroked="t" strokeweight=".236003pt" strokecolor="#3F3F3F">
                <v:path arrowok="t"/>
              </v:shape>
            </v:group>
            <v:group style="position:absolute;left:3795;top:16115;width:245;height:2" coordorigin="3795,16115" coordsize="245,2">
              <v:shape style="position:absolute;left:3795;top:16115;width:245;height:2" coordorigin="3795,16115" coordsize="245,0" path="m3795,16115l4040,16115e" filled="f" stroked="t" strokeweight=".472006pt" strokecolor="#3F3F3F">
                <v:path arrowok="t"/>
              </v:shape>
            </v:group>
            <v:group style="position:absolute;left:5843;top:16108;width:1104;height:2" coordorigin="5843,16108" coordsize="1104,2">
              <v:shape style="position:absolute;left:5843;top:16108;width:1104;height:2" coordorigin="5843,16108" coordsize="1104,0" path="m5843,16108l6948,16108e" filled="f" stroked="t" strokeweight=".472006pt" strokecolor="#545454">
                <v:path arrowok="t"/>
              </v:shape>
            </v:group>
            <v:group style="position:absolute;left:3984;top:16105;width:7661;height:2" coordorigin="3984,16105" coordsize="7661,2">
              <v:shape style="position:absolute;left:3984;top:16105;width:7661;height:2" coordorigin="3984,16105" coordsize="7661,0" path="m3984,16105l11644,16105e" filled="f" stroked="t" strokeweight=".70801pt" strokecolor="#606060">
                <v:path arrowok="t"/>
              </v:shape>
            </v:group>
            <v:group style="position:absolute;left:11578;top:14839;width:2;height:1271" coordorigin="11578,14839" coordsize="2,1271">
              <v:shape style="position:absolute;left:11578;top:14839;width:2;height:1271" coordorigin="11578,14839" coordsize="0,1271" path="m11578,16110l11578,14839e" filled="f" stroked="t" strokeweight=".236003pt" strokecolor="#3F3F3F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4.059967pt;margin-top:-17.041569pt;width:.1pt;height:7.616996pt;mso-position-horizontal-relative:page;mso-position-vertical-relative:paragraph;z-index:-15039" coordorigin="5881,-341" coordsize="2,152">
            <v:shape style="position:absolute;left:5881;top:-341;width:2;height:152" coordorigin="5881,-341" coordsize="0,152" path="m5881,-188l5881,-341e" filled="f" stroked="t" strokeweight="2.596035pt" strokecolor="#343B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33333"/>
          <w:w w:val="81"/>
        </w:rPr>
        <w:t>l-</w:t>
      </w:r>
      <w:r>
        <w:rPr>
          <w:rFonts w:ascii="Arial" w:hAnsi="Arial" w:cs="Arial" w:eastAsia="Arial"/>
          <w:sz w:val="20"/>
          <w:szCs w:val="20"/>
          <w:color w:val="333333"/>
          <w:spacing w:val="12"/>
          <w:w w:val="8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33333"/>
          <w:w w:val="79"/>
        </w:rPr>
        <w:t>tı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w w:val="8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w w:val="100"/>
        </w:rPr>
      </w:r>
    </w:p>
    <w:p>
      <w:pPr>
        <w:spacing w:before="0" w:after="0" w:line="400" w:lineRule="exact"/>
        <w:ind w:left="-89" w:right="796"/>
        <w:jc w:val="center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878787"/>
          <w:spacing w:val="-32"/>
          <w:w w:val="212"/>
          <w:position w:val="-8"/>
        </w:rPr>
        <w:t>t</w:t>
      </w:r>
      <w:r>
        <w:rPr>
          <w:rFonts w:ascii="Arial" w:hAnsi="Arial" w:cs="Arial" w:eastAsia="Arial"/>
          <w:sz w:val="20"/>
          <w:szCs w:val="20"/>
          <w:color w:val="727274"/>
          <w:spacing w:val="-34"/>
          <w:w w:val="116"/>
          <w:position w:val="-2"/>
        </w:rPr>
        <w:t>"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249"/>
          <w:position w:val="-8"/>
        </w:rPr>
        <w:t>..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7"/>
          <w:szCs w:val="7"/>
          <w:color w:val="A1A1A1"/>
          <w:spacing w:val="-6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238"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A1A1A1"/>
          <w:spacing w:val="-30"/>
          <w:w w:val="10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00"/>
          <w:position w:val="-8"/>
        </w:rPr>
        <w:t>..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7"/>
          <w:szCs w:val="7"/>
          <w:color w:val="A1A1A1"/>
          <w:spacing w:val="11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66"/>
          <w:i/>
          <w:position w:val="-8"/>
        </w:rPr>
        <w:t>'</w:t>
      </w:r>
      <w:r>
        <w:rPr>
          <w:rFonts w:ascii="Arial" w:hAnsi="Arial" w:cs="Arial" w:eastAsia="Arial"/>
          <w:sz w:val="17"/>
          <w:szCs w:val="17"/>
          <w:color w:val="5D5D5D"/>
          <w:spacing w:val="-3"/>
          <w:w w:val="66"/>
          <w:i/>
          <w:position w:val="-8"/>
        </w:rPr>
        <w:t>i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66"/>
          <w:i/>
          <w:position w:val="-8"/>
        </w:rPr>
        <w:t>f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66"/>
          <w:i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66"/>
          <w:i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i/>
          <w:position w:val="-8"/>
        </w:rPr>
        <w:t>i: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11"/>
          <w:w w:val="100"/>
          <w:i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727274"/>
          <w:spacing w:val="0"/>
          <w:w w:val="355"/>
          <w:i/>
          <w:position w:val="-8"/>
        </w:rPr>
        <w:t>\</w:t>
      </w:r>
      <w:r>
        <w:rPr>
          <w:rFonts w:ascii="Arial" w:hAnsi="Arial" w:cs="Arial" w:eastAsia="Arial"/>
          <w:sz w:val="11"/>
          <w:szCs w:val="11"/>
          <w:color w:val="727274"/>
          <w:spacing w:val="-81"/>
          <w:w w:val="355"/>
          <w:i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30"/>
          <w:position w:val="-8"/>
        </w:rPr>
        <w:t>"i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30"/>
          <w:position w:val="-8"/>
        </w:rPr>
        <w:t>    </w:t>
      </w:r>
      <w:r>
        <w:rPr>
          <w:rFonts w:ascii="Arial" w:hAnsi="Arial" w:cs="Arial" w:eastAsia="Arial"/>
          <w:sz w:val="7"/>
          <w:szCs w:val="7"/>
          <w:color w:val="A1A1A1"/>
          <w:spacing w:val="24"/>
          <w:w w:val="130"/>
          <w:position w:val="-8"/>
        </w:rPr>
        <w:t> </w:t>
      </w:r>
      <w:r>
        <w:rPr>
          <w:rFonts w:ascii="Arial" w:hAnsi="Arial" w:cs="Arial" w:eastAsia="Arial"/>
          <w:sz w:val="42"/>
          <w:szCs w:val="42"/>
          <w:color w:val="A1A1A1"/>
          <w:spacing w:val="-89"/>
          <w:w w:val="101"/>
          <w:i/>
          <w:position w:val="-2"/>
        </w:rPr>
        <w:t>/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09"/>
          <w:position w:val="-8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297" w:right="121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8"/>
          <w:w w:val="43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43"/>
          <w:i/>
          <w:position w:val="1"/>
        </w:rPr>
        <w:t>11-,.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2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39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-1"/>
          <w:w w:val="39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83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120"/>
          <w:cols w:num="3" w:equalWidth="0">
            <w:col w:w="530" w:space="4478"/>
            <w:col w:w="199" w:space="4389"/>
            <w:col w:w="194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4028" w:right="4560" w:firstLine="-10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51772pt;margin-top:-15.217797pt;width:31.020001pt;height:47pt;mso-position-horizontal-relative:page;mso-position-vertical-relative:paragraph;z-index:-15030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DAiR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273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60" w:bottom="280" w:left="0" w:right="0"/>
        </w:sectPr>
      </w:pPr>
      <w:rPr/>
    </w:p>
    <w:p>
      <w:pPr>
        <w:spacing w:before="0" w:after="0" w:line="98" w:lineRule="exact"/>
        <w:ind w:left="1086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810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91"/>
          <w:b/>
          <w:bCs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1876" w:space="1678"/>
            <w:col w:w="8366"/>
          </w:cols>
        </w:sectPr>
      </w:pPr>
      <w:rPr/>
    </w:p>
    <w:p>
      <w:pPr>
        <w:spacing w:before="0" w:after="0" w:line="248" w:lineRule="exact"/>
        <w:ind w:left="890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1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7" w:lineRule="auto"/>
        <w:ind w:left="369" w:right="3362" w:firstLine="-5"/>
        <w:jc w:val="left"/>
        <w:tabs>
          <w:tab w:pos="1740" w:val="left"/>
          <w:tab w:pos="3340" w:val="left"/>
          <w:tab w:pos="3400" w:val="left"/>
          <w:tab w:pos="4760" w:val="left"/>
          <w:tab w:pos="57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jBiJdirinı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:42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8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-20"/>
          <w:w w:val="178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-6"/>
          <w:w w:val="178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73"/>
        </w:rPr>
        <w:t>o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04.05.20ı7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2718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4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şildere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50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jooğnı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6" w:lineRule="auto"/>
        <w:ind w:left="374" w:right="464"/>
        <w:jc w:val="left"/>
        <w:tabs>
          <w:tab w:pos="1740" w:val="left"/>
          <w:tab w:pos="3820" w:val="left"/>
          <w:tab w:pos="4500" w:val="left"/>
          <w:tab w:pos="718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1"/>
          <w:position w:val="0"/>
        </w:rPr>
        <w:t>ı:ıgı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7"/>
          <w:w w:val="12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(S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7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9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68"/>
          <w:position w:val="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15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"/>
          <w:w w:val="94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2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>kl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0" w:after="0" w:line="456" w:lineRule="exact"/>
        <w:ind w:left="3829" w:right="-11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1"/>
          <w:position w:val="2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11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25"/>
        </w:rPr>
        <w:t>tonarn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1"/>
          <w:position w:val="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7"/>
          <w:w w:val="104"/>
          <w:position w:val="25"/>
        </w:rPr>
        <w:t>e</w:t>
      </w:r>
      <w:r>
        <w:rPr>
          <w:rFonts w:ascii="Arial" w:hAnsi="Arial" w:cs="Arial" w:eastAsia="Arial"/>
          <w:sz w:val="48"/>
          <w:szCs w:val="48"/>
          <w:color w:val="333333"/>
          <w:spacing w:val="0"/>
          <w:w w:val="44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7"/>
          <w:position w:val="2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8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9"/>
          <w:position w:val="2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8"/>
          <w:position w:val="25"/>
        </w:rPr>
        <w:t>r</w:t>
      </w:r>
      <w:r>
        <w:rPr>
          <w:rFonts w:ascii="Arial" w:hAnsi="Arial" w:cs="Arial" w:eastAsia="Arial"/>
          <w:sz w:val="48"/>
          <w:szCs w:val="48"/>
          <w:color w:val="4D4D4F"/>
          <w:spacing w:val="-8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9"/>
          <w:position w:val="2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2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8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8"/>
          <w:w w:val="104"/>
          <w:position w:val="25"/>
        </w:rPr>
        <w:t>Ç</w:t>
      </w:r>
      <w:r>
        <w:rPr>
          <w:rFonts w:ascii="Arial" w:hAnsi="Arial" w:cs="Arial" w:eastAsia="Arial"/>
          <w:sz w:val="48"/>
          <w:szCs w:val="48"/>
          <w:color w:val="8C8C8C"/>
          <w:spacing w:val="0"/>
          <w:w w:val="39"/>
          <w:position w:val="1"/>
        </w:rPr>
        <w:t>-</w:t>
      </w:r>
      <w:r>
        <w:rPr>
          <w:rFonts w:ascii="Arial" w:hAnsi="Arial" w:cs="Arial" w:eastAsia="Arial"/>
          <w:sz w:val="48"/>
          <w:szCs w:val="48"/>
          <w:color w:val="8C8C8C"/>
          <w:spacing w:val="-106"/>
          <w:w w:val="3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4"/>
          <w:position w:val="25"/>
        </w:rPr>
        <w:t>e</w:t>
      </w:r>
      <w:r>
        <w:rPr>
          <w:rFonts w:ascii="Arial" w:hAnsi="Arial" w:cs="Arial" w:eastAsia="Arial"/>
          <w:sz w:val="48"/>
          <w:szCs w:val="48"/>
          <w:color w:val="8C8C8C"/>
          <w:spacing w:val="-44"/>
          <w:w w:val="3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4"/>
          <w:position w:val="25"/>
        </w:rPr>
        <w:t>l</w:t>
      </w:r>
      <w:r>
        <w:rPr>
          <w:rFonts w:ascii="Arial" w:hAnsi="Arial" w:cs="Arial" w:eastAsia="Arial"/>
          <w:sz w:val="48"/>
          <w:szCs w:val="48"/>
          <w:color w:val="4D4D4F"/>
          <w:spacing w:val="-130"/>
          <w:w w:val="79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4"/>
          <w:position w:val="25"/>
        </w:rPr>
        <w:t>i</w:t>
      </w:r>
      <w:r>
        <w:rPr>
          <w:rFonts w:ascii="Arial" w:hAnsi="Arial" w:cs="Arial" w:eastAsia="Arial"/>
          <w:sz w:val="48"/>
          <w:szCs w:val="48"/>
          <w:color w:val="333333"/>
          <w:spacing w:val="-106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2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2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5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7"/>
          <w:position w:val="2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6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C3C3C3"/>
          <w:spacing w:val="0"/>
          <w:w w:val="52"/>
          <w:position w:val="-10"/>
        </w:rPr>
        <w:t>ı</w:t>
      </w:r>
      <w:r>
        <w:rPr>
          <w:rFonts w:ascii="Arial" w:hAnsi="Arial" w:cs="Arial" w:eastAsia="Arial"/>
          <w:sz w:val="51"/>
          <w:szCs w:val="51"/>
          <w:color w:val="C3C3C3"/>
          <w:spacing w:val="45"/>
          <w:w w:val="52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2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6867" w:space="119"/>
            <w:col w:w="4934"/>
          </w:cols>
        </w:sectPr>
      </w:pPr>
      <w:rPr/>
    </w:p>
    <w:p>
      <w:pPr>
        <w:spacing w:before="33" w:after="0" w:line="240" w:lineRule="auto"/>
        <w:ind w:left="3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Salıib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left"/>
        <w:tabs>
          <w:tab w:pos="3080" w:val="left"/>
          <w:tab w:pos="50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52"/>
          <w:position w:val="2"/>
        </w:rPr>
        <w:t>...</w:t>
      </w:r>
      <w:r>
        <w:rPr>
          <w:rFonts w:ascii="Arial" w:hAnsi="Arial" w:cs="Arial" w:eastAsia="Arial"/>
          <w:sz w:val="23"/>
          <w:szCs w:val="23"/>
          <w:color w:val="4D4D4F"/>
          <w:spacing w:val="-17"/>
          <w:w w:val="52"/>
          <w:position w:val="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2"/>
          <w:w w:val="62"/>
          <w:position w:val="2"/>
        </w:rPr>
        <w:t>-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50"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-4"/>
          <w:w w:val="50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2"/>
          <w:w w:val="17"/>
          <w:position w:val="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4"/>
          <w:position w:val="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3" w:equalWidth="0">
            <w:col w:w="1433" w:space="971"/>
            <w:col w:w="443" w:space="0"/>
            <w:col w:w="9073"/>
          </w:cols>
        </w:sectPr>
      </w:pPr>
      <w:rPr/>
    </w:p>
    <w:p>
      <w:pPr>
        <w:spacing w:before="66" w:after="0" w:line="217" w:lineRule="exact"/>
        <w:ind w:left="23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AKBULUIT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4" w:lineRule="exact"/>
        <w:ind w:left="350" w:right="2546" w:firstLine="2059"/>
        <w:jc w:val="left"/>
        <w:tabs>
          <w:tab w:pos="2400" w:val="left"/>
          <w:tab w:pos="492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21:43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1"/>
          <w:w w:val="2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:46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3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19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379" w:right="-20"/>
        <w:jc w:val="left"/>
        <w:tabs>
          <w:tab w:pos="2400" w:val="left"/>
          <w:tab w:pos="4920" w:val="left"/>
          <w:tab w:pos="7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812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kt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5"/>
          <w:position w:val="-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4903" w:right="4233"/>
        <w:jc w:val="center"/>
        <w:tabs>
          <w:tab w:pos="74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4D4D4F"/>
          <w:spacing w:val="0"/>
          <w:w w:val="65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3" w:after="0" w:line="205" w:lineRule="auto"/>
        <w:ind w:left="2414" w:right="4219" w:firstLine="2513"/>
        <w:jc w:val="left"/>
        <w:tabs>
          <w:tab w:pos="4920" w:val="left"/>
          <w:tab w:pos="74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iy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81"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0" w:after="0" w:line="50" w:lineRule="exact"/>
        <w:ind w:left="35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D4D4F"/>
          <w:spacing w:val="0"/>
          <w:w w:val="234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78" w:lineRule="exact"/>
        <w:ind w:left="369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1"/>
        </w:rPr>
        <w:t>:ı.cı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4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40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09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4566" w:space="366"/>
            <w:col w:w="6988"/>
          </w:cols>
        </w:sectPr>
      </w:pPr>
      <w:rPr/>
    </w:p>
    <w:p>
      <w:pPr>
        <w:spacing w:before="24" w:after="0" w:line="240" w:lineRule="auto"/>
        <w:ind w:left="374" w:right="2834" w:firstLine="-14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452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364" w:right="-20"/>
        <w:jc w:val="left"/>
        <w:tabs>
          <w:tab w:pos="4920" w:val="left"/>
          <w:tab w:pos="682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4"/>
        </w:rPr>
        <w:t>KöjJ_ü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52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3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7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850" w:right="-20"/>
        <w:jc w:val="left"/>
        <w:tabs>
          <w:tab w:pos="6820" w:val="left"/>
          <w:tab w:pos="7200" w:val="left"/>
          <w:tab w:pos="8380" w:val="left"/>
          <w:tab w:pos="8740" w:val="left"/>
          <w:tab w:pos="91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9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727272"/>
          <w:w w:val="84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727272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727272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33333"/>
          <w:w w:val="65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33333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33333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333333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333333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w w:val="75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6"/>
          <w:w w:val="75"/>
          <w:u w:val="single" w:color="606060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6"/>
          <w:w w:val="75"/>
          <w:u w:val="single" w:color="60606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6"/>
          <w:w w:val="75"/>
          <w:u w:val="single" w:color="60606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90"/>
          <w:u w:val="single" w:color="606060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90"/>
          <w:u w:val="single" w:color="60606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100"/>
          <w:u w:val="single" w:color="606060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100"/>
          <w:u w:val="single" w:color="60606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100"/>
          <w:u w:val="single" w:color="60606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4D4D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görmilştü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69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5" w:lineRule="auto"/>
        <w:ind w:left="330" w:right="350" w:firstLine="2040"/>
        <w:jc w:val="righ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pıl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9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8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0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Urli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365" w:right="85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rılm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8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355" w:right="4253" w:firstLine="5"/>
        <w:jc w:val="left"/>
        <w:tabs>
          <w:tab w:pos="238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9"/>
          <w:position w:val="2"/>
        </w:rPr>
        <w:t>Si_g_ortalı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46" w:lineRule="auto"/>
        <w:ind w:left="350" w:right="10014" w:firstLine="14"/>
        <w:jc w:val="left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38"/>
        </w:rPr>
        <w:t>.</w:t>
      </w:r>
      <w:r>
        <w:rPr>
          <w:rFonts w:ascii="Arial" w:hAnsi="Arial" w:cs="Arial" w:eastAsia="Arial"/>
          <w:sz w:val="15"/>
          <w:szCs w:val="15"/>
          <w:color w:val="333333"/>
          <w:spacing w:val="-5"/>
          <w:w w:val="2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3" w:lineRule="exact"/>
        <w:ind w:left="364" w:right="-20"/>
        <w:jc w:val="left"/>
        <w:tabs>
          <w:tab w:pos="238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3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1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3"/>
          <w:w w:val="1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454" w:right="-20"/>
        <w:jc w:val="left"/>
        <w:tabs>
          <w:tab w:pos="1260" w:val="left"/>
          <w:tab w:pos="1760" w:val="left"/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03" w:lineRule="exact"/>
        <w:ind w:left="2542" w:right="-20"/>
        <w:jc w:val="left"/>
        <w:tabs>
          <w:tab w:pos="5040" w:val="left"/>
          <w:tab w:pos="91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6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73"/>
          <w:b/>
          <w:bCs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333333"/>
          <w:spacing w:val="-4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47"/>
          <w:position w:val="-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47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19"/>
          <w:w w:val="47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47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47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47"/>
          <w:position w:val="-3"/>
        </w:rPr>
        <w:t>  </w:t>
      </w:r>
      <w:r>
        <w:rPr>
          <w:rFonts w:ascii="Arial" w:hAnsi="Arial" w:cs="Arial" w:eastAsia="Arial"/>
          <w:sz w:val="25"/>
          <w:szCs w:val="25"/>
          <w:color w:val="333333"/>
          <w:spacing w:val="9"/>
          <w:w w:val="47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6"/>
          <w:position w:val="-3"/>
        </w:rPr>
        <w:t>ZDi7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291" w:right="56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198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5"/>
          <w:i/>
        </w:rPr>
        <w:t>   </w:t>
      </w:r>
      <w:r>
        <w:rPr>
          <w:rFonts w:ascii="Arial" w:hAnsi="Arial" w:cs="Arial" w:eastAsia="Arial"/>
          <w:sz w:val="19"/>
          <w:szCs w:val="19"/>
          <w:color w:val="333333"/>
          <w:spacing w:val="13"/>
          <w:w w:val="75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523" w:right="-20"/>
        <w:jc w:val="left"/>
        <w:tabs>
          <w:tab w:pos="34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1F2480"/>
          <w:spacing w:val="0"/>
          <w:w w:val="100"/>
          <w:i/>
        </w:rPr>
        <w:t>\M:\\</w:t>
      </w:r>
      <w:r>
        <w:rPr>
          <w:rFonts w:ascii="Arial" w:hAnsi="Arial" w:cs="Arial" w:eastAsia="Arial"/>
          <w:sz w:val="44"/>
          <w:szCs w:val="44"/>
          <w:color w:val="1F2480"/>
          <w:spacing w:val="0"/>
          <w:w w:val="100"/>
          <w:i/>
        </w:rPr>
        <w:tab/>
      </w:r>
      <w:r>
        <w:rPr>
          <w:rFonts w:ascii="Arial" w:hAnsi="Arial" w:cs="Arial" w:eastAsia="Arial"/>
          <w:sz w:val="44"/>
          <w:szCs w:val="44"/>
          <w:color w:val="1F2480"/>
          <w:spacing w:val="0"/>
          <w:w w:val="99"/>
          <w:i/>
        </w:rPr>
      </w:r>
      <w:r>
        <w:rPr>
          <w:rFonts w:ascii="Arial" w:hAnsi="Arial" w:cs="Arial" w:eastAsia="Arial"/>
          <w:sz w:val="44"/>
          <w:szCs w:val="44"/>
          <w:color w:val="1F2480"/>
          <w:spacing w:val="0"/>
          <w:w w:val="99"/>
          <w:i/>
          <w:u w:val="single" w:color="545BA0"/>
        </w:rPr>
        <w:t> </w:t>
      </w:r>
      <w:r>
        <w:rPr>
          <w:rFonts w:ascii="Arial" w:hAnsi="Arial" w:cs="Arial" w:eastAsia="Arial"/>
          <w:sz w:val="44"/>
          <w:szCs w:val="44"/>
          <w:color w:val="1F2480"/>
          <w:spacing w:val="-45"/>
          <w:w w:val="100"/>
          <w:i/>
          <w:u w:val="single" w:color="545BA0"/>
        </w:rPr>
        <w:t> </w:t>
      </w:r>
      <w:r>
        <w:rPr>
          <w:rFonts w:ascii="Arial" w:hAnsi="Arial" w:cs="Arial" w:eastAsia="Arial"/>
          <w:sz w:val="44"/>
          <w:szCs w:val="44"/>
          <w:color w:val="1F2480"/>
          <w:spacing w:val="-45"/>
          <w:w w:val="100"/>
          <w:i/>
          <w:u w:val="single" w:color="545BA0"/>
        </w:rPr>
      </w:r>
      <w:r>
        <w:rPr>
          <w:rFonts w:ascii="Arial" w:hAnsi="Arial" w:cs="Arial" w:eastAsia="Arial"/>
          <w:sz w:val="44"/>
          <w:szCs w:val="44"/>
          <w:color w:val="1F2480"/>
          <w:spacing w:val="-45"/>
          <w:w w:val="100"/>
          <w:i/>
        </w:rPr>
      </w:r>
      <w:r>
        <w:rPr>
          <w:rFonts w:ascii="Arial" w:hAnsi="Arial" w:cs="Arial" w:eastAsia="Arial"/>
          <w:sz w:val="44"/>
          <w:szCs w:val="44"/>
          <w:color w:val="1F2480"/>
          <w:spacing w:val="0"/>
          <w:w w:val="100"/>
          <w:i/>
        </w:rPr>
        <w:tab/>
      </w:r>
      <w:r>
        <w:rPr>
          <w:rFonts w:ascii="Arial" w:hAnsi="Arial" w:cs="Arial" w:eastAsia="Arial"/>
          <w:sz w:val="44"/>
          <w:szCs w:val="44"/>
          <w:color w:val="1F248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94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100"/>
          <w:i/>
          <w:position w:val="-1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-32"/>
          <w:w w:val="100"/>
          <w:i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100"/>
          <w:b/>
          <w:bCs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1010" w:space="1878"/>
            <w:col w:w="903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11" w:lineRule="exact"/>
        <w:ind w:left="3290" w:right="-181"/>
        <w:jc w:val="left"/>
        <w:tabs>
          <w:tab w:pos="5200" w:val="left"/>
        </w:tabs>
        <w:rPr>
          <w:rFonts w:ascii="Arial" w:hAnsi="Arial" w:cs="Arial" w:eastAsia="Arial"/>
          <w:sz w:val="94"/>
          <w:szCs w:val="94"/>
        </w:rPr>
      </w:pPr>
      <w:rPr/>
      <w:r>
        <w:rPr>
          <w:rFonts w:ascii="Arial" w:hAnsi="Arial" w:cs="Arial" w:eastAsia="Arial"/>
          <w:sz w:val="32"/>
          <w:szCs w:val="32"/>
          <w:color w:val="1F2480"/>
          <w:spacing w:val="7"/>
          <w:w w:val="40"/>
          <w:i/>
          <w:position w:val="10"/>
        </w:rPr>
        <w:t>{</w:t>
      </w:r>
      <w:r>
        <w:rPr>
          <w:rFonts w:ascii="Arial" w:hAnsi="Arial" w:cs="Arial" w:eastAsia="Arial"/>
          <w:sz w:val="32"/>
          <w:szCs w:val="32"/>
          <w:color w:val="727272"/>
          <w:spacing w:val="0"/>
          <w:w w:val="82"/>
          <w:i/>
          <w:position w:val="10"/>
        </w:rPr>
        <w:t>!</w:t>
      </w:r>
      <w:r>
        <w:rPr>
          <w:rFonts w:ascii="Arial" w:hAnsi="Arial" w:cs="Arial" w:eastAsia="Arial"/>
          <w:sz w:val="32"/>
          <w:szCs w:val="32"/>
          <w:color w:val="727272"/>
          <w:spacing w:val="0"/>
          <w:w w:val="100"/>
          <w:i/>
          <w:position w:val="10"/>
        </w:rPr>
        <w:tab/>
      </w:r>
      <w:r>
        <w:rPr>
          <w:rFonts w:ascii="Arial" w:hAnsi="Arial" w:cs="Arial" w:eastAsia="Arial"/>
          <w:sz w:val="32"/>
          <w:szCs w:val="32"/>
          <w:color w:val="727272"/>
          <w:spacing w:val="0"/>
          <w:w w:val="100"/>
          <w:i/>
          <w:position w:val="10"/>
        </w:rPr>
      </w:r>
      <w:r>
        <w:rPr>
          <w:rFonts w:ascii="Arial" w:hAnsi="Arial" w:cs="Arial" w:eastAsia="Arial"/>
          <w:sz w:val="94"/>
          <w:szCs w:val="94"/>
          <w:color w:val="4449B1"/>
          <w:spacing w:val="0"/>
          <w:w w:val="103"/>
          <w:i/>
          <w:position w:val="-23"/>
        </w:rPr>
        <w:t>w-</w:t>
      </w:r>
      <w:r>
        <w:rPr>
          <w:rFonts w:ascii="Arial" w:hAnsi="Arial" w:cs="Arial" w:eastAsia="Arial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791" w:lineRule="exact"/>
        <w:ind w:right="-114"/>
        <w:jc w:val="left"/>
        <w:tabs>
          <w:tab w:pos="3300" w:val="left"/>
        </w:tabs>
        <w:rPr>
          <w:rFonts w:ascii="Arial" w:hAnsi="Arial" w:cs="Arial" w:eastAsia="Arial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4"/>
          <w:szCs w:val="74"/>
          <w:color w:val="2D3490"/>
          <w:spacing w:val="-72"/>
          <w:w w:val="106"/>
        </w:rPr>
        <w:t>C</w:t>
      </w:r>
      <w:r>
        <w:rPr>
          <w:rFonts w:ascii="Times New Roman" w:hAnsi="Times New Roman" w:cs="Times New Roman" w:eastAsia="Times New Roman"/>
          <w:sz w:val="74"/>
          <w:szCs w:val="74"/>
          <w:color w:val="727272"/>
          <w:spacing w:val="-96"/>
          <w:w w:val="40"/>
        </w:rPr>
        <w:t>B</w:t>
      </w:r>
      <w:r>
        <w:rPr>
          <w:rFonts w:ascii="Times New Roman" w:hAnsi="Times New Roman" w:cs="Times New Roman" w:eastAsia="Times New Roman"/>
          <w:sz w:val="74"/>
          <w:szCs w:val="74"/>
          <w:color w:val="3D4B8E"/>
          <w:spacing w:val="0"/>
          <w:w w:val="66"/>
        </w:rPr>
        <w:t>-:</w:t>
      </w:r>
      <w:r>
        <w:rPr>
          <w:rFonts w:ascii="Times New Roman" w:hAnsi="Times New Roman" w:cs="Times New Roman" w:eastAsia="Times New Roman"/>
          <w:sz w:val="74"/>
          <w:szCs w:val="74"/>
          <w:color w:val="3D4B8E"/>
          <w:spacing w:val="-5"/>
          <w:w w:val="67"/>
        </w:rPr>
        <w:t>J</w:t>
      </w:r>
      <w:r>
        <w:rPr>
          <w:rFonts w:ascii="Times New Roman" w:hAnsi="Times New Roman" w:cs="Times New Roman" w:eastAsia="Times New Roman"/>
          <w:sz w:val="74"/>
          <w:szCs w:val="74"/>
          <w:color w:val="727272"/>
          <w:spacing w:val="4"/>
          <w:w w:val="40"/>
        </w:rPr>
        <w:t>_</w:t>
      </w:r>
      <w:r>
        <w:rPr>
          <w:rFonts w:ascii="Times New Roman" w:hAnsi="Times New Roman" w:cs="Times New Roman" w:eastAsia="Times New Roman"/>
          <w:sz w:val="74"/>
          <w:szCs w:val="74"/>
          <w:color w:val="2D3490"/>
          <w:spacing w:val="0"/>
          <w:w w:val="329"/>
        </w:rPr>
        <w:t>g</w:t>
      </w:r>
      <w:r>
        <w:rPr>
          <w:rFonts w:ascii="Times New Roman" w:hAnsi="Times New Roman" w:cs="Times New Roman" w:eastAsia="Times New Roman"/>
          <w:sz w:val="74"/>
          <w:szCs w:val="74"/>
          <w:color w:val="2D34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4"/>
          <w:szCs w:val="74"/>
          <w:color w:val="2D3490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1F2480"/>
          <w:spacing w:val="0"/>
          <w:w w:val="229"/>
          <w:position w:val="7"/>
        </w:rPr>
        <w:t>)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79" w:right="1801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06060"/>
          <w:spacing w:val="0"/>
          <w:w w:val="312"/>
        </w:rPr>
        <w:t>!</w:t>
      </w:r>
      <w:r>
        <w:rPr>
          <w:rFonts w:ascii="Arial" w:hAnsi="Arial" w:cs="Arial" w:eastAsia="Arial"/>
          <w:sz w:val="18"/>
          <w:szCs w:val="18"/>
          <w:color w:val="606060"/>
          <w:spacing w:val="-76"/>
          <w:w w:val="312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312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10" w:lineRule="exact"/>
        <w:ind w:left="1359" w:right="2046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49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4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4"/>
          <w:w w:val="14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77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48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92868pt;margin-top:-39.360184pt;width:108.792198pt;height:45.058385pt;mso-position-horizontal-relative:page;mso-position-vertical-relative:paragraph;z-index:-15029" type="#_x0000_t202" filled="f" stroked="f">
            <v:textbox inset="0,0,0,0">
              <w:txbxContent>
                <w:p>
                  <w:pPr>
                    <w:spacing w:before="0" w:after="0" w:line="901" w:lineRule="exact"/>
                    <w:ind w:right="-175"/>
                    <w:jc w:val="left"/>
                    <w:tabs>
                      <w:tab w:pos="12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383D70"/>
                      <w:spacing w:val="-56"/>
                      <w:w w:val="113"/>
                      <w:position w:val="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4D4D4F"/>
                      <w:spacing w:val="-42"/>
                      <w:w w:val="20"/>
                      <w:position w:val="-5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9E9E9E"/>
                      <w:spacing w:val="-43"/>
                      <w:w w:val="20"/>
                      <w:position w:val="-5"/>
                    </w:rPr>
                    <w:t>-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383D70"/>
                      <w:spacing w:val="-108"/>
                      <w:w w:val="112"/>
                      <w:position w:val="9"/>
                    </w:rPr>
                    <w:t>!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4D4D4F"/>
                      <w:spacing w:val="-6"/>
                      <w:w w:val="35"/>
                      <w:position w:val="9"/>
                    </w:rPr>
                    <w:t>'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727272"/>
                      <w:spacing w:val="0"/>
                      <w:w w:val="45"/>
                      <w:position w:val="9"/>
                    </w:rPr>
                    <w:t>'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727272"/>
                      <w:spacing w:val="0"/>
                      <w:w w:val="46"/>
                      <w:position w:val="9"/>
                    </w:rPr>
                    <w:t>•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727272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727272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0"/>
                      <w:w w:val="40"/>
                      <w:position w:val="-5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-155"/>
                      <w:w w:val="40"/>
                      <w:position w:val="-5"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0"/>
                      <w:w w:val="39"/>
                      <w:position w:val="-5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727272"/>
                      <w:spacing w:val="-112"/>
                      <w:w w:val="100"/>
                      <w:position w:val="-5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0"/>
                      <w:w w:val="68"/>
                      <w:position w:val="-5"/>
                    </w:rPr>
                    <w:t>ri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060"/>
                      <w:spacing w:val="-94"/>
                      <w:w w:val="67"/>
                      <w:position w:val="-5"/>
                    </w:rPr>
                    <w:t>;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42"/>
                      <w:position w:val="-5"/>
                    </w:rPr>
                    <w:t>·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0"/>
                      <w:w w:val="41"/>
                      <w:position w:val="-5"/>
                    </w:rPr>
                    <w:t>.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E9E9E"/>
                      <w:spacing w:val="-7"/>
                      <w:w w:val="100"/>
                      <w:position w:val="-5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D4D4F"/>
                      <w:spacing w:val="0"/>
                      <w:w w:val="48"/>
                      <w:position w:val="-5"/>
                    </w:rPr>
                    <w:t>\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  <w:b/>
          <w:bCs/>
          <w:i/>
          <w:position w:val="-5"/>
        </w:rPr>
        <w:t>fp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30"/>
          <w:w w:val="100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  <w:b/>
          <w:bCs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  <w:b/>
          <w:bCs/>
          <w:i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52"/>
          <w:b/>
          <w:bCs/>
          <w:position w:val="-5"/>
        </w:rPr>
        <w:t>,#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5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20"/>
          <w:w w:val="52"/>
          <w:b/>
          <w:bCs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8C8C8C"/>
          <w:spacing w:val="0"/>
          <w:w w:val="52"/>
          <w:b/>
          <w:bCs/>
          <w:position w:val="-5"/>
        </w:rPr>
        <w:t>ı.t:ı.ıı</w:t>
      </w:r>
      <w:r>
        <w:rPr>
          <w:rFonts w:ascii="Arial" w:hAnsi="Arial" w:cs="Arial" w:eastAsia="Arial"/>
          <w:sz w:val="10"/>
          <w:szCs w:val="10"/>
          <w:color w:val="8C8C8C"/>
          <w:spacing w:val="0"/>
          <w:w w:val="52"/>
          <w:b/>
          <w:bCs/>
          <w:position w:val="-5"/>
        </w:rPr>
        <w:t>     </w:t>
      </w:r>
      <w:r>
        <w:rPr>
          <w:rFonts w:ascii="Arial" w:hAnsi="Arial" w:cs="Arial" w:eastAsia="Arial"/>
          <w:sz w:val="10"/>
          <w:szCs w:val="10"/>
          <w:color w:val="8C8C8C"/>
          <w:spacing w:val="3"/>
          <w:w w:val="5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0"/>
          <w:w w:val="40"/>
          <w:position w:val="-5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-9"/>
          <w:w w:val="40"/>
          <w:position w:val="-5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8C8C8C"/>
          <w:spacing w:val="-19"/>
          <w:w w:val="68"/>
          <w:position w:val="-5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4D4D4F"/>
          <w:spacing w:val="-32"/>
          <w:w w:val="82"/>
          <w:position w:val="-5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0"/>
          <w:w w:val="39"/>
          <w:position w:val="-5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-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D4D4F"/>
          <w:spacing w:val="5"/>
          <w:w w:val="81"/>
          <w:position w:val="-5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-6"/>
          <w:w w:val="25"/>
          <w:position w:val="-5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0"/>
          <w:w w:val="147"/>
          <w:position w:val="-5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6224" w:space="2003"/>
            <w:col w:w="3693"/>
          </w:cols>
        </w:sectPr>
      </w:pPr>
      <w:rPr/>
    </w:p>
    <w:p>
      <w:pPr>
        <w:spacing w:before="0" w:after="0" w:line="28" w:lineRule="exact"/>
        <w:ind w:left="2897" w:right="-20"/>
        <w:jc w:val="left"/>
        <w:tabs>
          <w:tab w:pos="5220" w:val="left"/>
          <w:tab w:pos="9780" w:val="left"/>
          <w:tab w:pos="104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727272"/>
          <w:spacing w:val="0"/>
          <w:w w:val="50"/>
          <w:position w:val="-37"/>
        </w:rPr>
        <w:t>bdlll</w:t>
      </w:r>
      <w:r>
        <w:rPr>
          <w:rFonts w:ascii="Times New Roman" w:hAnsi="Times New Roman" w:cs="Times New Roman" w:eastAsia="Times New Roman"/>
          <w:sz w:val="45"/>
          <w:szCs w:val="45"/>
          <w:color w:val="727272"/>
          <w:spacing w:val="-3"/>
          <w:w w:val="50"/>
          <w:position w:val="-37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383D70"/>
          <w:spacing w:val="0"/>
          <w:w w:val="50"/>
          <w:position w:val="-37"/>
        </w:rPr>
        <w:t>laı</w:t>
      </w:r>
      <w:r>
        <w:rPr>
          <w:rFonts w:ascii="Times New Roman" w:hAnsi="Times New Roman" w:cs="Times New Roman" w:eastAsia="Times New Roman"/>
          <w:sz w:val="45"/>
          <w:szCs w:val="45"/>
          <w:color w:val="383D70"/>
          <w:spacing w:val="28"/>
          <w:w w:val="50"/>
          <w:position w:val="-37"/>
        </w:rPr>
        <w:t> </w:t>
      </w:r>
      <w:r>
        <w:rPr>
          <w:rFonts w:ascii="Arial" w:hAnsi="Arial" w:cs="Arial" w:eastAsia="Arial"/>
          <w:sz w:val="48"/>
          <w:szCs w:val="48"/>
          <w:color w:val="383D70"/>
          <w:spacing w:val="0"/>
          <w:w w:val="232"/>
          <w:i/>
          <w:position w:val="-37"/>
        </w:rPr>
        <w:t>L.</w:t>
      </w:r>
      <w:r>
        <w:rPr>
          <w:rFonts w:ascii="Arial" w:hAnsi="Arial" w:cs="Arial" w:eastAsia="Arial"/>
          <w:sz w:val="48"/>
          <w:szCs w:val="48"/>
          <w:color w:val="383D70"/>
          <w:spacing w:val="0"/>
          <w:w w:val="100"/>
          <w:i/>
          <w:position w:val="-37"/>
        </w:rPr>
        <w:tab/>
      </w:r>
      <w:r>
        <w:rPr>
          <w:rFonts w:ascii="Arial" w:hAnsi="Arial" w:cs="Arial" w:eastAsia="Arial"/>
          <w:sz w:val="48"/>
          <w:szCs w:val="48"/>
          <w:color w:val="383D70"/>
          <w:spacing w:val="0"/>
          <w:w w:val="100"/>
          <w:i/>
          <w:position w:val="-37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7"/>
        </w:rPr>
        <w:t>Uğu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-3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7"/>
        </w:rPr>
        <w:t>ÖÜÜT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-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7"/>
        </w:rPr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148"/>
          <w:position w:val="-21"/>
        </w:rPr>
        <w:t>\</w:t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74"/>
          <w:position w:val="-21"/>
        </w:rPr>
        <w:t>1</w:t>
      </w:r>
      <w:r>
        <w:rPr>
          <w:rFonts w:ascii="Arial" w:hAnsi="Arial" w:cs="Arial" w:eastAsia="Arial"/>
          <w:sz w:val="16"/>
          <w:szCs w:val="16"/>
          <w:color w:val="9E9E9E"/>
          <w:spacing w:val="23"/>
          <w:w w:val="74"/>
          <w:position w:val="-21"/>
        </w:rPr>
        <w:t> </w:t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74"/>
          <w:position w:val="-21"/>
        </w:rPr>
        <w:t>·</w:t>
      </w:r>
      <w:r>
        <w:rPr>
          <w:rFonts w:ascii="Arial" w:hAnsi="Arial" w:cs="Arial" w:eastAsia="Arial"/>
          <w:sz w:val="16"/>
          <w:szCs w:val="16"/>
          <w:color w:val="9E9E9E"/>
          <w:spacing w:val="-1"/>
          <w:w w:val="74"/>
          <w:position w:val="-21"/>
        </w:rPr>
        <w:t> </w:t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74"/>
          <w:position w:val="-21"/>
        </w:rPr>
        <w:t>·</w:t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74"/>
          <w:position w:val="-21"/>
        </w:rPr>
        <w:t>.</w:t>
      </w:r>
      <w:r>
        <w:rPr>
          <w:rFonts w:ascii="Arial" w:hAnsi="Arial" w:cs="Arial" w:eastAsia="Arial"/>
          <w:sz w:val="16"/>
          <w:szCs w:val="16"/>
          <w:color w:val="9E9E9E"/>
          <w:spacing w:val="0"/>
          <w:w w:val="74"/>
          <w:position w:val="-21"/>
        </w:rPr>
        <w:t> </w:t>
      </w:r>
      <w:r>
        <w:rPr>
          <w:rFonts w:ascii="Arial" w:hAnsi="Arial" w:cs="Arial" w:eastAsia="Arial"/>
          <w:sz w:val="16"/>
          <w:szCs w:val="16"/>
          <w:color w:val="9E9E9E"/>
          <w:spacing w:val="1"/>
          <w:w w:val="74"/>
          <w:position w:val="-21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80"/>
          <w:position w:val="-21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78" w:after="0" w:line="209" w:lineRule="exact"/>
        <w:ind w:left="3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90"/>
        <w:jc w:val="left"/>
        <w:tabs>
          <w:tab w:pos="4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C8C8C"/>
          <w:w w:val="53"/>
          <w:position w:val="-4"/>
        </w:rPr>
        <w:t>,.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-17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84"/>
          <w:position w:val="-4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32"/>
          <w:position w:val="-4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23"/>
          <w:w w:val="132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1"/>
          <w:w w:val="73"/>
          <w:position w:val="-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-2"/>
          <w:w w:val="117"/>
          <w:position w:val="-4"/>
        </w:rPr>
        <w:t>_</w:t>
      </w:r>
      <w:r>
        <w:rPr>
          <w:rFonts w:ascii="Arial" w:hAnsi="Arial" w:cs="Arial" w:eastAsia="Arial"/>
          <w:sz w:val="18"/>
          <w:szCs w:val="18"/>
          <w:color w:val="9E9E9E"/>
          <w:spacing w:val="-37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9"/>
          <w:w w:val="107"/>
          <w:position w:val="-4"/>
        </w:rPr>
        <w:t>,</w:t>
      </w:r>
      <w:r>
        <w:rPr>
          <w:rFonts w:ascii="Arial" w:hAnsi="Arial" w:cs="Arial" w:eastAsia="Arial"/>
          <w:sz w:val="18"/>
          <w:szCs w:val="18"/>
          <w:color w:val="9E9E9E"/>
          <w:spacing w:val="-39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5"/>
          <w:w w:val="107"/>
          <w:emboss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5"/>
          <w:w w:val="107"/>
          <w:emboss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5"/>
          <w:w w:val="107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5"/>
          <w:w w:val="107"/>
          <w:position w:val="-4"/>
        </w:rPr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95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-17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-13"/>
          <w:w w:val="157"/>
          <w:position w:val="-4"/>
        </w:rPr>
        <w:t>'</w:t>
      </w:r>
      <w:r>
        <w:rPr>
          <w:rFonts w:ascii="Arial" w:hAnsi="Arial" w:cs="Arial" w:eastAsia="Arial"/>
          <w:sz w:val="21"/>
          <w:szCs w:val="21"/>
          <w:color w:val="8C8C8C"/>
          <w:spacing w:val="-35"/>
          <w:w w:val="119"/>
          <w:position w:val="-4"/>
        </w:rPr>
        <w:t>"</w:t>
      </w:r>
      <w:r>
        <w:rPr>
          <w:rFonts w:ascii="Times New Roman" w:hAnsi="Times New Roman" w:cs="Times New Roman" w:eastAsia="Times New Roman"/>
          <w:sz w:val="33"/>
          <w:szCs w:val="33"/>
          <w:color w:val="B3B3B3"/>
          <w:spacing w:val="0"/>
          <w:w w:val="76"/>
          <w:position w:val="-4"/>
        </w:rPr>
        <w:t>.,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59" w:after="0" w:line="229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72"/>
          <w:position w:val="-2"/>
        </w:rPr>
        <w:t>""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72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606060"/>
          <w:spacing w:val="30"/>
          <w:w w:val="72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157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3" w:equalWidth="0">
            <w:col w:w="726" w:space="8561"/>
            <w:col w:w="1196" w:space="134"/>
            <w:col w:w="1303"/>
          </w:cols>
        </w:sectPr>
      </w:pPr>
      <w:rPr/>
    </w:p>
    <w:p>
      <w:pPr>
        <w:spacing w:before="0" w:after="0" w:line="295" w:lineRule="exact"/>
        <w:ind w:left="2755" w:right="-86"/>
        <w:jc w:val="left"/>
        <w:tabs>
          <w:tab w:pos="3280" w:val="left"/>
          <w:tab w:pos="3680" w:val="left"/>
          <w:tab w:pos="470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866089pt;margin-top:8.842876pt;width:102.83351pt;height:12.5pt;mso-position-horizontal-relative:page;mso-position-vertical-relative:paragraph;z-index:-15028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160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333333"/>
                      <w:spacing w:val="0"/>
                      <w:w w:val="73"/>
                    </w:rPr>
                    <w:t>tfa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33333"/>
                      <w:spacing w:val="-4"/>
                      <w:w w:val="73"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33333"/>
                      <w:spacing w:val="3"/>
                      <w:w w:val="73"/>
                    </w:rPr>
                    <w:t>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27272"/>
                      <w:spacing w:val="0"/>
                      <w:w w:val="73"/>
                    </w:rPr>
                    <w:t>"'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27272"/>
                      <w:spacing w:val="-6"/>
                      <w:w w:val="73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2727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2727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F"/>
                      <w:spacing w:val="0"/>
                      <w:w w:val="73"/>
                      <w:b/>
                      <w:bCs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F"/>
                      <w:spacing w:val="0"/>
                      <w:w w:val="73"/>
                      <w:b/>
                      <w:bCs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F"/>
                      <w:spacing w:val="8"/>
                      <w:w w:val="7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06060"/>
                      <w:spacing w:val="0"/>
                      <w:w w:val="39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06060"/>
                      <w:spacing w:val="0"/>
                      <w:w w:val="3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06060"/>
                      <w:spacing w:val="11"/>
                      <w:w w:val="3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F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250427pt;margin-top:4.313877pt;width:4.018375pt;height:12.5pt;mso-position-horizontal-relative:page;mso-position-vertical-relative:paragraph;z-index:-1502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27272"/>
                      <w:spacing w:val="0"/>
                      <w:w w:val="60"/>
                    </w:rPr>
                    <w:t>.ı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29"/>
          <w:position w:val="-3"/>
        </w:rPr>
        <w:t>l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29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13"/>
          <w:w w:val="129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75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1F2480"/>
          <w:spacing w:val="0"/>
          <w:w w:val="100"/>
          <w:position w:val="-3"/>
        </w:rPr>
        <w:t>JJ</w:t>
      </w:r>
      <w:r>
        <w:rPr>
          <w:rFonts w:ascii="Times New Roman" w:hAnsi="Times New Roman" w:cs="Times New Roman" w:eastAsia="Times New Roman"/>
          <w:sz w:val="21"/>
          <w:szCs w:val="21"/>
          <w:color w:val="1F248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F2480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1F2480"/>
          <w:spacing w:val="0"/>
          <w:w w:val="135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1F2480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0"/>
          <w:w w:val="55"/>
          <w:position w:val="-3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-5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1F2480"/>
          <w:spacing w:val="0"/>
          <w:w w:val="76"/>
          <w:position w:val="-3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1F248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1F2480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00"/>
          <w:i/>
          <w:position w:val="-3"/>
        </w:rPr>
        <w:t>U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Itfa;ye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-3"/>
        </w:rPr>
        <w:t>E,;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76" w:right="-20"/>
        <w:jc w:val="left"/>
        <w:tabs>
          <w:tab w:pos="3060" w:val="left"/>
          <w:tab w:pos="45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395233pt;margin-top:3.918909pt;width:12.494086pt;height:46.5pt;mso-position-horizontal-relative:page;mso-position-vertical-relative:paragraph;z-index:-15025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D3490"/>
                      <w:spacing w:val="0"/>
                      <w:w w:val="100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C3C3C3"/>
          <w:spacing w:val="0"/>
          <w:w w:val="268"/>
          <w:position w:val="-7"/>
        </w:rPr>
        <w:t>'i</w:t>
      </w:r>
      <w:r>
        <w:rPr>
          <w:rFonts w:ascii="Arial" w:hAnsi="Arial" w:cs="Arial" w:eastAsia="Arial"/>
          <w:sz w:val="10"/>
          <w:szCs w:val="10"/>
          <w:color w:val="C3C3C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0"/>
          <w:szCs w:val="10"/>
          <w:color w:val="C3C3C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10"/>
          <w:w w:val="76"/>
          <w:position w:val="-1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83D70"/>
          <w:spacing w:val="0"/>
          <w:w w:val="70"/>
          <w:position w:val="-12"/>
        </w:rPr>
        <w:t>ı::avr.</w:t>
      </w:r>
      <w:r>
        <w:rPr>
          <w:rFonts w:ascii="Times New Roman" w:hAnsi="Times New Roman" w:cs="Times New Roman" w:eastAsia="Times New Roman"/>
          <w:sz w:val="22"/>
          <w:szCs w:val="22"/>
          <w:color w:val="383D70"/>
          <w:spacing w:val="-11"/>
          <w:w w:val="70"/>
          <w:position w:val="-12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57"/>
          <w:position w:val="-1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0"/>
          <w:w w:val="20"/>
          <w:position w:val="-1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0"/>
          <w:w w:val="20"/>
          <w:position w:val="-12"/>
        </w:rPr>
        <w:t>     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3"/>
          <w:w w:val="2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1F2480"/>
          <w:spacing w:val="0"/>
          <w:w w:val="100"/>
          <w:i/>
          <w:position w:val="-12"/>
        </w:rPr>
        <w:t>ljJ"f''l</w:t>
      </w:r>
      <w:r>
        <w:rPr>
          <w:rFonts w:ascii="Arial" w:hAnsi="Arial" w:cs="Arial" w:eastAsia="Arial"/>
          <w:sz w:val="27"/>
          <w:szCs w:val="27"/>
          <w:color w:val="1F2480"/>
          <w:spacing w:val="-28"/>
          <w:w w:val="100"/>
          <w:i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1F2480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27"/>
          <w:szCs w:val="27"/>
          <w:color w:val="1F2480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81"/>
          <w:position w:val="-12"/>
        </w:rPr>
        <w:t>m</w:t>
      </w:r>
      <w:r>
        <w:rPr>
          <w:rFonts w:ascii="Arial" w:hAnsi="Arial" w:cs="Arial" w:eastAsia="Arial"/>
          <w:sz w:val="22"/>
          <w:szCs w:val="22"/>
          <w:color w:val="4D4D4F"/>
          <w:spacing w:val="-15"/>
          <w:w w:val="80"/>
          <w:position w:val="-12"/>
        </w:rPr>
        <w:t>ı</w:t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84"/>
          <w:position w:val="-12"/>
        </w:rPr>
        <w:t>rı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99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-2"/>
        </w:rPr>
        <w:t>41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i/>
          <w:position w:val="-2"/>
        </w:rPr>
        <w:t>ı·:':.l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8C8C8C"/>
          <w:spacing w:val="1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600"/>
          <w:position w:val="-2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161" w:right="-20"/>
        <w:jc w:val="left"/>
        <w:tabs>
          <w:tab w:pos="940" w:val="left"/>
          <w:tab w:pos="15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F"/>
          <w:spacing w:val="0"/>
          <w:w w:val="163"/>
          <w:position w:val="-2"/>
        </w:rPr>
        <w:t>ı;</w:t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D4D4F"/>
          <w:spacing w:val="-56"/>
          <w:w w:val="158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1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-18"/>
          <w:w w:val="11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2"/>
          <w:position w:val="-2"/>
        </w:rPr>
        <w:t>"-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74"/>
          <w:position w:val="-2"/>
        </w:rPr>
        <w:t>"'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71" w:right="-20"/>
        <w:jc w:val="left"/>
        <w:tabs>
          <w:tab w:pos="10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405701pt;margin-top:.961381pt;width:25.020001pt;height:18pt;mso-position-horizontal-relative:page;mso-position-vertical-relative:paragraph;z-index:-15027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06060"/>
                      <w:spacing w:val="0"/>
                      <w:w w:val="278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33333"/>
          <w:spacing w:val="-13"/>
          <w:w w:val="183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73"/>
          <w:position w:val="-1"/>
        </w:rPr>
        <w:t>,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E9E9E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63"/>
          <w:position w:val="-1"/>
        </w:rPr>
        <w:t>IS"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274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8C8C8C"/>
          <w:spacing w:val="38"/>
          <w:w w:val="27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274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1" w:lineRule="atLeast"/>
        <w:ind w:left="29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27272"/>
          <w:w w:val="41"/>
        </w:rPr>
        <w:t>:......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45"/>
          <w:w w:val="42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0"/>
          <w:w w:val="137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0"/>
          <w:w w:val="136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66"/>
        </w:rPr>
        <w:t>ıı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6121" w:space="3104"/>
            <w:col w:w="2695"/>
          </w:cols>
        </w:sectPr>
      </w:pPr>
      <w:rPr/>
    </w:p>
    <w:p>
      <w:pPr>
        <w:spacing w:before="0" w:after="0" w:line="166" w:lineRule="exact"/>
        <w:ind w:right="1501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6.092882pt;margin-top:35.876987pt;width:561.239296pt;height:782.914613pt;mso-position-horizontal-relative:page;mso-position-vertical-relative:page;z-index:-15031" coordorigin="322,718" coordsize="11225,15658">
            <v:group style="position:absolute;left:805;top:739;width:279;height:2" coordorigin="805,739" coordsize="279,2">
              <v:shape style="position:absolute;left:805;top:739;width:279;height:2" coordorigin="805,739" coordsize="279,0" path="m805,739l1084,739e" filled="f" stroked="t" strokeweight=".47332pt" strokecolor="#4B4B4B">
                <v:path arrowok="t"/>
              </v:shape>
            </v:group>
            <v:group style="position:absolute;left:1666;top:741;width:748;height:2" coordorigin="1666,741" coordsize="748,2">
              <v:shape style="position:absolute;left:1666;top:741;width:748;height:2" coordorigin="1666,741" coordsize="748,0" path="m1666,741l2414,741e" filled="f" stroked="t" strokeweight=".47332pt" strokecolor="#676767">
                <v:path arrowok="t"/>
              </v:shape>
            </v:group>
            <v:group style="position:absolute;left:2386;top:739;width:2;height:524" coordorigin="2386,739" coordsize="2,524">
              <v:shape style="position:absolute;left:2386;top:739;width:2;height:524" coordorigin="2386,739" coordsize="0,524" path="m2386,1263l2386,739e" filled="f" stroked="t" strokeweight=".47332pt" strokecolor="#484848">
                <v:path arrowok="t"/>
              </v:shape>
            </v:group>
            <v:group style="position:absolute;left:3768;top:739;width:137;height:2" coordorigin="3768,739" coordsize="137,2">
              <v:shape style="position:absolute;left:3768;top:739;width:137;height:2" coordorigin="3768,739" coordsize="137,0" path="m3768,739l3905,739e" filled="f" stroked="t" strokeweight=".47332pt" strokecolor="#575757">
                <v:path arrowok="t"/>
              </v:shape>
            </v:group>
            <v:group style="position:absolute;left:3848;top:739;width:3522;height:2" coordorigin="3848,739" coordsize="3522,2">
              <v:shape style="position:absolute;left:3848;top:739;width:3522;height:2" coordorigin="3848,739" coordsize="3522,0" path="m3848,739l7370,739e" filled="f" stroked="t" strokeweight=".70998pt" strokecolor="#747474">
                <v:path arrowok="t"/>
              </v:shape>
            </v:group>
            <v:group style="position:absolute;left:346;top:737;width:11175;height:2" coordorigin="346,737" coordsize="11175,2">
              <v:shape style="position:absolute;left:346;top:737;width:11175;height:2" coordorigin="346,737" coordsize="11175,0" path="m346,737l11521,737e" filled="f" stroked="t" strokeweight=".70998pt" strokecolor="#747474">
                <v:path arrowok="t"/>
              </v:shape>
            </v:group>
            <v:group style="position:absolute;left:9092;top:729;width:19;height:2" coordorigin="9092,729" coordsize="19,2">
              <v:shape style="position:absolute;left:9092;top:729;width:19;height:2" coordorigin="9092,729" coordsize="19,0" path="m9092,729l9111,729e" filled="f" stroked="t" strokeweight=".953473pt" strokecolor="#6B6B6B">
                <v:path arrowok="t"/>
              </v:shape>
            </v:group>
            <v:group style="position:absolute;left:11523;top:725;width:2;height:15642" coordorigin="11523,725" coordsize="2,15642">
              <v:shape style="position:absolute;left:11523;top:725;width:2;height:15642" coordorigin="11523,725" coordsize="0,15642" path="m11523,16366l11523,725e" filled="f" stroked="t" strokeweight=".70998pt" strokecolor="#67676B">
                <v:path arrowok="t"/>
              </v:shape>
            </v:group>
            <v:group style="position:absolute;left:2386;top:1206;width:2;height:315" coordorigin="2386,1206" coordsize="2,315">
              <v:shape style="position:absolute;left:2386;top:1206;width:2;height:315" coordorigin="2386,1206" coordsize="0,315" path="m2386,1521l2386,1206e" filled="f" stroked="t" strokeweight=".94664pt" strokecolor="#676767">
                <v:path arrowok="t"/>
              </v:shape>
            </v:group>
            <v:group style="position:absolute;left:9107;top:825;width:2;height:1421" coordorigin="9107,825" coordsize="2,1421">
              <v:shape style="position:absolute;left:9107;top:825;width:2;height:1421" coordorigin="9107,825" coordsize="0,1421" path="m9107,2245l9107,825e" filled="f" stroked="t" strokeweight=".70998pt" strokecolor="#646464">
                <v:path arrowok="t"/>
              </v:shape>
            </v:group>
            <v:group style="position:absolute;left:355;top:1464;width:2;height:124" coordorigin="355,1464" coordsize="2,124">
              <v:shape style="position:absolute;left:355;top:1464;width:2;height:124" coordorigin="355,1464" coordsize="0,124" path="m355,1588l355,1464e" filled="f" stroked="t" strokeweight=".47332pt" strokecolor="#2F2F2F">
                <v:path arrowok="t"/>
              </v:shape>
            </v:group>
            <v:group style="position:absolute;left:2390;top:1464;width:2;height:124" coordorigin="2390,1464" coordsize="2,124">
              <v:shape style="position:absolute;left:2390;top:1464;width:2;height:124" coordorigin="2390,1464" coordsize="0,124" path="m2390,1588l2390,1464e" filled="f" stroked="t" strokeweight=".47332pt" strokecolor="#3B3B3B">
                <v:path arrowok="t"/>
              </v:shape>
            </v:group>
            <v:group style="position:absolute;left:11516;top:1464;width:2;height:124" coordorigin="11516,1464" coordsize="2,124">
              <v:shape style="position:absolute;left:11516;top:1464;width:2;height:124" coordorigin="11516,1464" coordsize="0,124" path="m11516,1588l11516,1464e" filled="f" stroked="t" strokeweight=".47332pt" strokecolor="#575757">
                <v:path arrowok="t"/>
              </v:shape>
            </v:group>
            <v:group style="position:absolute;left:2390;top:1530;width:2;height:725" coordorigin="2390,1530" coordsize="2,725">
              <v:shape style="position:absolute;left:2390;top:1530;width:2;height:725" coordorigin="2390,1530" coordsize="0,725" path="m2390,2255l2390,1530e" filled="f" stroked="t" strokeweight=".70998pt" strokecolor="#545454">
                <v:path arrowok="t"/>
              </v:shape>
            </v:group>
            <v:group style="position:absolute;left:3616;top:2250;width:208;height:2" coordorigin="3616,2250" coordsize="208,2">
              <v:shape style="position:absolute;left:3616;top:2250;width:208;height:2" coordorigin="3616,2250" coordsize="208,0" path="m3616,2250l3824,2250e" filled="f" stroked="t" strokeweight=".94664pt" strokecolor="#808080">
                <v:path arrowok="t"/>
              </v:shape>
            </v:group>
            <v:group style="position:absolute;left:3768;top:2245;width:331;height:2" coordorigin="3768,2245" coordsize="331,2">
              <v:shape style="position:absolute;left:3768;top:2245;width:331;height:2" coordorigin="3768,2245" coordsize="331,0" path="m3768,2245l4099,2245e" filled="f" stroked="t" strokeweight=".47332pt" strokecolor="#545454">
                <v:path arrowok="t"/>
              </v:shape>
            </v:group>
            <v:group style="position:absolute;left:4042;top:2248;width:204;height:2" coordorigin="4042,2248" coordsize="204,2">
              <v:shape style="position:absolute;left:4042;top:2248;width:204;height:2" coordorigin="4042,2248" coordsize="204,0" path="m4042,2248l4246,2248e" filled="f" stroked="t" strokeweight=".47332pt" strokecolor="#676767">
                <v:path arrowok="t"/>
              </v:shape>
            </v:group>
            <v:group style="position:absolute;left:6546;top:2243;width:1207;height:2" coordorigin="6546,2243" coordsize="1207,2">
              <v:shape style="position:absolute;left:6546;top:2243;width:1207;height:2" coordorigin="6546,2243" coordsize="1207,0" path="m6546,2243l7753,2243e" filled="f" stroked="t" strokeweight=".47332pt" strokecolor="#6B6B6B">
                <v:path arrowok="t"/>
              </v:shape>
            </v:group>
            <v:group style="position:absolute;left:341;top:2241;width:11189;height:2" coordorigin="341,2241" coordsize="11189,2">
              <v:shape style="position:absolute;left:341;top:2241;width:11189;height:2" coordorigin="341,2241" coordsize="11189,0" path="m341,2241l11530,2241e" filled="f" stroked="t" strokeweight=".70998pt" strokecolor="#747474">
                <v:path arrowok="t"/>
              </v:shape>
            </v:group>
            <v:group style="position:absolute;left:350;top:2479;width:11180;height:2" coordorigin="350,2479" coordsize="11180,2">
              <v:shape style="position:absolute;left:350;top:2479;width:11180;height:2" coordorigin="350,2479" coordsize="11180,0" path="m350,2479l11530,2479e" filled="f" stroked="t" strokeweight=".70998pt" strokecolor="#707070">
                <v:path arrowok="t"/>
              </v:shape>
            </v:group>
            <v:group style="position:absolute;left:346;top:2720;width:8780;height:2" coordorigin="346,2720" coordsize="8780,2">
              <v:shape style="position:absolute;left:346;top:2720;width:8780;height:2" coordorigin="346,2720" coordsize="8780,0" path="m346,2720l9126,2720e" filled="f" stroked="t" strokeweight=".70998pt" strokecolor="#707070">
                <v:path arrowok="t"/>
              </v:shape>
            </v:group>
            <v:group style="position:absolute;left:9069;top:2717;width:246;height:2" coordorigin="9069,2717" coordsize="246,2">
              <v:shape style="position:absolute;left:9069;top:2717;width:246;height:2" coordorigin="9069,2717" coordsize="246,0" path="m9069,2717l9315,2717e" filled="f" stroked="t" strokeweight=".47332pt" strokecolor="#606060">
                <v:path arrowok="t"/>
              </v:shape>
            </v:group>
            <v:group style="position:absolute;left:9258;top:2717;width:2272;height:2" coordorigin="9258,2717" coordsize="2272,2">
              <v:shape style="position:absolute;left:9258;top:2717;width:2272;height:2" coordorigin="9258,2717" coordsize="2272,0" path="m9258,2717l11530,2717e" filled="f" stroked="t" strokeweight=".70998pt" strokecolor="#777777">
                <v:path arrowok="t"/>
              </v:shape>
            </v:group>
            <v:group style="position:absolute;left:346;top:2958;width:8780;height:2" coordorigin="346,2958" coordsize="8780,2">
              <v:shape style="position:absolute;left:346;top:2958;width:8780;height:2" coordorigin="346,2958" coordsize="8780,0" path="m346,2958l9126,2958e" filled="f" stroked="t" strokeweight=".70998pt" strokecolor="#707070">
                <v:path arrowok="t"/>
              </v:shape>
            </v:group>
            <v:group style="position:absolute;left:9069;top:2956;width:246;height:2" coordorigin="9069,2956" coordsize="246,2">
              <v:shape style="position:absolute;left:9069;top:2956;width:246;height:2" coordorigin="9069,2956" coordsize="246,0" path="m9069,2956l9315,2956e" filled="f" stroked="t" strokeweight=".47332pt" strokecolor="#575757">
                <v:path arrowok="t"/>
              </v:shape>
            </v:group>
            <v:group style="position:absolute;left:9258;top:2956;width:2272;height:2" coordorigin="9258,2956" coordsize="2272,2">
              <v:shape style="position:absolute;left:9258;top:2956;width:2272;height:2" coordorigin="9258,2956" coordsize="2272,0" path="m9258,2956l11530,2956e" filled="f" stroked="t" strokeweight=".70998pt" strokecolor="#777777">
                <v:path arrowok="t"/>
              </v:shape>
            </v:group>
            <v:group style="position:absolute;left:5505;top:3197;width:1221;height:2" coordorigin="5505,3197" coordsize="1221,2">
              <v:shape style="position:absolute;left:5505;top:3197;width:1221;height:2" coordorigin="5505,3197" coordsize="1221,0" path="m5505,3197l6726,3197e" filled="f" stroked="t" strokeweight=".47332pt" strokecolor="#747474">
                <v:path arrowok="t"/>
              </v:shape>
            </v:group>
            <v:group style="position:absolute;left:7313;top:3197;width:440;height:2" coordorigin="7313,3197" coordsize="440,2">
              <v:shape style="position:absolute;left:7313;top:3197;width:440;height:2" coordorigin="7313,3197" coordsize="440,0" path="m7313,3197l7753,3197e" filled="f" stroked="t" strokeweight=".47332pt" strokecolor="#707070">
                <v:path arrowok="t"/>
              </v:shape>
            </v:group>
            <v:group style="position:absolute;left:341;top:3194;width:11194;height:2" coordorigin="341,3194" coordsize="11194,2">
              <v:shape style="position:absolute;left:341;top:3194;width:11194;height:2" coordorigin="341,3194" coordsize="11194,0" path="m341,3194l11535,3194e" filled="f" stroked="t" strokeweight=".70998pt" strokecolor="#747474">
                <v:path arrowok="t"/>
              </v:shape>
            </v:group>
            <v:group style="position:absolute;left:350;top:3437;width:3323;height:2" coordorigin="350,3437" coordsize="3323,2">
              <v:shape style="position:absolute;left:350;top:3437;width:3323;height:2" coordorigin="350,3437" coordsize="3323,0" path="m350,3437l3673,3437e" filled="f" stroked="t" strokeweight=".70998pt" strokecolor="#6B6B6B">
                <v:path arrowok="t"/>
              </v:shape>
            </v:group>
            <v:group style="position:absolute;left:3616;top:3437;width:483;height:2" coordorigin="3616,3437" coordsize="483,2">
              <v:shape style="position:absolute;left:3616;top:3437;width:483;height:2" coordorigin="3616,3437" coordsize="483,0" path="m3616,3437l4099,3437e" filled="f" stroked="t" strokeweight=".47332pt" strokecolor="#545454">
                <v:path arrowok="t"/>
              </v:shape>
            </v:group>
            <v:group style="position:absolute;left:4042;top:3435;width:7488;height:2" coordorigin="4042,3435" coordsize="7488,2">
              <v:shape style="position:absolute;left:4042;top:3435;width:7488;height:2" coordorigin="4042,3435" coordsize="7488,0" path="m4042,3435l11530,3435e" filled="f" stroked="t" strokeweight=".70998pt" strokecolor="#747474">
                <v:path arrowok="t"/>
              </v:shape>
            </v:group>
            <v:group style="position:absolute;left:3805;top:3433;width:2;height:343" coordorigin="3805,3433" coordsize="2,343">
              <v:shape style="position:absolute;left:3805;top:3433;width:2;height:343" coordorigin="3805,3433" coordsize="0,343" path="m3805,3776l3805,3433e" filled="f" stroked="t" strokeweight=".94664pt" strokecolor="#707070">
                <v:path arrowok="t"/>
              </v:shape>
            </v:group>
            <v:group style="position:absolute;left:7159;top:3428;width:2;height:782" coordorigin="7159,3428" coordsize="2,782">
              <v:shape style="position:absolute;left:7159;top:3428;width:2;height:782" coordorigin="7159,3428" coordsize="0,782" path="m7159,4210l7159,3428e" filled="f" stroked="t" strokeweight=".70998pt" strokecolor="#646464">
                <v:path arrowok="t"/>
              </v:shape>
            </v:group>
            <v:group style="position:absolute;left:7142;top:3876;width:1614;height:2" coordorigin="7142,3876" coordsize="1614,2">
              <v:shape style="position:absolute;left:7142;top:3876;width:1614;height:2" coordorigin="7142,3876" coordsize="1614,0" path="m7142,3876l8756,3876e" filled="f" stroked="t" strokeweight=".23666pt" strokecolor="#5B5B5B">
                <v:path arrowok="t"/>
              </v:shape>
            </v:group>
            <v:group style="position:absolute;left:11525;top:3409;width:2;height:296" coordorigin="11525,3409" coordsize="2,296">
              <v:shape style="position:absolute;left:11525;top:3409;width:2;height:296" coordorigin="11525,3409" coordsize="0,296" path="m11525,3704l11525,3409e" filled="f" stroked="t" strokeweight=".47332pt" strokecolor="#4B4B4B">
                <v:path arrowok="t"/>
              </v:shape>
            </v:group>
            <v:group style="position:absolute;left:3805;top:3647;width:2;height:257" coordorigin="3805,3647" coordsize="2,257">
              <v:shape style="position:absolute;left:3805;top:3647;width:2;height:257" coordorigin="3805,3647" coordsize="0,257" path="m3805,3904l3805,3647e" filled="f" stroked="t" strokeweight=".47332pt" strokecolor="#545454">
                <v:path arrowok="t"/>
              </v:shape>
            </v:group>
            <v:group style="position:absolute;left:3801;top:3885;width:1950;height:2" coordorigin="3801,3885" coordsize="1950,2">
              <v:shape style="position:absolute;left:3801;top:3885;width:1950;height:2" coordorigin="3801,3885" coordsize="1950,0" path="m3801,3885l5751,3885e" filled="f" stroked="t" strokeweight=".70998pt" strokecolor="#707070">
                <v:path arrowok="t"/>
              </v:shape>
            </v:group>
            <v:group style="position:absolute;left:8756;top:3876;width:970;height:2" coordorigin="8756,3876" coordsize="970,2">
              <v:shape style="position:absolute;left:8756;top:3876;width:970;height:2" coordorigin="8756,3876" coordsize="970,0" path="m8756,3876l9727,3876e" filled="f" stroked="t" strokeweight=".23666pt" strokecolor="#000000">
                <v:path arrowok="t"/>
              </v:shape>
            </v:group>
            <v:group style="position:absolute;left:9727;top:3876;width:1794;height:2" coordorigin="9727,3876" coordsize="1794,2">
              <v:shape style="position:absolute;left:9727;top:3876;width:1794;height:2" coordorigin="9727,3876" coordsize="1794,0" path="m9727,3876l11521,3876e" filled="f" stroked="t" strokeweight=".23666pt" strokecolor="#909090">
                <v:path arrowok="t"/>
              </v:shape>
            </v:group>
            <v:group style="position:absolute;left:341;top:4205;width:3015;height:2" coordorigin="341,4205" coordsize="3015,2">
              <v:shape style="position:absolute;left:341;top:4205;width:3015;height:2" coordorigin="341,4205" coordsize="3015,0" path="m341,4205l3356,4205e" filled="f" stroked="t" strokeweight=".70998pt" strokecolor="#747474">
                <v:path arrowok="t"/>
              </v:shape>
            </v:group>
            <v:group style="position:absolute;left:3299;top:4205;width:374;height:2" coordorigin="3299,4205" coordsize="374,2">
              <v:shape style="position:absolute;left:3299;top:4205;width:374;height:2" coordorigin="3299,4205" coordsize="374,0" path="m3299,4205l3673,4205e" filled="f" stroked="t" strokeweight=".47332pt" strokecolor="#5B5B5B">
                <v:path arrowok="t"/>
              </v:shape>
            </v:group>
            <v:group style="position:absolute;left:3616;top:4205;width:289;height:2" coordorigin="3616,4205" coordsize="289,2">
              <v:shape style="position:absolute;left:3616;top:4205;width:289;height:2" coordorigin="3616,4205" coordsize="289,0" path="m3616,4205l3905,4205e" filled="f" stroked="t" strokeweight=".94664pt" strokecolor="#646464">
                <v:path arrowok="t"/>
              </v:shape>
            </v:group>
            <v:group style="position:absolute;left:3810;top:3847;width:2;height:367" coordorigin="3810,3847" coordsize="2,367">
              <v:shape style="position:absolute;left:3810;top:3847;width:2;height:367" coordorigin="3810,3847" coordsize="0,367" path="m3810,4214l3810,3847e" filled="f" stroked="t" strokeweight=".94664pt" strokecolor="#232323">
                <v:path arrowok="t"/>
              </v:shape>
            </v:group>
            <v:group style="position:absolute;left:3848;top:4202;width:2575;height:2" coordorigin="3848,4202" coordsize="2575,2">
              <v:shape style="position:absolute;left:3848;top:4202;width:2575;height:2" coordorigin="3848,4202" coordsize="2575,0" path="m3848,4202l6423,4202e" filled="f" stroked="t" strokeweight=".94664pt" strokecolor="#4F4F4F">
                <v:path arrowok="t"/>
              </v:shape>
            </v:group>
            <v:group style="position:absolute;left:6366;top:4205;width:5169;height:2" coordorigin="6366,4205" coordsize="5169,2">
              <v:shape style="position:absolute;left:6366;top:4205;width:5169;height:2" coordorigin="6366,4205" coordsize="5169,0" path="m6366,4205l11535,4205e" filled="f" stroked="t" strokeweight=".70998pt" strokecolor="#747474">
                <v:path arrowok="t"/>
              </v:shape>
            </v:group>
            <v:group style="position:absolute;left:350;top:4488;width:3006;height:2" coordorigin="350,4488" coordsize="3006,2">
              <v:shape style="position:absolute;left:350;top:4488;width:3006;height:2" coordorigin="350,4488" coordsize="3006,0" path="m350,4488l3356,4488e" filled="f" stroked="t" strokeweight=".70998pt" strokecolor="#707070">
                <v:path arrowok="t"/>
              </v:shape>
            </v:group>
            <v:group style="position:absolute;left:353;top:729;width:2;height:15170" coordorigin="353,729" coordsize="2,15170">
              <v:shape style="position:absolute;left:353;top:729;width:2;height:15170" coordorigin="353,729" coordsize="0,15170" path="m353,15899l353,729e" filled="f" stroked="t" strokeweight=".70998pt" strokecolor="#5B5B5B">
                <v:path arrowok="t"/>
              </v:shape>
            </v:group>
            <v:group style="position:absolute;left:2390;top:4200;width:2;height:548" coordorigin="2390,4200" coordsize="2,548">
              <v:shape style="position:absolute;left:2390;top:4200;width:2;height:548" coordorigin="2390,4200" coordsize="0,548" path="m2390,4748l2390,4200e" filled="f" stroked="t" strokeweight=".47332pt" strokecolor="#444444">
                <v:path arrowok="t"/>
              </v:shape>
            </v:group>
            <v:group style="position:absolute;left:3299;top:4491;width:237;height:2" coordorigin="3299,4491" coordsize="237,2">
              <v:shape style="position:absolute;left:3299;top:4491;width:237;height:2" coordorigin="3299,4491" coordsize="237,0" path="m3299,4491l3536,4491e" filled="f" stroked="t" strokeweight=".47332pt" strokecolor="#484848">
                <v:path arrowok="t"/>
              </v:shape>
            </v:group>
            <v:group style="position:absolute;left:3479;top:4491;width:194;height:2" coordorigin="3479,4491" coordsize="194,2">
              <v:shape style="position:absolute;left:3479;top:4491;width:194;height:2" coordorigin="3479,4491" coordsize="194,0" path="m3479,4491l3673,4491e" filled="f" stroked="t" strokeweight=".47332pt" strokecolor="#676767">
                <v:path arrowok="t"/>
              </v:shape>
            </v:group>
            <v:group style="position:absolute;left:3616;top:4493;width:630;height:2" coordorigin="3616,4493" coordsize="630,2">
              <v:shape style="position:absolute;left:3616;top:4493;width:630;height:2" coordorigin="3616,4493" coordsize="630,0" path="m3616,4493l4246,4493e" filled="f" stroked="t" strokeweight=".94664pt" strokecolor="#7C7C7C">
                <v:path arrowok="t"/>
              </v:shape>
            </v:group>
            <v:group style="position:absolute;left:4189;top:4491;width:246;height:2" coordorigin="4189,4491" coordsize="246,2">
              <v:shape style="position:absolute;left:4189;top:4491;width:246;height:2" coordorigin="4189,4491" coordsize="246,0" path="m4189,4491l4435,4491e" filled="f" stroked="t" strokeweight=".47332pt" strokecolor="#4F4F4F">
                <v:path arrowok="t"/>
              </v:shape>
            </v:group>
            <v:group style="position:absolute;left:4378;top:4488;width:7152;height:2" coordorigin="4378,4488" coordsize="7152,2">
              <v:shape style="position:absolute;left:4378;top:4488;width:7152;height:2" coordorigin="4378,4488" coordsize="7152,0" path="m4378,4488l11530,4488e" filled="f" stroked="t" strokeweight=".70998pt" strokecolor="#747474">
                <v:path arrowok="t"/>
              </v:shape>
            </v:group>
            <v:group style="position:absolute;left:11528;top:4157;width:2;height:358" coordorigin="11528,4157" coordsize="2,358">
              <v:shape style="position:absolute;left:11528;top:4157;width:2;height:358" coordorigin="11528,4157" coordsize="0,358" path="m11528,4515l11528,4157e" filled="f" stroked="t" strokeweight=".47332pt" strokecolor="#575757">
                <v:path arrowok="t"/>
              </v:shape>
            </v:group>
            <v:group style="position:absolute;left:2381;top:4729;width:3010;height:2" coordorigin="2381,4729" coordsize="3010,2">
              <v:shape style="position:absolute;left:2381;top:4729;width:3010;height:2" coordorigin="2381,4729" coordsize="3010,0" path="m2381,4729l5391,4729e" filled="f" stroked="t" strokeweight=".70998pt" strokecolor="#707070">
                <v:path arrowok="t"/>
              </v:shape>
            </v:group>
            <v:group style="position:absolute;left:5334;top:4729;width:227;height:2" coordorigin="5334,4729" coordsize="227,2">
              <v:shape style="position:absolute;left:5334;top:4729;width:227;height:2" coordorigin="5334,4729" coordsize="227,0" path="m5334,4729l5562,4729e" filled="f" stroked="t" strokeweight=".47332pt" strokecolor="#545454">
                <v:path arrowok="t"/>
              </v:shape>
            </v:group>
            <v:group style="position:absolute;left:5505;top:4729;width:1671;height:2" coordorigin="5505,4729" coordsize="1671,2">
              <v:shape style="position:absolute;left:5505;top:4729;width:1671;height:2" coordorigin="5505,4729" coordsize="1671,0" path="m5505,4729l7176,4729e" filled="f" stroked="t" strokeweight=".70998pt" strokecolor="#777777">
                <v:path arrowok="t"/>
              </v:shape>
            </v:group>
            <v:group style="position:absolute;left:7119;top:4729;width:251;height:2" coordorigin="7119,4729" coordsize="251,2">
              <v:shape style="position:absolute;left:7119;top:4729;width:251;height:2" coordorigin="7119,4729" coordsize="251,0" path="m7119,4729l7370,4729e" filled="f" stroked="t" strokeweight=".47332pt" strokecolor="#4F4F4F">
                <v:path arrowok="t"/>
              </v:shape>
            </v:group>
            <v:group style="position:absolute;left:7313;top:4727;width:4227;height:2" coordorigin="7313,4727" coordsize="4227,2">
              <v:shape style="position:absolute;left:7313;top:4727;width:4227;height:2" coordorigin="7313,4727" coordsize="4227,0" path="m7313,4727l11540,4727e" filled="f" stroked="t" strokeweight=".70998pt" strokecolor="#747474">
                <v:path arrowok="t"/>
              </v:shape>
            </v:group>
            <v:group style="position:absolute;left:4913;top:4720;width:2;height:515" coordorigin="4913,4720" coordsize="2,515">
              <v:shape style="position:absolute;left:4913;top:4720;width:2;height:515" coordorigin="4913,4720" coordsize="0,515" path="m4913,5235l4913,4720e" filled="f" stroked="t" strokeweight=".47332pt" strokecolor="#484848">
                <v:path arrowok="t"/>
              </v:shape>
            </v:group>
            <v:group style="position:absolute;left:7725;top:4715;width:2;height:262" coordorigin="7725,4715" coordsize="2,262">
              <v:shape style="position:absolute;left:7725;top:4715;width:2;height:262" coordorigin="7725,4715" coordsize="0,262" path="m7725,4977l7725,4715e" filled="f" stroked="t" strokeweight=".23666pt" strokecolor="#747474">
                <v:path arrowok="t"/>
              </v:shape>
            </v:group>
            <v:group style="position:absolute;left:4904;top:5218;width:6631;height:2" coordorigin="4904,5218" coordsize="6631,2">
              <v:shape style="position:absolute;left:4904;top:5218;width:6631;height:2" coordorigin="4904,5218" coordsize="6631,0" path="m4904,5218l11535,5218e" filled="f" stroked="t" strokeweight=".70998pt" strokecolor="#747474">
                <v:path arrowok="t"/>
              </v:shape>
            </v:group>
            <v:group style="position:absolute;left:6366;top:5218;width:360;height:2" coordorigin="6366,5218" coordsize="360,2">
              <v:shape style="position:absolute;left:6366;top:5218;width:360;height:2" coordorigin="6366,5218" coordsize="360,0" path="m6366,5218l6726,5218e" filled="f" stroked="t" strokeweight=".47332pt" strokecolor="#575757">
                <v:path arrowok="t"/>
              </v:shape>
            </v:group>
            <v:group style="position:absolute;left:7725;top:4977;width:2;height:238" coordorigin="7725,4977" coordsize="2,238">
              <v:shape style="position:absolute;left:7725;top:4977;width:2;height:238" coordorigin="7725,4977" coordsize="0,238" path="m7725,5215l7725,4977e" filled="f" stroked="t" strokeweight=".23666pt" strokecolor="#4F4F4F">
                <v:path arrowok="t"/>
              </v:shape>
            </v:group>
            <v:group style="position:absolute;left:11530;top:4949;width:2;height:296" coordorigin="11530,4949" coordsize="2,296">
              <v:shape style="position:absolute;left:11530;top:4949;width:2;height:296" coordorigin="11530,4949" coordsize="0,296" path="m11530,5244l11530,4949e" filled="f" stroked="t" strokeweight=".47332pt" strokecolor="#4B4B4B">
                <v:path arrowok="t"/>
              </v:shape>
            </v:group>
            <v:group style="position:absolute;left:2388;top:4691;width:2;height:796" coordorigin="2388,4691" coordsize="2,796">
              <v:shape style="position:absolute;left:2388;top:4691;width:2;height:796" coordorigin="2388,4691" coordsize="0,796" path="m2388,5487l2388,4691e" filled="f" stroked="t" strokeweight=".70998pt" strokecolor="#5B5B5B">
                <v:path arrowok="t"/>
              </v:shape>
            </v:group>
            <v:group style="position:absolute;left:4913;top:5177;width:2;height:558" coordorigin="4913,5177" coordsize="2,558">
              <v:shape style="position:absolute;left:4913;top:5177;width:2;height:558" coordorigin="4913,5177" coordsize="0,558" path="m4913,5735l4913,5177e" filled="f" stroked="t" strokeweight=".94664pt" strokecolor="#646464">
                <v:path arrowok="t"/>
              </v:shape>
            </v:group>
            <v:group style="position:absolute;left:4904;top:5468;width:6636;height:2" coordorigin="4904,5468" coordsize="6636,2">
              <v:shape style="position:absolute;left:4904;top:5468;width:6636;height:2" coordorigin="4904,5468" coordsize="6636,0" path="m4904,5468l11540,5468e" filled="f" stroked="t" strokeweight=".70998pt" strokecolor="#747474">
                <v:path arrowok="t"/>
              </v:shape>
            </v:group>
            <v:group style="position:absolute;left:353;top:5430;width:2;height:305" coordorigin="353,5430" coordsize="2,305">
              <v:shape style="position:absolute;left:353;top:5430;width:2;height:305" coordorigin="353,5430" coordsize="0,305" path="m353,5735l353,5430e" filled="f" stroked="t" strokeweight=".47332pt" strokecolor="#444444">
                <v:path arrowok="t"/>
              </v:shape>
            </v:group>
            <v:group style="position:absolute;left:2390;top:5430;width:2;height:305" coordorigin="2390,5430" coordsize="2,305">
              <v:shape style="position:absolute;left:2390;top:5430;width:2;height:305" coordorigin="2390,5430" coordsize="0,305" path="m2390,5735l2390,5430e" filled="f" stroked="t" strokeweight=".47332pt" strokecolor="#4B4B4B">
                <v:path arrowok="t"/>
              </v:shape>
            </v:group>
            <v:group style="position:absolute;left:4908;top:5714;width:6631;height:2" coordorigin="4908,5714" coordsize="6631,2">
              <v:shape style="position:absolute;left:4908;top:5714;width:6631;height:2" coordorigin="4908,5714" coordsize="6631,0" path="m4908,5714l11540,5714e" filled="f" stroked="t" strokeweight=".70998pt" strokecolor="#747474">
                <v:path arrowok="t"/>
              </v:shape>
            </v:group>
            <v:group style="position:absolute;left:2381;top:5954;width:1155;height:2" coordorigin="2381,5954" coordsize="1155,2">
              <v:shape style="position:absolute;left:2381;top:5954;width:1155;height:2" coordorigin="2381,5954" coordsize="1155,0" path="m2381,5954l3536,5954e" filled="f" stroked="t" strokeweight=".70998pt" strokecolor="#707070">
                <v:path arrowok="t"/>
              </v:shape>
            </v:group>
            <v:group style="position:absolute;left:3479;top:5952;width:346;height:2" coordorigin="3479,5952" coordsize="346,2">
              <v:shape style="position:absolute;left:3479;top:5952;width:346;height:2" coordorigin="3479,5952" coordsize="346,0" path="m3479,5952l3824,5952e" filled="f" stroked="t" strokeweight=".47332pt" strokecolor="#5B5B5B">
                <v:path arrowok="t"/>
              </v:shape>
            </v:group>
            <v:group style="position:absolute;left:3768;top:5954;width:246;height:2" coordorigin="3768,5954" coordsize="246,2">
              <v:shape style="position:absolute;left:3768;top:5954;width:246;height:2" coordorigin="3768,5954" coordsize="246,0" path="m3768,5954l4014,5954e" filled="f" stroked="t" strokeweight=".47332pt" strokecolor="#484848">
                <v:path arrowok="t"/>
              </v:shape>
            </v:group>
            <v:group style="position:absolute;left:3957;top:5952;width:7578;height:2" coordorigin="3957,5952" coordsize="7578,2">
              <v:shape style="position:absolute;left:3957;top:5952;width:7578;height:2" coordorigin="3957,5952" coordsize="7578,0" path="m3957,5952l11535,5952e" filled="f" stroked="t" strokeweight=".70998pt" strokecolor="#777777">
                <v:path arrowok="t"/>
              </v:shape>
            </v:group>
            <v:group style="position:absolute;left:4913;top:5678;width:2;height:543" coordorigin="4913,5678" coordsize="2,543">
              <v:shape style="position:absolute;left:4913;top:5678;width:2;height:543" coordorigin="4913,5678" coordsize="0,543" path="m4913,6221l4913,5678e" filled="f" stroked="t" strokeweight=".47332pt" strokecolor="#484848">
                <v:path arrowok="t"/>
              </v:shape>
            </v:group>
            <v:group style="position:absolute;left:833;top:6190;width:890;height:2" coordorigin="833,6190" coordsize="890,2">
              <v:shape style="position:absolute;left:833;top:6190;width:890;height:2" coordorigin="833,6190" coordsize="890,0" path="m833,6190l1723,6190e" filled="f" stroked="t" strokeweight=".94664pt" strokecolor="#777777">
                <v:path arrowok="t"/>
              </v:shape>
            </v:group>
            <v:group style="position:absolute;left:1666;top:6193;width:748;height:2" coordorigin="1666,6193" coordsize="748,2">
              <v:shape style="position:absolute;left:1666;top:6193;width:748;height:2" coordorigin="1666,6193" coordsize="748,0" path="m1666,6193l2414,6193e" filled="f" stroked="t" strokeweight=".47332pt" strokecolor="#646464">
                <v:path arrowok="t"/>
              </v:shape>
            </v:group>
            <v:group style="position:absolute;left:2182;top:6195;width:4994;height:2" coordorigin="2182,6195" coordsize="4994,2">
              <v:shape style="position:absolute;left:2182;top:6195;width:4994;height:2" coordorigin="2182,6195" coordsize="4994,0" path="m2182,6195l7176,6195e" filled="f" stroked="t" strokeweight=".70998pt" strokecolor="#747474">
                <v:path arrowok="t"/>
              </v:shape>
            </v:group>
            <v:group style="position:absolute;left:7119;top:6198;width:251;height:2" coordorigin="7119,6198" coordsize="251,2">
              <v:shape style="position:absolute;left:7119;top:6198;width:251;height:2" coordorigin="7119,6198" coordsize="251,0" path="m7119,6198l7370,6198e" filled="f" stroked="t" strokeweight=".47332pt" strokecolor="#4F4F4F">
                <v:path arrowok="t"/>
              </v:shape>
            </v:group>
            <v:group style="position:absolute;left:7313;top:6198;width:1813;height:2" coordorigin="7313,6198" coordsize="1813,2">
              <v:shape style="position:absolute;left:7313;top:6198;width:1813;height:2" coordorigin="7313,6198" coordsize="1813,0" path="m7313,6198l9126,6198e" filled="f" stroked="t" strokeweight=".70998pt" strokecolor="#747474">
                <v:path arrowok="t"/>
              </v:shape>
            </v:group>
            <v:group style="position:absolute;left:9069;top:6198;width:246;height:2" coordorigin="9069,6198" coordsize="246,2">
              <v:shape style="position:absolute;left:9069;top:6198;width:246;height:2" coordorigin="9069,6198" coordsize="246,0" path="m9069,6198l9315,6198e" filled="f" stroked="t" strokeweight=".47332pt" strokecolor="#606060">
                <v:path arrowok="t"/>
              </v:shape>
            </v:group>
            <v:group style="position:absolute;left:9258;top:6195;width:2277;height:2" coordorigin="9258,6195" coordsize="2277,2">
              <v:shape style="position:absolute;left:9258;top:6195;width:2277;height:2" coordorigin="9258,6195" coordsize="2277,0" path="m9258,6195l11535,6195e" filled="f" stroked="t" strokeweight=".70998pt" strokecolor="#747474">
                <v:path arrowok="t"/>
              </v:shape>
            </v:group>
            <v:group style="position:absolute;left:11530;top:5931;width:2;height:291" coordorigin="11530,5931" coordsize="2,291">
              <v:shape style="position:absolute;left:11530;top:5931;width:2;height:291" coordorigin="11530,5931" coordsize="0,291" path="m11530,6221l11530,5931e" filled="f" stroked="t" strokeweight=".47332pt" strokecolor="#484848">
                <v:path arrowok="t"/>
              </v:shape>
            </v:group>
            <v:group style="position:absolute;left:2388;top:5640;width:2;height:973" coordorigin="2388,5640" coordsize="2,973">
              <v:shape style="position:absolute;left:2388;top:5640;width:2;height:973" coordorigin="2388,5640" coordsize="0,973" path="m2388,6612l2388,5640e" filled="f" stroked="t" strokeweight=".70998pt" strokecolor="#606060">
                <v:path arrowok="t"/>
              </v:shape>
            </v:group>
            <v:group style="position:absolute;left:4913;top:6150;width:2;height:539" coordorigin="4913,6150" coordsize="2,539">
              <v:shape style="position:absolute;left:4913;top:6150;width:2;height:539" coordorigin="4913,6150" coordsize="0,539" path="m4913,6689l4913,6150e" filled="f" stroked="t" strokeweight=".94664pt" strokecolor="#676767">
                <v:path arrowok="t"/>
              </v:shape>
            </v:group>
            <v:group style="position:absolute;left:7725;top:6179;width:2;height:57" coordorigin="7725,6179" coordsize="2,57">
              <v:shape style="position:absolute;left:7725;top:6179;width:2;height:57" coordorigin="7725,6179" coordsize="0,57" path="m7725,6236l7725,6179e" filled="f" stroked="t" strokeweight=".70998pt" strokecolor="#777777">
                <v:path arrowok="t"/>
              </v:shape>
            </v:group>
            <v:group style="position:absolute;left:11532;top:6150;width:2;height:114" coordorigin="11532,6150" coordsize="2,114">
              <v:shape style="position:absolute;left:11532;top:6150;width:2;height:114" coordorigin="11532,6150" coordsize="0,114" path="m11532,6264l11532,6150e" filled="f" stroked="t" strokeweight=".47332pt" strokecolor="#5B5B5B">
                <v:path arrowok="t"/>
              </v:shape>
            </v:group>
            <v:group style="position:absolute;left:7725;top:6236;width:2;height:229" coordorigin="7725,6236" coordsize="2,229">
              <v:shape style="position:absolute;left:7725;top:6236;width:2;height:229" coordorigin="7725,6236" coordsize="0,229" path="m7725,6465l7725,6236e" filled="f" stroked="t" strokeweight=".23666pt" strokecolor="#000000">
                <v:path arrowok="t"/>
              </v:shape>
            </v:group>
            <v:group style="position:absolute;left:2381;top:6660;width:1292;height:2" coordorigin="2381,6660" coordsize="1292,2">
              <v:shape style="position:absolute;left:2381;top:6660;width:1292;height:2" coordorigin="2381,6660" coordsize="1292,0" path="m2381,6660l3673,6660e" filled="f" stroked="t" strokeweight=".70998pt" strokecolor="#707070">
                <v:path arrowok="t"/>
              </v:shape>
            </v:group>
            <v:group style="position:absolute;left:3616;top:6660;width:483;height:2" coordorigin="3616,6660" coordsize="483,2">
              <v:shape style="position:absolute;left:3616;top:6660;width:483;height:2" coordorigin="3616,6660" coordsize="483,0" path="m3616,6660l4099,6660e" filled="f" stroked="t" strokeweight=".47332pt" strokecolor="#5B5B5B">
                <v:path arrowok="t"/>
              </v:shape>
            </v:group>
            <v:group style="position:absolute;left:4042;top:6662;width:3133;height:2" coordorigin="4042,6662" coordsize="3133,2">
              <v:shape style="position:absolute;left:4042;top:6662;width:3133;height:2" coordorigin="4042,6662" coordsize="3133,0" path="m4042,6662l7176,6662e" filled="f" stroked="t" strokeweight=".70998pt" strokecolor="#747474">
                <v:path arrowok="t"/>
              </v:shape>
            </v:group>
            <v:group style="position:absolute;left:7119;top:6665;width:251;height:2" coordorigin="7119,6665" coordsize="251,2">
              <v:shape style="position:absolute;left:7119;top:6665;width:251;height:2" coordorigin="7119,6665" coordsize="251,0" path="m7119,6665l7370,6665e" filled="f" stroked="t" strokeweight=".47332pt" strokecolor="#545454">
                <v:path arrowok="t"/>
              </v:shape>
            </v:group>
            <v:group style="position:absolute;left:7313;top:6665;width:1813;height:2" coordorigin="7313,6665" coordsize="1813,2">
              <v:shape style="position:absolute;left:7313;top:6665;width:1813;height:2" coordorigin="7313,6665" coordsize="1813,0" path="m7313,6665l9126,6665e" filled="f" stroked="t" strokeweight=".70998pt" strokecolor="#777777">
                <v:path arrowok="t"/>
              </v:shape>
            </v:group>
            <v:group style="position:absolute;left:7725;top:6465;width:2;height:434" coordorigin="7725,6465" coordsize="2,434">
              <v:shape style="position:absolute;left:7725;top:6465;width:2;height:434" coordorigin="7725,6465" coordsize="0,434" path="m7725,6898l7725,6465e" filled="f" stroked="t" strokeweight=".23666pt" strokecolor="#777777">
                <v:path arrowok="t"/>
              </v:shape>
            </v:group>
            <v:group style="position:absolute;left:9069;top:6665;width:246;height:2" coordorigin="9069,6665" coordsize="246,2">
              <v:shape style="position:absolute;left:9069;top:6665;width:246;height:2" coordorigin="9069,6665" coordsize="246,0" path="m9069,6665l9315,6665e" filled="f" stroked="t" strokeweight=".47332pt" strokecolor="#575757">
                <v:path arrowok="t"/>
              </v:shape>
            </v:group>
            <v:group style="position:absolute;left:9258;top:6665;width:2281;height:2" coordorigin="9258,6665" coordsize="2281,2">
              <v:shape style="position:absolute;left:9258;top:6665;width:2281;height:2" coordorigin="9258,6665" coordsize="2281,0" path="m9258,6665l11540,6665e" filled="f" stroked="t" strokeweight=".70998pt" strokecolor="#747474">
                <v:path arrowok="t"/>
              </v:shape>
            </v:group>
            <v:group style="position:absolute;left:350;top:6622;width:2;height:296" coordorigin="350,6622" coordsize="2,296">
              <v:shape style="position:absolute;left:350;top:6622;width:2;height:296" coordorigin="350,6622" coordsize="0,296" path="m350,6917l350,6622e" filled="f" stroked="t" strokeweight=".47332pt" strokecolor="#343434">
                <v:path arrowok="t"/>
              </v:shape>
            </v:group>
            <v:group style="position:absolute;left:2388;top:6436;width:2;height:482" coordorigin="2388,6436" coordsize="2,482">
              <v:shape style="position:absolute;left:2388;top:6436;width:2;height:482" coordorigin="2388,6436" coordsize="0,482" path="m2388,6917l2388,6436e" filled="f" stroked="t" strokeweight=".47332pt" strokecolor="#484848">
                <v:path arrowok="t"/>
              </v:shape>
            </v:group>
            <v:group style="position:absolute;left:2381;top:6901;width:4795;height:2" coordorigin="2381,6901" coordsize="4795,2">
              <v:shape style="position:absolute;left:2381;top:6901;width:4795;height:2" coordorigin="2381,6901" coordsize="4795,0" path="m2381,6901l7176,6901e" filled="f" stroked="t" strokeweight=".70998pt" strokecolor="#747474">
                <v:path arrowok="t"/>
              </v:shape>
            </v:group>
            <v:group style="position:absolute;left:4913;top:6617;width:2;height:296" coordorigin="4913,6617" coordsize="2,296">
              <v:shape style="position:absolute;left:4913;top:6617;width:2;height:296" coordorigin="4913,6617" coordsize="0,296" path="m4913,6913l4913,6617e" filled="f" stroked="t" strokeweight=".47332pt" strokecolor="#444444">
                <v:path arrowok="t"/>
              </v:shape>
            </v:group>
            <v:group style="position:absolute;left:7119;top:6903;width:251;height:2" coordorigin="7119,6903" coordsize="251,2">
              <v:shape style="position:absolute;left:7119;top:6903;width:251;height:2" coordorigin="7119,6903" coordsize="251,0" path="m7119,6903l7370,6903e" filled="f" stroked="t" strokeweight=".47332pt" strokecolor="#4B4B4B">
                <v:path arrowok="t"/>
              </v:shape>
            </v:group>
            <v:group style="position:absolute;left:7313;top:6903;width:1813;height:2" coordorigin="7313,6903" coordsize="1813,2">
              <v:shape style="position:absolute;left:7313;top:6903;width:1813;height:2" coordorigin="7313,6903" coordsize="1813,0" path="m7313,6903l9126,6903e" filled="f" stroked="t" strokeweight=".70998pt" strokecolor="#747474">
                <v:path arrowok="t"/>
              </v:shape>
            </v:group>
            <v:group style="position:absolute;left:9069;top:6903;width:246;height:2" coordorigin="9069,6903" coordsize="246,2">
              <v:shape style="position:absolute;left:9069;top:6903;width:246;height:2" coordorigin="9069,6903" coordsize="246,0" path="m9069,6903l9315,6903e" filled="f" stroked="t" strokeweight=".47332pt" strokecolor="#545454">
                <v:path arrowok="t"/>
              </v:shape>
            </v:group>
            <v:group style="position:absolute;left:9258;top:6903;width:2277;height:2" coordorigin="9258,6903" coordsize="2277,2">
              <v:shape style="position:absolute;left:9258;top:6903;width:2277;height:2" coordorigin="9258,6903" coordsize="2277,0" path="m9258,6903l11535,6903e" filled="f" stroked="t" strokeweight=".70998pt" strokecolor="#777777">
                <v:path arrowok="t"/>
              </v:shape>
            </v:group>
            <v:group style="position:absolute;left:11532;top:6617;width:2;height:310" coordorigin="11532,6617" coordsize="2,310">
              <v:shape style="position:absolute;left:11532;top:6617;width:2;height:310" coordorigin="11532,6617" coordsize="0,310" path="m11532,6927l11532,6617e" filled="f" stroked="t" strokeweight=".47332pt" strokecolor="#606060">
                <v:path arrowok="t"/>
              </v:shape>
            </v:group>
            <v:group style="position:absolute;left:341;top:7134;width:743;height:2" coordorigin="341,7134" coordsize="743,2">
              <v:shape style="position:absolute;left:341;top:7134;width:743;height:2" coordorigin="341,7134" coordsize="743,0" path="m341,7134l1084,7134e" filled="f" stroked="t" strokeweight=".47332pt" strokecolor="#575757">
                <v:path arrowok="t"/>
              </v:shape>
            </v:group>
            <v:group style="position:absolute;left:1027;top:7139;width:4364;height:2" coordorigin="1027,7139" coordsize="4364,2">
              <v:shape style="position:absolute;left:1027;top:7139;width:4364;height:2" coordorigin="1027,7139" coordsize="4364,0" path="m1027,7139l5391,7139e" filled="f" stroked="t" strokeweight=".70998pt" strokecolor="#747474">
                <v:path arrowok="t"/>
              </v:shape>
            </v:group>
            <v:group style="position:absolute;left:5334;top:7142;width:227;height:2" coordorigin="5334,7142" coordsize="227,2">
              <v:shape style="position:absolute;left:5334;top:7142;width:227;height:2" coordorigin="5334,7142" coordsize="227,0" path="m5334,7142l5562,7142e" filled="f" stroked="t" strokeweight=".47332pt" strokecolor="#575757">
                <v:path arrowok="t"/>
              </v:shape>
            </v:group>
            <v:group style="position:absolute;left:5505;top:7144;width:1865;height:2" coordorigin="5505,7144" coordsize="1865,2">
              <v:shape style="position:absolute;left:5505;top:7144;width:1865;height:2" coordorigin="5505,7144" coordsize="1865,0" path="m5505,7144l7370,7144e" filled="f" stroked="t" strokeweight=".70998pt" strokecolor="#7C7C7C">
                <v:path arrowok="t"/>
              </v:shape>
            </v:group>
            <v:group style="position:absolute;left:7313;top:7144;width:440;height:2" coordorigin="7313,7144" coordsize="440,2">
              <v:shape style="position:absolute;left:7313;top:7144;width:440;height:2" coordorigin="7313,7144" coordsize="440,0" path="m7313,7144l7753,7144e" filled="f" stroked="t" strokeweight=".47332pt" strokecolor="#646464">
                <v:path arrowok="t"/>
              </v:shape>
            </v:group>
            <v:group style="position:absolute;left:7696;top:7144;width:639;height:2" coordorigin="7696,7144" coordsize="639,2">
              <v:shape style="position:absolute;left:7696;top:7144;width:639;height:2" coordorigin="7696,7144" coordsize="639,0" path="m7696,7144l8335,7144e" filled="f" stroked="t" strokeweight=".94664pt" strokecolor="#7C7C7C">
                <v:path arrowok="t"/>
              </v:shape>
            </v:group>
            <v:group style="position:absolute;left:8278;top:7144;width:506;height:2" coordorigin="8278,7144" coordsize="506,2">
              <v:shape style="position:absolute;left:8278;top:7144;width:506;height:2" coordorigin="8278,7144" coordsize="506,0" path="m8278,7144l8785,7144e" filled="f" stroked="t" strokeweight=".47332pt" strokecolor="#5B5B5B">
                <v:path arrowok="t"/>
              </v:shape>
            </v:group>
            <v:group style="position:absolute;left:8728;top:7144;width:587;height:2" coordorigin="8728,7144" coordsize="587,2">
              <v:shape style="position:absolute;left:8728;top:7144;width:587;height:2" coordorigin="8728,7144" coordsize="587,0" path="m8728,7144l9315,7144e" filled="f" stroked="t" strokeweight=".94664pt" strokecolor="#808080">
                <v:path arrowok="t"/>
              </v:shape>
            </v:group>
            <v:group style="position:absolute;left:9258;top:7144;width:497;height:2" coordorigin="9258,7144" coordsize="497,2">
              <v:shape style="position:absolute;left:9258;top:7144;width:497;height:2" coordorigin="9258,7144" coordsize="497,0" path="m9258,7144l9755,7144e" filled="f" stroked="t" strokeweight=".47332pt" strokecolor="#606060">
                <v:path arrowok="t"/>
              </v:shape>
            </v:group>
            <v:group style="position:absolute;left:9698;top:7146;width:1836;height:2" coordorigin="9698,7146" coordsize="1836,2">
              <v:shape style="position:absolute;left:9698;top:7146;width:1836;height:2" coordorigin="9698,7146" coordsize="1836,0" path="m9698,7146l11535,7146e" filled="f" stroked="t" strokeweight=".70998pt" strokecolor="#777777">
                <v:path arrowok="t"/>
              </v:shape>
            </v:group>
            <v:group style="position:absolute;left:11530;top:6855;width:2;height:315" coordorigin="11530,6855" coordsize="2,315">
              <v:shape style="position:absolute;left:11530;top:6855;width:2;height:315" coordorigin="11530,6855" coordsize="0,315" path="m11530,7170l11530,6855e" filled="f" stroked="t" strokeweight=".47332pt" strokecolor="#4B4B4B">
                <v:path arrowok="t"/>
              </v:shape>
            </v:group>
            <v:group style="position:absolute;left:2388;top:6860;width:2;height:777" coordorigin="2388,6860" coordsize="2,777">
              <v:shape style="position:absolute;left:2388;top:6860;width:2;height:777" coordorigin="2388,6860" coordsize="0,777" path="m2388,7637l2388,6860e" filled="f" stroked="t" strokeweight=".94664pt" strokecolor="#646464">
                <v:path arrowok="t"/>
              </v:shape>
            </v:group>
            <v:group style="position:absolute;left:336;top:7602;width:748;height:2" coordorigin="336,7602" coordsize="748,2">
              <v:shape style="position:absolute;left:336;top:7602;width:748;height:2" coordorigin="336,7602" coordsize="748,0" path="m336,7602l1084,7602e" filled="f" stroked="t" strokeweight=".47332pt" strokecolor="#545454">
                <v:path arrowok="t"/>
              </v:shape>
            </v:group>
            <v:group style="position:absolute;left:1027;top:7606;width:2329;height:2" coordorigin="1027,7606" coordsize="2329,2">
              <v:shape style="position:absolute;left:1027;top:7606;width:2329;height:2" coordorigin="1027,7606" coordsize="2329,0" path="m1027,7606l3356,7606e" filled="f" stroked="t" strokeweight=".70998pt" strokecolor="#747474">
                <v:path arrowok="t"/>
              </v:shape>
            </v:group>
            <v:group style="position:absolute;left:3299;top:7609;width:237;height:2" coordorigin="3299,7609" coordsize="237,2">
              <v:shape style="position:absolute;left:3299;top:7609;width:237;height:2" coordorigin="3299,7609" coordsize="237,0" path="m3299,7609l3536,7609e" filled="f" stroked="t" strokeweight=".47332pt" strokecolor="#4B4B4B">
                <v:path arrowok="t"/>
              </v:shape>
            </v:group>
            <v:group style="position:absolute;left:3479;top:7611;width:786;height:2" coordorigin="3479,7611" coordsize="786,2">
              <v:shape style="position:absolute;left:3479;top:7611;width:786;height:2" coordorigin="3479,7611" coordsize="786,0" path="m3479,7611l4265,7611e" filled="f" stroked="t" strokeweight=".94664pt" strokecolor="#808080">
                <v:path arrowok="t"/>
              </v:shape>
            </v:group>
            <v:group style="position:absolute;left:4189;top:7609;width:246;height:2" coordorigin="4189,7609" coordsize="246,2">
              <v:shape style="position:absolute;left:4189;top:7609;width:246;height:2" coordorigin="4189,7609" coordsize="246,0" path="m4189,7609l4435,7609e" filled="f" stroked="t" strokeweight=".47332pt" strokecolor="#676767">
                <v:path arrowok="t"/>
              </v:shape>
            </v:group>
            <v:group style="position:absolute;left:4378;top:7611;width:1013;height:2" coordorigin="4378,7611" coordsize="1013,2">
              <v:shape style="position:absolute;left:4378;top:7611;width:1013;height:2" coordorigin="4378,7611" coordsize="1013,0" path="m4378,7611l5391,7611e" filled="f" stroked="t" strokeweight=".70998pt" strokecolor="#747474">
                <v:path arrowok="t"/>
              </v:shape>
            </v:group>
            <v:group style="position:absolute;left:5334;top:7609;width:227;height:2" coordorigin="5334,7609" coordsize="227,2">
              <v:shape style="position:absolute;left:5334;top:7609;width:227;height:2" coordorigin="5334,7609" coordsize="227,0" path="m5334,7609l5562,7609e" filled="f" stroked="t" strokeweight=".47332pt" strokecolor="#575757">
                <v:path arrowok="t"/>
              </v:shape>
            </v:group>
            <v:group style="position:absolute;left:5505;top:7613;width:918;height:2" coordorigin="5505,7613" coordsize="918,2">
              <v:shape style="position:absolute;left:5505;top:7613;width:918;height:2" coordorigin="5505,7613" coordsize="918,0" path="m5505,7613l6423,7613e" filled="f" stroked="t" strokeweight=".70998pt" strokecolor="#777777">
                <v:path arrowok="t"/>
              </v:shape>
            </v:group>
            <v:group style="position:absolute;left:6366;top:7611;width:360;height:2" coordorigin="6366,7611" coordsize="360,2">
              <v:shape style="position:absolute;left:6366;top:7611;width:360;height:2" coordorigin="6366,7611" coordsize="360,0" path="m6366,7611l6726,7611e" filled="f" stroked="t" strokeweight=".47332pt" strokecolor="#646464">
                <v:path arrowok="t"/>
              </v:shape>
            </v:group>
            <v:group style="position:absolute;left:6669;top:7611;width:4870;height:2" coordorigin="6669,7611" coordsize="4870,2">
              <v:shape style="position:absolute;left:6669;top:7611;width:4870;height:2" coordorigin="6669,7611" coordsize="4870,0" path="m6669,7611l11540,7611e" filled="f" stroked="t" strokeweight=".70998pt" strokecolor="#777777">
                <v:path arrowok="t"/>
              </v:shape>
            </v:group>
            <v:group style="position:absolute;left:2386;top:7566;width:2;height:305" coordorigin="2386,7566" coordsize="2,305">
              <v:shape style="position:absolute;left:2386;top:7566;width:2;height:305" coordorigin="2386,7566" coordsize="0,305" path="m2386,7871l2386,7566e" filled="f" stroked="t" strokeweight=".47332pt" strokecolor="#383838">
                <v:path arrowok="t"/>
              </v:shape>
            </v:group>
            <v:group style="position:absolute;left:4913;top:7599;width:2;height:529" coordorigin="4913,7599" coordsize="2,529">
              <v:shape style="position:absolute;left:4913;top:7599;width:2;height:529" coordorigin="4913,7599" coordsize="0,529" path="m4913,8128l4913,7599e" filled="f" stroked="t" strokeweight=".47332pt" strokecolor="#4B4B4B">
                <v:path arrowok="t"/>
              </v:shape>
            </v:group>
            <v:group style="position:absolute;left:4908;top:7849;width:6626;height:2" coordorigin="4908,7849" coordsize="6626,2">
              <v:shape style="position:absolute;left:4908;top:7849;width:6626;height:2" coordorigin="4908,7849" coordsize="6626,0" path="m4908,7849l11535,7849e" filled="f" stroked="t" strokeweight=".70998pt" strokecolor="#777777">
                <v:path arrowok="t"/>
              </v:shape>
            </v:group>
            <v:group style="position:absolute;left:2386;top:7814;width:2;height:315" coordorigin="2386,7814" coordsize="2,315">
              <v:shape style="position:absolute;left:2386;top:7814;width:2;height:315" coordorigin="2386,7814" coordsize="0,315" path="m2386,8128l2386,7814e" filled="f" stroked="t" strokeweight=".47332pt" strokecolor="#4B4B4B">
                <v:path arrowok="t"/>
              </v:shape>
            </v:group>
            <v:group style="position:absolute;left:4904;top:8090;width:6631;height:2" coordorigin="4904,8090" coordsize="6631,2">
              <v:shape style="position:absolute;left:4904;top:8090;width:6631;height:2" coordorigin="4904,8090" coordsize="6631,0" path="m4904,8090l11535,8090e" filled="f" stroked="t" strokeweight=".70998pt" strokecolor="#777777">
                <v:path arrowok="t"/>
              </v:shape>
            </v:group>
            <v:group style="position:absolute;left:11530;top:7809;width:2;height:329" coordorigin="11530,7809" coordsize="2,329">
              <v:shape style="position:absolute;left:11530;top:7809;width:2;height:329" coordorigin="11530,7809" coordsize="0,329" path="m11530,8138l11530,7809e" filled="f" stroked="t" strokeweight=".47332pt" strokecolor="#4F4F4F">
                <v:path arrowok="t"/>
              </v:shape>
            </v:group>
            <v:group style="position:absolute;left:341;top:8319;width:521;height:2" coordorigin="341,8319" coordsize="521,2">
              <v:shape style="position:absolute;left:341;top:8319;width:521;height:2" coordorigin="341,8319" coordsize="521,0" path="m341,8319l861,8319e" filled="f" stroked="t" strokeweight=".70998pt" strokecolor="#747474">
                <v:path arrowok="t"/>
              </v:shape>
            </v:group>
            <v:group style="position:absolute;left:346;top:8071;width:2;height:286" coordorigin="346,8071" coordsize="2,286">
              <v:shape style="position:absolute;left:346;top:8071;width:2;height:286" coordorigin="346,8071" coordsize="0,286" path="m346,8357l346,8071e" filled="f" stroked="t" strokeweight=".47332pt" strokecolor="#383838">
                <v:path arrowok="t"/>
              </v:shape>
            </v:group>
            <v:group style="position:absolute;left:805;top:8319;width:279;height:2" coordorigin="805,8319" coordsize="279,2">
              <v:shape style="position:absolute;left:805;top:8319;width:279;height:2" coordorigin="805,8319" coordsize="279,0" path="m805,8319l1084,8319e" filled="f" stroked="t" strokeweight=".47332pt" strokecolor="#4B4B4B">
                <v:path arrowok="t"/>
              </v:shape>
            </v:group>
            <v:group style="position:absolute;left:1027;top:8321;width:2329;height:2" coordorigin="1027,8321" coordsize="2329,2">
              <v:shape style="position:absolute;left:1027;top:8321;width:2329;height:2" coordorigin="1027,8321" coordsize="2329,0" path="m1027,8321l3356,8321e" filled="f" stroked="t" strokeweight=".70998pt" strokecolor="#777777">
                <v:path arrowok="t"/>
              </v:shape>
            </v:group>
            <v:group style="position:absolute;left:2386;top:8033;width:2;height:763" coordorigin="2386,8033" coordsize="2,763">
              <v:shape style="position:absolute;left:2386;top:8033;width:2;height:763" coordorigin="2386,8033" coordsize="0,763" path="m2386,8796l2386,8033e" filled="f" stroked="t" strokeweight=".94664pt" strokecolor="#646464">
                <v:path arrowok="t"/>
              </v:shape>
            </v:group>
            <v:group style="position:absolute;left:3299;top:8324;width:237;height:2" coordorigin="3299,8324" coordsize="237,2">
              <v:shape style="position:absolute;left:3299;top:8324;width:237;height:2" coordorigin="3299,8324" coordsize="237,0" path="m3299,8324l3536,8324e" filled="f" stroked="t" strokeweight=".47332pt" strokecolor="#4F4F4F">
                <v:path arrowok="t"/>
              </v:shape>
            </v:group>
            <v:group style="position:absolute;left:3479;top:8324;width:194;height:2" coordorigin="3479,8324" coordsize="194,2">
              <v:shape style="position:absolute;left:3479;top:8324;width:194;height:2" coordorigin="3479,8324" coordsize="194,0" path="m3479,8324l3673,8324e" filled="f" stroked="t" strokeweight=".47332pt" strokecolor="#646464">
                <v:path arrowok="t"/>
              </v:shape>
            </v:group>
            <v:group style="position:absolute;left:3616;top:8326;width:819;height:2" coordorigin="3616,8326" coordsize="819,2">
              <v:shape style="position:absolute;left:3616;top:8326;width:819;height:2" coordorigin="3616,8326" coordsize="819,0" path="m3616,8326l4435,8326e" filled="f" stroked="t" strokeweight=".94664pt" strokecolor="#7C7C7C">
                <v:path arrowok="t"/>
              </v:shape>
            </v:group>
            <v:group style="position:absolute;left:4378;top:8326;width:563;height:2" coordorigin="4378,8326" coordsize="563,2">
              <v:shape style="position:absolute;left:4378;top:8326;width:563;height:2" coordorigin="4378,8326" coordsize="563,0" path="m4378,8326l4941,8326e" filled="f" stroked="t" strokeweight=".47332pt" strokecolor="#575757">
                <v:path arrowok="t"/>
              </v:shape>
            </v:group>
            <v:group style="position:absolute;left:4913;top:8071;width:2;height:262" coordorigin="4913,8071" coordsize="2,262">
              <v:shape style="position:absolute;left:4913;top:8071;width:2;height:262" coordorigin="4913,8071" coordsize="0,262" path="m4913,8333l4913,8071e" filled="f" stroked="t" strokeweight=".94664pt" strokecolor="#676767">
                <v:path arrowok="t"/>
              </v:shape>
            </v:group>
            <v:group style="position:absolute;left:4870;top:8331;width:6669;height:2" coordorigin="4870,8331" coordsize="6669,2">
              <v:shape style="position:absolute;left:4870;top:8331;width:6669;height:2" coordorigin="4870,8331" coordsize="6669,0" path="m4870,8331l11540,8331e" filled="f" stroked="t" strokeweight=".70998pt" strokecolor="#777777">
                <v:path arrowok="t"/>
              </v:shape>
            </v:group>
            <v:group style="position:absolute;left:11530;top:8543;width:2;height:253" coordorigin="11530,8543" coordsize="2,253">
              <v:shape style="position:absolute;left:11530;top:8543;width:2;height:253" coordorigin="11530,8543" coordsize="0,253" path="m11530,8796l11530,8543e" filled="f" stroked="t" strokeweight=".94664pt" strokecolor="#7C7C7C">
                <v:path arrowok="t"/>
              </v:shape>
            </v:group>
            <v:group style="position:absolute;left:341;top:9137;width:5050;height:2" coordorigin="341,9137" coordsize="5050,2">
              <v:shape style="position:absolute;left:341;top:9137;width:5050;height:2" coordorigin="341,9137" coordsize="5050,0" path="m341,9137l5391,9137e" filled="f" stroked="t" strokeweight=".70998pt" strokecolor="#777777">
                <v:path arrowok="t"/>
              </v:shape>
            </v:group>
            <v:group style="position:absolute;left:2386;top:8739;width:2;height:429" coordorigin="2386,8739" coordsize="2,429">
              <v:shape style="position:absolute;left:2386;top:8739;width:2;height:429" coordorigin="2386,8739" coordsize="0,429" path="m2386,9168l2386,8739e" filled="f" stroked="t" strokeweight=".47332pt" strokecolor="#444444">
                <v:path arrowok="t"/>
              </v:shape>
            </v:group>
            <v:group style="position:absolute;left:5334;top:9144;width:227;height:2" coordorigin="5334,9144" coordsize="227,2">
              <v:shape style="position:absolute;left:5334;top:9144;width:227;height:2" coordorigin="5334,9144" coordsize="227,0" path="m5334,9144l5562,9144e" filled="f" stroked="t" strokeweight=".47332pt" strokecolor="#5B5B5B">
                <v:path arrowok="t"/>
              </v:shape>
            </v:group>
            <v:group style="position:absolute;left:5505;top:9146;width:1865;height:2" coordorigin="5505,9146" coordsize="1865,2">
              <v:shape style="position:absolute;left:5505;top:9146;width:1865;height:2" coordorigin="5505,9146" coordsize="1865,0" path="m5505,9146l7370,9146e" filled="f" stroked="t" strokeweight=".70998pt" strokecolor="#7C7C7C">
                <v:path arrowok="t"/>
              </v:shape>
            </v:group>
            <v:group style="position:absolute;left:7313;top:9146;width:440;height:2" coordorigin="7313,9146" coordsize="440,2">
              <v:shape style="position:absolute;left:7313;top:9146;width:440;height:2" coordorigin="7313,9146" coordsize="440,0" path="m7313,9146l7753,9146e" filled="f" stroked="t" strokeweight=".47332pt" strokecolor="#646464">
                <v:path arrowok="t"/>
              </v:shape>
            </v:group>
            <v:group style="position:absolute;left:7696;top:9146;width:1619;height:2" coordorigin="7696,9146" coordsize="1619,2">
              <v:shape style="position:absolute;left:7696;top:9146;width:1619;height:2" coordorigin="7696,9146" coordsize="1619,0" path="m7696,9146l9315,9146e" filled="f" stroked="t" strokeweight=".70998pt" strokecolor="#7C7C7C">
                <v:path arrowok="t"/>
              </v:shape>
            </v:group>
            <v:group style="position:absolute;left:9258;top:9146;width:497;height:2" coordorigin="9258,9146" coordsize="497,2">
              <v:shape style="position:absolute;left:9258;top:9146;width:497;height:2" coordorigin="9258,9146" coordsize="497,0" path="m9258,9146l9755,9146e" filled="f" stroked="t" strokeweight=".47332pt" strokecolor="#606060">
                <v:path arrowok="t"/>
              </v:shape>
            </v:group>
            <v:group style="position:absolute;left:9698;top:9149;width:1836;height:2" coordorigin="9698,9149" coordsize="1836,2">
              <v:shape style="position:absolute;left:9698;top:9149;width:1836;height:2" coordorigin="9698,9149" coordsize="1836,0" path="m9698,9149l11535,9149e" filled="f" stroked="t" strokeweight=".70998pt" strokecolor="#777777">
                <v:path arrowok="t"/>
              </v:shape>
            </v:group>
            <v:group style="position:absolute;left:11530;top:8739;width:2;height:429" coordorigin="11530,8739" coordsize="2,429">
              <v:shape style="position:absolute;left:11530;top:8739;width:2;height:429" coordorigin="11530,8739" coordsize="0,429" path="m11530,9168l11530,8739e" filled="f" stroked="t" strokeweight=".47332pt" strokecolor="#545454">
                <v:path arrowok="t"/>
              </v:shape>
            </v:group>
            <v:group style="position:absolute;left:346;top:9096;width:2;height:324" coordorigin="346,9096" coordsize="2,324">
              <v:shape style="position:absolute;left:346;top:9096;width:2;height:324" coordorigin="346,9096" coordsize="0,324" path="m346,9420l346,9096e" filled="f" stroked="t" strokeweight=".47332pt" strokecolor="#3B3B3B">
                <v:path arrowok="t"/>
              </v:shape>
            </v:group>
            <v:group style="position:absolute;left:2386;top:9096;width:2;height:324" coordorigin="2386,9096" coordsize="2,324">
              <v:shape style="position:absolute;left:2386;top:9096;width:2;height:324" coordorigin="2386,9096" coordsize="0,324" path="m2386,9420l2386,9096e" filled="f" stroked="t" strokeweight=".70998pt" strokecolor="#545454">
                <v:path arrowok="t"/>
              </v:shape>
            </v:group>
            <v:group style="position:absolute;left:11528;top:9096;width:2;height:324" coordorigin="11528,9096" coordsize="2,324">
              <v:shape style="position:absolute;left:11528;top:9096;width:2;height:324" coordorigin="11528,9096" coordsize="0,324" path="m11528,9420l11528,9096e" filled="f" stroked="t" strokeweight=".94664pt" strokecolor="#707070">
                <v:path arrowok="t"/>
              </v:shape>
            </v:group>
            <v:group style="position:absolute;left:2381;top:9325;width:2;height:558" coordorigin="2381,9325" coordsize="2,558">
              <v:shape style="position:absolute;left:2381;top:9325;width:2;height:558" coordorigin="2381,9325" coordsize="0,558" path="m2381,9883l2381,9325e" filled="f" stroked="t" strokeweight=".70998pt" strokecolor="#676767">
                <v:path arrowok="t"/>
              </v:shape>
            </v:group>
            <v:group style="position:absolute;left:331;top:10059;width:530;height:2" coordorigin="331,10059" coordsize="530,2">
              <v:shape style="position:absolute;left:331;top:10059;width:530;height:2" coordorigin="331,10059" coordsize="530,0" path="m331,10059l861,10059e" filled="f" stroked="t" strokeweight=".47332pt" strokecolor="#646464">
                <v:path arrowok="t"/>
              </v:shape>
            </v:group>
            <v:group style="position:absolute;left:805;top:10064;width:3441;height:2" coordorigin="805,10064" coordsize="3441,2">
              <v:shape style="position:absolute;left:805;top:10064;width:3441;height:2" coordorigin="805,10064" coordsize="3441,0" path="m805,10064l4246,10064e" filled="f" stroked="t" strokeweight=".70998pt" strokecolor="#777777">
                <v:path arrowok="t"/>
              </v:shape>
            </v:group>
            <v:group style="position:absolute;left:2383;top:9826;width:2;height:515" coordorigin="2383,9826" coordsize="2,515">
              <v:shape style="position:absolute;left:2383;top:9826;width:2;height:515" coordorigin="2383,9826" coordsize="0,515" path="m2383,10340l2383,9826e" filled="f" stroked="t" strokeweight=".47332pt" strokecolor="#484848">
                <v:path arrowok="t"/>
              </v:shape>
            </v:group>
            <v:group style="position:absolute;left:4189;top:10069;width:246;height:2" coordorigin="4189,10069" coordsize="246,2">
              <v:shape style="position:absolute;left:4189;top:10069;width:246;height:2" coordorigin="4189,10069" coordsize="246,0" path="m4189,10069l4435,10069e" filled="f" stroked="t" strokeweight=".47332pt" strokecolor="#4B4B4B">
                <v:path arrowok="t"/>
              </v:shape>
            </v:group>
            <v:group style="position:absolute;left:4378;top:10071;width:1013;height:2" coordorigin="4378,10071" coordsize="1013,2">
              <v:shape style="position:absolute;left:4378;top:10071;width:1013;height:2" coordorigin="4378,10071" coordsize="1013,0" path="m4378,10071l5391,10071e" filled="f" stroked="t" strokeweight=".70998pt" strokecolor="#777777">
                <v:path arrowok="t"/>
              </v:shape>
            </v:group>
            <v:group style="position:absolute;left:5334;top:10069;width:227;height:2" coordorigin="5334,10069" coordsize="227,2">
              <v:shape style="position:absolute;left:5334;top:10069;width:227;height:2" coordorigin="5334,10069" coordsize="227,0" path="m5334,10069l5562,10069e" filled="f" stroked="t" strokeweight=".47332pt" strokecolor="#5B5B5B">
                <v:path arrowok="t"/>
              </v:shape>
            </v:group>
            <v:group style="position:absolute;left:5505;top:10073;width:6030;height:2" coordorigin="5505,10073" coordsize="6030,2">
              <v:shape style="position:absolute;left:5505;top:10073;width:6030;height:2" coordorigin="5505,10073" coordsize="6030,0" path="m5505,10073l11535,10073e" filled="f" stroked="t" strokeweight=".70998pt" strokecolor="#777777">
                <v:path arrowok="t"/>
              </v:shape>
            </v:group>
            <v:group style="position:absolute;left:11530;top:9826;width:2;height:272" coordorigin="11530,9826" coordsize="2,272">
              <v:shape style="position:absolute;left:11530;top:9826;width:2;height:272" coordorigin="11530,9826" coordsize="0,272" path="m11530,10097l11530,9826e" filled="f" stroked="t" strokeweight=".47332pt" strokecolor="#4B4B4B">
                <v:path arrowok="t"/>
              </v:shape>
            </v:group>
            <v:group style="position:absolute;left:341;top:10312;width:9414;height:2" coordorigin="341,10312" coordsize="9414,2">
              <v:shape style="position:absolute;left:341;top:10312;width:9414;height:2" coordorigin="341,10312" coordsize="9414,0" path="m341,10312l9755,10312e" filled="f" stroked="t" strokeweight=".70998pt" strokecolor="#747474">
                <v:path arrowok="t"/>
              </v:shape>
            </v:group>
            <v:group style="position:absolute;left:3616;top:10312;width:398;height:2" coordorigin="3616,10312" coordsize="398,2">
              <v:shape style="position:absolute;left:3616;top:10312;width:398;height:2" coordorigin="3616,10312" coordsize="398,0" path="m3616,10312l4014,10312e" filled="f" stroked="t" strokeweight=".47332pt" strokecolor="#575757">
                <v:path arrowok="t"/>
              </v:shape>
            </v:group>
            <v:group style="position:absolute;left:4875;top:10314;width:2116;height:2" coordorigin="4875,10314" coordsize="2116,2">
              <v:shape style="position:absolute;left:4875;top:10314;width:2116;height:2" coordorigin="4875,10314" coordsize="2116,0" path="m4875,10314l6991,10314e" filled="f" stroked="t" strokeweight=".47332pt" strokecolor="#747474">
                <v:path arrowok="t"/>
              </v:shape>
            </v:group>
            <v:group style="position:absolute;left:9069;top:10317;width:246;height:2" coordorigin="9069,10317" coordsize="246,2">
              <v:shape style="position:absolute;left:9069;top:10317;width:246;height:2" coordorigin="9069,10317" coordsize="246,0" path="m9069,10317l9315,10317e" filled="f" stroked="t" strokeweight=".47332pt" strokecolor="#545454">
                <v:path arrowok="t"/>
              </v:shape>
            </v:group>
            <v:group style="position:absolute;left:9462;top:10321;width:2078;height:2" coordorigin="9462,10321" coordsize="2078,2">
              <v:shape style="position:absolute;left:9462;top:10321;width:2078;height:2" coordorigin="9462,10321" coordsize="2078,0" path="m9462,10321l11540,10321e" filled="f" stroked="t" strokeweight=".70998pt" strokecolor="#7C7C7C">
                <v:path arrowok="t"/>
              </v:shape>
            </v:group>
            <v:group style="position:absolute;left:11528;top:10026;width:2;height:315" coordorigin="11528,10026" coordsize="2,315">
              <v:shape style="position:absolute;left:11528;top:10026;width:2;height:315" coordorigin="11528,10026" coordsize="0,315" path="m11528,10340l11528,10026e" filled="f" stroked="t" strokeweight=".70998pt" strokecolor="#646464">
                <v:path arrowok="t"/>
              </v:shape>
            </v:group>
            <v:group style="position:absolute;left:336;top:10595;width:7663;height:2" coordorigin="336,10595" coordsize="7663,2">
              <v:shape style="position:absolute;left:336;top:10595;width:7663;height:2" coordorigin="336,10595" coordsize="7663,0" path="m336,10595l7999,10595e" filled="f" stroked="t" strokeweight=".70998pt" strokecolor="#747474">
                <v:path arrowok="t"/>
              </v:shape>
            </v:group>
            <v:group style="position:absolute;left:343;top:10269;width:2;height:358" coordorigin="343,10269" coordsize="2,358">
              <v:shape style="position:absolute;left:343;top:10269;width:2;height:358" coordorigin="343,10269" coordsize="0,358" path="m343,10626l343,10269e" filled="f" stroked="t" strokeweight=".47332pt" strokecolor="#3F3F3F">
                <v:path arrowok="t"/>
              </v:shape>
            </v:group>
            <v:group style="position:absolute;left:2381;top:10269;width:2;height:839" coordorigin="2381,10269" coordsize="2,839">
              <v:shape style="position:absolute;left:2381;top:10269;width:2;height:839" coordorigin="2381,10269" coordsize="0,839" path="m2381,11108l2381,10269e" filled="f" stroked="t" strokeweight=".70998pt" strokecolor="#606060">
                <v:path arrowok="t"/>
              </v:shape>
            </v:group>
            <v:group style="position:absolute;left:3299;top:10593;width:237;height:2" coordorigin="3299,10593" coordsize="237,2">
              <v:shape style="position:absolute;left:3299;top:10593;width:237;height:2" coordorigin="3299,10593" coordsize="237,0" path="m3299,10593l3536,10593e" filled="f" stroked="t" strokeweight=".47332pt" strokecolor="#4B4B4B">
                <v:path arrowok="t"/>
              </v:shape>
            </v:group>
            <v:group style="position:absolute;left:5065;top:10598;width:1524;height:2" coordorigin="5065,10598" coordsize="1524,2">
              <v:shape style="position:absolute;left:5065;top:10598;width:1524;height:2" coordorigin="5065,10598" coordsize="1524,0" path="m5065,10598l6589,10598e" filled="f" stroked="t" strokeweight=".70998pt" strokecolor="#808080">
                <v:path arrowok="t"/>
              </v:shape>
            </v:group>
            <v:group style="position:absolute;left:6669;top:10598;width:506;height:2" coordorigin="6669,10598" coordsize="506,2">
              <v:shape style="position:absolute;left:6669;top:10598;width:506;height:2" coordorigin="6669,10598" coordsize="506,0" path="m6669,10598l7176,10598e" filled="f" stroked="t" strokeweight=".47332pt" strokecolor="#676767">
                <v:path arrowok="t"/>
              </v:shape>
            </v:group>
            <v:group style="position:absolute;left:7119;top:10598;width:596;height:2" coordorigin="7119,10598" coordsize="596,2">
              <v:shape style="position:absolute;left:7119;top:10598;width:596;height:2" coordorigin="7119,10598" coordsize="596,0" path="m7119,10598l7715,10598e" filled="f" stroked="t" strokeweight=".94664pt" strokecolor="#838383">
                <v:path arrowok="t"/>
              </v:shape>
            </v:group>
            <v:group style="position:absolute;left:7696;top:10600;width:639;height:2" coordorigin="7696,10600" coordsize="639,2">
              <v:shape style="position:absolute;left:7696;top:10600;width:639;height:2" coordorigin="7696,10600" coordsize="639,0" path="m7696,10600l8335,10600e" filled="f" stroked="t" strokeweight=".47332pt" strokecolor="#606060">
                <v:path arrowok="t"/>
              </v:shape>
            </v:group>
            <v:group style="position:absolute;left:8004;top:10603;width:3536;height:2" coordorigin="8004,10603" coordsize="3536,2">
              <v:shape style="position:absolute;left:8004;top:10603;width:3536;height:2" coordorigin="8004,10603" coordsize="3536,0" path="m8004,10603l11540,10603e" filled="f" stroked="t" strokeweight=".70998pt" strokecolor="#777777">
                <v:path arrowok="t"/>
              </v:shape>
            </v:group>
            <v:group style="position:absolute;left:9069;top:10603;width:246;height:2" coordorigin="9069,10603" coordsize="246,2">
              <v:shape style="position:absolute;left:9069;top:10603;width:246;height:2" coordorigin="9069,10603" coordsize="246,0" path="m9069,10603l9315,10603e" filled="f" stroked="t" strokeweight=".47332pt" strokecolor="#676767">
                <v:path arrowok="t"/>
              </v:shape>
            </v:group>
            <v:group style="position:absolute;left:331;top:11077;width:3025;height:2" coordorigin="331,11077" coordsize="3025,2">
              <v:shape style="position:absolute;left:331;top:11077;width:3025;height:2" coordorigin="331,11077" coordsize="3025,0" path="m331,11077l3356,11077e" filled="f" stroked="t" strokeweight=".70998pt" strokecolor="#6B6B6B">
                <v:path arrowok="t"/>
              </v:shape>
            </v:group>
            <v:group style="position:absolute;left:3299;top:11079;width:237;height:2" coordorigin="3299,11079" coordsize="237,2">
              <v:shape style="position:absolute;left:3299;top:11079;width:237;height:2" coordorigin="3299,11079" coordsize="237,0" path="m3299,11079l3536,11079e" filled="f" stroked="t" strokeweight=".47332pt" strokecolor="#575757">
                <v:path arrowok="t"/>
              </v:shape>
            </v:group>
            <v:group style="position:absolute;left:3479;top:11079;width:3247;height:2" coordorigin="3479,11079" coordsize="3247,2">
              <v:shape style="position:absolute;left:3479;top:11079;width:3247;height:2" coordorigin="3479,11079" coordsize="3247,0" path="m3479,11079l6726,11079e" filled="f" stroked="t" strokeweight=".70998pt" strokecolor="#777777">
                <v:path arrowok="t"/>
              </v:shape>
            </v:group>
            <v:group style="position:absolute;left:6669;top:11084;width:506;height:2" coordorigin="6669,11084" coordsize="506,2">
              <v:shape style="position:absolute;left:6669;top:11084;width:506;height:2" coordorigin="6669,11084" coordsize="506,0" path="m6669,11084l7176,11084e" filled="f" stroked="t" strokeweight=".47332pt" strokecolor="#646464">
                <v:path arrowok="t"/>
              </v:shape>
            </v:group>
            <v:group style="position:absolute;left:7100;top:11087;width:2026;height:2" coordorigin="7100,11087" coordsize="2026,2">
              <v:shape style="position:absolute;left:7100;top:11087;width:2026;height:2" coordorigin="7100,11087" coordsize="2026,0" path="m7100,11087l9126,11087e" filled="f" stroked="t" strokeweight=".70998pt" strokecolor="#7C7C7C">
                <v:path arrowok="t"/>
              </v:shape>
            </v:group>
            <v:group style="position:absolute;left:9069;top:11089;width:246;height:2" coordorigin="9069,11089" coordsize="246,2">
              <v:shape style="position:absolute;left:9069;top:11089;width:246;height:2" coordorigin="9069,11089" coordsize="246,0" path="m9069,11089l9315,11089e" filled="f" stroked="t" strokeweight=".47332pt" strokecolor="#5B5B5B">
                <v:path arrowok="t"/>
              </v:shape>
            </v:group>
            <v:group style="position:absolute;left:9258;top:11089;width:2277;height:2" coordorigin="9258,11089" coordsize="2277,2">
              <v:shape style="position:absolute;left:9258;top:11089;width:2277;height:2" coordorigin="9258,11089" coordsize="2277,0" path="m9258,11089l11535,11089e" filled="f" stroked="t" strokeweight=".70998pt" strokecolor="#7C7C7C">
                <v:path arrowok="t"/>
              </v:shape>
            </v:group>
            <v:group style="position:absolute;left:336;top:11320;width:8790;height:2" coordorigin="336,11320" coordsize="8790,2">
              <v:shape style="position:absolute;left:336;top:11320;width:8790;height:2" coordorigin="336,11320" coordsize="8790,0" path="m336,11320l9126,11320e" filled="f" stroked="t" strokeweight=".70998pt" strokecolor="#747474">
                <v:path arrowok="t"/>
              </v:shape>
            </v:group>
            <v:group style="position:absolute;left:2381;top:11036;width:2;height:315" coordorigin="2381,11036" coordsize="2,315">
              <v:shape style="position:absolute;left:2381;top:11036;width:2;height:315" coordorigin="2381,11036" coordsize="0,315" path="m2381,11351l2381,11036e" filled="f" stroked="t" strokeweight=".47332pt" strokecolor="#343434">
                <v:path arrowok="t"/>
              </v:shape>
            </v:group>
            <v:group style="position:absolute;left:9069;top:11327;width:246;height:2" coordorigin="9069,11327" coordsize="246,2">
              <v:shape style="position:absolute;left:9069;top:11327;width:246;height:2" coordorigin="9069,11327" coordsize="246,0" path="m9069,11327l9315,11327e" filled="f" stroked="t" strokeweight=".47332pt" strokecolor="#545454">
                <v:path arrowok="t"/>
              </v:shape>
            </v:group>
            <v:group style="position:absolute;left:9258;top:11327;width:2281;height:2" coordorigin="9258,11327" coordsize="2281,2">
              <v:shape style="position:absolute;left:9258;top:11327;width:2281;height:2" coordorigin="9258,11327" coordsize="2281,0" path="m9258,11327l11540,11327e" filled="f" stroked="t" strokeweight=".70998pt" strokecolor="#777777">
                <v:path arrowok="t"/>
              </v:shape>
            </v:group>
            <v:group style="position:absolute;left:11528;top:10769;width:2;height:582" coordorigin="11528,10769" coordsize="2,582">
              <v:shape style="position:absolute;left:11528;top:10769;width:2;height:582" coordorigin="11528,10769" coordsize="0,582" path="m11528,11351l11528,10769e" filled="f" stroked="t" strokeweight=".47332pt" strokecolor="#5B5B5B">
                <v:path arrowok="t"/>
              </v:shape>
            </v:group>
            <v:group style="position:absolute;left:336;top:11563;width:7999;height:2" coordorigin="336,11563" coordsize="7999,2">
              <v:shape style="position:absolute;left:336;top:11563;width:7999;height:2" coordorigin="336,11563" coordsize="7999,0" path="m336,11563l8335,11563e" filled="f" stroked="t" strokeweight=".70998pt" strokecolor="#747474">
                <v:path arrowok="t"/>
              </v:shape>
            </v:group>
            <v:group style="position:absolute;left:343;top:11280;width:2;height:310" coordorigin="343,11280" coordsize="2,310">
              <v:shape style="position:absolute;left:343;top:11280;width:2;height:310" coordorigin="343,11280" coordsize="0,310" path="m343,11589l343,11280e" filled="f" stroked="t" strokeweight=".47332pt" strokecolor="#484848">
                <v:path arrowok="t"/>
              </v:shape>
            </v:group>
            <v:group style="position:absolute;left:1056;top:11308;width:2;height:758" coordorigin="1056,11308" coordsize="2,758">
              <v:shape style="position:absolute;left:1056;top:11308;width:2;height:758" coordorigin="1056,11308" coordsize="0,758" path="m1056,12066l1056,11308e" filled="f" stroked="t" strokeweight=".23666pt" strokecolor="#707070">
                <v:path arrowok="t"/>
              </v:shape>
            </v:group>
            <v:group style="position:absolute;left:1711;top:11308;width:2;height:310" coordorigin="1711,11308" coordsize="2,310">
              <v:shape style="position:absolute;left:1711;top:11308;width:2;height:310" coordorigin="1711,11308" coordsize="0,310" path="m1711,11618l1711,11308e" filled="f" stroked="t" strokeweight=".94664pt" strokecolor="#676767">
                <v:path arrowok="t"/>
              </v:shape>
            </v:group>
            <v:group style="position:absolute;left:2381;top:11280;width:2;height:310" coordorigin="2381,11280" coordsize="2,310">
              <v:shape style="position:absolute;left:2381;top:11280;width:2;height:310" coordorigin="2381,11280" coordsize="0,310" path="m2381,11589l2381,11280e" filled="f" stroked="t" strokeweight=".47332pt" strokecolor="#545454">
                <v:path arrowok="t"/>
              </v:shape>
            </v:group>
            <v:group style="position:absolute;left:5334;top:11566;width:227;height:2" coordorigin="5334,11566" coordsize="227,2">
              <v:shape style="position:absolute;left:5334;top:11566;width:227;height:2" coordorigin="5334,11566" coordsize="227,0" path="m5334,11566l5562,11566e" filled="f" stroked="t" strokeweight=".47332pt" strokecolor="#5B5B5B">
                <v:path arrowok="t"/>
              </v:shape>
            </v:group>
            <v:group style="position:absolute;left:7355;top:11313;width:2;height:277" coordorigin="7355,11313" coordsize="2,277">
              <v:shape style="position:absolute;left:7355;top:11313;width:2;height:277" coordorigin="7355,11313" coordsize="0,277" path="m7355,11589l7355,11313e" filled="f" stroked="t" strokeweight=".94664pt" strokecolor="#707070">
                <v:path arrowok="t"/>
              </v:shape>
            </v:group>
            <v:group style="position:absolute;left:8278;top:11568;width:506;height:2" coordorigin="8278,11568" coordsize="506,2">
              <v:shape style="position:absolute;left:8278;top:11568;width:506;height:2" coordorigin="8278,11568" coordsize="506,0" path="m8278,11568l8785,11568e" filled="f" stroked="t" strokeweight=".47332pt" strokecolor="#5B5B5B">
                <v:path arrowok="t"/>
              </v:shape>
            </v:group>
            <v:group style="position:absolute;left:8728;top:11573;width:2812;height:2" coordorigin="8728,11573" coordsize="2812,2">
              <v:shape style="position:absolute;left:8728;top:11573;width:2812;height:2" coordorigin="8728,11573" coordsize="2812,0" path="m8728,11573l11540,11573e" filled="f" stroked="t" strokeweight=".47332pt" strokecolor="#747474">
                <v:path arrowok="t"/>
              </v:shape>
            </v:group>
            <v:group style="position:absolute;left:1711;top:11518;width:2;height:577" coordorigin="1711,11518" coordsize="2,577">
              <v:shape style="position:absolute;left:1711;top:11518;width:2;height:577" coordorigin="1711,11518" coordsize="0,577" path="m1711,12095l1711,11518e" filled="f" stroked="t" strokeweight=".47332pt" strokecolor="#4F4F4F">
                <v:path arrowok="t"/>
              </v:shape>
            </v:group>
            <v:group style="position:absolute;left:2381;top:11518;width:2;height:577" coordorigin="2381,11518" coordsize="2,577">
              <v:shape style="position:absolute;left:2381;top:11518;width:2;height:577" coordorigin="2381,11518" coordsize="0,577" path="m2381,12095l2381,11518e" filled="f" stroked="t" strokeweight=".94664pt" strokecolor="#646464">
                <v:path arrowok="t"/>
              </v:shape>
            </v:group>
            <v:group style="position:absolute;left:7355;top:11313;width:2;height:5039" coordorigin="7355,11313" coordsize="2,5039">
              <v:shape style="position:absolute;left:7355;top:11313;width:2;height:5039" coordorigin="7355,11313" coordsize="0,5039" path="m7355,16352l7355,11313e" filled="f" stroked="t" strokeweight=".47332pt" strokecolor="#646464">
                <v:path arrowok="t"/>
              </v:shape>
            </v:group>
            <v:group style="position:absolute;left:11528;top:11518;width:2;height:787" coordorigin="11528,11518" coordsize="2,787">
              <v:shape style="position:absolute;left:11528;top:11518;width:2;height:787" coordorigin="11528,11518" coordsize="0,787" path="m11528,12305l11528,11518e" filled="f" stroked="t" strokeweight=".70998pt" strokecolor="#6B6B6B">
                <v:path arrowok="t"/>
              </v:shape>
            </v:group>
            <v:group style="position:absolute;left:1056;top:12066;width:2;height:1549" coordorigin="1056,12066" coordsize="2,1549">
              <v:shape style="position:absolute;left:1056;top:12066;width:2;height:1549" coordorigin="1056,12066" coordsize="0,1549" path="m1056,13616l1056,12066e" filled="f" stroked="t" strokeweight=".23666pt" strokecolor="#000000">
                <v:path arrowok="t"/>
              </v:shape>
            </v:group>
            <v:group style="position:absolute;left:2381;top:12038;width:2;height:267" coordorigin="2381,12038" coordsize="2,267">
              <v:shape style="position:absolute;left:2381;top:12038;width:2;height:267" coordorigin="2381,12038" coordsize="0,267" path="m2381,12305l2381,12038e" filled="f" stroked="t" strokeweight=".47332pt" strokecolor="#2B2B2B">
                <v:path arrowok="t"/>
              </v:shape>
            </v:group>
            <v:group style="position:absolute;left:7355;top:12038;width:2;height:482" coordorigin="7355,12038" coordsize="2,482">
              <v:shape style="position:absolute;left:7355;top:12038;width:2;height:482" coordorigin="7355,12038" coordsize="0,482" path="m7355,12519l7355,12038e" filled="f" stroked="t" strokeweight=".94664pt" strokecolor="#707070">
                <v:path arrowok="t"/>
              </v:shape>
            </v:group>
            <v:group style="position:absolute;left:2381;top:12247;width:2;height:248" coordorigin="2381,12247" coordsize="2,248">
              <v:shape style="position:absolute;left:2381;top:12247;width:2;height:248" coordorigin="2381,12247" coordsize="0,248" path="m2381,12495l2381,12247e" filled="f" stroked="t" strokeweight=".47332pt" strokecolor="#484848">
                <v:path arrowok="t"/>
              </v:shape>
            </v:group>
            <v:group style="position:absolute;left:343;top:12247;width:2;height:501" coordorigin="343,12247" coordsize="2,501">
              <v:shape style="position:absolute;left:343;top:12247;width:2;height:501" coordorigin="343,12247" coordsize="0,501" path="m343,12748l343,12247e" filled="f" stroked="t" strokeweight=".47332pt" strokecolor="#4B4B4B">
                <v:path arrowok="t"/>
              </v:shape>
            </v:group>
            <v:group style="position:absolute;left:1711;top:12038;width:2;height:911" coordorigin="1711,12038" coordsize="2,911">
              <v:shape style="position:absolute;left:1711;top:12038;width:2;height:911" coordorigin="1711,12038" coordsize="0,911" path="m1711,12948l1711,12038e" filled="f" stroked="t" strokeweight=".70998pt" strokecolor="#646464">
                <v:path arrowok="t"/>
              </v:shape>
            </v:group>
            <v:group style="position:absolute;left:2381;top:12438;width:2;height:510" coordorigin="2381,12438" coordsize="2,510">
              <v:shape style="position:absolute;left:2381;top:12438;width:2;height:510" coordorigin="2381,12438" coordsize="0,510" path="m2381,12948l2381,12438e" filled="f" stroked="t" strokeweight=".94664pt" strokecolor="#676767">
                <v:path arrowok="t"/>
              </v:shape>
            </v:group>
            <v:group style="position:absolute;left:5367;top:12438;width:2;height:691" coordorigin="5367,12438" coordsize="2,691">
              <v:shape style="position:absolute;left:5367;top:12438;width:2;height:691" coordorigin="5367,12438" coordsize="0,691" path="m5367,13129l5367,12438e" filled="f" stroked="t" strokeweight=".94664pt" strokecolor="#575BBF">
                <v:path arrowok="t"/>
              </v:shape>
            </v:group>
            <v:group style="position:absolute;left:346;top:12691;width:2;height:257" coordorigin="346,12691" coordsize="2,257">
              <v:shape style="position:absolute;left:346;top:12691;width:2;height:257" coordorigin="346,12691" coordsize="0,257" path="m346,12948l346,12691e" filled="f" stroked="t" strokeweight=".94664pt" strokecolor="#707070">
                <v:path arrowok="t"/>
              </v:shape>
            </v:group>
            <v:group style="position:absolute;left:7355;top:12691;width:2;height:257" coordorigin="7355,12691" coordsize="2,257">
              <v:shape style="position:absolute;left:7355;top:12691;width:2;height:257" coordorigin="7355,12691" coordsize="0,257" path="m7355,12948l7355,12691e" filled="f" stroked="t" strokeweight=".47332pt" strokecolor="#444444">
                <v:path arrowok="t"/>
              </v:shape>
            </v:group>
            <v:group style="position:absolute;left:1709;top:12891;width:2;height:238" coordorigin="1709,12891" coordsize="2,238">
              <v:shape style="position:absolute;left:1709;top:12891;width:2;height:238" coordorigin="1709,12891" coordsize="0,238" path="m1709,13129l1709,12891e" filled="f" stroked="t" strokeweight=".47332pt" strokecolor="#4B4B4B">
                <v:path arrowok="t"/>
              </v:shape>
            </v:group>
            <v:group style="position:absolute;left:7355;top:12891;width:2;height:1602" coordorigin="7355,12891" coordsize="2,1602">
              <v:shape style="position:absolute;left:7355;top:12891;width:2;height:1602" coordorigin="7355,12891" coordsize="0,1602" path="m7355,14493l7355,12891e" filled="f" stroked="t" strokeweight=".70998pt" strokecolor="#676767">
                <v:path arrowok="t"/>
              </v:shape>
            </v:group>
            <v:group style="position:absolute;left:336;top:13637;width:2054;height:2" coordorigin="336,13637" coordsize="2054,2">
              <v:shape style="position:absolute;left:336;top:13637;width:2054;height:2" coordorigin="336,13637" coordsize="2054,0" path="m336,13637l2390,13637e" filled="f" stroked="t" strokeweight=".47332pt" strokecolor="#747474">
                <v:path arrowok="t"/>
              </v:shape>
            </v:group>
            <v:group style="position:absolute;left:805;top:13639;width:312;height:2" coordorigin="805,13639" coordsize="312,2">
              <v:shape style="position:absolute;left:805;top:13639;width:312;height:2" coordorigin="805,13639" coordsize="312,0" path="m805,13639l1117,13639e" filled="f" stroked="t" strokeweight=".47332pt" strokecolor="#606060">
                <v:path arrowok="t"/>
              </v:shape>
            </v:group>
            <v:group style="position:absolute;left:1709;top:13072;width:2;height:1125" coordorigin="1709,13072" coordsize="2,1125">
              <v:shape style="position:absolute;left:1709;top:13072;width:2;height:1125" coordorigin="1709,13072" coordsize="0,1125" path="m1709,14197l1709,13072e" filled="f" stroked="t" strokeweight=".70998pt" strokecolor="#575757">
                <v:path arrowok="t"/>
              </v:shape>
            </v:group>
            <v:group style="position:absolute;left:2378;top:12891;width:2;height:753" coordorigin="2378,12891" coordsize="2,753">
              <v:shape style="position:absolute;left:2378;top:12891;width:2;height:753" coordorigin="2378,12891" coordsize="0,753" path="m2378,13644l2378,12891e" filled="f" stroked="t" strokeweight=".47332pt" strokecolor="#545454">
                <v:path arrowok="t"/>
              </v:shape>
            </v:group>
            <v:group style="position:absolute;left:7725;top:14169;width:3796;height:2" coordorigin="7725,14169" coordsize="3796,2">
              <v:shape style="position:absolute;left:7725;top:14169;width:3796;height:2" coordorigin="7725,14169" coordsize="3796,0" path="m7725,14169l11521,14169e" filled="f" stroked="t" strokeweight=".70998pt" strokecolor="#3848B3">
                <v:path arrowok="t"/>
              </v:shape>
            </v:group>
            <v:group style="position:absolute;left:1056;top:13611;width:2;height:558" coordorigin="1056,13611" coordsize="2,558">
              <v:shape style="position:absolute;left:1056;top:13611;width:2;height:558" coordorigin="1056,13611" coordsize="0,558" path="m1056,14169l1056,13611e" filled="f" stroked="t" strokeweight=".23666pt" strokecolor="#575757">
                <v:path arrowok="t"/>
              </v:shape>
            </v:group>
            <v:group style="position:absolute;left:2378;top:13520;width:2;height:677" coordorigin="2378,13520" coordsize="2,677">
              <v:shape style="position:absolute;left:2378;top:13520;width:2;height:677" coordorigin="2378,13520" coordsize="0,677" path="m2378,14197l2378,13520e" filled="f" stroked="t" strokeweight=".94664pt" strokecolor="#6B6B6B">
                <v:path arrowok="t"/>
              </v:shape>
            </v:group>
            <v:group style="position:absolute;left:3507;top:13334;width:2;height:858" coordorigin="3507,13334" coordsize="2,858">
              <v:shape style="position:absolute;left:3507;top:13334;width:2;height:858" coordorigin="3507,13334" coordsize="0,858" path="m3507,14192l3507,13334e" filled="f" stroked="t" strokeweight="1.65662pt" strokecolor="#3F448C">
                <v:path arrowok="t"/>
              </v:shape>
            </v:group>
            <v:group style="position:absolute;left:3876;top:13625;width:2;height:496" coordorigin="3876,13625" coordsize="2,496">
              <v:shape style="position:absolute;left:3876;top:13625;width:2;height:496" coordorigin="3876,13625" coordsize="0,496" path="m3876,14121l3876,13625e" filled="f" stroked="t" strokeweight="1.65662pt" strokecolor="#343F90">
                <v:path arrowok="t"/>
              </v:shape>
            </v:group>
            <v:group style="position:absolute;left:4089;top:13539;width:2;height:453" coordorigin="4089,13539" coordsize="2,453">
              <v:shape style="position:absolute;left:4089;top:13539;width:2;height:453" coordorigin="4089,13539" coordsize="0,453" path="m4089,13992l4089,13539e" filled="f" stroked="t" strokeweight=".94664pt" strokecolor="#2F3883">
                <v:path arrowok="t"/>
              </v:shape>
            </v:group>
            <v:group style="position:absolute;left:4217;top:13611;width:2;height:558" coordorigin="4217,13611" coordsize="2,558">
              <v:shape style="position:absolute;left:4217;top:13611;width:2;height:558" coordorigin="4217,13611" coordsize="0,558" path="m4217,14169l4217,13611e" filled="f" stroked="t" strokeweight=".70998pt" strokecolor="#484F90">
                <v:path arrowok="t"/>
              </v:shape>
            </v:group>
            <v:group style="position:absolute;left:1056;top:14169;width:2;height:1692" coordorigin="1056,14169" coordsize="2,1692">
              <v:shape style="position:absolute;left:1056;top:14169;width:2;height:1692" coordorigin="1056,14169" coordsize="0,1692" path="m1056,15861l1056,14169e" filled="f" stroked="t" strokeweight=".23666pt" strokecolor="#000000">
                <v:path arrowok="t"/>
              </v:shape>
            </v:group>
            <v:group style="position:absolute;left:1709;top:14140;width:2;height:267" coordorigin="1709,14140" coordsize="2,267">
              <v:shape style="position:absolute;left:1709;top:14140;width:2;height:267" coordorigin="1709,14140" coordsize="0,267" path="m1709,14407l1709,14140e" filled="f" stroked="t" strokeweight=".47332pt" strokecolor="#2F2F2F">
                <v:path arrowok="t"/>
              </v:shape>
            </v:group>
            <v:group style="position:absolute;left:11525;top:14130;width:2;height:277" coordorigin="11525,14130" coordsize="2,277">
              <v:shape style="position:absolute;left:11525;top:14130;width:2;height:277" coordorigin="11525,14130" coordsize="0,277" path="m11525,14407l11525,14130e" filled="f" stroked="t" strokeweight=".47332pt" strokecolor="#3F3F3F">
                <v:path arrowok="t"/>
              </v:shape>
            </v:group>
            <v:group style="position:absolute;left:341;top:14350;width:2;height:486" coordorigin="341,14350" coordsize="2,486">
              <v:shape style="position:absolute;left:341;top:14350;width:2;height:486" coordorigin="341,14350" coordsize="0,486" path="m341,14836l341,14350e" filled="f" stroked="t" strokeweight=".47332pt" strokecolor="#3F3F3F">
                <v:path arrowok="t"/>
              </v:shape>
            </v:group>
            <v:group style="position:absolute;left:2378;top:14140;width:2;height:696" coordorigin="2378,14140" coordsize="2,696">
              <v:shape style="position:absolute;left:2378;top:14140;width:2;height:696" coordorigin="2378,14140" coordsize="0,696" path="m2378,14836l2378,14140e" filled="f" stroked="t" strokeweight=".47332pt" strokecolor="#4F4F4F">
                <v:path arrowok="t"/>
              </v:shape>
            </v:group>
            <v:group style="position:absolute;left:1706;top:14350;width:2;height:768" coordorigin="1706,14350" coordsize="2,768">
              <v:shape style="position:absolute;left:1706;top:14350;width:2;height:768" coordorigin="1706,14350" coordsize="0,768" path="m1706,15117l1706,14350e" filled="f" stroked="t" strokeweight=".94664pt" strokecolor="#676767">
                <v:path arrowok="t"/>
              </v:shape>
            </v:group>
            <v:group style="position:absolute;left:2378;top:14779;width:2;height:729" coordorigin="2378,14779" coordsize="2,729">
              <v:shape style="position:absolute;left:2378;top:14779;width:2;height:729" coordorigin="2378,14779" coordsize="0,729" path="m2378,15508l2378,14779e" filled="f" stroked="t" strokeweight=".94664pt" strokecolor="#707070">
                <v:path arrowok="t"/>
              </v:shape>
            </v:group>
            <v:group style="position:absolute;left:341;top:14879;width:2;height:605" coordorigin="341,14879" coordsize="2,605">
              <v:shape style="position:absolute;left:341;top:14879;width:2;height:605" coordorigin="341,14879" coordsize="0,605" path="m341,15484l341,14879e" filled="f" stroked="t" strokeweight=".94664pt" strokecolor="#707070">
                <v:path arrowok="t"/>
              </v:shape>
            </v:group>
            <v:group style="position:absolute;left:7355;top:14922;width:2;height:586" coordorigin="7355,14922" coordsize="2,586">
              <v:shape style="position:absolute;left:7355;top:14922;width:2;height:586" coordorigin="7355,14922" coordsize="0,586" path="m7355,15508l7355,14922e" filled="f" stroked="t" strokeweight=".94664pt" strokecolor="#747474">
                <v:path arrowok="t"/>
              </v:shape>
            </v:group>
            <v:group style="position:absolute;left:1709;top:15060;width:2;height:286" coordorigin="1709,15060" coordsize="2,286">
              <v:shape style="position:absolute;left:1709;top:15060;width:2;height:286" coordorigin="1709,15060" coordsize="0,286" path="m1709,15346l1709,15060e" filled="f" stroked="t" strokeweight=".47332pt" strokecolor="#3F3F3F">
                <v:path arrowok="t"/>
              </v:shape>
            </v:group>
            <v:group style="position:absolute;left:11523;top:15189;width:2;height:477" coordorigin="11523,15189" coordsize="2,477">
              <v:shape style="position:absolute;left:11523;top:15189;width:2;height:477" coordorigin="11523,15189" coordsize="0,477" path="m11523,15666l11523,15189e" filled="f" stroked="t" strokeweight=".70998pt" strokecolor="#676767">
                <v:path arrowok="t"/>
              </v:shape>
            </v:group>
            <v:group style="position:absolute;left:341;top:729;width:2;height:15604" coordorigin="341,729" coordsize="2,15604">
              <v:shape style="position:absolute;left:341;top:729;width:2;height:15604" coordorigin="341,729" coordsize="0,15604" path="m341,16333l341,729e" filled="f" stroked="t" strokeweight=".70998pt" strokecolor="#5B5B5B">
                <v:path arrowok="t"/>
              </v:shape>
            </v:group>
            <v:group style="position:absolute;left:1709;top:15289;width:2;height:377" coordorigin="1709,15289" coordsize="2,377">
              <v:shape style="position:absolute;left:1709;top:15289;width:2;height:377" coordorigin="1709,15289" coordsize="0,377" path="m1709,15666l1709,15289e" filled="f" stroked="t" strokeweight=".70998pt" strokecolor="#4F4F4F">
                <v:path arrowok="t"/>
              </v:shape>
            </v:group>
            <v:group style="position:absolute;left:341;top:15451;width:2;height:439" coordorigin="341,15451" coordsize="2,439">
              <v:shape style="position:absolute;left:341;top:15451;width:2;height:439" coordorigin="341,15451" coordsize="0,439" path="m341,15890l341,15451e" filled="f" stroked="t" strokeweight=".47332pt" strokecolor="#3F3F3F">
                <v:path arrowok="t"/>
              </v:shape>
            </v:group>
            <v:group style="position:absolute;left:2376;top:15451;width:2;height:439" coordorigin="2376,15451" coordsize="2,439">
              <v:shape style="position:absolute;left:2376;top:15451;width:2;height:439" coordorigin="2376,15451" coordsize="0,439" path="m2376,15890l2376,15451e" filled="f" stroked="t" strokeweight=".47332pt" strokecolor="#383838">
                <v:path arrowok="t"/>
              </v:shape>
            </v:group>
            <v:group style="position:absolute;left:7355;top:15608;width:2;height:281" coordorigin="7355,15608" coordsize="2,281">
              <v:shape style="position:absolute;left:7355;top:15608;width:2;height:281" coordorigin="7355,15608" coordsize="0,281" path="m7355,15890l7355,15608e" filled="f" stroked="t" strokeweight=".47332pt" strokecolor="#484848">
                <v:path arrowok="t"/>
              </v:shape>
            </v:group>
            <v:group style="position:absolute;left:11521;top:15608;width:2;height:281" coordorigin="11521,15608" coordsize="2,281">
              <v:shape style="position:absolute;left:11521;top:15608;width:2;height:281" coordorigin="11521,15608" coordsize="0,281" path="m11521,15890l11521,15608e" filled="f" stroked="t" strokeweight=".47332pt" strokecolor="#545454">
                <v:path arrowok="t"/>
              </v:shape>
            </v:group>
            <v:group style="position:absolute;left:331;top:16326;width:776;height:2" coordorigin="331,16326" coordsize="776,2">
              <v:shape style="position:absolute;left:331;top:16326;width:776;height:2" coordorigin="331,16326" coordsize="776,0" path="m331,16326l1108,16326e" filled="f" stroked="t" strokeweight=".94664pt" strokecolor="#8C8C8C">
                <v:path arrowok="t"/>
              </v:shape>
            </v:group>
            <v:group style="position:absolute;left:1056;top:15861;width:2;height:472" coordorigin="1056,15861" coordsize="2,472">
              <v:shape style="position:absolute;left:1056;top:15861;width:2;height:472" coordorigin="1056,15861" coordsize="0,472" path="m1056,16333l1056,15861e" filled="f" stroked="t" strokeweight=".23666pt" strokecolor="#909090">
                <v:path arrowok="t"/>
              </v:shape>
            </v:group>
            <v:group style="position:absolute;left:1027;top:16328;width:705;height:2" coordorigin="1027,16328" coordsize="705,2">
              <v:shape style="position:absolute;left:1027;top:16328;width:705;height:2" coordorigin="1027,16328" coordsize="705,0" path="m1027,16328l1732,16328e" filled="f" stroked="t" strokeweight=".47332pt" strokecolor="#7C7C7C">
                <v:path arrowok="t"/>
              </v:shape>
            </v:group>
            <v:group style="position:absolute;left:1706;top:15580;width:2;height:753" coordorigin="1706,15580" coordsize="2,753">
              <v:shape style="position:absolute;left:1706;top:15580;width:2;height:753" coordorigin="1706,15580" coordsize="0,753" path="m1706,16333l1706,15580e" filled="f" stroked="t" strokeweight=".94664pt" strokecolor="#676767">
                <v:path arrowok="t"/>
              </v:shape>
            </v:group>
            <v:group style="position:absolute;left:1141;top:16331;width:2532;height:2" coordorigin="1141,16331" coordsize="2532,2">
              <v:shape style="position:absolute;left:1141;top:16331;width:2532;height:2" coordorigin="1141,16331" coordsize="2532,0" path="m1141,16331l3673,16331e" filled="f" stroked="t" strokeweight=".70998pt" strokecolor="#838383">
                <v:path arrowok="t"/>
              </v:shape>
            </v:group>
            <v:group style="position:absolute;left:2376;top:15832;width:2;height:510" coordorigin="2376,15832" coordsize="2,510">
              <v:shape style="position:absolute;left:2376;top:15832;width:2;height:510" coordorigin="2376,15832" coordsize="0,510" path="m2376,16343l2376,15832e" filled="f" stroked="t" strokeweight=".94664pt" strokecolor="#676767">
                <v:path arrowok="t"/>
              </v:shape>
            </v:group>
            <v:group style="position:absolute;left:3616;top:16333;width:208;height:2" coordorigin="3616,16333" coordsize="208,2">
              <v:shape style="position:absolute;left:3616;top:16333;width:208;height:2" coordorigin="3616,16333" coordsize="208,0" path="m3616,16333l3824,16333e" filled="f" stroked="t" strokeweight=".47332pt" strokecolor="#646467">
                <v:path arrowok="t"/>
              </v:shape>
            </v:group>
            <v:group style="position:absolute;left:3768;top:16333;width:246;height:2" coordorigin="3768,16333" coordsize="246,2">
              <v:shape style="position:absolute;left:3768;top:16333;width:246;height:2" coordorigin="3768,16333" coordsize="246,0" path="m3768,16333l4014,16333e" filled="f" stroked="t" strokeweight=".47332pt" strokecolor="#4F4F4F">
                <v:path arrowok="t"/>
              </v:shape>
            </v:group>
            <v:group style="position:absolute;left:3957;top:16335;width:289;height:2" coordorigin="3957,16335" coordsize="289,2">
              <v:shape style="position:absolute;left:3957;top:16335;width:289;height:2" coordorigin="3957,16335" coordsize="289,0" path="m3957,16335l4246,16335e" filled="f" stroked="t" strokeweight=".47332pt" strokecolor="#646464">
                <v:path arrowok="t"/>
              </v:shape>
            </v:group>
            <v:group style="position:absolute;left:4189;top:16335;width:743;height:2" coordorigin="4189,16335" coordsize="743,2">
              <v:shape style="position:absolute;left:4189;top:16335;width:743;height:2" coordorigin="4189,16335" coordsize="743,0" path="m4189,16335l4932,16335e" filled="f" stroked="t" strokeweight=".94664pt" strokecolor="#838383">
                <v:path arrowok="t"/>
              </v:shape>
            </v:group>
            <v:group style="position:absolute;left:4875;top:16335;width:686;height:2" coordorigin="4875,16335" coordsize="686,2">
              <v:shape style="position:absolute;left:4875;top:16335;width:686;height:2" coordorigin="4875,16335" coordsize="686,0" path="m4875,16335l5562,16335e" filled="f" stroked="t" strokeweight=".47332pt" strokecolor="#676767">
                <v:path arrowok="t"/>
              </v:shape>
            </v:group>
            <v:group style="position:absolute;left:5505;top:16343;width:1221;height:2" coordorigin="5505,16343" coordsize="1221,2">
              <v:shape style="position:absolute;left:5505;top:16343;width:1221;height:2" coordorigin="5505,16343" coordsize="1221,0" path="m5505,16343l6726,16343e" filled="f" stroked="t" strokeweight=".70998pt" strokecolor="#7C7C7C">
                <v:path arrowok="t"/>
              </v:shape>
            </v:group>
            <v:group style="position:absolute;left:6669;top:16343;width:506;height:2" coordorigin="6669,16343" coordsize="506,2">
              <v:shape style="position:absolute;left:6669;top:16343;width:506;height:2" coordorigin="6669,16343" coordsize="506,0" path="m6669,16343l7176,16343e" filled="f" stroked="t" strokeweight=".47332pt" strokecolor="#6B6B6B">
                <v:path arrowok="t"/>
              </v:shape>
            </v:group>
            <v:group style="position:absolute;left:7034;top:16347;width:4497;height:2" coordorigin="7034,16347" coordsize="4497,2">
              <v:shape style="position:absolute;left:7034;top:16347;width:4497;height:2" coordorigin="7034,16347" coordsize="4497,0" path="m7034,16347l11530,16347e" filled="f" stroked="t" strokeweight=".70998pt" strokecolor="#7C7C7C">
                <v:path arrowok="t"/>
              </v:shape>
            </v:group>
            <v:group style="position:absolute;left:7355;top:15832;width:2;height:520" coordorigin="7355,15832" coordsize="2,520">
              <v:shape style="position:absolute;left:7355;top:15832;width:2;height:520" coordorigin="7355,15832" coordsize="0,520" path="m7355,16352l7355,15832e" filled="f" stroked="t" strokeweight=".70998pt" strokecolor="#6B6B6B">
                <v:path arrowok="t"/>
              </v:shape>
            </v:group>
            <v:group style="position:absolute;left:9069;top:16347;width:246;height:2" coordorigin="9069,16347" coordsize="246,2">
              <v:shape style="position:absolute;left:9069;top:16347;width:246;height:2" coordorigin="9069,16347" coordsize="246,0" path="m9069,16347l9315,16347e" filled="f" stroked="t" strokeweight=".47332pt" strokecolor="#606060">
                <v:path arrowok="t"/>
              </v:shape>
            </v:group>
            <v:group style="position:absolute;left:11521;top:15832;width:2;height:534" coordorigin="11521,15832" coordsize="2,534">
              <v:shape style="position:absolute;left:11521;top:15832;width:2;height:534" coordorigin="11521,15832" coordsize="0,534" path="m11521,16366l11521,15832e" filled="f" stroked="t" strokeweight=".94664pt" strokecolor="#747474">
                <v:path arrowok="t"/>
              </v:shape>
            </v:group>
            <v:group style="position:absolute;left:8030;top:4305;width:12;height:81" coordorigin="8030,4305" coordsize="12,81">
              <v:shape style="position:absolute;left:8030;top:4305;width:12;height:81" coordorigin="8030,4305" coordsize="12,81" path="m8036,4385l8036,4305e" filled="f" stroked="t" strokeweight=".71938pt" strokecolor="#CDCDCD">
                <v:path arrowok="t"/>
              </v:shape>
            </v:group>
            <v:group style="position:absolute;left:8091;top:4138;width:2;height:296" coordorigin="8091,4138" coordsize="2,296">
              <v:shape style="position:absolute;left:8091;top:4138;width:2;height:296" coordorigin="8091,4138" coordsize="0,296" path="m8091,4434l8091,4138e" filled="f" stroked="t" strokeweight=".72271pt" strokecolor="#CDCDC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8C8C8C"/>
          <w:spacing w:val="-14"/>
          <w:w w:val="88"/>
          <w:position w:val="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727272"/>
          <w:spacing w:val="0"/>
          <w:w w:val="136"/>
          <w:position w:val="2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63"/>
          <w:position w:val="2"/>
        </w:rPr>
        <w:t>.,-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340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1F2480"/>
          <w:spacing w:val="0"/>
          <w:w w:val="53"/>
        </w:rPr>
        <w:t>..,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87" w:after="0" w:line="212" w:lineRule="auto"/>
        <w:ind w:left="755" w:right="-174" w:firstLine="104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3"/>
          <w:szCs w:val="103"/>
          <w:color w:val="313131"/>
          <w:spacing w:val="-381"/>
          <w:w w:val="136"/>
          <w:b/>
          <w:bCs/>
          <w:i/>
          <w:position w:val="15"/>
        </w:rPr>
        <w:t>l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88"/>
          <w:position w:val="0"/>
        </w:rPr>
        <w:t>IZMIR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4"/>
          <w:b/>
          <w:bCs/>
          <w:position w:val="0"/>
        </w:rPr>
        <w:t>BÜYÜKSEHIR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4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2"/>
          <w:position w:val="0"/>
        </w:rPr>
        <w:t>BE</w:t>
      </w:r>
      <w:r>
        <w:rPr>
          <w:rFonts w:ascii="Arial" w:hAnsi="Arial" w:cs="Arial" w:eastAsia="Arial"/>
          <w:sz w:val="18"/>
          <w:szCs w:val="18"/>
          <w:color w:val="313131"/>
          <w:spacing w:val="1"/>
          <w:w w:val="83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79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525254"/>
          <w:spacing w:val="1"/>
          <w:w w:val="80"/>
          <w:position w:val="0"/>
        </w:rPr>
        <w:t>D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2"/>
          <w:position w:val="0"/>
        </w:rPr>
        <w:t>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66" w:right="42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113" w:right="50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20" w:bottom="280" w:left="180" w:right="420"/>
          <w:cols w:num="2" w:equalWidth="0">
            <w:col w:w="1697" w:space="1593"/>
            <w:col w:w="8030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40" w:after="0" w:line="240" w:lineRule="auto"/>
        <w:ind w:left="556" w:right="-20"/>
        <w:jc w:val="left"/>
        <w:tabs>
          <w:tab w:pos="55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20.42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DOLAR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</w:sectPr>
      </w:pPr>
      <w:rPr/>
    </w:p>
    <w:p>
      <w:pPr>
        <w:spacing w:before="19" w:after="0" w:line="262" w:lineRule="auto"/>
        <w:ind w:left="110" w:right="-5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)o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  <w:t>ğı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44pt;margin-top:-113.873207pt;width:566.927476pt;height:114.240031pt;mso-position-horizontal-relative:page;mso-position-vertical-relative:paragraph;z-index:-15024" coordorigin="269,-2277" coordsize="11339,2285">
            <v:shape style="position:absolute;left:9888;top:-2277;width:960;height:1190" type="#_x0000_t75">
              <v:imagedata r:id="rId18" o:title=""/>
            </v:shape>
            <v:group style="position:absolute;left:290;top:-2229;width:11306;height:2" coordorigin="290,-2229" coordsize="11306,2">
              <v:shape style="position:absolute;left:290;top:-2229;width:11306;height:2" coordorigin="290,-2229" coordsize="11306,0" path="m290,-2229l11595,-2229e" filled="f" stroked="t" strokeweight=".711962pt" strokecolor="#5B5B5B">
                <v:path arrowok="t"/>
              </v:shape>
              <v:shape style="position:absolute;left:1690;top:-780;width:3571;height:787" type="#_x0000_t75">
                <v:imagedata r:id="rId19" o:title=""/>
              </v:shape>
            </v:group>
            <v:group style="position:absolute;left:2330;top:-2234;width:2;height:1509" coordorigin="2330,-2234" coordsize="2,1509">
              <v:shape style="position:absolute;left:2330;top:-2234;width:2;height:1509" coordorigin="2330,-2234" coordsize="0,1509" path="m2330,-725l2330,-2234e" filled="f" stroked="t" strokeweight=".711962pt" strokecolor="#7C7C7C">
                <v:path arrowok="t"/>
              </v:shape>
            </v:group>
            <v:group style="position:absolute;left:9054;top:-2238;width:2;height:1509" coordorigin="9054,-2238" coordsize="2,1509">
              <v:shape style="position:absolute;left:9054;top:-2238;width:2;height:1509" coordorigin="9054,-2238" coordsize="0,1509" path="m9054,-730l9054,-2238e" filled="f" stroked="t" strokeweight=".711962pt" strokecolor="#4B4B4B">
                <v:path arrowok="t"/>
              </v:shape>
              <v:shape style="position:absolute;left:269;top:-780;width:1037;height:576" type="#_x0000_t75">
                <v:imagedata r:id="rId20" o:title=""/>
              </v:shape>
            </v:group>
            <v:group style="position:absolute;left:693;top:-734;width:1006;height:2" coordorigin="693,-734" coordsize="1006,2">
              <v:shape style="position:absolute;left:693;top:-734;width:1006;height:2" coordorigin="693,-734" coordsize="1006,0" path="m693,-734l1699,-734e" filled="f" stroked="t" strokeweight=".711962pt" strokecolor="#5B5B5B">
                <v:path arrowok="t"/>
              </v:shape>
            </v:group>
            <v:group style="position:absolute;left:693;top:-496;width:1006;height:2" coordorigin="693,-496" coordsize="1006,2">
              <v:shape style="position:absolute;left:693;top:-496;width:1006;height:2" coordorigin="693,-496" coordsize="1006,0" path="m693,-496l1699,-496e" filled="f" stroked="t" strokeweight=".711962pt" strokecolor="#5B5B5B">
                <v:path arrowok="t"/>
              </v:shape>
            </v:group>
            <v:group style="position:absolute;left:290;top:-14;width:11311;height:2" coordorigin="290,-14" coordsize="11311,2">
              <v:shape style="position:absolute;left:290;top:-14;width:11311;height:2" coordorigin="290,-14" coordsize="11311,0" path="m290,-14l11600,-14e" filled="f" stroked="t" strokeweight=".711962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.001914pt;margin-top:10.542861pt;width:566.365562pt;height:1.069328pt;mso-position-horizontal-relative:page;mso-position-vertical-relative:paragraph;z-index:-15023" coordorigin="280,211" coordsize="11327,21">
            <v:group style="position:absolute;left:290;top:220;width:47;height:2" coordorigin="290,220" coordsize="47,2">
              <v:shape style="position:absolute;left:290;top:220;width:47;height:2" coordorigin="290,220" coordsize="47,0" path="m290,220l337,220e" filled="f" stroked="t" strokeweight=".949282pt" strokecolor="#8C8C8C">
                <v:path arrowok="t"/>
              </v:shape>
            </v:group>
            <v:group style="position:absolute;left:290;top:225;width:11311;height:2" coordorigin="290,225" coordsize="11311,2">
              <v:shape style="position:absolute;left:290;top:225;width:11311;height:2" coordorigin="290,225" coordsize="11311,0" path="m290,225l11600,225e" filled="f" stroked="t" strokeweight=".711962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Sığacı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No'45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Seferihisar-iZMİR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2" w:equalWidth="0">
            <w:col w:w="1395" w:space="115"/>
            <w:col w:w="9810"/>
          </w:cols>
        </w:sectPr>
      </w:pPr>
      <w:rPr/>
    </w:p>
    <w:p>
      <w:pPr>
        <w:spacing w:before="5" w:after="0" w:line="240" w:lineRule="auto"/>
        <w:ind w:left="129" w:right="-20"/>
        <w:jc w:val="left"/>
        <w:tabs>
          <w:tab w:pos="1500" w:val="left"/>
          <w:tab w:pos="36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171292pt;margin-top:10.701247pt;width:568.620108pt;height:642.326305pt;mso-position-horizontal-relative:page;mso-position-vertical-relative:paragraph;z-index:-15022" coordorigin="263,214" coordsize="11372,12847">
            <v:group style="position:absolute;left:294;top:230;width:43;height:2" coordorigin="294,230" coordsize="43,2">
              <v:shape style="position:absolute;left:294;top:230;width:43;height:2" coordorigin="294,230" coordsize="43,0" path="m294,230l337,230e" filled="f" stroked="t" strokeweight=".949282pt" strokecolor="#747474">
                <v:path arrowok="t"/>
              </v:shape>
            </v:group>
            <v:group style="position:absolute;left:294;top:233;width:11301;height:2" coordorigin="294,233" coordsize="11301,2">
              <v:shape style="position:absolute;left:294;top:233;width:11301;height:2" coordorigin="294,233" coordsize="11301,0" path="m294,233l11595,233e" filled="f" stroked="t" strokeweight=".711962pt" strokecolor="#545454">
                <v:path arrowok="t"/>
              </v:shape>
            </v:group>
            <v:group style="position:absolute;left:8985;top:235;width:318;height:2" coordorigin="8985,235" coordsize="318,2">
              <v:shape style="position:absolute;left:8985;top:235;width:318;height:2" coordorigin="8985,235" coordsize="318,0" path="m8985,235l9303,235e" filled="f" stroked="t" strokeweight=".474641pt" strokecolor="#383838">
                <v:path arrowok="t"/>
              </v:shape>
            </v:group>
            <v:group style="position:absolute;left:3807;top:225;width:2;height:325" coordorigin="3807,225" coordsize="2,325">
              <v:shape style="position:absolute;left:3807;top:225;width:2;height:325" coordorigin="3807,225" coordsize="0,325" path="m3807,550l3807,225e" filled="f" stroked="t" strokeweight=".949282pt" strokecolor="#4F4F4F">
                <v:path arrowok="t"/>
              </v:shape>
            </v:group>
            <v:group style="position:absolute;left:7120;top:225;width:2;height:138" coordorigin="7120,225" coordsize="2,138">
              <v:shape style="position:absolute;left:7120;top:225;width:2;height:138" coordorigin="7120,225" coordsize="0,138" path="m7120,364l7120,225e" filled="f" stroked="t" strokeweight=".949282pt" strokecolor="#5B5B5B">
                <v:path arrowok="t"/>
              </v:shape>
            </v:group>
            <v:group style="position:absolute;left:3811;top:225;width:2;height:773" coordorigin="3811,225" coordsize="2,773">
              <v:shape style="position:absolute;left:3811;top:225;width:2;height:773" coordorigin="3811,225" coordsize="0,773" path="m3811,999l3811,225e" filled="f" stroked="t" strokeweight=".474641pt" strokecolor="#3F3F3F">
                <v:path arrowok="t"/>
              </v:shape>
            </v:group>
            <v:group style="position:absolute;left:3802;top:679;width:2221;height:2" coordorigin="3802,679" coordsize="2221,2">
              <v:shape style="position:absolute;left:3802;top:679;width:2221;height:2" coordorigin="3802,679" coordsize="2221,0" path="m3802,679l6023,679e" filled="f" stroked="t" strokeweight=".711962pt" strokecolor="#646464">
                <v:path arrowok="t"/>
              </v:shape>
            </v:group>
            <v:group style="position:absolute;left:3811;top:645;width:2;height:353" coordorigin="3811,645" coordsize="2,353">
              <v:shape style="position:absolute;left:3811;top:645;width:2;height:353" coordorigin="3811,645" coordsize="0,353" path="m3811,999l3811,645e" filled="f" stroked="t" strokeweight=".949282pt" strokecolor="#484848">
                <v:path arrowok="t"/>
              </v:shape>
            </v:group>
            <v:group style="position:absolute;left:290;top:987;width:47;height:2" coordorigin="290,987" coordsize="47,2">
              <v:shape style="position:absolute;left:290;top:987;width:47;height:2" coordorigin="290,987" coordsize="47,0" path="m290,987l337,987e" filled="f" stroked="t" strokeweight=".711962pt" strokecolor="#676767">
                <v:path arrowok="t"/>
              </v:shape>
            </v:group>
            <v:group style="position:absolute;left:290;top:989;width:584;height:2" coordorigin="290,989" coordsize="584,2">
              <v:shape style="position:absolute;left:290;top:989;width:584;height:2" coordorigin="290,989" coordsize="584,0" path="m290,989l873,989e" filled="f" stroked="t" strokeweight=".474641pt" strokecolor="#3F3F3F">
                <v:path arrowok="t"/>
              </v:shape>
            </v:group>
            <v:group style="position:absolute;left:816;top:992;width:1177;height:2" coordorigin="816,992" coordsize="1177,2">
              <v:shape style="position:absolute;left:816;top:992;width:1177;height:2" coordorigin="816,992" coordsize="1177,0" path="m816,992l1993,992e" filled="f" stroked="t" strokeweight=".949282pt" strokecolor="#606060">
                <v:path arrowok="t"/>
              </v:shape>
            </v:group>
            <v:group style="position:absolute;left:1937;top:989;width:3935;height:2" coordorigin="1937,989" coordsize="3935,2">
              <v:shape style="position:absolute;left:1937;top:989;width:3935;height:2" coordorigin="1937,989" coordsize="3935,0" path="m1937,989l5871,989e" filled="f" stroked="t" strokeweight=".949282pt" strokecolor="#484848">
                <v:path arrowok="t"/>
              </v:shape>
            </v:group>
            <v:group style="position:absolute;left:4827;top:989;width:176;height:2" coordorigin="4827,989" coordsize="176,2">
              <v:shape style="position:absolute;left:4827;top:989;width:176;height:2" coordorigin="4827,989" coordsize="176,0" path="m4827,989l5003,989e" filled="f" stroked="t" strokeweight=".949282pt" strokecolor="#282828">
                <v:path arrowok="t"/>
              </v:shape>
            </v:group>
            <v:group style="position:absolute;left:5624;top:989;width:5980;height:2" coordorigin="5624,989" coordsize="5980,2">
              <v:shape style="position:absolute;left:5624;top:989;width:5980;height:2" coordorigin="5624,989" coordsize="5980,0" path="m5624,989l11605,989e" filled="f" stroked="t" strokeweight=".711962pt" strokecolor="#5B5B5B">
                <v:path arrowok="t"/>
              </v:shape>
            </v:group>
            <v:group style="position:absolute;left:7110;top:474;width:1903;height:2" coordorigin="7110,474" coordsize="1903,2">
              <v:shape style="position:absolute;left:7110;top:474;width:1903;height:2" coordorigin="7110,474" coordsize="1903,0" path="m7110,474l9013,474e" filled="f" stroked="t" strokeweight=".711962pt" strokecolor="#484848">
                <v:path arrowok="t"/>
              </v:shape>
            </v:group>
            <v:group style="position:absolute;left:9013;top:474;width:2516;height:2" coordorigin="9013,474" coordsize="2516,2">
              <v:shape style="position:absolute;left:9013;top:474;width:2516;height:2" coordorigin="9013,474" coordsize="2516,0" path="m9013,474l11529,474e" filled="f" stroked="t" strokeweight=".237321pt" strokecolor="#000000">
                <v:path arrowok="t"/>
              </v:shape>
            </v:group>
            <v:group style="position:absolute;left:7124;top:445;width:2;height:272" coordorigin="7124,445" coordsize="2,272">
              <v:shape style="position:absolute;left:7124;top:445;width:2;height:272" coordorigin="7124,445" coordsize="0,272" path="m7124,717l7124,445e" filled="f" stroked="t" strokeweight=".474641pt" strokecolor="#2B2B2B">
                <v:path arrowok="t"/>
              </v:shape>
            </v:group>
            <v:group style="position:absolute;left:7124;top:660;width:2;height:339" coordorigin="7124,660" coordsize="2,339">
              <v:shape style="position:absolute;left:7124;top:660;width:2;height:339" coordorigin="7124,660" coordsize="0,339" path="m7124,999l7124,660e" filled="f" stroked="t" strokeweight=".949282pt" strokecolor="#4F4F4F">
                <v:path arrowok="t"/>
              </v:shape>
            </v:group>
            <v:group style="position:absolute;left:290;top:1266;width:1391;height:2" coordorigin="290,1266" coordsize="1391,2">
              <v:shape style="position:absolute;left:290;top:1266;width:1391;height:2" coordorigin="290,1266" coordsize="1391,0" path="m290,1266l1680,1266e" filled="f" stroked="t" strokeweight=".711962pt" strokecolor="#575757">
                <v:path arrowok="t"/>
              </v:shape>
            </v:group>
            <v:group style="position:absolute;left:1623;top:1266;width:370;height:2" coordorigin="1623,1266" coordsize="370,2">
              <v:shape style="position:absolute;left:1623;top:1266;width:370;height:2" coordorigin="1623,1266" coordsize="370,0" path="m1623,1266l1993,1266e" filled="f" stroked="t" strokeweight=".474641pt" strokecolor="#2B2B2B">
                <v:path arrowok="t"/>
              </v:shape>
            </v:group>
            <v:group style="position:absolute;left:1937;top:1268;width:427;height:2" coordorigin="1937,1268" coordsize="427,2">
              <v:shape style="position:absolute;left:1937;top:1268;width:427;height:2" coordorigin="1937,1268" coordsize="427,0" path="m1937,1268l2364,1268e" filled="f" stroked="t" strokeweight=".474641pt" strokecolor="#444444">
                <v:path arrowok="t"/>
              </v:shape>
            </v:group>
            <v:group style="position:absolute;left:2326;top:989;width:2;height:301" coordorigin="2326,989" coordsize="2,301">
              <v:shape style="position:absolute;left:2326;top:989;width:2;height:301" coordorigin="2326,989" coordsize="0,301" path="m2326,1290l2326,989e" filled="f" stroked="t" strokeweight=".949282pt" strokecolor="#282828">
                <v:path arrowok="t"/>
              </v:shape>
            </v:group>
            <v:group style="position:absolute;left:2293;top:1268;width:9312;height:2" coordorigin="2293,1268" coordsize="9312,2">
              <v:shape style="position:absolute;left:2293;top:1268;width:9312;height:2" coordorigin="2293,1268" coordsize="9312,0" path="m2293,1268l11605,1268e" filled="f" stroked="t" strokeweight=".711962pt" strokecolor="#575757">
                <v:path arrowok="t"/>
              </v:shape>
            </v:group>
            <v:group style="position:absolute;left:8985;top:1266;width:318;height:2" coordorigin="8985,1266" coordsize="318,2">
              <v:shape style="position:absolute;left:8985;top:1266;width:318;height:2" coordorigin="8985,1266" coordsize="318,0" path="m8985,1266l9303,1266e" filled="f" stroked="t" strokeweight=".474641pt" strokecolor="#383838">
                <v:path arrowok="t"/>
              </v:shape>
            </v:group>
            <v:group style="position:absolute;left:2330;top:989;width:2;height:12064" coordorigin="2330,989" coordsize="2,12064">
              <v:shape style="position:absolute;left:2330;top:989;width:2;height:12064" coordorigin="2330,989" coordsize="0,12064" path="m2330,13053l2330,989e" filled="f" stroked="t" strokeweight=".711962pt" strokecolor="#4B4B4B">
                <v:path arrowok="t"/>
              </v:shape>
            </v:group>
            <v:group style="position:absolute;left:2316;top:1510;width:4827;height:2" coordorigin="2316,1510" coordsize="4827,2">
              <v:shape style="position:absolute;left:2316;top:1510;width:4827;height:2" coordorigin="2316,1510" coordsize="4827,0" path="m2316,1510l7143,1510e" filled="f" stroked="t" strokeweight=".711962pt" strokecolor="#575757">
                <v:path arrowok="t"/>
              </v:shape>
            </v:group>
            <v:group style="position:absolute;left:7086;top:1510;width:256;height:2" coordorigin="7086,1510" coordsize="256,2">
              <v:shape style="position:absolute;left:7086;top:1510;width:256;height:2" coordorigin="7086,1510" coordsize="256,0" path="m7086,1510l7343,1510e" filled="f" stroked="t" strokeweight=".474641pt" strokecolor="#343434">
                <v:path arrowok="t"/>
              </v:shape>
            </v:group>
            <v:group style="position:absolute;left:7286;top:1507;width:4319;height:2" coordorigin="7286,1507" coordsize="4319,2">
              <v:shape style="position:absolute;left:7286;top:1507;width:4319;height:2" coordorigin="7286,1507" coordsize="4319,0" path="m7286,1507l11605,1507e" filled="f" stroked="t" strokeweight=".711962pt" strokecolor="#5B5B5B">
                <v:path arrowok="t"/>
              </v:shape>
            </v:group>
            <v:group style="position:absolute;left:4863;top:1505;width:2;height:1313" coordorigin="4863,1505" coordsize="2,1313">
              <v:shape style="position:absolute;left:4863;top:1505;width:2;height:1313" coordorigin="4863,1505" coordsize="0,1313" path="m4863,2818l4863,1505e" filled="f" stroked="t" strokeweight=".949282pt" strokecolor="#4F4F4F">
                <v:path arrowok="t"/>
              </v:shape>
            </v:group>
            <v:group style="position:absolute;left:4856;top:1989;width:1894;height:2" coordorigin="4856,1989" coordsize="1894,2">
              <v:shape style="position:absolute;left:4856;top:1989;width:1894;height:2" coordorigin="4856,1989" coordsize="1894,0" path="m4856,1989l6749,1989e" filled="f" stroked="t" strokeweight=".711962pt" strokecolor="#545454">
                <v:path arrowok="t"/>
              </v:shape>
            </v:group>
            <v:group style="position:absolute;left:7751;top:1500;width:2;height:277" coordorigin="7751,1500" coordsize="2,277">
              <v:shape style="position:absolute;left:7751;top:1500;width:2;height:277" coordorigin="7751,1500" coordsize="0,277" path="m7751,1777l7751,1500e" filled="f" stroked="t" strokeweight=".474641pt" strokecolor="#343434">
                <v:path arrowok="t"/>
              </v:shape>
            </v:group>
            <v:group style="position:absolute;left:6692;top:1987;width:451;height:2" coordorigin="6692,1987" coordsize="451,2">
              <v:shape style="position:absolute;left:6692;top:1987;width:451;height:2" coordorigin="6692,1987" coordsize="451,0" path="m6692,1987l7143,1987e" filled="f" stroked="t" strokeweight=".949282pt" strokecolor="#676767">
                <v:path arrowok="t"/>
              </v:shape>
            </v:group>
            <v:group style="position:absolute;left:7086;top:1987;width:256;height:2" coordorigin="7086,1987" coordsize="256,2">
              <v:shape style="position:absolute;left:7086;top:1987;width:256;height:2" coordorigin="7086,1987" coordsize="256,0" path="m7086,1987l7343,1987e" filled="f" stroked="t" strokeweight=".474641pt" strokecolor="#343434">
                <v:path arrowok="t"/>
              </v:shape>
            </v:group>
            <v:group style="position:absolute;left:7286;top:1989;width:498;height:2" coordorigin="7286,1989" coordsize="498,2">
              <v:shape style="position:absolute;left:7286;top:1989;width:498;height:2" coordorigin="7286,1989" coordsize="498,0" path="m7286,1989l7784,1989e" filled="f" stroked="t" strokeweight=".474641pt" strokecolor="#484848">
                <v:path arrowok="t"/>
              </v:shape>
            </v:group>
            <v:group style="position:absolute;left:7756;top:1720;width:2;height:277" coordorigin="7756,1720" coordsize="2,277">
              <v:shape style="position:absolute;left:7756;top:1720;width:2;height:277" coordorigin="7756,1720" coordsize="0,277" path="m7756,1997l7756,1720e" filled="f" stroked="t" strokeweight=".711962pt" strokecolor="#444444">
                <v:path arrowok="t"/>
              </v:shape>
            </v:group>
            <v:group style="position:absolute;left:7713;top:1987;width:3897;height:2" coordorigin="7713,1987" coordsize="3897,2">
              <v:shape style="position:absolute;left:7713;top:1987;width:3897;height:2" coordorigin="7713,1987" coordsize="3897,0" path="m7713,1987l11610,1987e" filled="f" stroked="t" strokeweight=".711962pt" strokecolor="#5B5B5B">
                <v:path arrowok="t"/>
              </v:shape>
            </v:group>
            <v:group style="position:absolute;left:4856;top:2230;width:6749;height:2" coordorigin="4856,2230" coordsize="6749,2">
              <v:shape style="position:absolute;left:4856;top:2230;width:6749;height:2" coordorigin="4856,2230" coordsize="6749,0" path="m4856,2230l11605,2230e" filled="f" stroked="t" strokeweight=".711962pt" strokecolor="#575757">
                <v:path arrowok="t"/>
              </v:shape>
            </v:group>
            <v:group style="position:absolute;left:8985;top:2230;width:318;height:2" coordorigin="8985,2230" coordsize="318,2">
              <v:shape style="position:absolute;left:8985;top:2230;width:318;height:2" coordorigin="8985,2230" coordsize="318,0" path="m8985,2230l9303,2230e" filled="f" stroked="t" strokeweight=".474641pt" strokecolor="#2F2F2F">
                <v:path arrowok="t"/>
              </v:shape>
            </v:group>
            <v:group style="position:absolute;left:2326;top:2221;width:2;height:263" coordorigin="2326,2221" coordsize="2,263">
              <v:shape style="position:absolute;left:2326;top:2221;width:2;height:263" coordorigin="2326,2221" coordsize="0,263" path="m2326,2484l2326,2221e" filled="f" stroked="t" strokeweight=".474641pt" strokecolor="#1F1F1F">
                <v:path arrowok="t"/>
              </v:shape>
            </v:group>
            <v:group style="position:absolute;left:4856;top:2472;width:6754;height:2" coordorigin="4856,2472" coordsize="6754,2">
              <v:shape style="position:absolute;left:4856;top:2472;width:6754;height:2" coordorigin="4856,2472" coordsize="6754,0" path="m4856,2472l11610,2472e" filled="f" stroked="t" strokeweight=".711962pt" strokecolor="#575757">
                <v:path arrowok="t"/>
              </v:shape>
            </v:group>
            <v:group style="position:absolute;left:8985;top:2469;width:318;height:2" coordorigin="8985,2469" coordsize="318,2">
              <v:shape style="position:absolute;left:8985;top:2469;width:318;height:2" coordorigin="8985,2469" coordsize="318,0" path="m8985,2469l9303,2469e" filled="f" stroked="t" strokeweight=".474641pt" strokecolor="#2F2F2F">
                <v:path arrowok="t"/>
              </v:shape>
            </v:group>
            <v:group style="position:absolute;left:2316;top:2717;width:1367;height:2" coordorigin="2316,2717" coordsize="1367,2">
              <v:shape style="position:absolute;left:2316;top:2717;width:1367;height:2" coordorigin="2316,2717" coordsize="1367,0" path="m2316,2717l3683,2717e" filled="f" stroked="t" strokeweight=".711962pt" strokecolor="#4F4F4F">
                <v:path arrowok="t"/>
              </v:shape>
            </v:group>
            <v:group style="position:absolute;left:3612;top:2713;width:370;height:2" coordorigin="3612,2713" coordsize="370,2">
              <v:shape style="position:absolute;left:3612;top:2713;width:370;height:2" coordorigin="3612,2713" coordsize="370,0" path="m3612,2713l3982,2713e" filled="f" stroked="t" strokeweight=".474641pt" strokecolor="#3F3F3F">
                <v:path arrowok="t"/>
              </v:shape>
            </v:group>
            <v:group style="position:absolute;left:3925;top:2715;width:7689;height:2" coordorigin="3925,2715" coordsize="7689,2">
              <v:shape style="position:absolute;left:3925;top:2715;width:7689;height:2" coordorigin="3925,2715" coordsize="7689,0" path="m3925,2715l11614,2715e" filled="f" stroked="t" strokeweight=".711962pt" strokecolor="#575757">
                <v:path arrowok="t"/>
              </v:shape>
            </v:group>
            <v:group style="position:absolute;left:285;top:2954;width:859;height:2" coordorigin="285,2954" coordsize="859,2">
              <v:shape style="position:absolute;left:285;top:2954;width:859;height:2" coordorigin="285,2954" coordsize="859,0" path="m285,2954l1144,2954e" filled="f" stroked="t" strokeweight=".949282pt" strokecolor="#747474">
                <v:path arrowok="t"/>
              </v:shape>
            </v:group>
            <v:group style="position:absolute;left:1044;top:2954;width:2625;height:2" coordorigin="1044,2954" coordsize="2625,2">
              <v:shape style="position:absolute;left:1044;top:2954;width:2625;height:2" coordorigin="1044,2954" coordsize="2625,0" path="m1044,2954l3669,2954e" filled="f" stroked="t" strokeweight=".711962pt" strokecolor="#545454">
                <v:path arrowok="t"/>
              </v:shape>
            </v:group>
            <v:group style="position:absolute;left:3612;top:2951;width:218;height:2" coordorigin="3612,2951" coordsize="218,2">
              <v:shape style="position:absolute;left:3612;top:2951;width:218;height:2" coordorigin="3612,2951" coordsize="218,0" path="m3612,2951l3830,2951e" filled="f" stroked="t" strokeweight=".474641pt" strokecolor="#2B2B2B">
                <v:path arrowok="t"/>
              </v:shape>
            </v:group>
            <v:group style="position:absolute;left:4865;top:2670;width:2;height:582" coordorigin="4865,2670" coordsize="2,582">
              <v:shape style="position:absolute;left:4865;top:2670;width:2;height:582" coordorigin="4865,2670" coordsize="0,582" path="m4865,3252l4865,2670e" filled="f" stroked="t" strokeweight=".474641pt" strokecolor="#383838">
                <v:path arrowok="t"/>
              </v:shape>
            </v:group>
            <v:group style="position:absolute;left:3773;top:2954;width:3370;height:2" coordorigin="3773,2954" coordsize="3370,2">
              <v:shape style="position:absolute;left:3773;top:2954;width:3370;height:2" coordorigin="3773,2954" coordsize="3370,0" path="m3773,2954l7143,2954e" filled="f" stroked="t" strokeweight=".711962pt" strokecolor="#5B5B5B">
                <v:path arrowok="t"/>
              </v:shape>
            </v:group>
            <v:group style="position:absolute;left:7086;top:2951;width:256;height:2" coordorigin="7086,2951" coordsize="256,2">
              <v:shape style="position:absolute;left:7086;top:2951;width:256;height:2" coordorigin="7086,2951" coordsize="256,0" path="m7086,2951l7343,2951e" filled="f" stroked="t" strokeweight=".474641pt" strokecolor="#3F3F3F">
                <v:path arrowok="t"/>
              </v:shape>
            </v:group>
            <v:group style="position:absolute;left:7286;top:2951;width:4324;height:2" coordorigin="7286,2951" coordsize="4324,2">
              <v:shape style="position:absolute;left:7286;top:2951;width:4324;height:2" coordorigin="7286,2951" coordsize="4324,0" path="m7286,2951l11610,2951e" filled="f" stroked="t" strokeweight=".711962pt" strokecolor="#5B5B5B">
                <v:path arrowok="t"/>
              </v:shape>
            </v:group>
            <v:group style="position:absolute;left:4865;top:3195;width:2;height:477" coordorigin="4865,3195" coordsize="2,477">
              <v:shape style="position:absolute;left:4865;top:3195;width:2;height:477" coordorigin="4865,3195" coordsize="0,477" path="m4865,3672l4865,3195e" filled="f" stroked="t" strokeweight=".949282pt" strokecolor="#4F4F4F">
                <v:path arrowok="t"/>
              </v:shape>
            </v:group>
            <v:group style="position:absolute;left:7753;top:2942;width:2;height:506" coordorigin="7753,2942" coordsize="2,506">
              <v:shape style="position:absolute;left:7753;top:2942;width:2;height:506" coordorigin="7753,2942" coordsize="0,506" path="m7753,3448l7753,2942e" filled="f" stroked="t" strokeweight=".949282pt" strokecolor="#606060">
                <v:path arrowok="t"/>
              </v:shape>
            </v:group>
            <v:group style="position:absolute;left:5368;top:3424;width:313;height:2" coordorigin="5368,3424" coordsize="313,2">
              <v:shape style="position:absolute;left:5368;top:3424;width:313;height:2" coordorigin="5368,3424" coordsize="313,0" path="m5368,3424l5681,3424e" filled="f" stroked="t" strokeweight=".474641pt" strokecolor="#343434">
                <v:path arrowok="t"/>
              </v:shape>
            </v:group>
            <v:group style="position:absolute;left:2321;top:3422;width:9289;height:2" coordorigin="2321,3422" coordsize="9289,2">
              <v:shape style="position:absolute;left:2321;top:3422;width:9289;height:2" coordorigin="2321,3422" coordsize="9289,0" path="m2321,3422l11610,3422e" filled="f" stroked="t" strokeweight=".711962pt" strokecolor="#5B5B5B">
                <v:path arrowok="t"/>
              </v:shape>
            </v:group>
            <v:group style="position:absolute;left:2321;top:3665;width:9284;height:2" coordorigin="2321,3665" coordsize="9284,2">
              <v:shape style="position:absolute;left:2321;top:3665;width:9284;height:2" coordorigin="2321,3665" coordsize="9284,0" path="m2321,3665l11605,3665e" filled="f" stroked="t" strokeweight=".711962pt" strokecolor="#5B5B5B">
                <v:path arrowok="t"/>
              </v:shape>
            </v:group>
            <v:group style="position:absolute;left:5368;top:3663;width:313;height:2" coordorigin="5368,3663" coordsize="313,2">
              <v:shape style="position:absolute;left:5368;top:3663;width:313;height:2" coordorigin="5368,3663" coordsize="313,0" path="m5368,3663l5681,3663e" filled="f" stroked="t" strokeweight=".474641pt" strokecolor="#3B3B3B">
                <v:path arrowok="t"/>
              </v:shape>
            </v:group>
            <v:group style="position:absolute;left:6692;top:3663;width:451;height:2" coordorigin="6692,3663" coordsize="451,2">
              <v:shape style="position:absolute;left:6692;top:3663;width:451;height:2" coordorigin="6692,3663" coordsize="451,0" path="m6692,3663l7143,3663e" filled="f" stroked="t" strokeweight=".474641pt" strokecolor="#484848">
                <v:path arrowok="t"/>
              </v:shape>
            </v:group>
            <v:group style="position:absolute;left:7756;top:2942;width:2;height:726" coordorigin="7756,2942" coordsize="2,726">
              <v:shape style="position:absolute;left:7756;top:2942;width:2;height:726" coordorigin="7756,2942" coordsize="0,726" path="m7756,3667l7756,2942e" filled="f" stroked="t" strokeweight=".474641pt" strokecolor="#545454">
                <v:path arrowok="t"/>
              </v:shape>
            </v:group>
            <v:group style="position:absolute;left:8985;top:3663;width:318;height:2" coordorigin="8985,3663" coordsize="318,2">
              <v:shape style="position:absolute;left:8985;top:3663;width:318;height:2" coordorigin="8985,3663" coordsize="318,0" path="m8985,3663l9303,3663e" filled="f" stroked="t" strokeweight=".474641pt" strokecolor="#383838">
                <v:path arrowok="t"/>
              </v:shape>
            </v:group>
            <v:group style="position:absolute;left:285;top:3906;width:52;height:2" coordorigin="285,3906" coordsize="52,2">
              <v:shape style="position:absolute;left:285;top:3906;width:52;height:2" coordorigin="285,3906" coordsize="52,0" path="m285,3906l337,3906e" filled="f" stroked="t" strokeweight=".949282pt" strokecolor="#777777">
                <v:path arrowok="t"/>
              </v:shape>
            </v:group>
            <v:group style="position:absolute;left:1044;top:3906;width:636;height:2" coordorigin="1044,3906" coordsize="636,2">
              <v:shape style="position:absolute;left:1044;top:3906;width:636;height:2" coordorigin="1044,3906" coordsize="636,0" path="m1044,3906l1680,3906e" filled="f" stroked="t" strokeweight=".474641pt" strokecolor="#444444">
                <v:path arrowok="t"/>
              </v:shape>
            </v:group>
            <v:group style="position:absolute;left:4827;top:3906;width:176;height:2" coordorigin="4827,3906" coordsize="176,2">
              <v:shape style="position:absolute;left:4827;top:3906;width:176;height:2" coordorigin="4827,3906" coordsize="176,0" path="m4827,3906l5003,3906e" filled="f" stroked="t" strokeweight=".474641pt" strokecolor="#343434">
                <v:path arrowok="t"/>
              </v:shape>
            </v:group>
            <v:group style="position:absolute;left:285;top:3904;width:11320;height:2" coordorigin="285,3904" coordsize="11320,2">
              <v:shape style="position:absolute;left:285;top:3904;width:11320;height:2" coordorigin="285,3904" coordsize="11320,0" path="m285,3904l11605,3904e" filled="f" stroked="t" strokeweight=".711962pt" strokecolor="#575757">
                <v:path arrowok="t"/>
              </v:shape>
            </v:group>
            <v:group style="position:absolute;left:7086;top:3906;width:256;height:2" coordorigin="7086,3906" coordsize="256,2">
              <v:shape style="position:absolute;left:7086;top:3906;width:256;height:2" coordorigin="7086,3906" coordsize="256,0" path="m7086,3906l7343,3906e" filled="f" stroked="t" strokeweight=".474641pt" strokecolor="#2F2F2F">
                <v:path arrowok="t"/>
              </v:shape>
            </v:group>
            <v:group style="position:absolute;left:8985;top:3901;width:318;height:2" coordorigin="8985,3901" coordsize="318,2">
              <v:shape style="position:absolute;left:8985;top:3901;width:318;height:2" coordorigin="8985,3901" coordsize="318,0" path="m8985,3901l9303,3901e" filled="f" stroked="t" strokeweight=".474641pt" strokecolor="#383838">
                <v:path arrowok="t"/>
              </v:shape>
            </v:group>
            <v:group style="position:absolute;left:294;top:4376;width:1386;height:2" coordorigin="294,4376" coordsize="1386,2">
              <v:shape style="position:absolute;left:294;top:4376;width:1386;height:2" coordorigin="294,4376" coordsize="1386,0" path="m294,4376l1680,4376e" filled="f" stroked="t" strokeweight=".711962pt" strokecolor="#5B5B5B">
                <v:path arrowok="t"/>
              </v:shape>
            </v:group>
            <v:group style="position:absolute;left:1623;top:4379;width:370;height:2" coordorigin="1623,4379" coordsize="370,2">
              <v:shape style="position:absolute;left:1623;top:4379;width:370;height:2" coordorigin="1623,4379" coordsize="370,0" path="m1623,4379l1993,4379e" filled="f" stroked="t" strokeweight=".474641pt" strokecolor="#3F3F3F">
                <v:path arrowok="t"/>
              </v:shape>
            </v:group>
            <v:group style="position:absolute;left:1903;top:4376;width:1780;height:2" coordorigin="1903,4376" coordsize="1780,2">
              <v:shape style="position:absolute;left:1903;top:4376;width:1780;height:2" coordorigin="1903,4376" coordsize="1780,0" path="m1903,4376l3683,4376e" filled="f" stroked="t" strokeweight=".949282pt" strokecolor="#606060">
                <v:path arrowok="t"/>
              </v:shape>
            </v:group>
            <v:group style="position:absolute;left:3612;top:4374;width:218;height:2" coordorigin="3612,4374" coordsize="218,2">
              <v:shape style="position:absolute;left:3612;top:4374;width:218;height:2" coordorigin="3612,4374" coordsize="218,0" path="m3612,4374l3830,4374e" filled="f" stroked="t" strokeweight=".474641pt" strokecolor="#3F3F3F">
                <v:path arrowok="t"/>
              </v:shape>
            </v:group>
            <v:group style="position:absolute;left:3773;top:4376;width:7841;height:2" coordorigin="3773,4376" coordsize="7841,2">
              <v:shape style="position:absolute;left:3773;top:4376;width:7841;height:2" coordorigin="3773,4376" coordsize="7841,0" path="m3773,4376l11614,4376e" filled="f" stroked="t" strokeweight=".711962pt" strokecolor="#5B5B5B">
                <v:path arrowok="t"/>
              </v:shape>
            </v:group>
            <v:group style="position:absolute;left:7086;top:4374;width:256;height:2" coordorigin="7086,4374" coordsize="256,2">
              <v:shape style="position:absolute;left:7086;top:4374;width:256;height:2" coordorigin="7086,4374" coordsize="256,0" path="m7086,4374l7343,4374e" filled="f" stroked="t" strokeweight=".474641pt" strokecolor="#3B3B3B">
                <v:path arrowok="t"/>
              </v:shape>
            </v:group>
            <v:group style="position:absolute;left:4877;top:4369;width:2;height:282" coordorigin="4877,4369" coordsize="2,282">
              <v:shape style="position:absolute;left:4877;top:4369;width:2;height:282" coordorigin="4877,4369" coordsize="0,282" path="m4877,4651l4877,4369e" filled="f" stroked="t" strokeweight="1.186603pt" strokecolor="#545454">
                <v:path arrowok="t"/>
              </v:shape>
            </v:group>
            <v:group style="position:absolute;left:4856;top:4615;width:6754;height:2" coordorigin="4856,4615" coordsize="6754,2">
              <v:shape style="position:absolute;left:4856;top:4615;width:6754;height:2" coordorigin="4856,4615" coordsize="6754,0" path="m4856,4615l11610,4615e" filled="f" stroked="t" strokeweight=".711962pt" strokecolor="#5B5B5B">
                <v:path arrowok="t"/>
              </v:shape>
            </v:group>
            <v:group style="position:absolute;left:4865;top:4594;width:2;height:511" coordorigin="4865,4594" coordsize="2,511">
              <v:shape style="position:absolute;left:4865;top:4594;width:2;height:511" coordorigin="4865,4594" coordsize="0,511" path="m4865,5105l4865,4594e" filled="f" stroked="t" strokeweight=".949282pt" strokecolor="#4F4F4F">
                <v:path arrowok="t"/>
              </v:shape>
            </v:group>
            <v:group style="position:absolute;left:4856;top:4856;width:1894;height:2" coordorigin="4856,4856" coordsize="1894,2">
              <v:shape style="position:absolute;left:4856;top:4856;width:1894;height:2" coordorigin="4856,4856" coordsize="1894,0" path="m4856,4856l6749,4856e" filled="f" stroked="t" strokeweight=".711962pt" strokecolor="#575757">
                <v:path arrowok="t"/>
              </v:shape>
            </v:group>
            <v:group style="position:absolute;left:6692;top:4856;width:4922;height:2" coordorigin="6692,4856" coordsize="4922,2">
              <v:shape style="position:absolute;left:6692;top:4856;width:4922;height:2" coordorigin="6692,4856" coordsize="4922,0" path="m6692,4856l11614,4856e" filled="f" stroked="t" strokeweight=".711962pt" strokecolor="#545454">
                <v:path arrowok="t"/>
              </v:shape>
            </v:group>
            <v:group style="position:absolute;left:294;top:5033;width:2;height:119" coordorigin="294,5033" coordsize="2,119">
              <v:shape style="position:absolute;left:294;top:5033;width:2;height:119" coordorigin="294,5033" coordsize="0,119" path="m294,5152l294,5033e" filled="f" stroked="t" strokeweight=".711962pt" strokecolor="#B3B3B3">
                <v:path arrowok="t"/>
              </v:shape>
            </v:group>
            <v:group style="position:absolute;left:285;top:5100;width:627;height:2" coordorigin="285,5100" coordsize="627,2">
              <v:shape style="position:absolute;left:285;top:5100;width:627;height:2" coordorigin="285,5100" coordsize="627,0" path="m285,5100l911,5100e" filled="f" stroked="t" strokeweight=".949282pt" strokecolor="#646464">
                <v:path arrowok="t"/>
              </v:shape>
            </v:group>
            <v:group style="position:absolute;left:816;top:5100;width:864;height:2" coordorigin="816,5100" coordsize="864,2">
              <v:shape style="position:absolute;left:816;top:5100;width:864;height:2" coordorigin="816,5100" coordsize="864,0" path="m816,5100l1680,5100e" filled="f" stroked="t" strokeweight=".474641pt" strokecolor="#484848">
                <v:path arrowok="t"/>
              </v:shape>
            </v:group>
            <v:group style="position:absolute;left:3356;top:5100;width:475;height:2" coordorigin="3356,5100" coordsize="475,2">
              <v:shape style="position:absolute;left:3356;top:5100;width:475;height:2" coordorigin="3356,5100" coordsize="475,0" path="m3356,5100l3830,5100e" filled="f" stroked="t" strokeweight=".474641pt" strokecolor="#2B2B2B">
                <v:path arrowok="t"/>
              </v:shape>
            </v:group>
            <v:group style="position:absolute;left:3773;top:5100;width:209;height:2" coordorigin="3773,5100" coordsize="209,2">
              <v:shape style="position:absolute;left:3773;top:5100;width:209;height:2" coordorigin="3773,5100" coordsize="209,0" path="m3773,5100l3982,5100e" filled="f" stroked="t" strokeweight=".474641pt" strokecolor="#444444">
                <v:path arrowok="t"/>
              </v:shape>
            </v:group>
            <v:group style="position:absolute;left:4822;top:5100;width:180;height:2" coordorigin="4822,5100" coordsize="180,2">
              <v:shape style="position:absolute;left:4822;top:5100;width:180;height:2" coordorigin="4822,5100" coordsize="180,0" path="m4822,5100l5003,5100e" filled="f" stroked="t" strokeweight=".474641pt" strokecolor="#282828">
                <v:path arrowok="t"/>
              </v:shape>
            </v:group>
            <v:group style="position:absolute;left:5624;top:5097;width:399;height:2" coordorigin="5624,5097" coordsize="399,2">
              <v:shape style="position:absolute;left:5624;top:5097;width:399;height:2" coordorigin="5624,5097" coordsize="399,0" path="m5624,5097l6023,5097e" filled="f" stroked="t" strokeweight=".474641pt" strokecolor="#4B4B4B">
                <v:path arrowok="t"/>
              </v:shape>
            </v:group>
            <v:group style="position:absolute;left:6692;top:5097;width:451;height:2" coordorigin="6692,5097" coordsize="451,2">
              <v:shape style="position:absolute;left:6692;top:5097;width:451;height:2" coordorigin="6692,5097" coordsize="451,0" path="m6692,5097l7143,5097e" filled="f" stroked="t" strokeweight=".711962pt" strokecolor="#5B5B5B">
                <v:path arrowok="t"/>
              </v:shape>
            </v:group>
            <v:group style="position:absolute;left:1576;top:5100;width:10034;height:2" coordorigin="1576,5100" coordsize="10034,2">
              <v:shape style="position:absolute;left:1576;top:5100;width:10034;height:2" coordorigin="1576,5100" coordsize="10034,0" path="m1576,5100l11610,5100e" filled="f" stroked="t" strokeweight=".711962pt" strokecolor="#575757">
                <v:path arrowok="t"/>
              </v:shape>
            </v:group>
            <v:group style="position:absolute;left:8985;top:5095;width:318;height:2" coordorigin="8985,5095" coordsize="318,2">
              <v:shape style="position:absolute;left:8985;top:5095;width:318;height:2" coordorigin="8985,5095" coordsize="318,0" path="m8985,5095l9303,5095e" filled="f" stroked="t" strokeweight=".474641pt" strokecolor="#38383B">
                <v:path arrowok="t"/>
              </v:shape>
            </v:group>
            <v:group style="position:absolute;left:1623;top:5907;width:370;height:2" coordorigin="1623,5907" coordsize="370,2">
              <v:shape style="position:absolute;left:1623;top:5907;width:370;height:2" coordorigin="1623,5907" coordsize="370,0" path="m1623,5907l1993,5907e" filled="f" stroked="t" strokeweight=".474641pt" strokecolor="#2F2F2F">
                <v:path arrowok="t"/>
              </v:shape>
            </v:group>
            <v:group style="position:absolute;left:290;top:5904;width:11320;height:2" coordorigin="290,5904" coordsize="11320,2">
              <v:shape style="position:absolute;left:290;top:5904;width:11320;height:2" coordorigin="290,5904" coordsize="11320,0" path="m290,5904l11610,5904e" filled="f" stroked="t" strokeweight=".711962pt" strokecolor="#575757">
                <v:path arrowok="t"/>
              </v:shape>
            </v:group>
            <v:group style="position:absolute;left:7086;top:5902;width:256;height:2" coordorigin="7086,5902" coordsize="256,2">
              <v:shape style="position:absolute;left:7086;top:5902;width:256;height:2" coordorigin="7086,5902" coordsize="256,0" path="m7086,5902l7343,5902e" filled="f" stroked="t" strokeweight=".474641pt" strokecolor="#343434">
                <v:path arrowok="t"/>
              </v:shape>
            </v:group>
            <v:group style="position:absolute;left:294;top:6838;width:484;height:2" coordorigin="294,6838" coordsize="484,2">
              <v:shape style="position:absolute;left:294;top:6838;width:484;height:2" coordorigin="294,6838" coordsize="484,0" path="m294,6838l778,6838e" filled="f" stroked="t" strokeweight=".949282pt" strokecolor="#6B6B6B">
                <v:path arrowok="t"/>
              </v:shape>
            </v:group>
            <v:group style="position:absolute;left:816;top:6838;width:864;height:2" coordorigin="816,6838" coordsize="864,2">
              <v:shape style="position:absolute;left:816;top:6838;width:864;height:2" coordorigin="816,6838" coordsize="864,0" path="m816,6838l1680,6838e" filled="f" stroked="t" strokeweight=".474641pt" strokecolor="#484848">
                <v:path arrowok="t"/>
              </v:shape>
            </v:group>
            <v:group style="position:absolute;left:294;top:6833;width:11320;height:2" coordorigin="294,6833" coordsize="11320,2">
              <v:shape style="position:absolute;left:294;top:6833;width:11320;height:2" coordorigin="294,6833" coordsize="11320,0" path="m294,6833l11614,6833e" filled="f" stroked="t" strokeweight=".711962pt" strokecolor="#575757">
                <v:path arrowok="t"/>
              </v:shape>
            </v:group>
            <v:group style="position:absolute;left:4827;top:7076;width:176;height:2" coordorigin="4827,7076" coordsize="176,2">
              <v:shape style="position:absolute;left:4827;top:7076;width:176;height:2" coordorigin="4827,7076" coordsize="176,0" path="m4827,7076l5003,7076e" filled="f" stroked="t" strokeweight=".474641pt" strokecolor="#343434">
                <v:path arrowok="t"/>
              </v:shape>
            </v:group>
            <v:group style="position:absolute;left:280;top:7076;width:11334;height:2" coordorigin="280,7076" coordsize="11334,2">
              <v:shape style="position:absolute;left:280;top:7076;width:11334;height:2" coordorigin="280,7076" coordsize="11334,0" path="m280,7076l11614,7076e" filled="f" stroked="t" strokeweight=".711962pt" strokecolor="#575757">
                <v:path arrowok="t"/>
              </v:shape>
            </v:group>
            <v:group style="position:absolute;left:8985;top:7071;width:318;height:2" coordorigin="8985,7071" coordsize="318,2">
              <v:shape style="position:absolute;left:8985;top:7071;width:318;height:2" coordorigin="8985,7071" coordsize="318,0" path="m8985,7071l9303,7071e" filled="f" stroked="t" strokeweight=".474641pt" strokecolor="#343434">
                <v:path arrowok="t"/>
              </v:shape>
            </v:group>
            <v:group style="position:absolute;left:10072;top:7071;width:1486;height:2" coordorigin="10072,7071" coordsize="1486,2">
              <v:shape style="position:absolute;left:10072;top:7071;width:1486;height:2" coordorigin="10072,7071" coordsize="1486,0" path="m10072,7071l11558,7071e" filled="f" stroked="t" strokeweight=".474641pt" strokecolor="#4F4F4F">
                <v:path arrowok="t"/>
              </v:shape>
            </v:group>
            <v:group style="position:absolute;left:290;top:7320;width:1704;height:2" coordorigin="290,7320" coordsize="1704,2">
              <v:shape style="position:absolute;left:290;top:7320;width:1704;height:2" coordorigin="290,7320" coordsize="1704,0" path="m290,7320l1993,7320e" filled="f" stroked="t" strokeweight=".474641pt" strokecolor="#545454">
                <v:path arrowok="t"/>
              </v:shape>
            </v:group>
            <v:group style="position:absolute;left:3612;top:7315;width:370;height:2" coordorigin="3612,7315" coordsize="370,2">
              <v:shape style="position:absolute;left:3612;top:7315;width:370;height:2" coordorigin="3612,7315" coordsize="370,0" path="m3612,7315l3982,7315e" filled="f" stroked="t" strokeweight=".474641pt" strokecolor="#343434">
                <v:path arrowok="t"/>
              </v:shape>
            </v:group>
            <v:group style="position:absolute;left:4827;top:7315;width:176;height:2" coordorigin="4827,7315" coordsize="176,2">
              <v:shape style="position:absolute;left:4827;top:7315;width:176;height:2" coordorigin="4827,7315" coordsize="176,0" path="m4827,7315l5003,7315e" filled="f" stroked="t" strokeweight=".474641pt" strokecolor="#2F2F2F">
                <v:path arrowok="t"/>
              </v:shape>
            </v:group>
            <v:group style="position:absolute;left:1870;top:7315;width:9744;height:2" coordorigin="1870,7315" coordsize="9744,2">
              <v:shape style="position:absolute;left:1870;top:7315;width:9744;height:2" coordorigin="1870,7315" coordsize="9744,0" path="m1870,7315l11614,7315e" filled="f" stroked="t" strokeweight=".711962pt" strokecolor="#5B5B5B">
                <v:path arrowok="t"/>
              </v:shape>
            </v:group>
            <v:group style="position:absolute;left:8985;top:7310;width:318;height:2" coordorigin="8985,7310" coordsize="318,2">
              <v:shape style="position:absolute;left:8985;top:7310;width:318;height:2" coordorigin="8985,7310" coordsize="318,0" path="m8985,7310l9303,7310e" filled="f" stroked="t" strokeweight=".474641pt" strokecolor="#343434">
                <v:path arrowok="t"/>
              </v:shape>
            </v:group>
            <v:group style="position:absolute;left:294;top:7802;width:579;height:2" coordorigin="294,7802" coordsize="579,2">
              <v:shape style="position:absolute;left:294;top:7802;width:579;height:2" coordorigin="294,7802" coordsize="579,0" path="m294,7802l873,7802e" filled="f" stroked="t" strokeweight=".949282pt" strokecolor="#777777">
                <v:path arrowok="t"/>
              </v:shape>
            </v:group>
            <v:group style="position:absolute;left:731;top:7797;width:949;height:2" coordorigin="731,7797" coordsize="949,2">
              <v:shape style="position:absolute;left:731;top:7797;width:949;height:2" coordorigin="731,7797" coordsize="949,0" path="m731,7797l1680,7797e" filled="f" stroked="t" strokeweight=".711962pt" strokecolor="#646464">
                <v:path arrowok="t"/>
              </v:shape>
            </v:group>
            <v:group style="position:absolute;left:1623;top:7797;width:370;height:2" coordorigin="1623,7797" coordsize="370,2">
              <v:shape style="position:absolute;left:1623;top:7797;width:370;height:2" coordorigin="1623,7797" coordsize="370,0" path="m1623,7797l1993,7797e" filled="f" stroked="t" strokeweight=".474641pt" strokecolor="#444444">
                <v:path arrowok="t"/>
              </v:shape>
            </v:group>
            <v:group style="position:absolute;left:5439;top:7795;width:1310;height:2" coordorigin="5439,7795" coordsize="1310,2">
              <v:shape style="position:absolute;left:5439;top:7795;width:1310;height:2" coordorigin="5439,7795" coordsize="1310,0" path="m5439,7795l6749,7795e" filled="f" stroked="t" strokeweight=".711962pt" strokecolor="#5B5B5B">
                <v:path arrowok="t"/>
              </v:shape>
            </v:group>
            <v:group style="position:absolute;left:7086;top:7792;width:256;height:2" coordorigin="7086,7792" coordsize="256,2">
              <v:shape style="position:absolute;left:7086;top:7792;width:256;height:2" coordorigin="7086,7792" coordsize="256,0" path="m7086,7792l7343,7792e" filled="f" stroked="t" strokeweight=".474641pt" strokecolor="#2F2F2F">
                <v:path arrowok="t"/>
              </v:shape>
            </v:group>
            <v:group style="position:absolute;left:7286;top:7795;width:489;height:2" coordorigin="7286,7795" coordsize="489,2">
              <v:shape style="position:absolute;left:7286;top:7795;width:489;height:2" coordorigin="7286,7795" coordsize="489,0" path="m7286,7795l7775,7795e" filled="f" stroked="t" strokeweight=".474641pt" strokecolor="#4B4B4B">
                <v:path arrowok="t"/>
              </v:shape>
            </v:group>
            <v:group style="position:absolute;left:1937;top:7792;width:9673;height:2" coordorigin="1937,7792" coordsize="9673,2">
              <v:shape style="position:absolute;left:1937;top:7792;width:9673;height:2" coordorigin="1937,7792" coordsize="9673,0" path="m1937,7792l11610,7792e" filled="f" stroked="t" strokeweight=".711962pt" strokecolor="#5B5B5B">
                <v:path arrowok="t"/>
              </v:shape>
            </v:group>
            <v:group style="position:absolute;left:9246;top:7790;width:987;height:2" coordorigin="9246,7790" coordsize="987,2">
              <v:shape style="position:absolute;left:9246;top:7790;width:987;height:2" coordorigin="9246,7790" coordsize="987,0" path="m9246,7790l10233,7790e" filled="f" stroked="t" strokeweight=".711962pt" strokecolor="#606060">
                <v:path arrowok="t"/>
              </v:shape>
            </v:group>
            <v:group style="position:absolute;left:290;top:8038;width:5136;height:2" coordorigin="290,8038" coordsize="5136,2">
              <v:shape style="position:absolute;left:290;top:8038;width:5136;height:2" coordorigin="290,8038" coordsize="5136,0" path="m290,8038l5425,8038e" filled="f" stroked="t" strokeweight=".711962pt" strokecolor="#5B5B5B">
                <v:path arrowok="t"/>
              </v:shape>
            </v:group>
            <v:group style="position:absolute;left:5368;top:8036;width:313;height:2" coordorigin="5368,8036" coordsize="313,2">
              <v:shape style="position:absolute;left:5368;top:8036;width:313;height:2" coordorigin="5368,8036" coordsize="313,0" path="m5368,8036l5681,8036e" filled="f" stroked="t" strokeweight=".474641pt" strokecolor="#444444">
                <v:path arrowok="t"/>
              </v:shape>
            </v:group>
            <v:group style="position:absolute;left:5587;top:8033;width:6028;height:2" coordorigin="5587,8033" coordsize="6028,2">
              <v:shape style="position:absolute;left:5587;top:8033;width:6028;height:2" coordorigin="5587,8033" coordsize="6028,0" path="m5587,8033l11614,8033e" filled="f" stroked="t" strokeweight=".711962pt" strokecolor="#5B5B5B">
                <v:path arrowok="t"/>
              </v:shape>
            </v:group>
            <v:group style="position:absolute;left:271;top:8279;width:66;height:2" coordorigin="271,8279" coordsize="66,2">
              <v:shape style="position:absolute;left:271;top:8279;width:66;height:2" coordorigin="271,8279" coordsize="66,0" path="m271,8279l337,8279e" filled="f" stroked="t" strokeweight=".711962pt" strokecolor="#878787">
                <v:path arrowok="t"/>
              </v:shape>
            </v:group>
            <v:group style="position:absolute;left:297;top:8002;width:2;height:296" coordorigin="297,8002" coordsize="2,296">
              <v:shape style="position:absolute;left:297;top:8002;width:2;height:296" coordorigin="297,8002" coordsize="0,296" path="m297,8298l297,8002e" filled="f" stroked="t" strokeweight=".474641pt" strokecolor="#B8B8B8">
                <v:path arrowok="t"/>
              </v:shape>
            </v:group>
            <v:group style="position:absolute;left:280;top:8279;width:831;height:2" coordorigin="280,8279" coordsize="831,2">
              <v:shape style="position:absolute;left:280;top:8279;width:831;height:2" coordorigin="280,8279" coordsize="831,0" path="m280,8279l1111,8279e" filled="f" stroked="t" strokeweight=".711962pt" strokecolor="#646464">
                <v:path arrowok="t"/>
              </v:shape>
            </v:group>
            <v:group style="position:absolute;left:1082;top:8036;width:2;height:420" coordorigin="1082,8036" coordsize="2,420">
              <v:shape style="position:absolute;left:1082;top:8036;width:2;height:420" coordorigin="1082,8036" coordsize="0,420" path="m1082,8456l1082,8036e" filled="f" stroked="t" strokeweight=".474641pt" strokecolor="#444444">
                <v:path arrowok="t"/>
              </v:shape>
            </v:group>
            <v:group style="position:absolute;left:1039;top:8279;width:650;height:2" coordorigin="1039,8279" coordsize="650,2">
              <v:shape style="position:absolute;left:1039;top:8279;width:650;height:2" coordorigin="1039,8279" coordsize="650,0" path="m1039,8279l1690,8279e" filled="f" stroked="t" strokeweight=".474641pt" strokecolor="#3F3F3F">
                <v:path arrowok="t"/>
              </v:shape>
            </v:group>
            <v:group style="position:absolute;left:1659;top:8031;width:2;height:425" coordorigin="1659,8031" coordsize="2,425">
              <v:shape style="position:absolute;left:1659;top:8031;width:2;height:425" coordorigin="1659,8031" coordsize="0,425" path="m1659,8456l1659,8031e" filled="f" stroked="t" strokeweight=".949282pt" strokecolor="#575757">
                <v:path arrowok="t"/>
              </v:shape>
            </v:group>
            <v:group style="position:absolute;left:1619;top:8275;width:9996;height:2" coordorigin="1619,8275" coordsize="9996,2">
              <v:shape style="position:absolute;left:1619;top:8275;width:9996;height:2" coordorigin="1619,8275" coordsize="9996,0" path="m1619,8275l11614,8275e" filled="f" stroked="t" strokeweight=".711962pt" strokecolor="#606060">
                <v:path arrowok="t"/>
              </v:shape>
            </v:group>
            <v:group style="position:absolute;left:7317;top:8026;width:2;height:1442" coordorigin="7317,8026" coordsize="2,1442">
              <v:shape style="position:absolute;left:7317;top:8026;width:2;height:1442" coordorigin="7317,8026" coordsize="0,1442" path="m7317,9468l7317,8026e" filled="f" stroked="t" strokeweight=".949282pt" strokecolor="#575757">
                <v:path arrowok="t"/>
              </v:shape>
            </v:group>
            <v:group style="position:absolute;left:1661;top:8399;width:2;height:377" coordorigin="1661,8399" coordsize="2,377">
              <v:shape style="position:absolute;left:1661;top:8399;width:2;height:377" coordorigin="1661,8399" coordsize="0,377" path="m1661,8776l1661,8399e" filled="f" stroked="t" strokeweight=".474641pt" strokecolor="#343434">
                <v:path arrowok="t"/>
              </v:shape>
            </v:group>
            <v:group style="position:absolute;left:1085;top:8399;width:2;height:864" coordorigin="1085,8399" coordsize="2,864">
              <v:shape style="position:absolute;left:1085;top:8399;width:2;height:864" coordorigin="1085,8399" coordsize="0,864" path="m1085,9263l1085,8399e" filled="f" stroked="t" strokeweight=".949282pt" strokecolor="#676767">
                <v:path arrowok="t"/>
              </v:shape>
            </v:group>
            <v:group style="position:absolute;left:1661;top:8676;width:2;height:793" coordorigin="1661,8676" coordsize="2,793">
              <v:shape style="position:absolute;left:1661;top:8676;width:2;height:793" coordorigin="1661,8676" coordsize="0,793" path="m1661,9468l1661,8676e" filled="f" stroked="t" strokeweight=".949282pt" strokecolor="#545454">
                <v:path arrowok="t"/>
              </v:shape>
            </v:group>
            <v:group style="position:absolute;left:2330;top:8719;width:2;height:544" coordorigin="2330,8719" coordsize="2,544">
              <v:shape style="position:absolute;left:2330;top:8719;width:2;height:544" coordorigin="2330,8719" coordsize="0,544" path="m2330,9263l2330,8719e" filled="f" stroked="t" strokeweight=".474641pt" strokecolor="#282828">
                <v:path arrowok="t"/>
              </v:shape>
            </v:group>
            <v:group style="position:absolute;left:1085;top:9205;width:2;height:263" coordorigin="1085,9205" coordsize="2,263">
              <v:shape style="position:absolute;left:1085;top:9205;width:2;height:263" coordorigin="1085,9205" coordsize="0,263" path="m1085,9468l1085,9205e" filled="f" stroked="t" strokeweight=".474641pt" strokecolor="#484848">
                <v:path arrowok="t"/>
              </v:shape>
            </v:group>
            <v:group style="position:absolute;left:1087;top:9392;width:2;height:955" coordorigin="1087,9392" coordsize="2,955">
              <v:shape style="position:absolute;left:1087;top:9392;width:2;height:955" coordorigin="1087,9392" coordsize="0,955" path="m1087,10347l1087,9392e" filled="f" stroked="t" strokeweight=".711962pt" strokecolor="#5B5B5B">
                <v:path arrowok="t"/>
              </v:shape>
            </v:group>
            <v:group style="position:absolute;left:1661;top:9411;width:2;height:458" coordorigin="1661,9411" coordsize="2,458">
              <v:shape style="position:absolute;left:1661;top:9411;width:2;height:458" coordorigin="1661,9411" coordsize="0,458" path="m1661,9869l1661,9411e" filled="f" stroked="t" strokeweight=".474641pt" strokecolor="#1F1F1F">
                <v:path arrowok="t"/>
              </v:shape>
            </v:group>
            <v:group style="position:absolute;left:7319;top:9411;width:2;height:458" coordorigin="7319,9411" coordsize="2,458">
              <v:shape style="position:absolute;left:7319;top:9411;width:2;height:458" coordorigin="7319,9411" coordsize="0,458" path="m7319,9869l7319,9411e" filled="f" stroked="t" strokeweight=".474641pt" strokecolor="#383838">
                <v:path arrowok="t"/>
              </v:shape>
            </v:group>
            <v:group style="position:absolute;left:285;top:10313;width:24;height:2" coordorigin="285,10313" coordsize="24,2">
              <v:shape style="position:absolute;left:285;top:10313;width:24;height:2" coordorigin="285,10313" coordsize="24,0" path="m285,10313l309,10313e" filled="f" stroked="t" strokeweight=".237321pt" strokecolor="#C8C8C8">
                <v:path arrowok="t"/>
              </v:shape>
            </v:group>
            <v:group style="position:absolute;left:309;top:10313;width:536;height:2" coordorigin="309,10313" coordsize="536,2">
              <v:shape style="position:absolute;left:309;top:10313;width:536;height:2" coordorigin="309,10313" coordsize="536,0" path="m309,10313l845,10313e" filled="f" stroked="t" strokeweight=".237321pt" strokecolor="#E4E4E4">
                <v:path arrowok="t"/>
              </v:shape>
            </v:group>
            <v:group style="position:absolute;left:845;top:10313;width:237;height:2" coordorigin="845,10313" coordsize="237,2">
              <v:shape style="position:absolute;left:845;top:10313;width:237;height:2" coordorigin="845,10313" coordsize="237,0" path="m845,10313l1082,10313e" filled="f" stroked="t" strokeweight=".237321pt" strokecolor="#343434">
                <v:path arrowok="t"/>
              </v:shape>
            </v:group>
            <v:group style="position:absolute;left:1068;top:10313;width:897;height:2" coordorigin="1068,10313" coordsize="897,2">
              <v:shape style="position:absolute;left:1068;top:10313;width:897;height:2" coordorigin="1068,10313" coordsize="897,0" path="m1068,10313l1965,10313e" filled="f" stroked="t" strokeweight=".237321pt" strokecolor="#4F4F4F">
                <v:path arrowok="t"/>
              </v:shape>
            </v:group>
            <v:group style="position:absolute;left:1661;top:9812;width:2;height:921" coordorigin="1661,9812" coordsize="2,921">
              <v:shape style="position:absolute;left:1661;top:9812;width:2;height:921" coordorigin="1661,9812" coordsize="0,921" path="m1661,10733l1661,9812e" filled="f" stroked="t" strokeweight=".711962pt" strokecolor="#484848">
                <v:path arrowok="t"/>
              </v:shape>
            </v:group>
            <v:group style="position:absolute;left:1965;top:10313;width:370;height:2" coordorigin="1965,10313" coordsize="370,2">
              <v:shape style="position:absolute;left:1965;top:10313;width:370;height:2" coordorigin="1965,10313" coordsize="370,0" path="m1965,10313l2335,10313e" filled="f" stroked="t" strokeweight=".237321pt" strokecolor="#1C1C1C">
                <v:path arrowok="t"/>
              </v:shape>
            </v:group>
            <v:group style="position:absolute;left:7321;top:9783;width:2;height:1542" coordorigin="7321,9783" coordsize="2,1542">
              <v:shape style="position:absolute;left:7321;top:9783;width:2;height:1542" coordorigin="7321,9783" coordsize="0,1542" path="m7321,11325l7321,9783e" filled="f" stroked="t" strokeweight=".949282pt" strokecolor="#575757">
                <v:path arrowok="t"/>
              </v:shape>
            </v:group>
            <v:group style="position:absolute;left:1087;top:10284;width:2;height:177" coordorigin="1087,10284" coordsize="2,177">
              <v:shape style="position:absolute;left:1087;top:10284;width:2;height:177" coordorigin="1087,10284" coordsize="0,177" path="m1087,10461l1087,10284e" filled="f" stroked="t" strokeweight=".474641pt" strokecolor="#3F3F3F">
                <v:path arrowok="t"/>
              </v:shape>
            </v:group>
            <v:group style="position:absolute;left:1087;top:10404;width:2;height:845" coordorigin="1087,10404" coordsize="2,845">
              <v:shape style="position:absolute;left:1087;top:10404;width:2;height:845" coordorigin="1087,10404" coordsize="0,845" path="m1087,11249l1087,10404e" filled="f" stroked="t" strokeweight=".711962pt" strokecolor="#646464">
                <v:path arrowok="t"/>
              </v:shape>
            </v:group>
            <v:group style="position:absolute;left:1661;top:10676;width:2;height:215" coordorigin="1661,10676" coordsize="2,215">
              <v:shape style="position:absolute;left:1661;top:10676;width:2;height:215" coordorigin="1661,10676" coordsize="0,215" path="m1661,10891l1661,10676e" filled="f" stroked="t" strokeweight=".474641pt" strokecolor="#1C1C1C">
                <v:path arrowok="t"/>
              </v:shape>
            </v:group>
            <v:group style="position:absolute;left:3061;top:10862;width:788;height:2" coordorigin="3061,10862" coordsize="788,2">
              <v:shape style="position:absolute;left:3061;top:10862;width:788;height:2" coordorigin="3061,10862" coordsize="788,0" path="m3061,10862l3849,10862e" filled="f" stroked="t" strokeweight="1.661244pt" strokecolor="#3F4B9C">
                <v:path arrowok="t"/>
              </v:shape>
            </v:group>
            <v:group style="position:absolute;left:3773;top:10848;width:921;height:2" coordorigin="3773,10848" coordsize="921,2">
              <v:shape style="position:absolute;left:3773;top:10848;width:921;height:2" coordorigin="3773,10848" coordsize="921,0" path="m3773,10848l4694,10848e" filled="f" stroked="t" strokeweight="1.423923pt" strokecolor="#444F9C">
                <v:path arrowok="t"/>
              </v:shape>
            </v:group>
            <v:group style="position:absolute;left:1661;top:10833;width:2;height:296" coordorigin="1661,10833" coordsize="2,296">
              <v:shape style="position:absolute;left:1661;top:10833;width:2;height:296" coordorigin="1661,10833" coordsize="0,296" path="m1661,11129l1661,10833e" filled="f" stroked="t" strokeweight=".474641pt" strokecolor="#2F2F2F">
                <v:path arrowok="t"/>
              </v:shape>
            </v:group>
            <v:group style="position:absolute;left:1087;top:11192;width:2;height:449" coordorigin="1087,11192" coordsize="2,449">
              <v:shape style="position:absolute;left:1087;top:11192;width:2;height:449" coordorigin="1087,11192" coordsize="0,449" path="m1087,11640l1087,11192e" filled="f" stroked="t" strokeweight=".474641pt" strokecolor="#3B3B3B">
                <v:path arrowok="t"/>
              </v:shape>
            </v:group>
            <v:group style="position:absolute;left:1664;top:11067;width:2;height:1981" coordorigin="1664,11067" coordsize="2,1981">
              <v:shape style="position:absolute;left:1664;top:11067;width:2;height:1981" coordorigin="1664,11067" coordsize="0,1981" path="m1664,13049l1664,11067e" filled="f" stroked="t" strokeweight=".949282pt" strokecolor="#545454">
                <v:path arrowok="t"/>
              </v:shape>
            </v:group>
            <v:group style="position:absolute;left:7324;top:11268;width:2;height:196" coordorigin="7324,11268" coordsize="2,196">
              <v:shape style="position:absolute;left:7324;top:11268;width:2;height:196" coordorigin="7324,11268" coordsize="0,196" path="m7324,11464l7324,11268e" filled="f" stroked="t" strokeweight=".474641pt" strokecolor="#2B2B2B">
                <v:path arrowok="t"/>
              </v:shape>
            </v:group>
            <v:group style="position:absolute;left:6721;top:11612;width:394;height:2" coordorigin="6721,11612" coordsize="394,2">
              <v:shape style="position:absolute;left:6721;top:11612;width:394;height:2" coordorigin="6721,11612" coordsize="394,0" path="m6721,11612l7115,11612e" filled="f" stroked="t" strokeweight=".237321pt" strokecolor="#000000">
                <v:path arrowok="t"/>
              </v:shape>
            </v:group>
            <v:group style="position:absolute;left:7328;top:11406;width:2;height:234" coordorigin="7328,11406" coordsize="2,234">
              <v:shape style="position:absolute;left:7328;top:11406;width:2;height:234" coordorigin="7328,11406" coordsize="0,234" path="m7328,11640l7328,11406e" filled="f" stroked="t" strokeweight=".711962pt" strokecolor="#545454">
                <v:path arrowok="t"/>
              </v:shape>
            </v:group>
            <v:group style="position:absolute;left:1089;top:11583;width:2;height:1470" coordorigin="1089,11583" coordsize="2,1470">
              <v:shape style="position:absolute;left:1089;top:11583;width:2;height:1470" coordorigin="1089,11583" coordsize="0,1470" path="m1089,13053l1089,11583e" filled="f" stroked="t" strokeweight=".711962pt" strokecolor="#6B6B6B">
                <v:path arrowok="t"/>
              </v:shape>
            </v:group>
            <v:group style="position:absolute;left:7326;top:11497;width:2;height:535" coordorigin="7326,11497" coordsize="2,535">
              <v:shape style="position:absolute;left:7326;top:11497;width:2;height:535" coordorigin="7326,11497" coordsize="0,535" path="m7326,12032l7326,11497e" filled="f" stroked="t" strokeweight=".949282pt" strokecolor="#676767">
                <v:path arrowok="t"/>
              </v:shape>
            </v:group>
            <v:group style="position:absolute;left:2335;top:11879;width:2;height:349" coordorigin="2335,11879" coordsize="2,349">
              <v:shape style="position:absolute;left:2335;top:11879;width:2;height:349" coordorigin="2335,11879" coordsize="0,349" path="m2335,12228l2335,11879e" filled="f" stroked="t" strokeweight=".474641pt" strokecolor="#232323">
                <v:path arrowok="t"/>
              </v:shape>
            </v:group>
            <v:group style="position:absolute;left:7328;top:11965;width:2;height:263" coordorigin="7328,11965" coordsize="2,263">
              <v:shape style="position:absolute;left:7328;top:11965;width:2;height:263" coordorigin="7328,11965" coordsize="0,263" path="m7328,12228l7328,11965e" filled="f" stroked="t" strokeweight=".474641pt" strokecolor="#3B3B3B">
                <v:path arrowok="t"/>
              </v:shape>
            </v:group>
            <v:group style="position:absolute;left:304;top:12972;width:2;height:76" coordorigin="304,12972" coordsize="2,76">
              <v:shape style="position:absolute;left:304;top:12972;width:2;height:76" coordorigin="304,12972" coordsize="0,76" path="m304,13049l304,12972e" filled="f" stroked="t" strokeweight=".474641pt" strokecolor="#BFBFBF">
                <v:path arrowok="t"/>
              </v:shape>
            </v:group>
            <v:group style="position:absolute;left:304;top:12208;width:2;height:845" coordorigin="304,12208" coordsize="2,845">
              <v:shape style="position:absolute;left:304;top:12208;width:2;height:845" coordorigin="304,12208" coordsize="0,845" path="m304,13053l304,12208e" filled="f" stroked="t" strokeweight=".711962pt" strokecolor="#D4D4D4">
                <v:path arrowok="t"/>
              </v:shape>
            </v:group>
            <v:group style="position:absolute;left:304;top:13044;width:1386;height:2" coordorigin="304,13044" coordsize="1386,2">
              <v:shape style="position:absolute;left:304;top:13044;width:1386;height:2" coordorigin="304,13044" coordsize="1386,0" path="m304,13044l1690,13044e" filled="f" stroked="t" strokeweight=".711962pt" strokecolor="#7C7C7C">
                <v:path arrowok="t"/>
              </v:shape>
            </v:group>
            <v:group style="position:absolute;left:1619;top:13044;width:375;height:2" coordorigin="1619,13044" coordsize="375,2">
              <v:shape style="position:absolute;left:1619;top:13044;width:375;height:2" coordorigin="1619,13044" coordsize="375,0" path="m1619,13044l1993,13044e" filled="f" stroked="t" strokeweight=".474641pt" strokecolor="#575757">
                <v:path arrowok="t"/>
              </v:shape>
            </v:group>
            <v:group style="position:absolute;left:1908;top:13041;width:456;height:2" coordorigin="1908,13041" coordsize="456,2">
              <v:shape style="position:absolute;left:1908;top:13041;width:456;height:2" coordorigin="1908,13041" coordsize="456,0" path="m1908,13041l2364,13041e" filled="f" stroked="t" strokeweight=".949282pt" strokecolor="#7C7C7C">
                <v:path arrowok="t"/>
              </v:shape>
            </v:group>
            <v:group style="position:absolute;left:3356;top:13039;width:313;height:2" coordorigin="3356,13039" coordsize="313,2">
              <v:shape style="position:absolute;left:3356;top:13039;width:313;height:2" coordorigin="3356,13039" coordsize="313,0" path="m3356,13039l3669,13039e" filled="f" stroked="t" strokeweight=".474641pt" strokecolor="#4B4B4B">
                <v:path arrowok="t"/>
              </v:shape>
            </v:group>
            <v:group style="position:absolute;left:4708;top:13034;width:451;height:2" coordorigin="4708,13034" coordsize="451,2">
              <v:shape style="position:absolute;left:4708;top:13034;width:451;height:2" coordorigin="4708,13034" coordsize="451,0" path="m4708,13034l5159,13034e" filled="f" stroked="t" strokeweight=".949282pt" strokecolor="#7C7C7C">
                <v:path arrowok="t"/>
              </v:shape>
            </v:group>
            <v:group style="position:absolute;left:7086;top:13030;width:266;height:2" coordorigin="7086,13030" coordsize="266,2">
              <v:shape style="position:absolute;left:7086;top:13030;width:266;height:2" coordorigin="7086,13030" coordsize="266,0" path="m7086,13030l7352,13030e" filled="f" stroked="t" strokeweight=".474641pt" strokecolor="#575757">
                <v:path arrowok="t"/>
              </v:shape>
            </v:group>
            <v:group style="position:absolute;left:7328;top:12170;width:2;height:864" coordorigin="7328,12170" coordsize="2,864">
              <v:shape style="position:absolute;left:7328;top:12170;width:2;height:864" coordorigin="7328,12170" coordsize="0,864" path="m7328,13034l7328,12170e" filled="f" stroked="t" strokeweight=".711962pt" strokecolor="#4F4F4F">
                <v:path arrowok="t"/>
              </v:shape>
            </v:group>
            <v:group style="position:absolute;left:2293;top:13032;width:9336;height:2" coordorigin="2293,13032" coordsize="9336,2">
              <v:shape style="position:absolute;left:2293;top:13032;width:9336;height:2" coordorigin="2293,13032" coordsize="9336,0" path="m2293,13032l11629,13032e" filled="f" stroked="t" strokeweight=".711962pt" strokecolor="#777777">
                <v:path arrowok="t"/>
              </v:shape>
            </v:group>
            <v:group style="position:absolute;left:8985;top:13025;width:318;height:2" coordorigin="8985,13025" coordsize="318,2">
              <v:shape style="position:absolute;left:8985;top:13025;width:318;height:2" coordorigin="8985,13025" coordsize="318,0" path="m8985,13025l9303,13025e" filled="f" stroked="t" strokeweight=".474641pt" strokecolor="#606060">
                <v:path arrowok="t"/>
              </v:shape>
            </v:group>
            <v:group style="position:absolute;left:286;top:224;width:2;height:256" coordorigin="286,224" coordsize="2,256">
              <v:shape style="position:absolute;left:286;top:224;width:2;height:256" coordorigin="286,224" coordsize="0,256" path="m286,479l286,224e" filled="f" stroked="t" strokeweight=".955pt" strokecolor="#DFDFDF">
                <v:path arrowok="t"/>
              </v:shape>
            </v:group>
            <v:group style="position:absolute;left:11130;top:10756;width:2;height:246" coordorigin="11130,10756" coordsize="2,246">
              <v:shape style="position:absolute;left:11130;top:10756;width:2;height:246" coordorigin="11130,10756" coordsize="0,246" path="m11130,11002l11130,10756e" filled="f" stroked="t" strokeweight="4.03894pt" strokecolor="#DFDFDF">
                <v:path arrowok="t"/>
              </v:shape>
            </v:group>
            <v:group style="position:absolute;left:10319;top:11439;width:2;height:477" coordorigin="10319,11439" coordsize="2,477">
              <v:shape style="position:absolute;left:10319;top:11439;width:2;height:477" coordorigin="10319,11439" coordsize="0,477" path="m10319,11916l10319,11439e" filled="f" stroked="t" strokeweight="3.24685pt" strokecolor="#DFDFD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178" w:lineRule="auto"/>
        <w:ind w:left="3646" w:right="2993" w:firstLine="-3541"/>
        <w:jc w:val="left"/>
        <w:tabs>
          <w:tab w:pos="3640" w:val="left"/>
          <w:tab w:pos="5940" w:val="left"/>
          <w:tab w:pos="642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624878pt;margin-top:17.383774pt;width:3.72288pt;height:24pt;mso-position-horizontal-relative:page;mso-position-vertical-relative:paragraph;z-index:-15021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2"/>
          <w:w w:val="5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ab/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Betooarme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a_p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3"/>
        </w:rPr>
        <w:t>Dig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59597"/>
          <w:spacing w:val="0"/>
          <w:w w:val="42"/>
          <w:position w:val="-3"/>
        </w:rPr>
        <w:t>j"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5008" w:right="-20"/>
        <w:jc w:val="left"/>
        <w:tabs>
          <w:tab w:pos="5500" w:val="left"/>
          <w:tab w:pos="612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7"/>
          <w:szCs w:val="37"/>
          <w:color w:val="424242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37"/>
          <w:szCs w:val="37"/>
          <w:color w:val="424242"/>
          <w:spacing w:val="-99"/>
          <w:w w:val="100"/>
          <w:position w:val="-1"/>
        </w:rPr>
        <w:t> </w:t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A7A7A7"/>
          <w:spacing w:val="0"/>
          <w:w w:val="51"/>
          <w:position w:val="0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A7A7A7"/>
          <w:spacing w:val="-47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7A7A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A7A7A7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BFBFBF"/>
          <w:spacing w:val="0"/>
          <w:w w:val="51"/>
          <w:position w:val="10"/>
        </w:rPr>
        <w:t>-,</w:t>
      </w:r>
      <w:r>
        <w:rPr>
          <w:rFonts w:ascii="Arial" w:hAnsi="Arial" w:cs="Arial" w:eastAsia="Arial"/>
          <w:sz w:val="30"/>
          <w:szCs w:val="30"/>
          <w:color w:val="BFBFB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30"/>
          <w:szCs w:val="30"/>
          <w:color w:val="BFBFB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1"/>
        </w:rPr>
        <w:t>jYangını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1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6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3"/>
          <w:position w:val="1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8"/>
          <w:w w:val="116"/>
          <w:position w:val="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1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10" w:right="-20"/>
        <w:jc w:val="left"/>
        <w:tabs>
          <w:tab w:pos="22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1"/>
        </w:rPr>
        <w:t>/Kiracı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05" w:right="-20"/>
        <w:jc w:val="left"/>
        <w:tabs>
          <w:tab w:pos="2140" w:val="left"/>
          <w:tab w:pos="468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20.43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0"/>
        </w:rPr>
        <w:t>20.48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3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-1"/>
        </w:rPr>
        <w:t>lcktri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84" w:right="44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2169" w:right="4020" w:firstLine="2535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w w:val="91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niyet-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8"/>
          <w:w w:val="13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05" w:right="-20"/>
        <w:jc w:val="left"/>
        <w:tabs>
          <w:tab w:pos="66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6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57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5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6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6" w:lineRule="exact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10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BFBFBF"/>
          <w:spacing w:val="0"/>
          <w:w w:val="53"/>
        </w:rPr>
        <w:t>ı</w:t>
      </w:r>
      <w:r>
        <w:rPr>
          <w:rFonts w:ascii="Arial" w:hAnsi="Arial" w:cs="Arial" w:eastAsia="Arial"/>
          <w:sz w:val="30"/>
          <w:szCs w:val="30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1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6"/>
          <w:w w:val="3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4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ı:&gt;öndOrmede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3" w:lineRule="exact"/>
        <w:ind w:right="-20"/>
        <w:jc w:val="left"/>
        <w:tabs>
          <w:tab w:pos="2460" w:val="left"/>
          <w:tab w:pos="43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0"/>
          <w:position w:val="-5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0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6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3"/>
        </w:rPr>
        <w:t>S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424242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-2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3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1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2491" w:right="-20"/>
        <w:jc w:val="left"/>
        <w:tabs>
          <w:tab w:pos="4360" w:val="left"/>
          <w:tab w:pos="59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72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2" w:equalWidth="0">
            <w:col w:w="1358" w:space="865"/>
            <w:col w:w="9097"/>
          </w:cols>
        </w:sectPr>
      </w:pPr>
      <w:rPr/>
    </w:p>
    <w:p>
      <w:pPr>
        <w:spacing w:before="0" w:after="0" w:line="194" w:lineRule="exact"/>
        <w:ind w:left="11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00" w:lineRule="exact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left="110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FBFBF"/>
          <w:spacing w:val="0"/>
          <w:w w:val="54"/>
          <w:position w:val="-6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0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D6E6E"/>
          <w:w w:val="51"/>
        </w:rPr>
        <w:t>jY</w:t>
      </w:r>
      <w:r>
        <w:rPr>
          <w:rFonts w:ascii="Times New Roman" w:hAnsi="Times New Roman" w:cs="Times New Roman" w:eastAsia="Times New Roman"/>
          <w:sz w:val="25"/>
          <w:szCs w:val="25"/>
          <w:color w:val="6D6E6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laraştırma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6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6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OrUie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buradanda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115"/>
        </w:rPr>
        <w:t>onucu</w:t>
      </w:r>
      <w:r>
        <w:rPr>
          <w:rFonts w:ascii="Arial" w:hAnsi="Arial" w:cs="Arial" w:eastAsia="Arial"/>
          <w:sz w:val="18"/>
          <w:szCs w:val="18"/>
          <w:color w:val="424242"/>
          <w:spacing w:val="-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19" w:right="3878" w:firstLine="-5"/>
        <w:jc w:val="left"/>
        <w:tabs>
          <w:tab w:pos="2140" w:val="left"/>
          <w:tab w:pos="38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"/>
          <w:w w:val="137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  <w:u w:val="single" w:color="3838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  <w:u w:val="single" w:color="383838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u w:val="single" w:color="38383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u w:val="single" w:color="383838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IBe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Yancrı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5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05" w:right="-20"/>
        <w:jc w:val="left"/>
        <w:tabs>
          <w:tab w:pos="214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7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rrari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5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9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21.15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219" w:right="-20"/>
        <w:jc w:val="left"/>
        <w:tabs>
          <w:tab w:pos="1020" w:val="left"/>
          <w:tab w:pos="152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GfDE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6" w:lineRule="exact"/>
        <w:ind w:left="11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65" w:right="-20"/>
        <w:jc w:val="left"/>
        <w:tabs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2174" w:right="-20"/>
        <w:jc w:val="left"/>
        <w:tabs>
          <w:tab w:pos="5480" w:val="left"/>
          <w:tab w:pos="87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Courier New" w:hAnsi="Courier New" w:cs="Courier New" w:eastAsia="Courier New"/>
          <w:sz w:val="23"/>
          <w:szCs w:val="23"/>
          <w:color w:val="6D6E6E"/>
          <w:spacing w:val="0"/>
          <w:w w:val="100"/>
          <w:position w:val="-4"/>
        </w:rPr>
        <w:t>TFAİ</w:t>
      </w:r>
      <w:r>
        <w:rPr>
          <w:rFonts w:ascii="Courier New" w:hAnsi="Courier New" w:cs="Courier New" w:eastAsia="Courier New"/>
          <w:sz w:val="23"/>
          <w:szCs w:val="23"/>
          <w:color w:val="6D6E6E"/>
          <w:spacing w:val="-39"/>
          <w:w w:val="100"/>
          <w:position w:val="-4"/>
        </w:rPr>
        <w:t>Y</w:t>
      </w:r>
      <w:r>
        <w:rPr>
          <w:rFonts w:ascii="Courier New" w:hAnsi="Courier New" w:cs="Courier New" w:eastAsia="Courier New"/>
          <w:sz w:val="23"/>
          <w:szCs w:val="23"/>
          <w:color w:val="525254"/>
          <w:spacing w:val="0"/>
          <w:w w:val="100"/>
          <w:position w:val="-4"/>
        </w:rPr>
        <w:t>lGE</w:t>
      </w:r>
      <w:r>
        <w:rPr>
          <w:rFonts w:ascii="Courier New" w:hAnsi="Courier New" w:cs="Courier New" w:eastAsia="Courier New"/>
          <w:sz w:val="23"/>
          <w:szCs w:val="23"/>
          <w:color w:val="525254"/>
          <w:spacing w:val="0"/>
          <w:w w:val="100"/>
          <w:position w:val="-4"/>
        </w:rPr>
        <w:tab/>
      </w:r>
      <w:r>
        <w:rPr>
          <w:rFonts w:ascii="Courier New" w:hAnsi="Courier New" w:cs="Courier New" w:eastAsia="Courier New"/>
          <w:sz w:val="23"/>
          <w:szCs w:val="23"/>
          <w:color w:val="5252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73"/>
          <w:b/>
          <w:bCs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525254"/>
          <w:spacing w:val="-3"/>
          <w:w w:val="73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58"/>
          <w:b/>
          <w:bCs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58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25254"/>
          <w:spacing w:val="6"/>
          <w:w w:val="58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25254"/>
          <w:spacing w:val="0"/>
          <w:w w:val="58"/>
          <w:position w:val="0"/>
        </w:rPr>
        <w:t>MaYıs</w:t>
      </w:r>
      <w:r>
        <w:rPr>
          <w:rFonts w:ascii="Arial" w:hAnsi="Arial" w:cs="Arial" w:eastAsia="Arial"/>
          <w:sz w:val="23"/>
          <w:szCs w:val="23"/>
          <w:color w:val="525254"/>
          <w:spacing w:val="6"/>
          <w:w w:val="58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60"/>
          <w:b/>
          <w:bCs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1813" w:right="-20"/>
        <w:jc w:val="left"/>
        <w:tabs>
          <w:tab w:pos="3540" w:val="left"/>
          <w:tab w:pos="8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  <w:position w:val="-2"/>
        </w:rPr>
        <w:t>3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4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4"/>
          <w:b/>
          <w:bCs/>
          <w:position w:val="-2"/>
        </w:rPr>
        <w:t>F</w:t>
      </w:r>
      <w:r>
        <w:rPr>
          <w:rFonts w:ascii="Arial" w:hAnsi="Arial" w:cs="Arial" w:eastAsia="Arial"/>
          <w:sz w:val="18"/>
          <w:szCs w:val="18"/>
          <w:color w:val="313131"/>
          <w:spacing w:val="10"/>
          <w:w w:val="74"/>
          <w:b/>
          <w:bCs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00"/>
          <w:position w:val="-5"/>
        </w:rPr>
        <w:t>OSTA</w:t>
      </w:r>
      <w:r>
        <w:rPr>
          <w:rFonts w:ascii="Arial" w:hAnsi="Arial" w:cs="Arial" w:eastAsia="Arial"/>
          <w:sz w:val="18"/>
          <w:szCs w:val="18"/>
          <w:color w:val="6D6E6E"/>
          <w:spacing w:val="28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-5"/>
        </w:rPr>
        <w:t>G</w:t>
      </w:r>
      <w:r>
        <w:rPr>
          <w:rFonts w:ascii="Arial" w:hAnsi="Arial" w:cs="Arial" w:eastAsia="Arial"/>
          <w:sz w:val="18"/>
          <w:szCs w:val="18"/>
          <w:color w:val="525254"/>
          <w:spacing w:val="-46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82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24"/>
          <w:w w:val="8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88"/>
          <w:b/>
          <w:bCs/>
          <w:position w:val="-5"/>
        </w:rPr>
        <w:t>AM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89"/>
          <w:b/>
          <w:bCs/>
          <w:position w:val="-5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-29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-5"/>
        </w:rPr>
        <w:t>Rİ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75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75"/>
          <w:i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525254"/>
          <w:spacing w:val="14"/>
          <w:w w:val="7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BFBF"/>
          <w:w w:val="2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FBFBF"/>
          <w:spacing w:val="0"/>
          <w:w w:val="122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68"/>
        </w:rPr>
        <w:t>,.._w_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13"/>
          <w:w w:val="163"/>
          <w:position w:val="-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3"/>
          <w:position w:val="-3"/>
        </w:rPr>
        <w:t>1&lt;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95" w:lineRule="exact"/>
        <w:ind w:left="840" w:right="-163"/>
        <w:jc w:val="left"/>
        <w:rPr>
          <w:rFonts w:ascii="Times New Roman" w:hAnsi="Times New Roman" w:cs="Times New Roman" w:eastAsia="Times New Roman"/>
          <w:sz w:val="82"/>
          <w:szCs w:val="82"/>
        </w:rPr>
      </w:pPr>
      <w:rPr/>
      <w:r>
        <w:rPr>
          <w:rFonts w:ascii="Times New Roman" w:hAnsi="Times New Roman" w:cs="Times New Roman" w:eastAsia="Times New Roman"/>
          <w:sz w:val="82"/>
          <w:szCs w:val="82"/>
          <w:color w:val="2B3379"/>
          <w:w w:val="55"/>
          <w:position w:val="-29"/>
        </w:rPr>
        <w:t>'-'-"'</w:t>
      </w:r>
      <w:r>
        <w:rPr>
          <w:rFonts w:ascii="Times New Roman" w:hAnsi="Times New Roman" w:cs="Times New Roman" w:eastAsia="Times New Roman"/>
          <w:sz w:val="82"/>
          <w:szCs w:val="82"/>
          <w:color w:val="2B3379"/>
          <w:spacing w:val="-13"/>
          <w:w w:val="55"/>
          <w:position w:val="-29"/>
        </w:rPr>
        <w:t>-</w:t>
      </w:r>
      <w:r>
        <w:rPr>
          <w:rFonts w:ascii="Times New Roman" w:hAnsi="Times New Roman" w:cs="Times New Roman" w:eastAsia="Times New Roman"/>
          <w:sz w:val="82"/>
          <w:szCs w:val="82"/>
          <w:color w:val="5762A1"/>
          <w:spacing w:val="0"/>
          <w:w w:val="43"/>
          <w:position w:val="-29"/>
        </w:rPr>
        <w:t>•</w:t>
      </w:r>
      <w:r>
        <w:rPr>
          <w:rFonts w:ascii="Times New Roman" w:hAnsi="Times New Roman" w:cs="Times New Roman" w:eastAsia="Times New Roman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439" w:lineRule="exact"/>
        <w:ind w:left="-52" w:right="-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838383"/>
          <w:w w:val="53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-11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7A7A7"/>
          <w:spacing w:val="-33"/>
          <w:w w:val="69"/>
          <w:position w:val="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0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-1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6D6E6E"/>
          <w:spacing w:val="17"/>
          <w:w w:val="61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208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3" w:right="-5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428A"/>
          <w:spacing w:val="0"/>
          <w:w w:val="152"/>
          <w:b/>
          <w:bCs/>
          <w:i/>
        </w:rPr>
        <w:t>l.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9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3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Bidm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35" w:lineRule="exact"/>
        <w:ind w:right="-20"/>
        <w:jc w:val="left"/>
        <w:tabs>
          <w:tab w:pos="880" w:val="left"/>
          <w:tab w:pos="1460" w:val="left"/>
          <w:tab w:pos="23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38287pt;margin-top:13.991519pt;width:22.450974pt;height:44.5pt;mso-position-horizontal-relative:page;mso-position-vertical-relative:paragraph;z-index:-15020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-56"/>
                      <w:i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-56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0"/>
                      <w:w w:val="101"/>
                      <w:i/>
                      <w:strike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0"/>
                      <w:w w:val="101"/>
                      <w:i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-189"/>
                      <w:w w:val="100"/>
                      <w:i/>
                      <w:strike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6D6E6E"/>
                      <w:spacing w:val="-189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4"/>
          <w:szCs w:val="54"/>
          <w:color w:val="6D6E6E"/>
          <w:spacing w:val="-158"/>
          <w:w w:val="110"/>
          <w:position w:val="-8"/>
        </w:rPr>
        <w:t>-</w:t>
      </w:r>
      <w:r>
        <w:rPr>
          <w:rFonts w:ascii="Arial" w:hAnsi="Arial" w:cs="Arial" w:eastAsia="Arial"/>
          <w:sz w:val="54"/>
          <w:szCs w:val="54"/>
          <w:color w:val="BFBFBF"/>
          <w:spacing w:val="0"/>
          <w:w w:val="35"/>
          <w:position w:val="-8"/>
        </w:rPr>
        <w:t>·</w:t>
      </w:r>
      <w:r>
        <w:rPr>
          <w:rFonts w:ascii="Arial" w:hAnsi="Arial" w:cs="Arial" w:eastAsia="Arial"/>
          <w:sz w:val="54"/>
          <w:szCs w:val="54"/>
          <w:color w:val="BFBFBF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54"/>
          <w:szCs w:val="54"/>
          <w:color w:val="BFBFB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2B3379"/>
          <w:spacing w:val="0"/>
          <w:w w:val="179"/>
          <w:position w:val="-3"/>
        </w:rPr>
        <w:t>ıli'</w:t>
      </w:r>
      <w:r>
        <w:rPr>
          <w:rFonts w:ascii="Arial" w:hAnsi="Arial" w:cs="Arial" w:eastAsia="Arial"/>
          <w:sz w:val="12"/>
          <w:szCs w:val="12"/>
          <w:color w:val="2B337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2B3379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959597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858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428A"/>
          <w:w w:val="135"/>
          <w:position w:val="2"/>
        </w:rPr>
        <w:t>--r</w:t>
      </w:r>
      <w:r>
        <w:rPr>
          <w:rFonts w:ascii="Times New Roman" w:hAnsi="Times New Roman" w:cs="Times New Roman" w:eastAsia="Times New Roman"/>
          <w:sz w:val="22"/>
          <w:szCs w:val="22"/>
          <w:color w:val="36428A"/>
          <w:spacing w:val="-19"/>
          <w:w w:val="134"/>
          <w:position w:val="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0"/>
          <w:w w:val="82"/>
          <w:position w:val="2"/>
        </w:rPr>
        <w:t>ye</w:t>
      </w:r>
      <w:r>
        <w:rPr>
          <w:rFonts w:ascii="Times New Roman" w:hAnsi="Times New Roman" w:cs="Times New Roman" w:eastAsia="Times New Roman"/>
          <w:sz w:val="22"/>
          <w:szCs w:val="22"/>
          <w:color w:val="525254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959597"/>
          <w:spacing w:val="-1"/>
          <w:w w:val="43"/>
          <w:position w:val="2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6D6E6E"/>
          <w:spacing w:val="0"/>
          <w:w w:val="55"/>
          <w:position w:val="2"/>
        </w:rPr>
        <w:t>/C$j</w:t>
      </w:r>
      <w:r>
        <w:rPr>
          <w:rFonts w:ascii="Times New Roman" w:hAnsi="Times New Roman" w:cs="Times New Roman" w:eastAsia="Times New Roman"/>
          <w:sz w:val="37"/>
          <w:szCs w:val="37"/>
          <w:color w:val="6D6E6E"/>
          <w:spacing w:val="-59"/>
          <w:w w:val="55"/>
          <w:position w:val="2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959597"/>
          <w:spacing w:val="0"/>
          <w:w w:val="70"/>
          <w:position w:val="2"/>
        </w:rPr>
        <w:t>::</w:t>
      </w:r>
      <w:r>
        <w:rPr>
          <w:rFonts w:ascii="Times New Roman" w:hAnsi="Times New Roman" w:cs="Times New Roman" w:eastAsia="Times New Roman"/>
          <w:sz w:val="37"/>
          <w:szCs w:val="37"/>
          <w:color w:val="959597"/>
          <w:spacing w:val="0"/>
          <w:w w:val="71"/>
          <w:position w:val="2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1484" w:right="-20"/>
        <w:jc w:val="left"/>
        <w:tabs>
          <w:tab w:pos="2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4"/>
          <w:spacing w:val="-10"/>
          <w:w w:val="100"/>
          <w:position w:val="-6"/>
        </w:rPr>
        <w:t>Ş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00"/>
          <w:position w:val="-6"/>
        </w:rPr>
        <w:t>u</w:t>
      </w:r>
      <w:r>
        <w:rPr>
          <w:rFonts w:ascii="Arial" w:hAnsi="Arial" w:cs="Arial" w:eastAsia="Arial"/>
          <w:sz w:val="18"/>
          <w:szCs w:val="18"/>
          <w:color w:val="6D6E6E"/>
          <w:spacing w:val="25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71"/>
          <w:position w:val="-6"/>
        </w:rPr>
        <w:t>c</w:t>
      </w:r>
      <w:r>
        <w:rPr>
          <w:rFonts w:ascii="Arial" w:hAnsi="Arial" w:cs="Arial" w:eastAsia="Arial"/>
          <w:sz w:val="18"/>
          <w:szCs w:val="18"/>
          <w:color w:val="6D6E6E"/>
          <w:spacing w:val="-5"/>
          <w:w w:val="171"/>
          <w:position w:val="-6"/>
        </w:rPr>
        <w:t>i</w:t>
      </w:r>
      <w:r>
        <w:rPr>
          <w:rFonts w:ascii="Arial" w:hAnsi="Arial" w:cs="Arial" w:eastAsia="Arial"/>
          <w:sz w:val="18"/>
          <w:szCs w:val="18"/>
          <w:color w:val="525254"/>
          <w:spacing w:val="-94"/>
          <w:w w:val="95"/>
          <w:position w:val="-6"/>
        </w:rPr>
        <w:t>ü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71"/>
          <w:position w:val="-6"/>
        </w:rPr>
        <w:t>l</w:t>
      </w:r>
      <w:r>
        <w:rPr>
          <w:rFonts w:ascii="Arial" w:hAnsi="Arial" w:cs="Arial" w:eastAsia="Arial"/>
          <w:sz w:val="18"/>
          <w:szCs w:val="18"/>
          <w:color w:val="6D6E6E"/>
          <w:spacing w:val="-29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-6"/>
        </w:rPr>
        <w:t>dü</w:t>
      </w:r>
      <w:r>
        <w:rPr>
          <w:rFonts w:ascii="Arial" w:hAnsi="Arial" w:cs="Arial" w:eastAsia="Arial"/>
          <w:sz w:val="18"/>
          <w:szCs w:val="18"/>
          <w:color w:val="525254"/>
          <w:spacing w:val="-1"/>
          <w:w w:val="100"/>
          <w:position w:val="-6"/>
        </w:rPr>
        <w:t>r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00"/>
          <w:position w:val="-6"/>
        </w:rPr>
        <w:t>ü</w:t>
      </w:r>
      <w:r>
        <w:rPr>
          <w:rFonts w:ascii="Arial" w:hAnsi="Arial" w:cs="Arial" w:eastAsia="Arial"/>
          <w:sz w:val="18"/>
          <w:szCs w:val="18"/>
          <w:color w:val="6D6E6E"/>
          <w:spacing w:val="-19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2"/>
          <w:position w:val="-6"/>
        </w:rPr>
        <w:t>V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A7A7A7"/>
          <w:spacing w:val="-12"/>
          <w:w w:val="128"/>
          <w:position w:val="-6"/>
        </w:rPr>
        <w:t>•</w:t>
      </w:r>
      <w:r>
        <w:rPr>
          <w:rFonts w:ascii="Arial" w:hAnsi="Arial" w:cs="Arial" w:eastAsia="Arial"/>
          <w:sz w:val="18"/>
          <w:szCs w:val="18"/>
          <w:color w:val="A7A7A7"/>
          <w:spacing w:val="0"/>
          <w:w w:val="157"/>
          <w:position w:val="-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5" w:equalWidth="0">
            <w:col w:w="772" w:space="1018"/>
            <w:col w:w="1829" w:space="183"/>
            <w:col w:w="341" w:space="1405"/>
            <w:col w:w="644" w:space="1797"/>
            <w:col w:w="3331"/>
          </w:cols>
        </w:sectPr>
      </w:pPr>
      <w:rPr/>
    </w:p>
    <w:p>
      <w:pPr>
        <w:spacing w:before="0" w:after="0" w:line="231" w:lineRule="exact"/>
        <w:ind w:left="110" w:right="-104"/>
        <w:jc w:val="left"/>
        <w:tabs>
          <w:tab w:pos="2640" w:val="left"/>
          <w:tab w:pos="91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41"/>
          <w:szCs w:val="41"/>
          <w:color w:val="BFBFBF"/>
          <w:spacing w:val="0"/>
          <w:w w:val="52"/>
          <w:position w:val="-16"/>
        </w:rPr>
        <w:t>ı</w:t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100"/>
          <w:position w:val="-16"/>
        </w:rPr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337"/>
          <w:position w:val="-8"/>
        </w:rPr>
        <w:t>i</w:t>
      </w:r>
      <w:r>
        <w:rPr>
          <w:rFonts w:ascii="Arial" w:hAnsi="Arial" w:cs="Arial" w:eastAsia="Arial"/>
          <w:sz w:val="32"/>
          <w:szCs w:val="32"/>
          <w:color w:val="424242"/>
          <w:spacing w:val="-207"/>
          <w:w w:val="337"/>
          <w:position w:val="-8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59597"/>
          <w:spacing w:val="0"/>
          <w:w w:val="100"/>
          <w:b/>
          <w:bCs/>
          <w:position w:val="-8"/>
        </w:rPr>
        <w:t>iıtail</w:t>
      </w:r>
      <w:r>
        <w:rPr>
          <w:rFonts w:ascii="Times New Roman" w:hAnsi="Times New Roman" w:cs="Times New Roman" w:eastAsia="Times New Roman"/>
          <w:sz w:val="31"/>
          <w:szCs w:val="31"/>
          <w:color w:val="959597"/>
          <w:spacing w:val="35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959597"/>
          <w:spacing w:val="0"/>
          <w:w w:val="141"/>
          <w:b/>
          <w:bCs/>
          <w:position w:val="-8"/>
        </w:rPr>
        <w:t>YAPl</w:t>
      </w:r>
      <w:r>
        <w:rPr>
          <w:rFonts w:ascii="Arial" w:hAnsi="Arial" w:cs="Arial" w:eastAsia="Arial"/>
          <w:sz w:val="26"/>
          <w:szCs w:val="26"/>
          <w:color w:val="959597"/>
          <w:spacing w:val="-34"/>
          <w:w w:val="141"/>
          <w:b/>
          <w:bCs/>
          <w:position w:val="-8"/>
        </w:rPr>
        <w:t>e</w:t>
      </w:r>
      <w:r>
        <w:rPr>
          <w:rFonts w:ascii="Arial" w:hAnsi="Arial" w:cs="Arial" w:eastAsia="Arial"/>
          <w:sz w:val="26"/>
          <w:szCs w:val="26"/>
          <w:color w:val="BFBFBF"/>
          <w:spacing w:val="0"/>
          <w:w w:val="141"/>
          <w:b/>
          <w:bCs/>
          <w:position w:val="-8"/>
        </w:rPr>
        <w:t>i.</w:t>
      </w:r>
      <w:r>
        <w:rPr>
          <w:rFonts w:ascii="Arial" w:hAnsi="Arial" w:cs="Arial" w:eastAsia="Arial"/>
          <w:sz w:val="26"/>
          <w:szCs w:val="26"/>
          <w:color w:val="BFBFBF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6"/>
          <w:szCs w:val="26"/>
          <w:color w:val="BFBFBF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959597"/>
          <w:spacing w:val="0"/>
          <w:w w:val="141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959597"/>
          <w:spacing w:val="3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254"/>
          <w:spacing w:val="0"/>
          <w:w w:val="71"/>
          <w:position w:val="0"/>
        </w:rPr>
        <w:t>er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89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838383"/>
          <w:spacing w:val="-53"/>
          <w:w w:val="102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838383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838383"/>
          <w:spacing w:val="-78"/>
          <w:w w:val="101"/>
          <w:position w:val="0"/>
        </w:rPr>
        <w:t>"</w:t>
      </w:r>
      <w:r>
        <w:rPr>
          <w:rFonts w:ascii="Arial" w:hAnsi="Arial" w:cs="Arial" w:eastAsia="Arial"/>
          <w:sz w:val="28"/>
          <w:szCs w:val="28"/>
          <w:color w:val="838383"/>
          <w:spacing w:val="0"/>
          <w:w w:val="47"/>
          <w:position w:val="-10"/>
        </w:rPr>
        <w:t>,</w:t>
      </w:r>
      <w:r>
        <w:rPr>
          <w:rFonts w:ascii="Arial" w:hAnsi="Arial" w:cs="Arial" w:eastAsia="Arial"/>
          <w:sz w:val="28"/>
          <w:szCs w:val="28"/>
          <w:color w:val="838383"/>
          <w:spacing w:val="-19"/>
          <w:w w:val="47"/>
          <w:position w:val="-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7A7"/>
          <w:spacing w:val="0"/>
          <w:w w:val="58"/>
          <w:position w:val="0"/>
        </w:rPr>
        <w:t>:.</w:t>
      </w:r>
      <w:r>
        <w:rPr>
          <w:rFonts w:ascii="Times New Roman" w:hAnsi="Times New Roman" w:cs="Times New Roman" w:eastAsia="Times New Roman"/>
          <w:sz w:val="22"/>
          <w:szCs w:val="22"/>
          <w:color w:val="A7A7A7"/>
          <w:spacing w:val="0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7A7A7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100"/>
          <w:position w:val="0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959597"/>
          <w:spacing w:val="-30"/>
          <w:w w:val="50"/>
          <w:position w:val="-1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103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959597"/>
          <w:spacing w:val="0"/>
          <w:w w:val="101"/>
          <w:position w:val="-1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8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79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24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" w:lineRule="exact"/>
        <w:ind w:left="38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9856pt;margin-top:1.289728pt;width:23.65052pt;height:17.5pt;mso-position-horizontal-relative:page;mso-position-vertical-relative:paragraph;z-index:-15019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-8"/>
                      <w:w w:val="49"/>
                      <w:b/>
                      <w:bCs/>
                    </w:rPr>
                    <w:t>: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0"/>
                      <w:w w:val="49"/>
                      <w:b/>
                      <w:bCs/>
                    </w:rPr>
                    <w:t>l,-,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0"/>
                      <w:w w:val="49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26"/>
                      <w:w w:val="49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BFBFBF"/>
                      <w:spacing w:val="-11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0"/>
                      <w:w w:val="33"/>
                    </w:rPr>
                    <w:t>•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525254"/>
          <w:spacing w:val="0"/>
          <w:w w:val="76"/>
          <w:position w:val="-5"/>
        </w:rPr>
        <w:t>ii-I'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3" w:equalWidth="0">
            <w:col w:w="9457" w:space="269"/>
            <w:col w:w="779" w:space="247"/>
            <w:col w:w="568"/>
          </w:cols>
        </w:sectPr>
      </w:pPr>
      <w:rPr/>
    </w:p>
    <w:p>
      <w:pPr>
        <w:spacing w:before="77" w:after="0" w:line="245" w:lineRule="exact"/>
        <w:ind w:left="110" w:right="-89"/>
        <w:jc w:val="left"/>
        <w:tabs>
          <w:tab w:pos="2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3"/>
          <w:szCs w:val="33"/>
          <w:color w:val="BFBFBF"/>
          <w:spacing w:val="0"/>
          <w:w w:val="51"/>
          <w:b/>
          <w:bCs/>
          <w:position w:val="-11"/>
        </w:rPr>
        <w:t>ı</w:t>
      </w:r>
      <w:r>
        <w:rPr>
          <w:rFonts w:ascii="Arial" w:hAnsi="Arial" w:cs="Arial" w:eastAsia="Arial"/>
          <w:sz w:val="33"/>
          <w:szCs w:val="33"/>
          <w:color w:val="BFBFBF"/>
          <w:spacing w:val="0"/>
          <w:w w:val="100"/>
          <w:b/>
          <w:bCs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BFBFBF"/>
          <w:spacing w:val="0"/>
          <w:w w:val="100"/>
          <w:b/>
          <w:bCs/>
          <w:position w:val="-11"/>
        </w:rPr>
      </w:r>
      <w:r>
        <w:rPr>
          <w:rFonts w:ascii="Arial" w:hAnsi="Arial" w:cs="Arial" w:eastAsia="Arial"/>
          <w:sz w:val="21"/>
          <w:szCs w:val="21"/>
          <w:color w:val="A7A7A7"/>
          <w:spacing w:val="-60"/>
          <w:w w:val="118"/>
          <w:position w:val="-2"/>
        </w:rPr>
        <w:t>ı</w:t>
      </w:r>
      <w:r>
        <w:rPr>
          <w:rFonts w:ascii="Arial" w:hAnsi="Arial" w:cs="Arial" w:eastAsia="Arial"/>
          <w:sz w:val="9"/>
          <w:szCs w:val="9"/>
          <w:color w:val="959597"/>
          <w:spacing w:val="0"/>
          <w:w w:val="67"/>
          <w:b/>
          <w:bCs/>
          <w:position w:val="-5"/>
        </w:rPr>
        <w:t>1</w:t>
      </w:r>
      <w:r>
        <w:rPr>
          <w:rFonts w:ascii="Arial" w:hAnsi="Arial" w:cs="Arial" w:eastAsia="Arial"/>
          <w:sz w:val="9"/>
          <w:szCs w:val="9"/>
          <w:color w:val="959597"/>
          <w:spacing w:val="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A7A7A7"/>
          <w:spacing w:val="-14"/>
          <w:w w:val="118"/>
          <w:position w:val="-2"/>
        </w:rPr>
        <w:t>t</w:t>
      </w:r>
      <w:r>
        <w:rPr>
          <w:rFonts w:ascii="Arial" w:hAnsi="Arial" w:cs="Arial" w:eastAsia="Arial"/>
          <w:sz w:val="9"/>
          <w:szCs w:val="9"/>
          <w:color w:val="A7A7A7"/>
          <w:spacing w:val="-8"/>
          <w:w w:val="191"/>
          <w:i/>
          <w:position w:val="-5"/>
        </w:rPr>
        <w:t>'</w:t>
      </w:r>
      <w:r>
        <w:rPr>
          <w:rFonts w:ascii="Arial" w:hAnsi="Arial" w:cs="Arial" w:eastAsia="Arial"/>
          <w:sz w:val="21"/>
          <w:szCs w:val="21"/>
          <w:color w:val="A7A7A7"/>
          <w:spacing w:val="-103"/>
          <w:w w:val="119"/>
          <w:position w:val="-2"/>
        </w:rPr>
        <w:t>h</w:t>
      </w:r>
      <w:r>
        <w:rPr>
          <w:rFonts w:ascii="Arial" w:hAnsi="Arial" w:cs="Arial" w:eastAsia="Arial"/>
          <w:sz w:val="9"/>
          <w:szCs w:val="9"/>
          <w:color w:val="A7A7A7"/>
          <w:spacing w:val="0"/>
          <w:w w:val="192"/>
          <w:i/>
          <w:position w:val="-5"/>
        </w:rPr>
        <w:t>'·</w:t>
      </w:r>
      <w:r>
        <w:rPr>
          <w:rFonts w:ascii="Arial" w:hAnsi="Arial" w:cs="Arial" w:eastAsia="Arial"/>
          <w:sz w:val="9"/>
          <w:szCs w:val="9"/>
          <w:color w:val="A7A7A7"/>
          <w:spacing w:val="-7"/>
          <w:w w:val="191"/>
          <w:i/>
          <w:position w:val="-5"/>
        </w:rPr>
        <w:t>'</w:t>
      </w:r>
      <w:r>
        <w:rPr>
          <w:rFonts w:ascii="Arial" w:hAnsi="Arial" w:cs="Arial" w:eastAsia="Arial"/>
          <w:sz w:val="21"/>
          <w:szCs w:val="21"/>
          <w:color w:val="A7A7A7"/>
          <w:spacing w:val="-50"/>
          <w:w w:val="119"/>
          <w:position w:val="-2"/>
        </w:rPr>
        <w:t>i</w:t>
      </w:r>
      <w:r>
        <w:rPr>
          <w:rFonts w:ascii="Arial" w:hAnsi="Arial" w:cs="Arial" w:eastAsia="Arial"/>
          <w:sz w:val="9"/>
          <w:szCs w:val="9"/>
          <w:color w:val="A7A7A7"/>
          <w:spacing w:val="4"/>
          <w:w w:val="192"/>
          <w:i/>
          <w:position w:val="-5"/>
        </w:rPr>
        <w:t>:</w:t>
      </w:r>
      <w:r>
        <w:rPr>
          <w:rFonts w:ascii="Arial" w:hAnsi="Arial" w:cs="Arial" w:eastAsia="Arial"/>
          <w:sz w:val="21"/>
          <w:szCs w:val="21"/>
          <w:color w:val="A7A7A7"/>
          <w:spacing w:val="-50"/>
          <w:w w:val="118"/>
          <w:position w:val="-2"/>
        </w:rPr>
        <w:t>"</w:t>
      </w:r>
      <w:r>
        <w:rPr>
          <w:rFonts w:ascii="Arial" w:hAnsi="Arial" w:cs="Arial" w:eastAsia="Arial"/>
          <w:sz w:val="9"/>
          <w:szCs w:val="9"/>
          <w:color w:val="A7A7A7"/>
          <w:spacing w:val="0"/>
          <w:w w:val="137"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A7A7A7"/>
          <w:spacing w:val="-13"/>
          <w:w w:val="137"/>
          <w:position w:val="-5"/>
        </w:rPr>
        <w:t>,</w:t>
      </w:r>
      <w:r>
        <w:rPr>
          <w:rFonts w:ascii="Arial" w:hAnsi="Arial" w:cs="Arial" w:eastAsia="Arial"/>
          <w:sz w:val="21"/>
          <w:szCs w:val="21"/>
          <w:color w:val="A7A7A7"/>
          <w:spacing w:val="-75"/>
          <w:w w:val="118"/>
          <w:position w:val="-2"/>
        </w:rPr>
        <w:t>"</w:t>
      </w:r>
      <w:r>
        <w:rPr>
          <w:rFonts w:ascii="Arial" w:hAnsi="Arial" w:cs="Arial" w:eastAsia="Arial"/>
          <w:sz w:val="9"/>
          <w:szCs w:val="9"/>
          <w:color w:val="A7A7A7"/>
          <w:spacing w:val="0"/>
          <w:w w:val="137"/>
          <w:position w:val="-5"/>
        </w:rPr>
        <w:t>,</w:t>
      </w:r>
      <w:r>
        <w:rPr>
          <w:rFonts w:ascii="Arial" w:hAnsi="Arial" w:cs="Arial" w:eastAsia="Arial"/>
          <w:sz w:val="9"/>
          <w:szCs w:val="9"/>
          <w:color w:val="A7A7A7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9"/>
          <w:szCs w:val="9"/>
          <w:color w:val="A7A7A7"/>
          <w:spacing w:val="-3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A7A7A7"/>
          <w:spacing w:val="0"/>
          <w:w w:val="118"/>
          <w:position w:val="-2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2" w:after="0" w:line="240" w:lineRule="exact"/>
        <w:ind w:right="-75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7A7A7"/>
          <w:spacing w:val="-59"/>
          <w:w w:val="88"/>
          <w:position w:val="-1"/>
        </w:rPr>
        <w:t>B</w:t>
      </w:r>
      <w:r>
        <w:rPr>
          <w:rFonts w:ascii="Arial" w:hAnsi="Arial" w:cs="Arial" w:eastAsia="Arial"/>
          <w:sz w:val="9"/>
          <w:szCs w:val="9"/>
          <w:color w:val="A7A7A7"/>
          <w:spacing w:val="-38"/>
          <w:w w:val="205"/>
          <w:position w:val="-5"/>
        </w:rPr>
        <w:t>{</w:t>
      </w:r>
      <w:r>
        <w:rPr>
          <w:rFonts w:ascii="Arial" w:hAnsi="Arial" w:cs="Arial" w:eastAsia="Arial"/>
          <w:sz w:val="22"/>
          <w:szCs w:val="22"/>
          <w:color w:val="A7A7A7"/>
          <w:spacing w:val="0"/>
          <w:w w:val="88"/>
          <w:position w:val="-1"/>
        </w:rPr>
        <w:t>·ıtı</w:t>
      </w:r>
      <w:r>
        <w:rPr>
          <w:rFonts w:ascii="Arial" w:hAnsi="Arial" w:cs="Arial" w:eastAsia="Arial"/>
          <w:sz w:val="22"/>
          <w:szCs w:val="22"/>
          <w:color w:val="A7A7A7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90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959597"/>
          <w:spacing w:val="0"/>
          <w:w w:val="9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959597"/>
          <w:spacing w:val="6"/>
          <w:w w:val="9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A7A7A7"/>
          <w:spacing w:val="0"/>
          <w:w w:val="100"/>
          <w:position w:val="-1"/>
        </w:rPr>
        <w:t>Aııw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tabs>
          <w:tab w:pos="6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68"/>
          <w:i/>
        </w:rPr>
        <w:t>I'Ji1</w:t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68"/>
          <w:i/>
        </w:rPr>
        <w:t>  </w:t>
      </w:r>
      <w:r>
        <w:rPr>
          <w:rFonts w:ascii="Arial" w:hAnsi="Arial" w:cs="Arial" w:eastAsia="Arial"/>
          <w:sz w:val="12"/>
          <w:szCs w:val="12"/>
          <w:color w:val="6D6E6E"/>
          <w:spacing w:val="20"/>
          <w:w w:val="68"/>
          <w:i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-11"/>
          <w:w w:val="188"/>
        </w:rPr>
        <w:t>.</w:t>
      </w:r>
      <w:r>
        <w:rPr>
          <w:rFonts w:ascii="Arial" w:hAnsi="Arial" w:cs="Arial" w:eastAsia="Arial"/>
          <w:sz w:val="12"/>
          <w:szCs w:val="12"/>
          <w:color w:val="424242"/>
          <w:spacing w:val="-16"/>
          <w:w w:val="188"/>
        </w:rPr>
        <w:t>.</w:t>
      </w:r>
      <w:r>
        <w:rPr>
          <w:rFonts w:ascii="Arial" w:hAnsi="Arial" w:cs="Arial" w:eastAsia="Arial"/>
          <w:sz w:val="12"/>
          <w:szCs w:val="12"/>
          <w:color w:val="525254"/>
          <w:spacing w:val="0"/>
          <w:w w:val="371"/>
        </w:rPr>
        <w:t>,</w:t>
      </w:r>
      <w:r>
        <w:rPr>
          <w:rFonts w:ascii="Arial" w:hAnsi="Arial" w:cs="Arial" w:eastAsia="Arial"/>
          <w:sz w:val="12"/>
          <w:szCs w:val="12"/>
          <w:color w:val="525254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525254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7A7A7"/>
          <w:spacing w:val="0"/>
          <w:w w:val="48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6D6E6E"/>
          <w:spacing w:val="-6"/>
          <w:w w:val="150"/>
          <w:b/>
          <w:bCs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0"/>
          <w:w w:val="93"/>
          <w:b/>
          <w:bCs/>
        </w:rPr>
        <w:t>-A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D6E6E"/>
          <w:w w:val="133"/>
        </w:rPr>
        <w:t>i</w:t>
      </w:r>
      <w:r>
        <w:rPr>
          <w:rFonts w:ascii="Arial" w:hAnsi="Arial" w:cs="Arial" w:eastAsia="Arial"/>
          <w:sz w:val="19"/>
          <w:szCs w:val="19"/>
          <w:color w:val="6D6E6E"/>
          <w:spacing w:val="-23"/>
          <w:w w:val="132"/>
        </w:rPr>
        <w:t>'</w:t>
      </w:r>
      <w:r>
        <w:rPr>
          <w:rFonts w:ascii="Arial" w:hAnsi="Arial" w:cs="Arial" w:eastAsia="Arial"/>
          <w:sz w:val="19"/>
          <w:szCs w:val="19"/>
          <w:color w:val="525254"/>
          <w:spacing w:val="-11"/>
          <w:w w:val="149"/>
        </w:rPr>
        <w:t>'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48"/>
        </w:rPr>
        <w:t>'</w:t>
      </w:r>
      <w:r>
        <w:rPr>
          <w:rFonts w:ascii="Arial" w:hAnsi="Arial" w:cs="Arial" w:eastAsia="Arial"/>
          <w:sz w:val="18"/>
          <w:szCs w:val="18"/>
          <w:color w:val="959597"/>
          <w:spacing w:val="0"/>
          <w:w w:val="55"/>
        </w:rPr>
        <w:t>'</w:t>
      </w:r>
      <w:r>
        <w:rPr>
          <w:rFonts w:ascii="Arial" w:hAnsi="Arial" w:cs="Arial" w:eastAsia="Arial"/>
          <w:sz w:val="18"/>
          <w:szCs w:val="18"/>
          <w:color w:val="959597"/>
          <w:spacing w:val="0"/>
          <w:w w:val="56"/>
        </w:rPr>
        <w:t>1</w:t>
      </w:r>
      <w:r>
        <w:rPr>
          <w:rFonts w:ascii="Arial" w:hAnsi="Arial" w:cs="Arial" w:eastAsia="Arial"/>
          <w:sz w:val="18"/>
          <w:szCs w:val="18"/>
          <w:color w:val="959597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""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3" w:lineRule="exact"/>
        <w:ind w:left="38" w:right="-20"/>
        <w:jc w:val="left"/>
        <w:tabs>
          <w:tab w:pos="56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525254"/>
          <w:spacing w:val="0"/>
          <w:w w:val="197"/>
        </w:rPr>
        <w:t>tr\</w:t>
      </w:r>
      <w:r>
        <w:rPr>
          <w:rFonts w:ascii="Arial" w:hAnsi="Arial" w:cs="Arial" w:eastAsia="Arial"/>
          <w:sz w:val="9"/>
          <w:szCs w:val="9"/>
          <w:color w:val="525254"/>
          <w:spacing w:val="0"/>
          <w:w w:val="197"/>
        </w:rPr>
        <w:t> </w:t>
      </w:r>
      <w:r>
        <w:rPr>
          <w:rFonts w:ascii="Arial" w:hAnsi="Arial" w:cs="Arial" w:eastAsia="Arial"/>
          <w:sz w:val="9"/>
          <w:szCs w:val="9"/>
          <w:color w:val="525254"/>
          <w:spacing w:val="24"/>
          <w:w w:val="197"/>
        </w:rPr>
        <w:t> </w:t>
      </w:r>
      <w:r>
        <w:rPr>
          <w:rFonts w:ascii="Arial" w:hAnsi="Arial" w:cs="Arial" w:eastAsia="Arial"/>
          <w:sz w:val="9"/>
          <w:szCs w:val="9"/>
          <w:color w:val="6D6E6E"/>
          <w:spacing w:val="0"/>
          <w:w w:val="18"/>
        </w:rPr>
        <w:t>_</w:t>
      </w:r>
      <w:r>
        <w:rPr>
          <w:rFonts w:ascii="Arial" w:hAnsi="Arial" w:cs="Arial" w:eastAsia="Arial"/>
          <w:sz w:val="9"/>
          <w:szCs w:val="9"/>
          <w:color w:val="6D6E6E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6D6E6E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424242"/>
          <w:spacing w:val="0"/>
          <w:w w:val="243"/>
        </w:rPr>
        <w:t>":</w:t>
      </w:r>
      <w:r>
        <w:rPr>
          <w:rFonts w:ascii="Arial" w:hAnsi="Arial" w:cs="Arial" w:eastAsia="Arial"/>
          <w:sz w:val="9"/>
          <w:szCs w:val="9"/>
          <w:color w:val="424242"/>
          <w:spacing w:val="-14"/>
          <w:w w:val="243"/>
        </w:rPr>
        <w:t> </w:t>
      </w:r>
      <w:r>
        <w:rPr>
          <w:rFonts w:ascii="Arial" w:hAnsi="Arial" w:cs="Arial" w:eastAsia="Arial"/>
          <w:sz w:val="9"/>
          <w:szCs w:val="9"/>
          <w:color w:val="838383"/>
          <w:spacing w:val="0"/>
          <w:w w:val="396"/>
        </w:rPr>
        <w:t>;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4" w:equalWidth="0">
            <w:col w:w="3154" w:space="55"/>
            <w:col w:w="1382" w:space="4703"/>
            <w:col w:w="958" w:space="11"/>
            <w:col w:w="1057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27" w:lineRule="exact"/>
        <w:ind w:left="138" w:right="-100"/>
        <w:jc w:val="left"/>
        <w:tabs>
          <w:tab w:pos="2720" w:val="left"/>
          <w:tab w:pos="33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4"/>
          <w:position w:val="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40"/>
          <w:szCs w:val="40"/>
          <w:color w:val="2B3379"/>
          <w:spacing w:val="0"/>
          <w:w w:val="149"/>
          <w:position w:val="-3"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2B337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B337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36428A"/>
          <w:spacing w:val="0"/>
          <w:w w:val="183"/>
          <w:position w:val="2"/>
        </w:rPr>
        <w:t>{"'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DOLAR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3" w:lineRule="exact"/>
        <w:ind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6D6E6E"/>
          <w:spacing w:val="0"/>
          <w:w w:val="356"/>
        </w:rPr>
        <w:t>\</w:t>
      </w:r>
      <w:r>
        <w:rPr>
          <w:rFonts w:ascii="Arial" w:hAnsi="Arial" w:cs="Arial" w:eastAsia="Arial"/>
          <w:sz w:val="9"/>
          <w:szCs w:val="9"/>
          <w:color w:val="6D6E6E"/>
          <w:spacing w:val="50"/>
          <w:w w:val="356"/>
        </w:rPr>
        <w:t> </w:t>
      </w:r>
      <w:r>
        <w:rPr>
          <w:rFonts w:ascii="Arial" w:hAnsi="Arial" w:cs="Arial" w:eastAsia="Arial"/>
          <w:sz w:val="9"/>
          <w:szCs w:val="9"/>
          <w:color w:val="525254"/>
          <w:spacing w:val="0"/>
          <w:w w:val="356"/>
        </w:rPr>
        <w:t>,</w:t>
      </w:r>
      <w:r>
        <w:rPr>
          <w:rFonts w:ascii="Arial" w:hAnsi="Arial" w:cs="Arial" w:eastAsia="Arial"/>
          <w:sz w:val="9"/>
          <w:szCs w:val="9"/>
          <w:color w:val="525254"/>
          <w:spacing w:val="82"/>
          <w:w w:val="356"/>
        </w:rPr>
        <w:t> </w:t>
      </w:r>
      <w:r>
        <w:rPr>
          <w:rFonts w:ascii="Arial" w:hAnsi="Arial" w:cs="Arial" w:eastAsia="Arial"/>
          <w:sz w:val="9"/>
          <w:szCs w:val="9"/>
          <w:color w:val="525254"/>
          <w:spacing w:val="-6"/>
          <w:w w:val="100"/>
          <w:b/>
          <w:bCs/>
          <w:i/>
        </w:rPr>
        <w:t>1</w:t>
      </w:r>
      <w:r>
        <w:rPr>
          <w:rFonts w:ascii="Arial" w:hAnsi="Arial" w:cs="Arial" w:eastAsia="Arial"/>
          <w:sz w:val="9"/>
          <w:szCs w:val="9"/>
          <w:color w:val="838383"/>
          <w:spacing w:val="0"/>
          <w:w w:val="100"/>
          <w:b/>
          <w:bCs/>
          <w:i/>
        </w:rPr>
        <w:t>'</w:t>
      </w:r>
      <w:r>
        <w:rPr>
          <w:rFonts w:ascii="Arial" w:hAnsi="Arial" w:cs="Arial" w:eastAsia="Arial"/>
          <w:sz w:val="9"/>
          <w:szCs w:val="9"/>
          <w:color w:val="838383"/>
          <w:spacing w:val="0"/>
          <w:w w:val="100"/>
          <w:b/>
          <w:bCs/>
          <w:i/>
        </w:rPr>
        <w:t>  </w:t>
      </w:r>
      <w:r>
        <w:rPr>
          <w:rFonts w:ascii="Arial" w:hAnsi="Arial" w:cs="Arial" w:eastAsia="Arial"/>
          <w:sz w:val="9"/>
          <w:szCs w:val="9"/>
          <w:color w:val="838383"/>
          <w:spacing w:val="17"/>
          <w:w w:val="100"/>
          <w:b/>
          <w:bCs/>
          <w:i/>
        </w:rPr>
        <w:t> </w:t>
      </w:r>
      <w:r>
        <w:rPr>
          <w:rFonts w:ascii="Arial" w:hAnsi="Arial" w:cs="Arial" w:eastAsia="Arial"/>
          <w:sz w:val="9"/>
          <w:szCs w:val="9"/>
          <w:color w:val="959597"/>
          <w:spacing w:val="0"/>
          <w:w w:val="100"/>
          <w:b/>
          <w:bCs/>
        </w:rPr>
        <w:t>•</w:t>
      </w:r>
      <w:r>
        <w:rPr>
          <w:rFonts w:ascii="Arial" w:hAnsi="Arial" w:cs="Arial" w:eastAsia="Arial"/>
          <w:sz w:val="9"/>
          <w:szCs w:val="9"/>
          <w:color w:val="959597"/>
          <w:spacing w:val="0"/>
          <w:w w:val="100"/>
          <w:b/>
          <w:bCs/>
        </w:rPr>
        <w:t>    </w:t>
      </w:r>
      <w:r>
        <w:rPr>
          <w:rFonts w:ascii="Arial" w:hAnsi="Arial" w:cs="Arial" w:eastAsia="Arial"/>
          <w:sz w:val="9"/>
          <w:szCs w:val="9"/>
          <w:color w:val="959597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-14"/>
          <w:w w:val="142"/>
          <w:b/>
          <w:bCs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51"/>
          <w:b/>
          <w:bCs/>
        </w:rPr>
        <w:t>':Jr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17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76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-70"/>
          <w:w w:val="17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424242"/>
          <w:spacing w:val="0"/>
          <w:w w:val="68"/>
          <w:b/>
          <w:bCs/>
        </w:rPr>
        <w:t>•-M</w:t>
      </w:r>
      <w:r>
        <w:rPr>
          <w:rFonts w:ascii="Times New Roman" w:hAnsi="Times New Roman" w:cs="Times New Roman" w:eastAsia="Times New Roman"/>
          <w:sz w:val="10"/>
          <w:szCs w:val="10"/>
          <w:color w:val="424242"/>
          <w:spacing w:val="0"/>
          <w:w w:val="68"/>
          <w:b/>
          <w:bCs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424242"/>
          <w:spacing w:val="14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54"/>
        </w:rPr>
        <w:t>'ı.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15"/>
          <w:w w:val="54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525254"/>
          <w:spacing w:val="0"/>
          <w:w w:val="115"/>
        </w:rPr>
        <w:t>:·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7" w:lineRule="exact"/>
        <w:ind w:left="503" w:right="-20"/>
        <w:jc w:val="left"/>
        <w:tabs>
          <w:tab w:pos="820" w:val="left"/>
          <w:tab w:pos="132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302399pt;margin-top:-13.239528pt;width:74.254015pt;height:17.5pt;mso-position-horizontal-relative:page;mso-position-vertical-relative:paragraph;z-index:-15018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w w:val="47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spacing w:val="-73"/>
                      <w:w w:val="47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838383"/>
                      <w:spacing w:val="-102"/>
                      <w:w w:val="134"/>
                    </w:rPr>
                    <w:t>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spacing w:val="0"/>
                      <w:w w:val="47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spacing w:val="-2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838383"/>
                      <w:spacing w:val="10"/>
                      <w:w w:val="134"/>
                    </w:rPr>
                    <w:t>/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7A7A7"/>
                      <w:spacing w:val="0"/>
                      <w:w w:val="72"/>
                    </w:rPr>
                    <w:t>·;: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7A7A7"/>
                      <w:spacing w:val="-59"/>
                      <w:w w:val="72"/>
                    </w:rPr>
                    <w:t>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7A7A7"/>
                      <w:spacing w:val="-51"/>
                      <w:w w:val="54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7A7A7"/>
                      <w:spacing w:val="0"/>
                      <w:w w:val="96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A7A7A7"/>
                      <w:spacing w:val="-80"/>
                      <w:w w:val="96"/>
                    </w:rPr>
                    <w:t>&lt;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spacing w:val="-46"/>
                      <w:w w:val="68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-41"/>
                      <w:w w:val="68"/>
                    </w:rPr>
                    <w:t>&lt;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D6E6E"/>
                      <w:spacing w:val="-17"/>
                      <w:w w:val="63"/>
                    </w:rPr>
                    <w:t>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25254"/>
                      <w:spacing w:val="0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25254"/>
                      <w:spacing w:val="4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424242"/>
                      <w:spacing w:val="1"/>
                      <w:w w:val="107"/>
                    </w:rPr>
                    <w:t>'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59597"/>
                      <w:spacing w:val="0"/>
                      <w:w w:val="184"/>
                    </w:rPr>
                    <w:t>/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A7A7A7"/>
          <w:spacing w:val="0"/>
          <w:w w:val="65"/>
          <w:position w:val="-9"/>
        </w:rPr>
        <w:t>*'</w:t>
      </w:r>
      <w:r>
        <w:rPr>
          <w:rFonts w:ascii="Arial" w:hAnsi="Arial" w:cs="Arial" w:eastAsia="Arial"/>
          <w:sz w:val="30"/>
          <w:szCs w:val="30"/>
          <w:color w:val="A7A7A7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0"/>
          <w:szCs w:val="30"/>
          <w:color w:val="A7A7A7"/>
          <w:spacing w:val="0"/>
          <w:w w:val="100"/>
          <w:position w:val="-9"/>
        </w:rPr>
      </w:r>
      <w:r>
        <w:rPr>
          <w:rFonts w:ascii="Arial" w:hAnsi="Arial" w:cs="Arial" w:eastAsia="Arial"/>
          <w:sz w:val="30"/>
          <w:szCs w:val="30"/>
          <w:color w:val="525254"/>
          <w:spacing w:val="0"/>
          <w:w w:val="15"/>
          <w:position w:val="-9"/>
        </w:rPr>
        <w:t>.</w:t>
      </w:r>
      <w:r>
        <w:rPr>
          <w:rFonts w:ascii="Arial" w:hAnsi="Arial" w:cs="Arial" w:eastAsia="Arial"/>
          <w:sz w:val="30"/>
          <w:szCs w:val="30"/>
          <w:color w:val="52525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0"/>
          <w:szCs w:val="30"/>
          <w:color w:val="525254"/>
          <w:spacing w:val="0"/>
          <w:w w:val="100"/>
          <w:position w:val="-9"/>
        </w:rPr>
      </w:r>
      <w:r>
        <w:rPr>
          <w:rFonts w:ascii="Arial" w:hAnsi="Arial" w:cs="Arial" w:eastAsia="Arial"/>
          <w:sz w:val="30"/>
          <w:szCs w:val="30"/>
          <w:color w:val="6D6E6E"/>
          <w:spacing w:val="0"/>
          <w:w w:val="47"/>
          <w:position w:val="-9"/>
        </w:rPr>
        <w:t>·</w:t>
      </w:r>
      <w:r>
        <w:rPr>
          <w:rFonts w:ascii="Arial" w:hAnsi="Arial" w:cs="Arial" w:eastAsia="Arial"/>
          <w:sz w:val="30"/>
          <w:szCs w:val="30"/>
          <w:color w:val="6D6E6E"/>
          <w:spacing w:val="0"/>
          <w:w w:val="47"/>
          <w:position w:val="-9"/>
        </w:rPr>
        <w:t> </w:t>
      </w:r>
      <w:r>
        <w:rPr>
          <w:rFonts w:ascii="Arial" w:hAnsi="Arial" w:cs="Arial" w:eastAsia="Arial"/>
          <w:sz w:val="30"/>
          <w:szCs w:val="30"/>
          <w:color w:val="6D6E6E"/>
          <w:spacing w:val="27"/>
          <w:w w:val="47"/>
          <w:position w:val="-9"/>
        </w:rPr>
        <w:t> </w:t>
      </w:r>
      <w:r>
        <w:rPr>
          <w:rFonts w:ascii="Arial" w:hAnsi="Arial" w:cs="Arial" w:eastAsia="Arial"/>
          <w:sz w:val="30"/>
          <w:szCs w:val="30"/>
          <w:color w:val="6D6E6E"/>
          <w:spacing w:val="0"/>
          <w:w w:val="118"/>
          <w:position w:val="-9"/>
        </w:rPr>
        <w:t>,.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420"/>
          <w:cols w:num="3" w:equalWidth="0">
            <w:col w:w="3970" w:space="1323"/>
            <w:col w:w="1148" w:space="2711"/>
            <w:col w:w="2168"/>
          </w:cols>
        </w:sectPr>
      </w:pPr>
      <w:rPr/>
    </w:p>
    <w:p>
      <w:pPr>
        <w:spacing w:before="0" w:after="0" w:line="192" w:lineRule="exact"/>
        <w:ind w:left="5554" w:right="-20"/>
        <w:jc w:val="left"/>
        <w:tabs>
          <w:tab w:pos="9540" w:val="left"/>
          <w:tab w:pos="100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A7A7A7"/>
          <w:spacing w:val="0"/>
          <w:w w:val="70"/>
          <w:i/>
          <w:position w:val="2"/>
        </w:rPr>
        <w:t>"-:</w:t>
      </w:r>
      <w:r>
        <w:rPr>
          <w:rFonts w:ascii="Arial" w:hAnsi="Arial" w:cs="Arial" w:eastAsia="Arial"/>
          <w:sz w:val="14"/>
          <w:szCs w:val="14"/>
          <w:color w:val="A7A7A7"/>
          <w:spacing w:val="-1"/>
          <w:w w:val="70"/>
          <w:i/>
          <w:position w:val="2"/>
        </w:rPr>
        <w:t>:</w:t>
      </w:r>
      <w:r>
        <w:rPr>
          <w:rFonts w:ascii="Arial" w:hAnsi="Arial" w:cs="Arial" w:eastAsia="Arial"/>
          <w:sz w:val="14"/>
          <w:szCs w:val="14"/>
          <w:color w:val="6D6E6E"/>
          <w:spacing w:val="0"/>
          <w:w w:val="111"/>
          <w:i/>
          <w:position w:val="2"/>
        </w:rPr>
        <w:t>.</w:t>
      </w:r>
      <w:r>
        <w:rPr>
          <w:rFonts w:ascii="Arial" w:hAnsi="Arial" w:cs="Arial" w:eastAsia="Arial"/>
          <w:sz w:val="14"/>
          <w:szCs w:val="14"/>
          <w:color w:val="6D6E6E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6D6E6E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0"/>
          <w:position w:val="6"/>
        </w:rPr>
        <w:t>b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0"/>
          <w:position w:val="6"/>
        </w:rPr>
        <w:t>t</w:t>
      </w:r>
      <w:r>
        <w:rPr>
          <w:rFonts w:ascii="Arial" w:hAnsi="Arial" w:cs="Arial" w:eastAsia="Arial"/>
          <w:sz w:val="12"/>
          <w:szCs w:val="12"/>
          <w:color w:val="313131"/>
          <w:spacing w:val="8"/>
          <w:w w:val="100"/>
          <w:position w:val="6"/>
        </w:rPr>
        <w:t> </w:t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236"/>
          <w:position w:val="6"/>
        </w:rPr>
        <w:t>:</w:t>
      </w:r>
      <w:r>
        <w:rPr>
          <w:rFonts w:ascii="Arial" w:hAnsi="Arial" w:cs="Arial" w:eastAsia="Arial"/>
          <w:sz w:val="12"/>
          <w:szCs w:val="12"/>
          <w:color w:val="6D6E6E"/>
          <w:spacing w:val="-23"/>
          <w:w w:val="100"/>
          <w:position w:val="6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00"/>
          <w:position w:val="6"/>
        </w:rPr>
        <w:t>·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25254"/>
          <w:spacing w:val="0"/>
          <w:w w:val="100"/>
          <w:i/>
          <w:position w:val="6"/>
        </w:rPr>
        <w:t>tr</w:t>
      </w:r>
      <w:r>
        <w:rPr>
          <w:rFonts w:ascii="Times New Roman" w:hAnsi="Times New Roman" w:cs="Times New Roman" w:eastAsia="Times New Roman"/>
          <w:sz w:val="8"/>
          <w:szCs w:val="8"/>
          <w:color w:val="525254"/>
          <w:spacing w:val="0"/>
          <w:w w:val="100"/>
          <w:i/>
          <w:position w:val="6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525254"/>
          <w:spacing w:val="12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0"/>
          <w:w w:val="111"/>
          <w:position w:val="6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-3"/>
          <w:w w:val="111"/>
          <w:position w:val="6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59597"/>
          <w:spacing w:val="0"/>
          <w:w w:val="97"/>
          <w:position w:val="6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935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59597"/>
          <w:spacing w:val="0"/>
          <w:w w:val="100"/>
          <w:b/>
          <w:bCs/>
        </w:rPr>
        <w:t>'l•j:,ı.o</w:t>
      </w:r>
      <w:r>
        <w:rPr>
          <w:rFonts w:ascii="Times New Roman" w:hAnsi="Times New Roman" w:cs="Times New Roman" w:eastAsia="Times New Roman"/>
          <w:sz w:val="8"/>
          <w:szCs w:val="8"/>
          <w:color w:val="959597"/>
          <w:spacing w:val="0"/>
          <w:w w:val="100"/>
          <w:b/>
          <w:bCs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959597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7A7A7"/>
          <w:spacing w:val="0"/>
          <w:w w:val="24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80" w:right="420"/>
        </w:sectPr>
      </w:pPr>
      <w:rPr/>
    </w:p>
    <w:p>
      <w:pPr>
        <w:spacing w:before="90" w:after="0" w:line="214" w:lineRule="auto"/>
        <w:ind w:left="656" w:right="-152" w:firstLine="-55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82828"/>
          <w:spacing w:val="-925"/>
          <w:w w:val="189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1"/>
          <w:position w:val="0"/>
        </w:rPr>
        <w:t>IZ</w:t>
      </w:r>
      <w:r>
        <w:rPr>
          <w:rFonts w:ascii="Arial" w:hAnsi="Arial" w:cs="Arial" w:eastAsia="Arial"/>
          <w:sz w:val="15"/>
          <w:szCs w:val="15"/>
          <w:color w:val="383838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52" w:lineRule="auto"/>
        <w:ind w:left="716" w:right="4869" w:firstLine="-10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48.320007pt;margin-top:-2.783924pt;width:48pt;height:43.200001pt;mso-position-horizontal-relative:page;mso-position-vertical-relative:paragraph;z-index:-15017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left="-38" w:right="445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344" w:right="571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160" w:right="80"/>
          <w:cols w:num="2" w:equalWidth="0">
            <w:col w:w="1695" w:space="1033"/>
            <w:col w:w="8952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63" w:lineRule="auto"/>
        <w:ind w:left="179" w:right="4218" w:firstLine="-5"/>
        <w:jc w:val="left"/>
        <w:tabs>
          <w:tab w:pos="1880" w:val="left"/>
          <w:tab w:pos="3900" w:val="left"/>
          <w:tab w:pos="4000" w:val="left"/>
          <w:tab w:pos="47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04.05.2017!Bildil'im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!Tel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2716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Kasımpaş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3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1043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Kasımpaşa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1043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84" w:right="-20"/>
        <w:jc w:val="left"/>
        <w:tabs>
          <w:tab w:pos="1800" w:val="left"/>
          <w:tab w:pos="41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Yang;ını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</w:sectPr>
      </w:pPr>
      <w:rPr/>
    </w:p>
    <w:p>
      <w:pPr>
        <w:spacing w:before="44" w:after="0" w:line="240" w:lineRule="auto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1031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83838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4"/>
          <w:w w:val="5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6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3"/>
          <w:position w:val="-1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"/>
        </w:rPr>
        <w:t>an</w:t>
      </w:r>
      <w:r>
        <w:rPr>
          <w:rFonts w:ascii="Arial" w:hAnsi="Arial" w:cs="Arial" w:eastAsia="Arial"/>
          <w:sz w:val="19"/>
          <w:szCs w:val="19"/>
          <w:color w:val="4D4D4D"/>
          <w:spacing w:val="-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055" w:right="-68"/>
        <w:jc w:val="left"/>
        <w:tabs>
          <w:tab w:pos="35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Beıomınn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Kııgi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AJlşap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8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Di</w:t>
      </w:r>
      <w:r>
        <w:rPr>
          <w:rFonts w:ascii="Arial" w:hAnsi="Arial" w:cs="Arial" w:eastAsia="Arial"/>
          <w:sz w:val="17"/>
          <w:szCs w:val="17"/>
          <w:color w:val="4D4D4D"/>
          <w:spacing w:val="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10"/>
        </w:rPr>
        <w:t>e</w:t>
      </w:r>
      <w:r>
        <w:rPr>
          <w:rFonts w:ascii="Arial" w:hAnsi="Arial" w:cs="Arial" w:eastAsia="Arial"/>
          <w:sz w:val="17"/>
          <w:szCs w:val="17"/>
          <w:color w:val="4D4D4D"/>
          <w:spacing w:val="-10"/>
          <w:w w:val="110"/>
        </w:rPr>
        <w:t>r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40"/>
        </w:rPr>
        <w:t>_</w:t>
      </w:r>
      <w:r>
        <w:rPr>
          <w:rFonts w:ascii="Arial" w:hAnsi="Arial" w:cs="Arial" w:eastAsia="Arial"/>
          <w:sz w:val="17"/>
          <w:szCs w:val="17"/>
          <w:color w:val="B3B3B3"/>
          <w:spacing w:val="-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67"/>
        </w:rPr>
        <w:t>ı---'----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67"/>
        </w:rPr>
        <w:t>·</w:t>
      </w:r>
      <w:r>
        <w:rPr>
          <w:rFonts w:ascii="Arial" w:hAnsi="Arial" w:cs="Arial" w:eastAsia="Arial"/>
          <w:sz w:val="17"/>
          <w:szCs w:val="17"/>
          <w:color w:val="383838"/>
          <w:spacing w:val="-89"/>
          <w:w w:val="267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477"/>
        </w:rPr>
        <w:t>-</w:t>
      </w:r>
      <w:r>
        <w:rPr>
          <w:rFonts w:ascii="Arial" w:hAnsi="Arial" w:cs="Arial" w:eastAsia="Arial"/>
          <w:sz w:val="17"/>
          <w:szCs w:val="17"/>
          <w:color w:val="383838"/>
          <w:spacing w:val="-34"/>
          <w:w w:val="477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477"/>
        </w:rPr>
        <w:t>-----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606060"/>
          <w:spacing w:val="-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433"/>
        </w:rPr>
        <w:t>------</w:t>
      </w:r>
      <w:r>
        <w:rPr>
          <w:rFonts w:ascii="Arial" w:hAnsi="Arial" w:cs="Arial" w:eastAsia="Arial"/>
          <w:sz w:val="17"/>
          <w:szCs w:val="17"/>
          <w:color w:val="282828"/>
          <w:spacing w:val="-53"/>
          <w:w w:val="433"/>
        </w:rPr>
        <w:t>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331" w:lineRule="auto"/>
        <w:ind w:right="744" w:firstLine="1866"/>
        <w:jc w:val="left"/>
        <w:tabs>
          <w:tab w:pos="2460" w:val="left"/>
          <w:tab w:pos="3120" w:val="left"/>
          <w:tab w:pos="3440" w:val="left"/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2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33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6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362"/>
        </w:rPr>
        <w:t>----1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3" w:equalWidth="0">
            <w:col w:w="1760" w:space="37"/>
            <w:col w:w="8410" w:space="178"/>
            <w:col w:w="1295"/>
          </w:cols>
        </w:sectPr>
      </w:pPr>
      <w:rPr/>
    </w:p>
    <w:p>
      <w:pPr>
        <w:spacing w:before="29" w:after="0" w:line="215" w:lineRule="exact"/>
        <w:ind w:left="1797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6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14" w:lineRule="exact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6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20:36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0"/>
        </w:rPr>
        <w:t>20:40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3138" w:space="837"/>
            <w:col w:w="7705"/>
          </w:cols>
        </w:sectPr>
      </w:pPr>
      <w:rPr/>
    </w:p>
    <w:p>
      <w:pPr>
        <w:spacing w:before="1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2340" w:val="left"/>
          <w:tab w:pos="374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3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35"/>
          <w:position w:val="0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0"/>
          <w:position w:val="0"/>
        </w:rPr>
        <w:tab/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0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282828"/>
          <w:spacing w:val="0"/>
          <w:w w:val="13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82828"/>
          <w:spacing w:val="-92"/>
          <w:w w:val="13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35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20"/>
          <w:w w:val="135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35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67"/>
          <w:w w:val="13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82828"/>
          <w:spacing w:val="0"/>
          <w:w w:val="13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282828"/>
          <w:spacing w:val="-63"/>
          <w:w w:val="13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38"/>
          <w:position w:val="0"/>
        </w:rPr>
        <w:t>-----------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809464pt;margin-top:-6.544498pt;width:101.488744pt;height:9.5pt;mso-position-horizontal-relative:page;mso-position-vertical-relative:paragraph;z-index:-1501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Elektri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2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4" w:right="5172" w:firstLine="2095"/>
        <w:jc w:val="left"/>
        <w:tabs>
          <w:tab w:pos="1480" w:val="left"/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700" w:space="1097"/>
            <w:col w:w="9883"/>
          </w:cols>
        </w:sectPr>
      </w:pPr>
      <w:rPr/>
    </w:p>
    <w:p>
      <w:pPr>
        <w:spacing w:before="0" w:after="0" w:line="203" w:lineRule="exact"/>
        <w:ind w:left="174" w:right="-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74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-8"/>
          <w:w w:val="100"/>
        </w:rPr>
        <w:t>o</w:t>
      </w:r>
      <w:r>
        <w:rPr>
          <w:rFonts w:ascii="Arial" w:hAnsi="Arial" w:cs="Arial" w:eastAsia="Arial"/>
          <w:sz w:val="25"/>
          <w:szCs w:val="25"/>
          <w:color w:val="B3B3B3"/>
          <w:spacing w:val="0"/>
          <w:w w:val="100"/>
        </w:rPr>
        <w:t>·</w:t>
      </w:r>
      <w:r>
        <w:rPr>
          <w:rFonts w:ascii="Arial" w:hAnsi="Arial" w:cs="Arial" w:eastAsia="Arial"/>
          <w:sz w:val="25"/>
          <w:szCs w:val="25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·şse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1" w:lineRule="auto"/>
        <w:ind w:left="5" w:right="992" w:firstLine="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3" w:equalWidth="0">
            <w:col w:w="1341" w:space="475"/>
            <w:col w:w="2069" w:space="26"/>
            <w:col w:w="7769"/>
          </w:cols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1625" w:space="196"/>
            <w:col w:w="9859"/>
          </w:cols>
        </w:sectPr>
      </w:pPr>
      <w:rPr/>
    </w:p>
    <w:p>
      <w:pPr>
        <w:spacing w:before="15" w:after="0" w:line="240" w:lineRule="auto"/>
        <w:ind w:left="174" w:right="-69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8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left="29" w:right="-20"/>
        <w:jc w:val="left"/>
        <w:tabs>
          <w:tab w:pos="19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166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3" w:equalWidth="0">
            <w:col w:w="2856" w:space="1041"/>
            <w:col w:w="2830" w:space="669"/>
            <w:col w:w="4284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52" w:lineRule="auto"/>
        <w:ind w:left="174" w:right="570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</w:sectPr>
      </w:pPr>
      <w:rPr/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2" w:lineRule="auto"/>
        <w:ind w:right="113" w:firstLine="1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1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1220" w:space="596"/>
            <w:col w:w="9864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</w:sectPr>
      </w:pPr>
      <w:rPr/>
    </w:p>
    <w:p>
      <w:pPr>
        <w:spacing w:before="35" w:after="0" w:line="240" w:lineRule="auto"/>
        <w:ind w:left="174" w:right="4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9" w:lineRule="auto"/>
        <w:ind w:left="174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TIO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5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55"/>
        </w:rPr>
        <w:t>',.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u w:val="single" w:color="0000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1647" w:space="150"/>
            <w:col w:w="9883"/>
          </w:cols>
        </w:sectPr>
      </w:pPr>
      <w:rPr/>
    </w:p>
    <w:p>
      <w:pPr>
        <w:spacing w:before="36" w:after="0" w:line="240" w:lineRule="auto"/>
        <w:ind w:left="174" w:right="-69"/>
        <w:jc w:val="left"/>
        <w:tabs>
          <w:tab w:pos="1800" w:val="left"/>
          <w:tab w:pos="264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Ek,vı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3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65" w:right="-20"/>
        <w:jc w:val="left"/>
        <w:tabs>
          <w:tab w:pos="94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2" w:equalWidth="0">
            <w:col w:w="6303" w:space="1985"/>
            <w:col w:w="3392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752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282828"/>
          <w:spacing w:val="12"/>
          <w:w w:val="6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9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3"/>
          <w:w w:val="69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1"/>
        </w:rPr>
        <w:t>Mavı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1"/>
        </w:rPr>
        <w:t>s</w:t>
      </w:r>
      <w:r>
        <w:rPr>
          <w:rFonts w:ascii="Arial" w:hAnsi="Arial" w:cs="Arial" w:eastAsia="Arial"/>
          <w:sz w:val="27"/>
          <w:szCs w:val="27"/>
          <w:color w:val="282828"/>
          <w:spacing w:val="35"/>
          <w:w w:val="51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0" w:after="0" w:line="240" w:lineRule="auto"/>
        <w:ind w:left="7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5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  <w:cols w:num="3" w:equalWidth="0">
            <w:col w:w="835" w:space="1124"/>
            <w:col w:w="4001" w:space="1925"/>
            <w:col w:w="3795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8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5.154451pt;margin-top:32.677219pt;width:565.845721pt;height:776.564336pt;mso-position-horizontal-relative:page;mso-position-vertical-relative:page;z-index:-15015" coordorigin="303,654" coordsize="11317,15531">
            <v:group style="position:absolute;left:320;top:670;width:11279;height:2" coordorigin="320,670" coordsize="11279,2">
              <v:shape style="position:absolute;left:320;top:670;width:11279;height:2" coordorigin="320,670" coordsize="11279,0" path="m320,670l11599,670e" filled="f" stroked="t" strokeweight=".715958pt" strokecolor="#646464">
                <v:path arrowok="t"/>
              </v:shape>
            </v:group>
            <v:group style="position:absolute;left:1962;top:661;width:2;height:1369" coordorigin="1962,661" coordsize="2,1369">
              <v:shape style="position:absolute;left:1962;top:661;width:2;height:1369" coordorigin="1962,661" coordsize="0,1369" path="m1962,2030l1962,661e" filled="f" stroked="t" strokeweight=".715958pt" strokecolor="#8C8C8C">
                <v:path arrowok="t"/>
              </v:shape>
            </v:group>
            <v:group style="position:absolute;left:8281;top:665;width:2;height:1360" coordorigin="8281,665" coordsize="2,1360">
              <v:shape style="position:absolute;left:8281;top:665;width:2;height:1360" coordorigin="8281,665" coordsize="0,1360" path="m8281,2025l8281,665e" filled="f" stroked="t" strokeweight=".715958pt" strokecolor="#646464">
                <v:path arrowok="t"/>
              </v:shape>
            </v:group>
            <v:group style="position:absolute;left:11599;top:670;width:2;height:15498" coordorigin="11599,670" coordsize="2,15498">
              <v:shape style="position:absolute;left:11599;top:670;width:2;height:15498" coordorigin="11599,670" coordsize="0,15498" path="m11599,16168l11599,670e" filled="f" stroked="t" strokeweight=".715958pt" strokecolor="#606060">
                <v:path arrowok="t"/>
              </v:shape>
            </v:group>
            <v:group style="position:absolute;left:325;top:1743;width:2;height:14435" coordorigin="325,1743" coordsize="2,14435">
              <v:shape style="position:absolute;left:325;top:1743;width:2;height:14435" coordorigin="325,1743" coordsize="0,14435" path="m325,16178l325,1743e" filled="f" stroked="t" strokeweight=".715958pt" strokecolor="#676767">
                <v:path arrowok="t"/>
              </v:shape>
            </v:group>
            <v:group style="position:absolute;left:325;top:2016;width:11274;height:2" coordorigin="325,2016" coordsize="11274,2">
              <v:shape style="position:absolute;left:325;top:2016;width:11274;height:2" coordorigin="325,2016" coordsize="11274,0" path="m325,2016l11599,2016e" filled="f" stroked="t" strokeweight=".715958pt" strokecolor="#606060">
                <v:path arrowok="t"/>
              </v:shape>
            </v:group>
            <v:group style="position:absolute;left:325;top:2255;width:11274;height:2" coordorigin="325,2255" coordsize="11274,2">
              <v:shape style="position:absolute;left:325;top:2255;width:11274;height:2" coordorigin="325,2255" coordsize="11274,0" path="m325,2255l11599,2255e" filled="f" stroked="t" strokeweight=".715958pt" strokecolor="#606060">
                <v:path arrowok="t"/>
              </v:shape>
            </v:group>
            <v:group style="position:absolute;left:325;top:2494;width:11274;height:2" coordorigin="325,2494" coordsize="11274,2">
              <v:shape style="position:absolute;left:325;top:2494;width:11274;height:2" coordorigin="325,2494" coordsize="11274,0" path="m325,2494l11599,2494e" filled="f" stroked="t" strokeweight=".715958pt" strokecolor="#606060">
                <v:path arrowok="t"/>
              </v:shape>
            </v:group>
            <v:group style="position:absolute;left:325;top:2734;width:11274;height:2" coordorigin="325,2734" coordsize="11274,2">
              <v:shape style="position:absolute;left:325;top:2734;width:11274;height:2" coordorigin="325,2734" coordsize="11274,0" path="m325,2734l11599,2734e" filled="f" stroked="t" strokeweight=".715958pt" strokecolor="#5B5B5B">
                <v:path arrowok="t"/>
              </v:shape>
            </v:group>
            <v:group style="position:absolute;left:325;top:2978;width:11274;height:2" coordorigin="325,2978" coordsize="11274,2">
              <v:shape style="position:absolute;left:325;top:2978;width:11274;height:2" coordorigin="325,2978" coordsize="11274,0" path="m325,2978l11599,2978e" filled="f" stroked="t" strokeweight=".715958pt" strokecolor="#606060">
                <v:path arrowok="t"/>
              </v:shape>
            </v:group>
            <v:group style="position:absolute;left:2993;top:3208;width:2;height:752" coordorigin="2993,3208" coordsize="2,752">
              <v:shape style="position:absolute;left:2993;top:3208;width:2;height:752" coordorigin="2993,3208" coordsize="0,752" path="m2993,3959l2993,3208e" filled="f" stroked="t" strokeweight=".954611pt" strokecolor="#4F4F4F">
                <v:path arrowok="t"/>
              </v:shape>
            </v:group>
            <v:group style="position:absolute;left:320;top:3217;width:11284;height:2" coordorigin="320,3217" coordsize="11284,2">
              <v:shape style="position:absolute;left:320;top:3217;width:11284;height:2" coordorigin="320,3217" coordsize="11284,0" path="m320,3217l11603,3217e" filled="f" stroked="t" strokeweight=".715958pt" strokecolor="#5B5B5B">
                <v:path arrowok="t"/>
              </v:shape>
            </v:group>
            <v:group style="position:absolute;left:6095;top:3213;width:2;height:747" coordorigin="6095,3213" coordsize="2,747">
              <v:shape style="position:absolute;left:6095;top:3213;width:2;height:747" coordorigin="6095,3213" coordsize="0,747" path="m6095,3959l6095,3213e" filled="f" stroked="t" strokeweight=".715958pt" strokecolor="#575757">
                <v:path arrowok="t"/>
              </v:shape>
            </v:group>
            <v:group style="position:absolute;left:1962;top:3945;width:2;height:12228" coordorigin="1962,3945" coordsize="2,12228">
              <v:shape style="position:absolute;left:1962;top:3945;width:2;height:12228" coordorigin="1962,3945" coordsize="0,12228" path="m1962,16173l1962,3945e" filled="f" stroked="t" strokeweight=".715958pt" strokecolor="#4F4F4F">
                <v:path arrowok="t"/>
              </v:shape>
            </v:group>
            <v:group style="position:absolute;left:320;top:3955;width:11284;height:2" coordorigin="320,3955" coordsize="11284,2">
              <v:shape style="position:absolute;left:320;top:3955;width:11284;height:2" coordorigin="320,3955" coordsize="11284,0" path="m320,3955l11603,3955e" filled="f" stroked="t" strokeweight=".715958pt" strokecolor="#545454">
                <v:path arrowok="t"/>
              </v:shape>
            </v:group>
            <v:group style="position:absolute;left:320;top:4232;width:11284;height:2" coordorigin="320,4232" coordsize="11284,2">
              <v:shape style="position:absolute;left:320;top:4232;width:11284;height:2" coordorigin="320,4232" coordsize="11284,0" path="m320,4232l11603,4232e" filled="f" stroked="t" strokeweight=".715958pt" strokecolor="#606060">
                <v:path arrowok="t"/>
              </v:shape>
            </v:group>
            <v:group style="position:absolute;left:1947;top:4472;width:9656;height:2" coordorigin="1947,4472" coordsize="9656,2">
              <v:shape style="position:absolute;left:1947;top:4472;width:9656;height:2" coordorigin="1947,4472" coordsize="9656,0" path="m1947,4472l11603,4472e" filled="f" stroked="t" strokeweight=".715958pt" strokecolor="#606060">
                <v:path arrowok="t"/>
              </v:shape>
            </v:group>
            <v:group style="position:absolute;left:4055;top:4467;width:2;height:2174" coordorigin="4055,4467" coordsize="2,2174">
              <v:shape style="position:absolute;left:4055;top:4467;width:2;height:2174" coordorigin="4055,4467" coordsize="0,2174" path="m4055,6641l4055,4467e" filled="f" stroked="t" strokeweight=".715958pt" strokecolor="#4B4B4B">
                <v:path arrowok="t"/>
              </v:shape>
            </v:group>
            <v:group style="position:absolute;left:4048;top:5199;width:7561;height:2" coordorigin="4048,5199" coordsize="7561,2">
              <v:shape style="position:absolute;left:4048;top:5199;width:7561;height:2" coordorigin="4048,5199" coordsize="7561,0" path="m4048,5199l11608,5199e" filled="f" stroked="t" strokeweight=".715958pt" strokecolor="#5B5B5B">
                <v:path arrowok="t"/>
              </v:shape>
            </v:group>
            <v:group style="position:absolute;left:4048;top:5444;width:7561;height:2" coordorigin="4048,5444" coordsize="7561,2">
              <v:shape style="position:absolute;left:4048;top:5444;width:7561;height:2" coordorigin="4048,5444" coordsize="7561,0" path="m4048,5444l11608,5444e" filled="f" stroked="t" strokeweight=".715958pt" strokecolor="#5B5B5B">
                <v:path arrowok="t"/>
              </v:shape>
            </v:group>
            <v:group style="position:absolute;left:1952;top:5683;width:9656;height:2" coordorigin="1952,5683" coordsize="9656,2">
              <v:shape style="position:absolute;left:1952;top:5683;width:9656;height:2" coordorigin="1952,5683" coordsize="9656,0" path="m1952,5683l11608,5683e" filled="f" stroked="t" strokeweight=".715958pt" strokecolor="#5B5B5B">
                <v:path arrowok="t"/>
              </v:shape>
            </v:group>
            <v:group style="position:absolute;left:310;top:5922;width:11293;height:2" coordorigin="310,5922" coordsize="11293,2">
              <v:shape style="position:absolute;left:310;top:5922;width:11293;height:2" coordorigin="310,5922" coordsize="11293,0" path="m310,5922l11603,5922e" filled="f" stroked="t" strokeweight=".715958pt" strokecolor="#606060">
                <v:path arrowok="t"/>
              </v:shape>
            </v:group>
            <v:group style="position:absolute;left:1952;top:6394;width:9651;height:2" coordorigin="1952,6394" coordsize="9651,2">
              <v:shape style="position:absolute;left:1952;top:6394;width:9651;height:2" coordorigin="1952,6394" coordsize="9651,0" path="m1952,6394l11603,6394e" filled="f" stroked="t" strokeweight=".715958pt" strokecolor="#606060">
                <v:path arrowok="t"/>
              </v:shape>
            </v:group>
            <v:group style="position:absolute;left:1952;top:6636;width:9651;height:2" coordorigin="1952,6636" coordsize="9651,2">
              <v:shape style="position:absolute;left:1952;top:6636;width:9651;height:2" coordorigin="1952,6636" coordsize="9651,0" path="m1952,6636l11603,6636e" filled="f" stroked="t" strokeweight=".715958pt" strokecolor="#606060">
                <v:path arrowok="t"/>
              </v:shape>
            </v:group>
            <v:group style="position:absolute;left:6964;top:5918;width:2;height:728" coordorigin="6964,5918" coordsize="2,728">
              <v:shape style="position:absolute;left:6964;top:5918;width:2;height:728" coordorigin="6964,5918" coordsize="0,728" path="m6964,6645l6964,5918e" filled="f" stroked="t" strokeweight=".954611pt" strokecolor="#575757">
                <v:path arrowok="t"/>
              </v:shape>
            </v:group>
            <v:group style="position:absolute;left:315;top:6878;width:11293;height:2" coordorigin="315,6878" coordsize="11293,2">
              <v:shape style="position:absolute;left:315;top:6878;width:11293;height:2" coordorigin="315,6878" coordsize="11293,0" path="m315,6878l11608,6878e" filled="f" stroked="t" strokeweight=".715958pt" strokecolor="#606060">
                <v:path arrowok="t"/>
              </v:shape>
            </v:group>
            <v:group style="position:absolute;left:315;top:7349;width:11293;height:2" coordorigin="315,7349" coordsize="11293,2">
              <v:shape style="position:absolute;left:315;top:7349;width:11293;height:2" coordorigin="315,7349" coordsize="11293,0" path="m315,7349l11608,7349e" filled="f" stroked="t" strokeweight=".715958pt" strokecolor="#606060">
                <v:path arrowok="t"/>
              </v:shape>
            </v:group>
            <v:group style="position:absolute;left:4057;top:7340;width:2;height:742" coordorigin="4057,7340" coordsize="2,742">
              <v:shape style="position:absolute;left:4057;top:7340;width:2;height:742" coordorigin="4057,7340" coordsize="0,742" path="m4057,8082l4057,7340e" filled="f" stroked="t" strokeweight=".954611pt" strokecolor="#646464">
                <v:path arrowok="t"/>
              </v:shape>
            </v:group>
            <v:group style="position:absolute;left:4048;top:7591;width:7561;height:2" coordorigin="4048,7591" coordsize="7561,2">
              <v:shape style="position:absolute;left:4048;top:7591;width:7561;height:2" coordorigin="4048,7591" coordsize="7561,0" path="m4048,7591l11608,7591e" filled="f" stroked="t" strokeweight=".715958pt" strokecolor="#606060">
                <v:path arrowok="t"/>
              </v:shape>
            </v:group>
            <v:group style="position:absolute;left:4048;top:7833;width:7561;height:2" coordorigin="4048,7833" coordsize="7561,2">
              <v:shape style="position:absolute;left:4048;top:7833;width:7561;height:2" coordorigin="4048,7833" coordsize="7561,0" path="m4048,7833l11608,7833e" filled="f" stroked="t" strokeweight=".715958pt" strokecolor="#646464">
                <v:path arrowok="t"/>
              </v:shape>
            </v:group>
            <v:group style="position:absolute;left:310;top:8077;width:11298;height:2" coordorigin="310,8077" coordsize="11298,2">
              <v:shape style="position:absolute;left:310;top:8077;width:11298;height:2" coordorigin="310,8077" coordsize="11298,0" path="m310,8077l11608,8077e" filled="f" stroked="t" strokeweight=".715958pt" strokecolor="#646464">
                <v:path arrowok="t"/>
              </v:shape>
            </v:group>
            <v:group style="position:absolute;left:320;top:9010;width:11293;height:2" coordorigin="320,9010" coordsize="11293,2">
              <v:shape style="position:absolute;left:320;top:9010;width:11293;height:2" coordorigin="320,9010" coordsize="11293,0" path="m320,9010l11613,9010e" filled="f" stroked="t" strokeweight=".715958pt" strokecolor="#606060">
                <v:path arrowok="t"/>
              </v:shape>
            </v:group>
            <v:group style="position:absolute;left:315;top:9942;width:11293;height:2" coordorigin="315,9942" coordsize="11293,2">
              <v:shape style="position:absolute;left:315;top:9942;width:11293;height:2" coordorigin="315,9942" coordsize="11293,0" path="m315,9942l11608,9942e" filled="f" stroked="t" strokeweight=".715958pt" strokecolor="#606060">
                <v:path arrowok="t"/>
              </v:shape>
            </v:group>
            <v:group style="position:absolute;left:315;top:10183;width:11293;height:2" coordorigin="315,10183" coordsize="11293,2">
              <v:shape style="position:absolute;left:315;top:10183;width:11293;height:2" coordorigin="315,10183" coordsize="11293,0" path="m315,10183l11608,10183e" filled="f" stroked="t" strokeweight=".715958pt" strokecolor="#5B5B5B">
                <v:path arrowok="t"/>
              </v:shape>
            </v:group>
            <v:group style="position:absolute;left:310;top:10423;width:11298;height:2" coordorigin="310,10423" coordsize="11298,2">
              <v:shape style="position:absolute;left:310;top:10423;width:11298;height:2" coordorigin="310,10423" coordsize="11298,0" path="m310,10423l11608,10423e" filled="f" stroked="t" strokeweight=".715958pt" strokecolor="#606060">
                <v:path arrowok="t"/>
              </v:shape>
            </v:group>
            <v:group style="position:absolute;left:320;top:11146;width:11293;height:2" coordorigin="320,11146" coordsize="11293,2">
              <v:shape style="position:absolute;left:320;top:11146;width:11293;height:2" coordorigin="320,11146" coordsize="11293,0" path="m320,11146l11613,11146e" filled="f" stroked="t" strokeweight=".715958pt" strokecolor="#606060">
                <v:path arrowok="t"/>
              </v:shape>
            </v:group>
            <v:group style="position:absolute;left:320;top:11385;width:11293;height:2" coordorigin="320,11385" coordsize="11293,2">
              <v:shape style="position:absolute;left:320;top:11385;width:11293;height:2" coordorigin="320,11385" coordsize="11293,0" path="m320,11385l11613,11385e" filled="f" stroked="t" strokeweight=".715958pt" strokecolor="#606060">
                <v:path arrowok="t"/>
              </v:shape>
            </v:group>
            <v:group style="position:absolute;left:329;top:16163;width:11284;height:2" coordorigin="329,16163" coordsize="11284,2">
              <v:shape style="position:absolute;left:329;top:16163;width:11284;height:2" coordorigin="329,16163" coordsize="11284,0" path="m329,16163l11613,16163e" filled="f" stroked="t" strokeweight=".715958pt" strokecolor="#606060">
                <v:path arrowok="t"/>
              </v:shape>
            </v:group>
            <v:group style="position:absolute;left:1107;top:11098;width:2;height:5080" coordorigin="1107,11098" coordsize="2,5080">
              <v:shape style="position:absolute;left:1107;top:11098;width:2;height:5080" coordorigin="1107,11098" coordsize="0,5080" path="m1107,16178l1107,11098e" filled="f" stroked="t" strokeweight=".715958pt" strokecolor="#606060">
                <v:path arrowok="t"/>
              </v:shape>
            </v:group>
            <v:group style="position:absolute;left:1451;top:11098;width:2;height:5080" coordorigin="1451,11098" coordsize="2,5080">
              <v:shape style="position:absolute;left:1451;top:11098;width:2;height:5080" coordorigin="1451,11098" coordsize="0,5080" path="m1451,16178l1451,11098e" filled="f" stroked="t" strokeweight=".715958pt" strokecolor="#545454">
                <v:path arrowok="t"/>
              </v:shape>
            </v:group>
            <v:group style="position:absolute;left:320;top:13477;width:1651;height:2" coordorigin="320,13477" coordsize="1651,2">
              <v:shape style="position:absolute;left:320;top:13477;width:1651;height:2" coordorigin="320,13477" coordsize="1651,0" path="m320,13477l1971,13477e" filled="f" stroked="t" strokeweight=".715958pt" strokecolor="#646464">
                <v:path arrowok="t"/>
              </v:shape>
            </v:group>
            <v:group style="position:absolute;left:6527;top:11141;width:2;height:5027" coordorigin="6527,11141" coordsize="2,5027">
              <v:shape style="position:absolute;left:6527;top:11141;width:2;height:5027" coordorigin="6527,11141" coordsize="0,5027" path="m6527,16168l6527,11141e" filled="f" stroked="t" strokeweight=".715958pt" strokecolor="#646464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919" w:lineRule="exact"/>
        <w:ind w:left="67" w:right="-20"/>
        <w:jc w:val="left"/>
        <w:rPr>
          <w:rFonts w:ascii="Times New Roman" w:hAnsi="Times New Roman" w:cs="Times New Roman" w:eastAsia="Times New Roman"/>
          <w:sz w:val="83"/>
          <w:szCs w:val="83"/>
        </w:rPr>
      </w:pPr>
      <w:rPr/>
      <w:r>
        <w:rPr>
          <w:rFonts w:ascii="Times New Roman" w:hAnsi="Times New Roman" w:cs="Times New Roman" w:eastAsia="Times New Roman"/>
          <w:sz w:val="83"/>
          <w:szCs w:val="83"/>
          <w:color w:val="1824A8"/>
          <w:spacing w:val="0"/>
          <w:w w:val="102"/>
          <w:position w:val="-4"/>
        </w:rPr>
        <w:t>E3t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48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w w:val="101"/>
          <w:position w:val="1"/>
        </w:rPr>
        <w:t>A.Ke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12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104"/>
          <w:w w:val="97"/>
          <w:position w:val="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6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</w:rPr>
        <w:t>Itfaiy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2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  <w:i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  <w:i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9"/>
          <w:w w:val="90"/>
          <w:i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0"/>
        </w:rPr>
        <w:t>ooıyt:'</w:t>
      </w:r>
      <w:r>
        <w:rPr>
          <w:rFonts w:ascii="Arial" w:hAnsi="Arial" w:cs="Arial" w:eastAsia="Arial"/>
          <w:sz w:val="20"/>
          <w:szCs w:val="20"/>
          <w:color w:val="383838"/>
          <w:spacing w:val="-2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</w:rPr>
        <w:t>Afl;l/rl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121" w:right="58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06060"/>
          <w:spacing w:val="-8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rcan</w:t>
      </w:r>
      <w:r>
        <w:rPr>
          <w:rFonts w:ascii="Arial" w:hAnsi="Arial" w:cs="Arial" w:eastAsia="Arial"/>
          <w:sz w:val="19"/>
          <w:szCs w:val="19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71" w:right="60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2.23999pt;margin-top:-46.902134pt;width:150.720001pt;height:113.279999pt;mso-position-horizontal-relative:page;mso-position-vertical-relative:paragraph;z-index:-15016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4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5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left="-34" w:right="56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19" w:lineRule="exact"/>
        <w:ind w:left="130" w:right="6004"/>
        <w:jc w:val="center"/>
        <w:rPr>
          <w:rFonts w:ascii="Times New Roman" w:hAnsi="Times New Roman" w:cs="Times New Roman" w:eastAsia="Times New Roman"/>
          <w:sz w:val="93"/>
          <w:szCs w:val="93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383838"/>
          <w:w w:val="64"/>
          <w:i/>
          <w:position w:val="2"/>
        </w:rPr>
        <w:t>)</w:t>
      </w:r>
      <w:r>
        <w:rPr>
          <w:rFonts w:ascii="Times New Roman" w:hAnsi="Times New Roman" w:cs="Times New Roman" w:eastAsia="Times New Roman"/>
          <w:sz w:val="93"/>
          <w:szCs w:val="93"/>
          <w:color w:val="383838"/>
          <w:w w:val="63"/>
          <w:i/>
          <w:position w:val="2"/>
        </w:rPr>
        <w:t>k</w:t>
      </w:r>
      <w:r>
        <w:rPr>
          <w:rFonts w:ascii="Times New Roman" w:hAnsi="Times New Roman" w:cs="Times New Roman" w:eastAsia="Times New Roman"/>
          <w:sz w:val="93"/>
          <w:szCs w:val="93"/>
          <w:color w:val="383838"/>
          <w:w w:val="64"/>
          <w:i/>
          <w:position w:val="2"/>
        </w:rPr>
        <w:t>(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80"/>
          <w:cols w:num="3" w:equalWidth="0">
            <w:col w:w="554" w:space="1510"/>
            <w:col w:w="2072" w:space="535"/>
            <w:col w:w="700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30" w:right="464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BELEDiYESi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12" w:lineRule="exact"/>
        <w:ind w:left="3441" w:right="478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3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4"/>
          <w:position w:val="-3"/>
        </w:rPr>
        <w:t>BAŞKANLIÖl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784" w:right="4013"/>
        <w:jc w:val="center"/>
        <w:tabs>
          <w:tab w:pos="2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48.883377pt;width:478.12149pt;height:72pt;mso-position-horizontal-relative:page;mso-position-vertical-relative:paragraph;z-index:-1501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4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49"/>
                      <w:b/>
                      <w:bCs/>
                      <w:position w:val="19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00"/>
                      <w:b/>
                      <w:bCs/>
                      <w:position w:val="19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00"/>
                      <w:b/>
                      <w:bCs/>
                      <w:position w:val="19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828282"/>
                      <w:spacing w:val="32"/>
                      <w:w w:val="19"/>
                      <w:b/>
                      <w:bC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129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018768pt;margin-top:6.552262pt;width:47.041842pt;height:8pt;mso-position-horizontal-relative:page;mso-position-vertical-relative:paragraph;z-index:-1500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12121"/>
                      <w:spacing w:val="0"/>
                      <w:w w:val="88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12121"/>
          <w:spacing w:val="9"/>
          <w:w w:val="109"/>
          <w:position w:val="11"/>
        </w:rPr>
        <w:t>i</w: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9"/>
          <w:position w:val="11"/>
        </w:rPr>
        <w:t>ZMIR</w:t>
      </w:r>
      <w:r>
        <w:rPr>
          <w:rFonts w:ascii="Arial" w:hAnsi="Arial" w:cs="Arial" w:eastAsia="Arial"/>
          <w:sz w:val="14"/>
          <w:szCs w:val="14"/>
          <w:color w:val="212121"/>
          <w:spacing w:val="-40"/>
          <w:w w:val="109"/>
          <w:position w:val="11"/>
        </w:rPr>
        <w:t> </w: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2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12121"/>
          <w:spacing w:val="2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6" w:right="-20"/>
        <w:jc w:val="left"/>
        <w:tabs>
          <w:tab w:pos="1480" w:val="left"/>
          <w:tab w:pos="2840" w:val="left"/>
          <w:tab w:pos="52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2"/>
        </w:rPr>
        <w:t>IQ_Ia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9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43434"/>
          <w:spacing w:val="-29"/>
          <w:w w:val="5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45" w:right="-20"/>
        <w:jc w:val="left"/>
        <w:tabs>
          <w:tab w:pos="1480" w:val="left"/>
          <w:tab w:pos="2840" w:val="left"/>
          <w:tab w:pos="420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:2715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Şoili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-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"/>
          <w:w w:val="10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187683" w:type="dxa"/>
      </w:tblPr>
      <w:tblGrid/>
      <w:tr>
        <w:trPr>
          <w:trHeight w:val="236" w:hRule="exact"/>
        </w:trPr>
        <w:tc>
          <w:tcPr>
            <w:tcW w:w="1213" w:type="dxa"/>
            <w:tcBorders>
              <w:top w:val="single" w:sz="5.67984" w:space="0" w:color="484848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86" w:type="dxa"/>
            <w:tcBorders>
              <w:top w:val="single" w:sz="5.67984" w:space="0" w:color="484848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95B"/>
                <w:spacing w:val="-19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6"/>
              </w:rPr>
              <w:t>ÜçeylOl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Ödemiş/İZMİR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56" w:type="dxa"/>
            <w:tcBorders>
              <w:top w:val="single" w:sz="5.67984" w:space="0" w:color="484848"/>
              <w:bottom w:val="single" w:sz="5.67984" w:space="0" w:color="4B4B4B"/>
              <w:left w:val="nil" w:sz="6" w:space="0" w:color="auto"/>
              <w:right w:val="single" w:sz="3.78656" w:space="0" w:color="282828"/>
            </w:tcBorders>
          </w:tcPr>
          <w:p>
            <w:pPr/>
            <w:rPr/>
          </w:p>
        </w:tc>
      </w:tr>
      <w:tr>
        <w:trPr>
          <w:trHeight w:val="246" w:hRule="exact"/>
        </w:trPr>
        <w:tc>
          <w:tcPr>
            <w:tcW w:w="1213" w:type="dxa"/>
            <w:tcBorders>
              <w:top w:val="single" w:sz="7.57312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86" w:type="dxa"/>
            <w:tcBorders>
              <w:top w:val="single" w:sz="7.57312" w:space="0" w:color="4F4F4F"/>
              <w:bottom w:val="single" w:sz="7.5731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13" w:lineRule="exact"/>
              <w:ind w:left="166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856" w:type="dxa"/>
            <w:tcBorders>
              <w:top w:val="single" w:sz="5.67984" w:space="0" w:color="4B4B4B"/>
              <w:bottom w:val="single" w:sz="5.67984" w:space="0" w:color="4B4B4B"/>
              <w:left w:val="nil" w:sz="6" w:space="0" w:color="auto"/>
              <w:right w:val="single" w:sz="7.57312" w:space="0" w:color="484848"/>
            </w:tcBorders>
          </w:tcPr>
          <w:p>
            <w:pPr>
              <w:spacing w:before="23" w:after="0" w:line="216" w:lineRule="exact"/>
              <w:ind w:left="1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  <w:position w:val="-1"/>
              </w:rPr>
              <w:t>:Sigara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23" w:after="0" w:line="180" w:lineRule="auto"/>
        <w:ind w:left="3316" w:right="3663" w:firstLine="-3190"/>
        <w:jc w:val="left"/>
        <w:tabs>
          <w:tab w:pos="330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096313pt;margin-top:15.364299pt;width:4.45416pt;height:24pt;mso-position-horizontal-relative:page;mso-position-vertical-relative:paragraph;z-index:-1500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12121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Di.ıter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126" w:right="-20"/>
        <w:jc w:val="left"/>
        <w:tabs>
          <w:tab w:pos="5220" w:val="left"/>
          <w:tab w:pos="568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21212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21212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46"/>
          <w:szCs w:val="46"/>
          <w:color w:val="6D6E70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6"/>
          <w:szCs w:val="46"/>
          <w:color w:val="6D6E70"/>
          <w:spacing w:val="-58"/>
          <w:w w:val="51"/>
          <w:position w:val="1"/>
        </w:rPr>
        <w:t> </w:t>
      </w:r>
      <w:r>
        <w:rPr>
          <w:rFonts w:ascii="Arial" w:hAnsi="Arial" w:cs="Arial" w:eastAsia="Arial"/>
          <w:sz w:val="46"/>
          <w:szCs w:val="46"/>
          <w:color w:val="6D6E7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6"/>
          <w:szCs w:val="46"/>
          <w:color w:val="6D6E70"/>
          <w:spacing w:val="0"/>
          <w:w w:val="100"/>
          <w:position w:val="1"/>
        </w:rPr>
      </w:r>
      <w:r>
        <w:rPr>
          <w:rFonts w:ascii="Arial" w:hAnsi="Arial" w:cs="Arial" w:eastAsia="Arial"/>
          <w:sz w:val="39"/>
          <w:szCs w:val="39"/>
          <w:color w:val="212121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39"/>
          <w:szCs w:val="39"/>
          <w:color w:val="212121"/>
          <w:spacing w:val="-54"/>
          <w:w w:val="51"/>
          <w:b/>
          <w:bCs/>
          <w:position w:val="1"/>
        </w:rPr>
        <w:t> </w:t>
      </w:r>
      <w:r>
        <w:rPr>
          <w:rFonts w:ascii="Arial" w:hAnsi="Arial" w:cs="Arial" w:eastAsia="Arial"/>
          <w:sz w:val="39"/>
          <w:szCs w:val="39"/>
          <w:color w:val="21212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9"/>
          <w:szCs w:val="39"/>
          <w:color w:val="212121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9"/>
        </w:rPr>
        <w:t>:20:02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26" w:right="-20"/>
        <w:jc w:val="left"/>
        <w:tabs>
          <w:tab w:pos="184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8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126" w:right="2695" w:firstLine="1811"/>
        <w:jc w:val="left"/>
        <w:tabs>
          <w:tab w:pos="1840" w:val="left"/>
          <w:tab w:pos="438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19:51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45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373" w:right="48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1" w:lineRule="auto"/>
        <w:ind w:left="1863" w:right="4509" w:firstLine="2528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299404pt;margin-top:16.748583pt;width:12.705001pt;height:16.5pt;mso-position-horizontal-relative:page;mso-position-vertical-relative:paragraph;z-index:-15007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43434"/>
                      <w:spacing w:val="0"/>
                      <w:w w:val="154"/>
                    </w:rPr>
                    <w:t>y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566" w:right="-20"/>
        <w:jc w:val="left"/>
        <w:tabs>
          <w:tab w:pos="1840" w:val="left"/>
          <w:tab w:pos="43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154" w:right="401" w:firstLine="-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1"/>
        </w:rPr>
        <w:t>:Yangı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352" w:right="42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2" w:lineRule="exact"/>
        <w:ind w:left="186" w:right="-20"/>
        <w:jc w:val="left"/>
        <w:tabs>
          <w:tab w:pos="2100" w:val="left"/>
          <w:tab w:pos="4380" w:val="left"/>
          <w:tab w:pos="62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2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İşlenerek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]KöpükKg.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386" w:right="-20"/>
        <w:jc w:val="left"/>
        <w:tabs>
          <w:tab w:pos="6260" w:val="left"/>
          <w:tab w:pos="7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8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4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[Tahmini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909" w:right="62" w:firstLine="-17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5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26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145" w:right="4324"/>
        <w:jc w:val="left"/>
        <w:tabs>
          <w:tab w:pos="184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6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7"/>
        </w:rPr>
        <w:t>ş</w:t>
      </w:r>
      <w:r>
        <w:rPr>
          <w:rFonts w:ascii="Arial" w:hAnsi="Arial" w:cs="Arial" w:eastAsia="Arial"/>
          <w:sz w:val="21"/>
          <w:szCs w:val="21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B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4"/>
        </w:rPr>
        <w:t>Yı:ın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7595B"/>
          <w:spacing w:val="0"/>
          <w:w w:val="235"/>
          <w:position w:val="-6"/>
        </w:rPr>
        <w:t>'</w:t>
      </w:r>
      <w:r>
        <w:rPr>
          <w:rFonts w:ascii="Arial" w:hAnsi="Arial" w:cs="Arial" w:eastAsia="Arial"/>
          <w:sz w:val="16"/>
          <w:szCs w:val="16"/>
          <w:color w:val="57595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6"/>
          <w:szCs w:val="16"/>
          <w:color w:val="57595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54" w:right="-20"/>
        <w:jc w:val="left"/>
        <w:tabs>
          <w:tab w:pos="18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tı'arib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:20:30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732" w:right="-20"/>
        <w:jc w:val="left"/>
        <w:tabs>
          <w:tab w:pos="122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GfDE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tP: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300" w:right="160"/>
        </w:sectPr>
      </w:pPr>
      <w:rPr/>
    </w:p>
    <w:p>
      <w:pPr>
        <w:spacing w:before="62" w:after="0" w:line="240" w:lineRule="auto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7" w:lineRule="auto"/>
        <w:ind w:left="353" w:right="60" w:firstLine="-47"/>
        <w:jc w:val="both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999695pt;margin-top:17.051052pt;width:105.142405pt;height:40pt;mso-position-horizontal-relative:page;mso-position-vertical-relative:paragraph;z-index:-15006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tabs>
                      <w:tab w:pos="820" w:val="left"/>
                    </w:tabs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13664"/>
                      <w:spacing w:val="0"/>
                      <w:w w:val="205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13664"/>
                      <w:spacing w:val="-408"/>
                      <w:w w:val="205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13664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13664"/>
                      <w:spacing w:val="0"/>
                      <w:w w:val="205"/>
                      <w:i/>
                    </w:rPr>
                    <w:t>k: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</w:rPr>
        <w:t> </w:t>
      </w:r>
      <w:r>
        <w:rPr>
          <w:rFonts w:ascii="Arial" w:hAnsi="Arial" w:cs="Arial" w:eastAsia="Arial"/>
          <w:sz w:val="8"/>
          <w:szCs w:val="8"/>
          <w:color w:val="212121"/>
          <w:spacing w:val="0"/>
          <w:w w:val="155"/>
          <w:i/>
        </w:rPr>
        <w:t>(</w:t>
      </w:r>
      <w:r>
        <w:rPr>
          <w:rFonts w:ascii="Arial" w:hAnsi="Arial" w:cs="Arial" w:eastAsia="Arial"/>
          <w:sz w:val="8"/>
          <w:szCs w:val="8"/>
          <w:color w:val="212121"/>
          <w:spacing w:val="0"/>
          <w:w w:val="154"/>
          <w:i/>
        </w:rPr>
        <w:t>.</w:t>
      </w:r>
      <w:r>
        <w:rPr>
          <w:rFonts w:ascii="Arial" w:hAnsi="Arial" w:cs="Arial" w:eastAsia="Arial"/>
          <w:sz w:val="8"/>
          <w:szCs w:val="8"/>
          <w:color w:val="212121"/>
          <w:spacing w:val="0"/>
          <w:w w:val="155"/>
          <w:i/>
        </w:rPr>
        <w:t>)</w:t>
      </w:r>
      <w:r>
        <w:rPr>
          <w:rFonts w:ascii="Arial" w:hAnsi="Arial" w:cs="Arial" w:eastAsia="Arial"/>
          <w:sz w:val="8"/>
          <w:szCs w:val="8"/>
          <w:color w:val="212121"/>
          <w:spacing w:val="0"/>
          <w:w w:val="155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12121"/>
          <w:spacing w:val="0"/>
          <w:w w:val="103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212121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exact"/>
        <w:ind w:right="-79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4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4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8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664"/>
          <w:spacing w:val="-10"/>
          <w:w w:val="600"/>
          <w:position w:val="-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58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29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  <w:position w:val="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6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6"/>
          <w:szCs w:val="26"/>
          <w:color w:val="212121"/>
          <w:w w:val="60"/>
          <w:b/>
          <w:bCs/>
          <w:i/>
          <w:position w:val="-12"/>
        </w:rPr>
        <w:t>1</w:t>
      </w:r>
      <w:r>
        <w:rPr>
          <w:rFonts w:ascii="Arial" w:hAnsi="Arial" w:cs="Arial" w:eastAsia="Arial"/>
          <w:sz w:val="26"/>
          <w:szCs w:val="26"/>
          <w:color w:val="212121"/>
          <w:spacing w:val="-35"/>
          <w:w w:val="10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212121"/>
          <w:spacing w:val="0"/>
          <w:w w:val="61"/>
          <w:b/>
          <w:bCs/>
          <w:i/>
          <w:position w:val="-12"/>
        </w:rPr>
        <w:t>M</w:t>
      </w:r>
      <w:r>
        <w:rPr>
          <w:rFonts w:ascii="Arial" w:hAnsi="Arial" w:cs="Arial" w:eastAsia="Arial"/>
          <w:sz w:val="29"/>
          <w:szCs w:val="29"/>
          <w:color w:val="212121"/>
          <w:spacing w:val="3"/>
          <w:w w:val="61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212121"/>
          <w:spacing w:val="0"/>
          <w:w w:val="61"/>
          <w:b/>
          <w:bCs/>
          <w:i/>
          <w:position w:val="-12"/>
        </w:rPr>
        <w:t>Y</w:t>
      </w:r>
      <w:r>
        <w:rPr>
          <w:rFonts w:ascii="Arial" w:hAnsi="Arial" w:cs="Arial" w:eastAsia="Arial"/>
          <w:sz w:val="29"/>
          <w:szCs w:val="29"/>
          <w:color w:val="212121"/>
          <w:spacing w:val="0"/>
          <w:w w:val="61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212121"/>
          <w:spacing w:val="0"/>
          <w:w w:val="61"/>
          <w:b/>
          <w:bCs/>
          <w:i/>
          <w:position w:val="-12"/>
        </w:rPr>
        <w:t>{Q17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580" w:space="1430"/>
            <w:col w:w="3936" w:space="2615"/>
            <w:col w:w="2899"/>
          </w:cols>
        </w:sectPr>
      </w:pPr>
      <w:rPr/>
    </w:p>
    <w:p>
      <w:pPr>
        <w:spacing w:before="0" w:after="0" w:line="186" w:lineRule="exact"/>
        <w:ind w:left="306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343434"/>
          <w:spacing w:val="0"/>
          <w:w w:val="100"/>
          <w:i/>
          <w:position w:val="1"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2180" w:right="-20"/>
        <w:jc w:val="left"/>
        <w:tabs>
          <w:tab w:pos="7220" w:val="left"/>
        </w:tabs>
        <w:rPr>
          <w:rFonts w:ascii="Arial" w:hAnsi="Arial" w:cs="Arial" w:eastAsia="Arial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w w:val="149"/>
          <w:b/>
          <w:bCs/>
          <w:position w:val="-60"/>
        </w:rPr>
        <w:t>aay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44"/>
          <w:w w:val="100"/>
          <w:b/>
          <w:bCs/>
          <w:position w:val="-60"/>
        </w:rPr>
        <w:t> </w:t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124"/>
          <w:b/>
          <w:bCs/>
          <w:position w:val="-60"/>
        </w:rPr>
        <w:t>Balp</w:t>
      </w:r>
      <w:r>
        <w:rPr>
          <w:rFonts w:ascii="Arial" w:hAnsi="Arial" w:cs="Arial" w:eastAsia="Arial"/>
          <w:sz w:val="21"/>
          <w:szCs w:val="21"/>
          <w:color w:val="212121"/>
          <w:spacing w:val="-27"/>
          <w:w w:val="100"/>
          <w:b/>
          <w:bCs/>
          <w:position w:val="-6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b/>
          <w:bCs/>
          <w:position w:val="-60"/>
        </w:rPr>
        <w:t>lWosta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2"/>
          <w:w w:val="100"/>
          <w:b/>
          <w:bCs/>
          <w:position w:val="-6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b/>
          <w:bCs/>
          <w:position w:val="-6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b/>
          <w:bCs/>
          <w:position w:val="-60"/>
        </w:rPr>
      </w:r>
      <w:r>
        <w:rPr>
          <w:rFonts w:ascii="Arial" w:hAnsi="Arial" w:cs="Arial" w:eastAsia="Arial"/>
          <w:sz w:val="98"/>
          <w:szCs w:val="98"/>
          <w:color w:val="132190"/>
          <w:spacing w:val="0"/>
          <w:w w:val="99"/>
          <w:i/>
          <w:position w:val="-72"/>
        </w:rPr>
      </w:r>
      <w:r>
        <w:rPr>
          <w:rFonts w:ascii="Arial" w:hAnsi="Arial" w:cs="Arial" w:eastAsia="Arial"/>
          <w:sz w:val="98"/>
          <w:szCs w:val="98"/>
          <w:color w:val="132190"/>
          <w:spacing w:val="-54"/>
          <w:w w:val="99"/>
          <w:i/>
          <w:u w:val="single" w:color="2838A8"/>
          <w:position w:val="-72"/>
        </w:rPr>
        <w:t> </w:t>
      </w:r>
      <w:r>
        <w:rPr>
          <w:rFonts w:ascii="Arial" w:hAnsi="Arial" w:cs="Arial" w:eastAsia="Arial"/>
          <w:sz w:val="98"/>
          <w:szCs w:val="98"/>
          <w:color w:val="132190"/>
          <w:spacing w:val="-54"/>
          <w:w w:val="99"/>
          <w:i/>
          <w:u w:val="single" w:color="2838A8"/>
          <w:position w:val="-72"/>
        </w:rPr>
      </w:r>
      <w:r>
        <w:rPr>
          <w:rFonts w:ascii="Arial" w:hAnsi="Arial" w:cs="Arial" w:eastAsia="Arial"/>
          <w:sz w:val="98"/>
          <w:szCs w:val="98"/>
          <w:color w:val="132190"/>
          <w:spacing w:val="0"/>
          <w:w w:val="134"/>
          <w:i/>
          <w:u w:val="single" w:color="2838A8"/>
          <w:position w:val="-72"/>
        </w:rPr>
        <w:t>c</w:t>
      </w:r>
      <w:r>
        <w:rPr>
          <w:rFonts w:ascii="Arial" w:hAnsi="Arial" w:cs="Arial" w:eastAsia="Arial"/>
          <w:sz w:val="98"/>
          <w:szCs w:val="98"/>
          <w:color w:val="132190"/>
          <w:spacing w:val="0"/>
          <w:w w:val="134"/>
          <w:i/>
          <w:position w:val="-72"/>
        </w:rPr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0" w:after="0" w:line="194" w:lineRule="exact"/>
        <w:ind w:left="2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330322pt;margin-top:14.718162pt;width:4.9375pt;height:24.171602pt;mso-position-horizontal-relative:page;mso-position-vertical-relative:paragraph;z-index:-15013" type="#_x0000_t202" filled="f" stroked="f">
            <v:textbox inset="0,0,0,0">
              <w:txbxContent>
                <w:p>
                  <w:pPr>
                    <w:spacing w:before="0" w:after="0" w:line="317" w:lineRule="exact"/>
                    <w:ind w:left="39" w:right="-7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43B8E"/>
                      <w:spacing w:val="0"/>
                      <w:w w:val="47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" w:lineRule="exact"/>
        <w:ind w:right="-7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83"/>
          <w:b/>
          <w:bCs/>
          <w:position w:val="-20"/>
        </w:rPr>
        <w:t>Girtipta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3"/>
          <w:b/>
          <w:bCs/>
          <w:position w:val="-20"/>
        </w:rPr>
        <w:t>r</w:t>
      </w:r>
      <w:r>
        <w:rPr>
          <w:rFonts w:ascii="Arial" w:hAnsi="Arial" w:cs="Arial" w:eastAsia="Arial"/>
          <w:sz w:val="22"/>
          <w:szCs w:val="22"/>
          <w:color w:val="343434"/>
          <w:spacing w:val="-6"/>
          <w:w w:val="83"/>
          <w:b/>
          <w:bCs/>
          <w:position w:val="-20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86"/>
          <w:b/>
          <w:bCs/>
          <w:position w:val="-20"/>
        </w:rPr>
        <w:t>AmH-f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2" w:lineRule="exact"/>
        <w:ind w:right="-215"/>
        <w:jc w:val="left"/>
        <w:rPr>
          <w:rFonts w:ascii="Arial" w:hAnsi="Arial" w:cs="Arial" w:eastAsia="Arial"/>
          <w:sz w:val="117"/>
          <w:szCs w:val="117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43434"/>
          <w:spacing w:val="-21"/>
          <w:w w:val="125"/>
          <w:position w:val="-55"/>
        </w:rPr>
        <w:t>M</w:t>
      </w:r>
      <w:r>
        <w:rPr>
          <w:rFonts w:ascii="Arial" w:hAnsi="Arial" w:cs="Arial" w:eastAsia="Arial"/>
          <w:sz w:val="117"/>
          <w:szCs w:val="117"/>
          <w:color w:val="313664"/>
          <w:spacing w:val="0"/>
          <w:w w:val="124"/>
          <w:position w:val="-55"/>
        </w:rPr>
        <w:t>ltı</w:t>
      </w:r>
      <w:r>
        <w:rPr>
          <w:rFonts w:ascii="Arial" w:hAnsi="Arial" w:cs="Arial" w:eastAsia="Arial"/>
          <w:sz w:val="117"/>
          <w:szCs w:val="1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4" w:lineRule="exact"/>
        <w:ind w:right="-20"/>
        <w:jc w:val="left"/>
        <w:tabs>
          <w:tab w:pos="740" w:val="left"/>
          <w:tab w:pos="14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3A3A3"/>
          <w:w w:val="101"/>
          <w:position w:val="-10"/>
        </w:rPr>
        <w:t>B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34"/>
          <w:w w:val="169"/>
          <w:position w:val="-1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0"/>
          <w:w w:val="169"/>
          <w:position w:val="-1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132190"/>
          <w:spacing w:val="-24"/>
          <w:w w:val="338"/>
          <w:position w:val="-10"/>
        </w:rPr>
        <w:t>·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112"/>
          <w:position w:val="-10"/>
        </w:rPr>
        <w:t>'ll"',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464646"/>
          <w:spacing w:val="-9"/>
          <w:w w:val="168"/>
          <w:position w:val="-10"/>
        </w:rPr>
        <w:t>.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95"/>
          <w:position w:val="-10"/>
        </w:rPr>
        <w:t>.....</w:t>
      </w:r>
      <w:r>
        <w:rPr>
          <w:rFonts w:ascii="Arial" w:hAnsi="Arial" w:cs="Arial" w:eastAsia="Arial"/>
          <w:sz w:val="14"/>
          <w:szCs w:val="14"/>
          <w:color w:val="6D6E70"/>
          <w:spacing w:val="7"/>
          <w:w w:val="95"/>
          <w:position w:val="-10"/>
        </w:rPr>
        <w:t>.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247"/>
          <w:position w:val="-10"/>
        </w:rPr>
        <w:t>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4" w:equalWidth="0">
            <w:col w:w="467" w:space="2101"/>
            <w:col w:w="1263" w:space="1122"/>
            <w:col w:w="1315" w:space="1922"/>
            <w:col w:w="3270"/>
          </w:cols>
        </w:sectPr>
      </w:pPr>
      <w:rPr/>
    </w:p>
    <w:p>
      <w:pPr>
        <w:spacing w:before="0" w:after="0" w:line="444" w:lineRule="exact"/>
        <w:ind w:right="1499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132190"/>
          <w:spacing w:val="0"/>
          <w:w w:val="262"/>
          <w:position w:val="-14"/>
        </w:rPr>
        <w:t>-</w:t>
      </w:r>
      <w:r>
        <w:rPr>
          <w:rFonts w:ascii="Times New Roman" w:hAnsi="Times New Roman" w:cs="Times New Roman" w:eastAsia="Times New Roman"/>
          <w:sz w:val="60"/>
          <w:szCs w:val="60"/>
          <w:color w:val="132190"/>
          <w:spacing w:val="-225"/>
          <w:w w:val="262"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939395"/>
          <w:spacing w:val="0"/>
          <w:w w:val="275"/>
          <w:b/>
          <w:bCs/>
          <w:position w:val="15"/>
        </w:rPr>
        <w:t>ı</w:t>
      </w:r>
      <w:r>
        <w:rPr>
          <w:rFonts w:ascii="Arial" w:hAnsi="Arial" w:cs="Arial" w:eastAsia="Arial"/>
          <w:sz w:val="25"/>
          <w:szCs w:val="25"/>
          <w:color w:val="939395"/>
          <w:spacing w:val="-42"/>
          <w:w w:val="100"/>
          <w:b/>
          <w:bCs/>
          <w:position w:val="15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828282"/>
          <w:spacing w:val="0"/>
          <w:w w:val="32"/>
          <w:position w:val="-14"/>
        </w:rPr>
        <w:t>a</w:t>
      </w:r>
      <w:r>
        <w:rPr>
          <w:rFonts w:ascii="Times New Roman" w:hAnsi="Times New Roman" w:cs="Times New Roman" w:eastAsia="Times New Roman"/>
          <w:sz w:val="60"/>
          <w:szCs w:val="60"/>
          <w:color w:val="828282"/>
          <w:spacing w:val="9"/>
          <w:w w:val="32"/>
          <w:position w:val="-14"/>
        </w:rPr>
        <w:t>;</w:t>
      </w:r>
      <w:r>
        <w:rPr>
          <w:rFonts w:ascii="Times New Roman" w:hAnsi="Times New Roman" w:cs="Times New Roman" w:eastAsia="Times New Roman"/>
          <w:sz w:val="60"/>
          <w:szCs w:val="60"/>
          <w:color w:val="464646"/>
          <w:spacing w:val="0"/>
          <w:w w:val="140"/>
          <w:position w:val="-14"/>
        </w:rPr>
        <w:t>'t*</w:t>
      </w:r>
      <w:r>
        <w:rPr>
          <w:rFonts w:ascii="Times New Roman" w:hAnsi="Times New Roman" w:cs="Times New Roman" w:eastAsia="Times New Roman"/>
          <w:sz w:val="60"/>
          <w:szCs w:val="60"/>
          <w:color w:val="464646"/>
          <w:spacing w:val="-127"/>
          <w:w w:val="141"/>
          <w:position w:val="-14"/>
        </w:rPr>
        <w:t>d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74"/>
          <w:position w:val="15"/>
        </w:rPr>
        <w:t>12.""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left="4954" w:right="-20"/>
        <w:jc w:val="left"/>
        <w:tabs>
          <w:tab w:pos="8160" w:val="left"/>
          <w:tab w:pos="9040" w:val="left"/>
          <w:tab w:pos="10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967316pt;margin-top:5.197524pt;width:41.382024pt;height:29.0pt;mso-position-horizontal-relative:page;mso-position-vertical-relative:paragraph;z-index:-15005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Arial" w:hAnsi="Arial" w:cs="Arial" w:eastAsia="Arial"/>
                      <w:sz w:val="58"/>
                      <w:szCs w:val="58"/>
                      <w:color w:val="939395"/>
                      <w:spacing w:val="0"/>
                      <w:w w:val="4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939395"/>
                      <w:spacing w:val="0"/>
                      <w:w w:val="4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939395"/>
                      <w:spacing w:val="29"/>
                      <w:w w:val="4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B8B8B8"/>
                      <w:spacing w:val="10"/>
                      <w:w w:val="4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57595B"/>
                      <w:spacing w:val="-42"/>
                      <w:w w:val="99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828282"/>
                      <w:spacing w:val="-103"/>
                      <w:w w:val="37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A3A3A3"/>
                      <w:spacing w:val="0"/>
                      <w:w w:val="14"/>
                      <w:position w:val="-1"/>
                    </w:rPr>
                    <w:t>_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A3A3A3"/>
                      <w:spacing w:val="-107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828282"/>
                      <w:spacing w:val="31"/>
                      <w:w w:val="140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828282"/>
                      <w:spacing w:val="-211"/>
                      <w:w w:val="140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8"/>
        </w:rPr>
      </w:r>
      <w:r>
        <w:rPr>
          <w:rFonts w:ascii="Arial" w:hAnsi="Arial" w:cs="Arial" w:eastAsia="Arial"/>
          <w:sz w:val="13"/>
          <w:szCs w:val="13"/>
          <w:color w:val="939395"/>
          <w:spacing w:val="0"/>
          <w:w w:val="164"/>
          <w:position w:val="0"/>
        </w:rPr>
        <w:t>ı</w:t>
      </w:r>
      <w:r>
        <w:rPr>
          <w:rFonts w:ascii="Arial" w:hAnsi="Arial" w:cs="Arial" w:eastAsia="Arial"/>
          <w:sz w:val="13"/>
          <w:szCs w:val="13"/>
          <w:color w:val="939395"/>
          <w:spacing w:val="0"/>
          <w:w w:val="164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939395"/>
          <w:spacing w:val="44"/>
          <w:w w:val="164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D6E70"/>
          <w:spacing w:val="0"/>
          <w:w w:val="100"/>
          <w:position w:val="0"/>
        </w:rPr>
        <w:t>cia</w:t>
      </w:r>
      <w:r>
        <w:rPr>
          <w:rFonts w:ascii="Arial" w:hAnsi="Arial" w:cs="Arial" w:eastAsia="Arial"/>
          <w:sz w:val="18"/>
          <w:szCs w:val="18"/>
          <w:color w:val="6D6E70"/>
          <w:spacing w:val="-5"/>
          <w:w w:val="100"/>
          <w:position w:val="0"/>
        </w:rPr>
        <w:t>h</w:t>
      </w:r>
      <w:r>
        <w:rPr>
          <w:rFonts w:ascii="Arial" w:hAnsi="Arial" w:cs="Arial" w:eastAsia="Arial"/>
          <w:sz w:val="18"/>
          <w:szCs w:val="18"/>
          <w:color w:val="6D6E70"/>
          <w:spacing w:val="-2"/>
          <w:w w:val="100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6D6E70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6D6E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6D6E70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464646"/>
          <w:spacing w:val="-7"/>
          <w:w w:val="83"/>
          <w:position w:val="0"/>
        </w:rPr>
        <w:t>u</w:t>
      </w:r>
      <w:r>
        <w:rPr>
          <w:rFonts w:ascii="Arial" w:hAnsi="Arial" w:cs="Arial" w:eastAsia="Arial"/>
          <w:sz w:val="25"/>
          <w:szCs w:val="25"/>
          <w:color w:val="464646"/>
          <w:spacing w:val="-7"/>
          <w:w w:val="83"/>
          <w:position w:val="0"/>
        </w:rPr>
        <w:t>!</w:t>
      </w:r>
      <w:r>
        <w:rPr>
          <w:rFonts w:ascii="Arial" w:hAnsi="Arial" w:cs="Arial" w:eastAsia="Arial"/>
          <w:sz w:val="25"/>
          <w:szCs w:val="25"/>
          <w:color w:val="464646"/>
          <w:spacing w:val="-15"/>
          <w:w w:val="83"/>
          <w:position w:val="0"/>
        </w:rPr>
        <w:t>M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83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464646"/>
          <w:spacing w:val="-6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39395"/>
          <w:spacing w:val="-5"/>
          <w:w w:val="41"/>
          <w:position w:val="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-84"/>
          <w:w w:val="45"/>
          <w:position w:val="0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6D6E70"/>
          <w:spacing w:val="-16"/>
          <w:w w:val="67"/>
          <w:position w:val="0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6D6E70"/>
          <w:spacing w:val="0"/>
          <w:w w:val="68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D6E70"/>
          <w:spacing w:val="-91"/>
          <w:w w:val="68"/>
          <w:position w:val="0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-6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39395"/>
          <w:spacing w:val="-38"/>
          <w:w w:val="16"/>
          <w:position w:val="0"/>
        </w:rPr>
        <w:t>_</w:t>
      </w:r>
      <w:r>
        <w:rPr>
          <w:rFonts w:ascii="Times New Roman" w:hAnsi="Times New Roman" w:cs="Times New Roman" w:eastAsia="Times New Roman"/>
          <w:sz w:val="34"/>
          <w:szCs w:val="34"/>
          <w:color w:val="6D6E70"/>
          <w:spacing w:val="-73"/>
          <w:w w:val="68"/>
          <w:position w:val="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56"/>
          <w:position w:val="0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9"/>
          <w:w w:val="56"/>
          <w:position w:val="0"/>
        </w:rPr>
        <w:t>!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28"/>
          <w:position w:val="0"/>
        </w:rPr>
        <w:t>•</w:t>
      </w:r>
      <w:r>
        <w:rPr>
          <w:rFonts w:ascii="Times New Roman" w:hAnsi="Times New Roman" w:cs="Times New Roman" w:eastAsia="Times New Roman"/>
          <w:sz w:val="34"/>
          <w:szCs w:val="34"/>
          <w:color w:val="6D6E70"/>
          <w:spacing w:val="-58"/>
          <w:w w:val="98"/>
          <w:position w:val="0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43"/>
          <w:position w:val="0"/>
        </w:rPr>
        <w:t>·'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62"/>
          <w:position w:val="0"/>
        </w:rPr>
        <w:t>'?-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52"/>
          <w:w w:val="63"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D6E70"/>
          <w:spacing w:val="1"/>
          <w:w w:val="110"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39395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939395"/>
          <w:spacing w:val="-17"/>
          <w:w w:val="55"/>
          <w:position w:val="0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68" w:after="0" w:line="86" w:lineRule="exact"/>
        <w:ind w:right="1029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382263pt;margin-top:22.350145pt;width:7.784047pt;height:14.13501pt;mso-position-horizontal-relative:page;mso-position-vertical-relative:paragraph;z-index:-15012" type="#_x0000_t202" filled="f" stroked="f">
            <v:textbox inset="0,0,0,0">
              <w:txbxContent>
                <w:p>
                  <w:pPr>
                    <w:spacing w:before="0" w:after="0" w:line="240" w:lineRule="auto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B8B8B8"/>
                      <w:spacing w:val="-10"/>
                      <w:w w:val="76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12121"/>
                      <w:spacing w:val="0"/>
                      <w:w w:val="76"/>
                      <w:b/>
                      <w:bCs/>
                    </w:rPr>
                    <w:t>..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12121"/>
                      <w:spacing w:val="0"/>
                      <w:w w:val="7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12121"/>
                      <w:spacing w:val="12"/>
                      <w:w w:val="7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B8B8B8"/>
                      <w:spacing w:val="0"/>
                      <w:w w:val="153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A3A3A3"/>
          <w:w w:val="171"/>
          <w:i/>
          <w:position w:val="-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-10"/>
          <w:w w:val="171"/>
          <w:i/>
          <w:position w:val="-9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939395"/>
          <w:spacing w:val="0"/>
          <w:w w:val="84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39395"/>
          <w:spacing w:val="-9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52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52"/>
          <w:position w:val="-9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14"/>
          <w:w w:val="52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4"/>
          <w:position w:val="-9"/>
        </w:rPr>
        <w:t>';'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62"/>
          <w:position w:val="-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67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39395"/>
          <w:w w:val="55"/>
          <w:position w:val="-2"/>
        </w:rPr>
        <w:t>.....</w:t>
      </w:r>
      <w:r>
        <w:rPr>
          <w:rFonts w:ascii="Arial" w:hAnsi="Arial" w:cs="Arial" w:eastAsia="Arial"/>
          <w:sz w:val="8"/>
          <w:szCs w:val="8"/>
          <w:color w:val="939395"/>
          <w:spacing w:val="-6"/>
          <w:w w:val="55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6D6E70"/>
          <w:spacing w:val="0"/>
          <w:w w:val="555"/>
          <w:position w:val="-2"/>
        </w:rPr>
        <w:t>,</w:t>
      </w:r>
      <w:r>
        <w:rPr>
          <w:rFonts w:ascii="Arial" w:hAnsi="Arial" w:cs="Arial" w:eastAsia="Arial"/>
          <w:sz w:val="8"/>
          <w:szCs w:val="8"/>
          <w:color w:val="6D6E70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8"/>
          <w:szCs w:val="8"/>
          <w:color w:val="6D6E70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939395"/>
          <w:spacing w:val="0"/>
          <w:w w:val="116"/>
          <w:b/>
          <w:bCs/>
          <w:position w:val="-2"/>
        </w:rPr>
        <w:t>t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87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8B8B8"/>
          <w:w w:val="149"/>
          <w:b/>
          <w:bCs/>
          <w:position w:val="-6"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-6"/>
          <w:w w:val="149"/>
          <w:b/>
          <w:bCs/>
          <w:position w:val="-6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-11"/>
          <w:w w:val="97"/>
          <w:b/>
          <w:bCs/>
          <w:position w:val="-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72"/>
          <w:b/>
          <w:bCs/>
          <w:position w:val="-6"/>
        </w:rPr>
        <w:t>.t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8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83"/>
          <w:b/>
          <w:bCs/>
          <w:position w:val="-6"/>
        </w:rPr>
        <w:t>'"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83"/>
          <w:b/>
          <w:bCs/>
          <w:position w:val="-6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12"/>
          <w:w w:val="83"/>
          <w:b/>
          <w:bCs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6D6E70"/>
          <w:spacing w:val="1"/>
          <w:w w:val="195"/>
          <w:b/>
          <w:bCs/>
          <w:i/>
          <w:position w:val="-6"/>
        </w:rPr>
        <w:t>l</w:t>
      </w:r>
      <w:r>
        <w:rPr>
          <w:rFonts w:ascii="Arial" w:hAnsi="Arial" w:cs="Arial" w:eastAsia="Arial"/>
          <w:sz w:val="5"/>
          <w:szCs w:val="5"/>
          <w:color w:val="939395"/>
          <w:spacing w:val="0"/>
          <w:w w:val="90"/>
          <w:b/>
          <w:bCs/>
          <w:i/>
          <w:position w:val="-6"/>
        </w:rPr>
        <w:t>.f't,</w:t>
      </w:r>
      <w:r>
        <w:rPr>
          <w:rFonts w:ascii="Arial" w:hAnsi="Arial" w:cs="Arial" w:eastAsia="Arial"/>
          <w:sz w:val="5"/>
          <w:szCs w:val="5"/>
          <w:color w:val="939395"/>
          <w:spacing w:val="0"/>
          <w:w w:val="100"/>
          <w:b/>
          <w:bCs/>
          <w:i/>
          <w:position w:val="-6"/>
        </w:rPr>
        <w:t>   </w:t>
      </w:r>
      <w:r>
        <w:rPr>
          <w:rFonts w:ascii="Arial" w:hAnsi="Arial" w:cs="Arial" w:eastAsia="Arial"/>
          <w:sz w:val="5"/>
          <w:szCs w:val="5"/>
          <w:color w:val="939395"/>
          <w:spacing w:val="1"/>
          <w:w w:val="100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1"/>
          <w:w w:val="98"/>
          <w:position w:val="-6"/>
        </w:rPr>
        <w:t>_</w:t>
      </w:r>
      <w:r>
        <w:rPr>
          <w:rFonts w:ascii="Arial" w:hAnsi="Arial" w:cs="Arial" w:eastAsia="Arial"/>
          <w:sz w:val="5"/>
          <w:szCs w:val="5"/>
          <w:color w:val="A3A3A3"/>
          <w:spacing w:val="0"/>
          <w:w w:val="299"/>
          <w:position w:val="-6"/>
        </w:rPr>
        <w:t>.</w:t>
      </w:r>
      <w:r>
        <w:rPr>
          <w:rFonts w:ascii="Arial" w:hAnsi="Arial" w:cs="Arial" w:eastAsia="Arial"/>
          <w:sz w:val="5"/>
          <w:szCs w:val="5"/>
          <w:color w:val="A3A3A3"/>
          <w:spacing w:val="-1"/>
          <w:w w:val="299"/>
          <w:position w:val="-6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21"/>
          <w:position w:val="-6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5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62"/>
          <w:position w:val="-6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61"/>
          <w:position w:val="-6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95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64646"/>
          <w:w w:val="74"/>
          <w:b/>
          <w:bCs/>
          <w:i/>
          <w:position w:val="-3"/>
        </w:rPr>
        <w:t>•:;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-10"/>
          <w:w w:val="73"/>
          <w:b/>
          <w:bCs/>
          <w:i/>
          <w:position w:val="-3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6D6E70"/>
          <w:spacing w:val="-39"/>
          <w:w w:val="304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292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9398" w:space="133"/>
            <w:col w:w="774" w:space="116"/>
            <w:col w:w="1039"/>
          </w:cols>
        </w:sectPr>
      </w:pPr>
      <w:rPr/>
    </w:p>
    <w:p>
      <w:pPr>
        <w:spacing w:before="0" w:after="0" w:line="288" w:lineRule="exact"/>
        <w:ind w:right="-20"/>
        <w:jc w:val="righ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4650A1"/>
          <w:spacing w:val="0"/>
          <w:w w:val="71"/>
          <w:i/>
          <w:position w:val="-21"/>
        </w:rPr>
        <w:t>/_;;Ar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6D6E70"/>
          <w:spacing w:val="0"/>
          <w:w w:val="100"/>
          <w:b/>
          <w:bCs/>
          <w:position w:val="-3"/>
        </w:rPr>
        <w:t>ft)</w:t>
      </w:r>
      <w:r>
        <w:rPr>
          <w:rFonts w:ascii="Times New Roman" w:hAnsi="Times New Roman" w:cs="Times New Roman" w:eastAsia="Times New Roman"/>
          <w:sz w:val="12"/>
          <w:szCs w:val="12"/>
          <w:color w:val="6D6E70"/>
          <w:spacing w:val="0"/>
          <w:w w:val="100"/>
          <w:b/>
          <w:bCs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6D6E70"/>
          <w:spacing w:val="22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00"/>
          <w:position w:val="-3"/>
        </w:rPr>
        <w:t>;;-,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6D6E70"/>
          <w:spacing w:val="-16"/>
          <w:w w:val="117"/>
          <w:b/>
          <w:bCs/>
          <w:position w:val="-3"/>
        </w:rPr>
        <w:t>-</w:t>
      </w:r>
      <w:r>
        <w:rPr>
          <w:rFonts w:ascii="Arial" w:hAnsi="Arial" w:cs="Arial" w:eastAsia="Arial"/>
          <w:sz w:val="9"/>
          <w:szCs w:val="9"/>
          <w:color w:val="B8B8B8"/>
          <w:spacing w:val="-7"/>
          <w:w w:val="175"/>
          <w:b/>
          <w:bCs/>
          <w:position w:val="-3"/>
        </w:rPr>
        <w:t>-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70"/>
          <w:b/>
          <w:bCs/>
          <w:position w:val="-3"/>
        </w:rPr>
        <w:t>Jjo-.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9"/>
          <w:szCs w:val="9"/>
          <w:color w:val="B8B8B8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7595B"/>
          <w:spacing w:val="0"/>
          <w:w w:val="100"/>
          <w:position w:val="-3"/>
        </w:rPr>
        <w:t>o.</w:t>
      </w:r>
      <w:r>
        <w:rPr>
          <w:rFonts w:ascii="Times New Roman" w:hAnsi="Times New Roman" w:cs="Times New Roman" w:eastAsia="Times New Roman"/>
          <w:sz w:val="17"/>
          <w:szCs w:val="17"/>
          <w:color w:val="57595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7595B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B"/>
          <w:spacing w:val="5"/>
          <w:w w:val="49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9"/>
          <w:position w:val="-3"/>
        </w:rPr>
        <w:t>-.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66" w:right="-20"/>
        <w:jc w:val="left"/>
        <w:tabs>
          <w:tab w:pos="14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7595B"/>
          <w:spacing w:val="0"/>
          <w:w w:val="80"/>
          <w:b/>
          <w:bCs/>
          <w:position w:val="-1"/>
        </w:rPr>
        <w:t>.n</w:t>
      </w:r>
      <w:r>
        <w:rPr>
          <w:rFonts w:ascii="Times New Roman" w:hAnsi="Times New Roman" w:cs="Times New Roman" w:eastAsia="Times New Roman"/>
          <w:sz w:val="21"/>
          <w:szCs w:val="21"/>
          <w:color w:val="57595B"/>
          <w:spacing w:val="0"/>
          <w:w w:val="8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57595B"/>
          <w:spacing w:val="23"/>
          <w:w w:val="8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39"/>
          <w:position w:val="-1"/>
        </w:rPr>
        <w:t>,..-;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39"/>
          <w:position w:val="-1"/>
        </w:rPr>
        <w:t>      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12"/>
          <w:w w:val="3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17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0"/>
          <w:w w:val="51"/>
          <w:position w:val="-1"/>
        </w:rPr>
        <w:t>.....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00"/>
          <w:position w:val="-1"/>
        </w:rPr>
        <w:t>'i'-.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9"/>
          <w:szCs w:val="9"/>
          <w:color w:val="B8B8B8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A3A3A3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343434"/>
          <w:spacing w:val="0"/>
          <w:w w:val="257"/>
          <w:b/>
          <w:bCs/>
          <w:position w:val="-1"/>
        </w:rPr>
        <w:t>J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6181" w:space="2792"/>
            <w:col w:w="2487"/>
          </w:cols>
        </w:sectPr>
      </w:pPr>
      <w:rPr/>
    </w:p>
    <w:p>
      <w:pPr>
        <w:spacing w:before="0" w:after="0" w:line="322" w:lineRule="exact"/>
        <w:ind w:left="263" w:right="-20"/>
        <w:jc w:val="left"/>
        <w:tabs>
          <w:tab w:pos="2280" w:val="left"/>
          <w:tab w:pos="8880" w:val="left"/>
          <w:tab w:pos="97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0.352764pt;margin-top:37.545567pt;width:558.991025pt;height:777.552181pt;mso-position-horizontal-relative:page;mso-position-vertical-relative:page;z-index:-15011" coordorigin="407,751" coordsize="11180,15551">
            <v:group style="position:absolute;left:421;top:763;width:412;height:2" coordorigin="421,763" coordsize="412,2">
              <v:shape style="position:absolute;left:421;top:763;width:412;height:2" coordorigin="421,763" coordsize="412,0" path="m421,763l833,763e" filled="f" stroked="t" strokeweight=".47332pt" strokecolor="#444444">
                <v:path arrowok="t"/>
              </v:shape>
            </v:group>
            <v:group style="position:absolute;left:729;top:772;width:10811;height:2" coordorigin="729,772" coordsize="10811,2">
              <v:shape style="position:absolute;left:729;top:772;width:10811;height:2" coordorigin="729,772" coordsize="10811,0" path="m729,772l11540,772e" filled="f" stroked="t" strokeweight=".70998pt" strokecolor="#4B4B4B">
                <v:path arrowok="t"/>
              </v:shape>
            </v:group>
            <v:group style="position:absolute;left:2142;top:763;width:2;height:844" coordorigin="2142,763" coordsize="2,844">
              <v:shape style="position:absolute;left:2142;top:763;width:2;height:844" coordorigin="2142,763" coordsize="0,844" path="m2142,1607l2142,763e" filled="f" stroked="t" strokeweight=".94664pt" strokecolor="#676767">
                <v:path arrowok="t"/>
              </v:shape>
            </v:group>
            <v:group style="position:absolute;left:7829;top:782;width:3711;height:2" coordorigin="7829,782" coordsize="3711,2">
              <v:shape style="position:absolute;left:7829;top:782;width:3711;height:2" coordorigin="7829,782" coordsize="3711,0" path="m7829,782l11540,782e" filled="f" stroked="t" strokeweight=".70998pt" strokecolor="#4B4B4B">
                <v:path arrowok="t"/>
              </v:shape>
            </v:group>
            <v:group style="position:absolute;left:8858;top:772;width:2;height:1454" coordorigin="8858,772" coordsize="2,1454">
              <v:shape style="position:absolute;left:8858;top:772;width:2;height:1454" coordorigin="8858,772" coordsize="0,1454" path="m8858,2226l8858,772e" filled="f" stroked="t" strokeweight=".94664pt" strokecolor="#3F3F3F">
                <v:path arrowok="t"/>
              </v:shape>
            </v:group>
            <v:group style="position:absolute;left:11537;top:772;width:2;height:2188" coordorigin="11537,772" coordsize="2,2188">
              <v:shape style="position:absolute;left:11537;top:772;width:2;height:2188" coordorigin="11537,772" coordsize="0,2188" path="m11537,2961l11537,772e" filled="f" stroked="t" strokeweight=".94664pt" strokecolor="#484848">
                <v:path arrowok="t"/>
              </v:shape>
            </v:group>
            <v:group style="position:absolute;left:431;top:758;width:2;height:15527" coordorigin="431,758" coordsize="2,15527">
              <v:shape style="position:absolute;left:431;top:758;width:2;height:15527" coordorigin="431,758" coordsize="0,15527" path="m431,16285l431,758e" filled="f" stroked="t" strokeweight=".70998pt" strokecolor="#444444">
                <v:path arrowok="t"/>
              </v:shape>
            </v:group>
            <v:group style="position:absolute;left:2144;top:1549;width:2;height:229" coordorigin="2144,1549" coordsize="2,229">
              <v:shape style="position:absolute;left:2144;top:1549;width:2;height:229" coordorigin="2144,1549" coordsize="0,229" path="m2144,1778l2144,1549e" filled="f" stroked="t" strokeweight=".47332pt" strokecolor="#484848">
                <v:path arrowok="t"/>
              </v:shape>
            </v:group>
            <v:group style="position:absolute;left:417;top:2210;width:2897;height:2" coordorigin="417,2210" coordsize="2897,2">
              <v:shape style="position:absolute;left:417;top:2210;width:2897;height:2" coordorigin="417,2210" coordsize="2897,0" path="m417,2210l3313,2210e" filled="f" stroked="t" strokeweight=".94664pt" strokecolor="#4B4B4B">
                <v:path arrowok="t"/>
              </v:shape>
            </v:group>
            <v:group style="position:absolute;left:2139;top:1721;width:2;height:501" coordorigin="2139,1721" coordsize="2,501">
              <v:shape style="position:absolute;left:2139;top:1721;width:2;height:501" coordorigin="2139,1721" coordsize="0,501" path="m2139,2222l2139,1721e" filled="f" stroked="t" strokeweight=".70998pt" strokecolor="#343434">
                <v:path arrowok="t"/>
              </v:shape>
            </v:group>
            <v:group style="position:absolute;left:3256;top:2212;width:360;height:2" coordorigin="3256,2212" coordsize="360,2">
              <v:shape style="position:absolute;left:3256;top:2212;width:360;height:2" coordorigin="3256,2212" coordsize="360,0" path="m3256,2212l3616,2212e" filled="f" stroked="t" strokeweight=".47332pt" strokecolor="#1C1C1C">
                <v:path arrowok="t"/>
              </v:shape>
            </v:group>
            <v:group style="position:absolute;left:3536;top:2217;width:8009;height:2" coordorigin="3536,2217" coordsize="8009,2">
              <v:shape style="position:absolute;left:3536;top:2217;width:8009;height:2" coordorigin="3536,2217" coordsize="8009,0" path="m3536,2217l11544,2217e" filled="f" stroked="t" strokeweight=".94664pt" strokecolor="#484848">
                <v:path arrowok="t"/>
              </v:shape>
            </v:group>
            <v:group style="position:absolute;left:8813;top:2219;width:331;height:2" coordorigin="8813,2219" coordsize="331,2">
              <v:shape style="position:absolute;left:8813;top:2219;width:331;height:2" coordorigin="8813,2219" coordsize="331,0" path="m8813,2219l9145,2219e" filled="f" stroked="t" strokeweight=".70998pt" strokecolor="#3B3B3B">
                <v:path arrowok="t"/>
              </v:shape>
            </v:group>
            <v:group style="position:absolute;left:417;top:2458;width:11128;height:2" coordorigin="417,2458" coordsize="11128,2">
              <v:shape style="position:absolute;left:417;top:2458;width:11128;height:2" coordorigin="417,2458" coordsize="11128,0" path="m417,2458l11544,2458e" filled="f" stroked="t" strokeweight=".94664pt" strokecolor="#484848">
                <v:path arrowok="t"/>
              </v:shape>
            </v:group>
            <v:group style="position:absolute;left:417;top:2696;width:8728;height:2" coordorigin="417,2696" coordsize="8728,2">
              <v:shape style="position:absolute;left:417;top:2696;width:8728;height:2" coordorigin="417,2696" coordsize="8728,0" path="m417,2696l9145,2696e" filled="f" stroked="t" strokeweight=".94664pt" strokecolor="#484848">
                <v:path arrowok="t"/>
              </v:shape>
            </v:group>
            <v:group style="position:absolute;left:8321;top:2698;width:3228;height:2" coordorigin="8321,2698" coordsize="3228,2">
              <v:shape style="position:absolute;left:8321;top:2698;width:3228;height:2" coordorigin="8321,2698" coordsize="3228,0" path="m8321,2698l11549,2698e" filled="f" stroked="t" strokeweight=".70998pt" strokecolor="#4B4B4B">
                <v:path arrowok="t"/>
              </v:shape>
            </v:group>
            <v:group style="position:absolute;left:11540;top:2889;width:2;height:329" coordorigin="11540,2889" coordsize="2,329">
              <v:shape style="position:absolute;left:11540;top:2889;width:2;height:329" coordorigin="11540,2889" coordsize="0,329" path="m11540,3218l11540,2889e" filled="f" stroked="t" strokeweight=".47332pt" strokecolor="#282828">
                <v:path arrowok="t"/>
              </v:shape>
            </v:group>
            <v:group style="position:absolute;left:11549;top:3146;width:2;height:5664" coordorigin="11549,3146" coordsize="2,5664">
              <v:shape style="position:absolute;left:11549;top:3146;width:2;height:5664" coordorigin="11549,3146" coordsize="0,5664" path="m11549,8810l11549,3146e" filled="f" stroked="t" strokeweight=".94664pt" strokecolor="#484848">
                <v:path arrowok="t"/>
              </v:shape>
            </v:group>
            <v:group style="position:absolute;left:3600;top:3399;width:2;height:777" coordorigin="3600,3399" coordsize="2,777">
              <v:shape style="position:absolute;left:3600;top:3399;width:2;height:777" coordorigin="3600,3399" coordsize="0,777" path="m3600,4176l3600,3399e" filled="f" stroked="t" strokeweight=".94664pt" strokecolor="#444444">
                <v:path arrowok="t"/>
              </v:shape>
            </v:group>
            <v:group style="position:absolute;left:6683;top:3838;width:2163;height:2" coordorigin="6683,3838" coordsize="2163,2">
              <v:shape style="position:absolute;left:6683;top:3838;width:2163;height:2" coordorigin="6683,3838" coordsize="2163,0" path="m6683,3838l8846,3838e" filled="f" stroked="t" strokeweight=".23666pt" strokecolor="#545454">
                <v:path arrowok="t"/>
              </v:shape>
            </v:group>
            <v:group style="position:absolute;left:3592;top:3854;width:3114;height:2" coordorigin="3592,3854" coordsize="3114,2">
              <v:shape style="position:absolute;left:3592;top:3854;width:3114;height:2" coordorigin="3592,3854" coordsize="3114,0" path="m3592,3854l6707,3854e" filled="f" stroked="t" strokeweight=".70998pt" strokecolor="#606060">
                <v:path arrowok="t"/>
              </v:shape>
            </v:group>
            <v:group style="position:absolute;left:6697;top:3404;width:2;height:253" coordorigin="6697,3404" coordsize="2,253">
              <v:shape style="position:absolute;left:6697;top:3404;width:2;height:253" coordorigin="6697,3404" coordsize="0,253" path="m6697,3657l6697,3404e" filled="f" stroked="t" strokeweight=".47332pt" strokecolor="#1C1C1C">
                <v:path arrowok="t"/>
              </v:shape>
            </v:group>
            <v:group style="position:absolute;left:6700;top:3599;width:2;height:577" coordorigin="6700,3599" coordsize="2,577">
              <v:shape style="position:absolute;left:6700;top:3599;width:2;height:577" coordorigin="6700,3599" coordsize="0,577" path="m6700,4176l6700,3599e" filled="f" stroked="t" strokeweight=".94664pt" strokecolor="#484848">
                <v:path arrowok="t"/>
              </v:shape>
            </v:group>
            <v:group style="position:absolute;left:8846;top:3838;width:1728;height:2" coordorigin="8846,3838" coordsize="1728,2">
              <v:shape style="position:absolute;left:8846;top:3838;width:1728;height:2" coordorigin="8846,3838" coordsize="1728,0" path="m8846,3838l10574,3838e" filled="f" stroked="t" strokeweight=".23666pt" strokecolor="#000000">
                <v:path arrowok="t"/>
              </v:shape>
            </v:group>
            <v:group style="position:absolute;left:10574;top:3838;width:975;height:2" coordorigin="10574,3838" coordsize="975,2">
              <v:shape style="position:absolute;left:10574;top:3838;width:975;height:2" coordorigin="10574,3838" coordsize="975,0" path="m10574,3838l11549,3838e" filled="f" stroked="t" strokeweight=".23666pt" strokecolor="#484848">
                <v:path arrowok="t"/>
              </v:shape>
            </v:group>
            <v:group style="position:absolute;left:3256;top:4171;width:369;height:2" coordorigin="3256,4171" coordsize="369,2">
              <v:shape style="position:absolute;left:3256;top:4171;width:369;height:2" coordorigin="3256,4171" coordsize="369,0" path="m3256,4171l3626,4171e" filled="f" stroked="t" strokeweight=".94664pt" strokecolor="#444444">
                <v:path arrowok="t"/>
              </v:shape>
            </v:group>
            <v:group style="position:absolute;left:2688;top:4167;width:312;height:2" coordorigin="2688,4167" coordsize="312,2">
              <v:shape style="position:absolute;left:2688;top:4167;width:312;height:2" coordorigin="2688,4167" coordsize="312,0" path="m2688,4167l3001,4167e" filled="f" stroked="t" strokeweight=".70998pt" strokecolor="#3F3F3F">
                <v:path arrowok="t"/>
              </v:shape>
            </v:group>
            <v:group style="position:absolute;left:417;top:4164;width:6309;height:2" coordorigin="417,4164" coordsize="6309,2">
              <v:shape style="position:absolute;left:417;top:4164;width:6309;height:2" coordorigin="417,4164" coordsize="6309,0" path="m417,4164l6726,4164e" filled="f" stroked="t" strokeweight=".94664pt" strokecolor="#3F3F3F">
                <v:path arrowok="t"/>
              </v:shape>
            </v:group>
            <v:group style="position:absolute;left:6655;top:4171;width:4899;height:2" coordorigin="6655,4171" coordsize="4899,2">
              <v:shape style="position:absolute;left:6655;top:4171;width:4899;height:2" coordorigin="6655,4171" coordsize="4899,0" path="m6655,4171l11554,4171e" filled="f" stroked="t" strokeweight=".70998pt" strokecolor="#484848">
                <v:path arrowok="t"/>
              </v:shape>
            </v:group>
            <v:group style="position:absolute;left:426;top:4446;width:4269;height:2" coordorigin="426,4446" coordsize="4269,2">
              <v:shape style="position:absolute;left:426;top:4446;width:4269;height:2" coordorigin="426,4446" coordsize="4269,0" path="m426,4446l4695,4446e" filled="f" stroked="t" strokeweight=".94664pt" strokecolor="#484848">
                <v:path arrowok="t"/>
              </v:shape>
            </v:group>
            <v:group style="position:absolute;left:2142;top:4157;width:2;height:2060" coordorigin="2142,4157" coordsize="2,2060">
              <v:shape style="position:absolute;left:2142;top:4157;width:2;height:2060" coordorigin="2142,4157" coordsize="0,2060" path="m2142,6217l2142,4157e" filled="f" stroked="t" strokeweight=".94664pt" strokecolor="#484848">
                <v:path arrowok="t"/>
              </v:shape>
            </v:group>
            <v:group style="position:absolute;left:4639;top:4448;width:189;height:2" coordorigin="4639,4448" coordsize="189,2">
              <v:shape style="position:absolute;left:4639;top:4448;width:189;height:2" coordorigin="4639,4448" coordsize="189,0" path="m4639,4448l4828,4448e" filled="f" stroked="t" strokeweight=".47332pt" strokecolor="#282828">
                <v:path arrowok="t"/>
              </v:shape>
            </v:group>
            <v:group style="position:absolute;left:4771;top:4446;width:6783;height:2" coordorigin="4771,4446" coordsize="6783,2">
              <v:shape style="position:absolute;left:4771;top:4446;width:6783;height:2" coordorigin="4771,4446" coordsize="6783,0" path="m4771,4446l11554,4446e" filled="f" stroked="t" strokeweight=".94664pt" strokecolor="#484848">
                <v:path arrowok="t"/>
              </v:shape>
            </v:group>
            <v:group style="position:absolute;left:2135;top:4689;width:9424;height:2" coordorigin="2135,4689" coordsize="9424,2">
              <v:shape style="position:absolute;left:2135;top:4689;width:9424;height:2" coordorigin="2135,4689" coordsize="9424,0" path="m2135,4689l11558,4689e" filled="f" stroked="t" strokeweight=".94664pt" strokecolor="#484848">
                <v:path arrowok="t"/>
              </v:shape>
            </v:group>
            <v:group style="position:absolute;left:4672;top:4682;width:2;height:572" coordorigin="4672,4682" coordsize="2,572">
              <v:shape style="position:absolute;left:4672;top:4682;width:2;height:572" coordorigin="4672,4682" coordsize="0,572" path="m4672,5254l4672,4682e" filled="f" stroked="t" strokeweight=".94664pt" strokecolor="#3F3F3F">
                <v:path arrowok="t"/>
              </v:shape>
            </v:group>
            <v:group style="position:absolute;left:7540;top:4677;width:2;height:277" coordorigin="7540,4677" coordsize="2,277">
              <v:shape style="position:absolute;left:7540;top:4677;width:2;height:277" coordorigin="7540,4677" coordsize="0,277" path="m7540,4953l7540,4677e" filled="f" stroked="t" strokeweight=".94664pt" strokecolor="#4F4F4F">
                <v:path arrowok="t"/>
              </v:shape>
            </v:group>
            <v:group style="position:absolute;left:7542;top:4896;width:2;height:291" coordorigin="7542,4896" coordsize="2,291">
              <v:shape style="position:absolute;left:7542;top:4896;width:2;height:291" coordorigin="7542,4896" coordsize="0,291" path="m7542,5187l7542,4896e" filled="f" stroked="t" strokeweight=".70998pt" strokecolor="#383838">
                <v:path arrowok="t"/>
              </v:shape>
            </v:group>
            <v:group style="position:absolute;left:4667;top:5173;width:6887;height:2" coordorigin="4667,5173" coordsize="6887,2">
              <v:shape style="position:absolute;left:4667;top:5173;width:6887;height:2" coordorigin="4667,5173" coordsize="6887,0" path="m4667,5173l11554,5173e" filled="f" stroked="t" strokeweight=".94664pt" strokecolor="#4B4B4B">
                <v:path arrowok="t"/>
              </v:shape>
            </v:group>
            <v:group style="position:absolute;left:4672;top:4682;width:2;height:810" coordorigin="4672,4682" coordsize="2,810">
              <v:shape style="position:absolute;left:4672;top:4682;width:2;height:810" coordorigin="4672,4682" coordsize="0,810" path="m4672,5492l4672,4682e" filled="f" stroked="t" strokeweight=".70998pt" strokecolor="#3B3B3B">
                <v:path arrowok="t"/>
              </v:shape>
            </v:group>
            <v:group style="position:absolute;left:4667;top:5409;width:6892;height:2" coordorigin="4667,5409" coordsize="6892,2">
              <v:shape style="position:absolute;left:4667;top:5409;width:6892;height:2" coordorigin="4667,5409" coordsize="6892,0" path="m4667,5409l11558,5409e" filled="f" stroked="t" strokeweight=".94664pt" strokecolor="#4B4B4B">
                <v:path arrowok="t"/>
              </v:shape>
            </v:group>
            <v:group style="position:absolute;left:4667;top:5652;width:6892;height:2" coordorigin="4667,5652" coordsize="6892,2">
              <v:shape style="position:absolute;left:4667;top:5652;width:6892;height:2" coordorigin="4667,5652" coordsize="6892,0" path="m4667,5652l11558,5652e" filled="f" stroked="t" strokeweight=".94664pt" strokecolor="#4B4B4B">
                <v:path arrowok="t"/>
              </v:shape>
            </v:group>
            <v:group style="position:absolute;left:2135;top:5888;width:6385;height:2" coordorigin="2135,5888" coordsize="6385,2">
              <v:shape style="position:absolute;left:2135;top:5888;width:6385;height:2" coordorigin="2135,5888" coordsize="6385,0" path="m2135,5888l8520,5888e" filled="f" stroked="t" strokeweight=".94664pt" strokecolor="#484848">
                <v:path arrowok="t"/>
              </v:shape>
            </v:group>
            <v:group style="position:absolute;left:3810;top:5885;width:246;height:2" coordorigin="3810,5885" coordsize="246,2">
              <v:shape style="position:absolute;left:3810;top:5885;width:246;height:2" coordorigin="3810,5885" coordsize="246,0" path="m3810,5885l4056,5885e" filled="f" stroked="t" strokeweight=".94664pt" strokecolor="#5B5B5B">
                <v:path arrowok="t"/>
              </v:shape>
            </v:group>
            <v:group style="position:absolute;left:4674;top:5354;width:2;height:1492" coordorigin="4674,5354" coordsize="2,1492">
              <v:shape style="position:absolute;left:4674;top:5354;width:2;height:1492" coordorigin="4674,5354" coordsize="0,1492" path="m4674,6846l4674,5354e" filled="f" stroked="t" strokeweight=".94664pt" strokecolor="#444444">
                <v:path arrowok="t"/>
              </v:shape>
            </v:group>
            <v:group style="position:absolute;left:8373;top:5888;width:502;height:2" coordorigin="8373,5888" coordsize="502,2">
              <v:shape style="position:absolute;left:8373;top:5888;width:502;height:2" coordorigin="8373,5888" coordsize="502,0" path="m8373,5888l8875,5888e" filled="f" stroked="t" strokeweight=".47332pt" strokecolor="#2F2F2F">
                <v:path arrowok="t"/>
              </v:shape>
            </v:group>
            <v:group style="position:absolute;left:8818;top:5890;width:2741;height:2" coordorigin="8818,5890" coordsize="2741,2">
              <v:shape style="position:absolute;left:8818;top:5890;width:2741;height:2" coordorigin="8818,5890" coordsize="2741,0" path="m8818,5890l11558,5890e" filled="f" stroked="t" strokeweight=".94664pt" strokecolor="#4F4F4F">
                <v:path arrowok="t"/>
              </v:shape>
            </v:group>
            <v:group style="position:absolute;left:786;top:6126;width:10768;height:2" coordorigin="786,6126" coordsize="10768,2">
              <v:shape style="position:absolute;left:786;top:6126;width:10768;height:2" coordorigin="786,6126" coordsize="10768,0" path="m786,6126l11554,6126e" filled="f" stroked="t" strokeweight=".94664pt" strokecolor="#484848">
                <v:path arrowok="t"/>
              </v:shape>
            </v:group>
            <v:group style="position:absolute;left:2147;top:6102;width:2;height:539" coordorigin="2147,6102" coordsize="2,539">
              <v:shape style="position:absolute;left:2147;top:6102;width:2;height:539" coordorigin="2147,6102" coordsize="0,539" path="m2147,6641l2147,6102e" filled="f" stroked="t" strokeweight=".70998pt" strokecolor="#2F2F2F">
                <v:path arrowok="t"/>
              </v:shape>
            </v:group>
            <v:group style="position:absolute;left:7545;top:6121;width:2;height:725" coordorigin="7545,6121" coordsize="2,725">
              <v:shape style="position:absolute;left:7545;top:6121;width:2;height:725" coordorigin="7545,6121" coordsize="0,725" path="m7545,6846l7545,6121e" filled="f" stroked="t" strokeweight=".94664pt" strokecolor="#444444">
                <v:path arrowok="t"/>
              </v:shape>
            </v:group>
            <v:group style="position:absolute;left:2139;top:6596;width:9419;height:2" coordorigin="2139,6596" coordsize="9419,2">
              <v:shape style="position:absolute;left:2139;top:6596;width:9419;height:2" coordorigin="2139,6596" coordsize="9419,0" path="m2139,6596l11558,6596e" filled="f" stroked="t" strokeweight=".94664pt" strokecolor="#484848">
                <v:path arrowok="t"/>
              </v:shape>
            </v:group>
            <v:group style="position:absolute;left:2135;top:6834;width:9424;height:2" coordorigin="2135,6834" coordsize="9424,2">
              <v:shape style="position:absolute;left:2135;top:6834;width:9424;height:2" coordorigin="2135,6834" coordsize="9424,0" path="m2135,6834l11558,6834e" filled="f" stroked="t" strokeweight=".94664pt" strokecolor="#484848">
                <v:path arrowok="t"/>
              </v:shape>
            </v:group>
            <v:group style="position:absolute;left:421;top:7072;width:932;height:2" coordorigin="421,7072" coordsize="932,2">
              <v:shape style="position:absolute;left:421;top:7072;width:932;height:2" coordorigin="421,7072" coordsize="932,0" path="m421,7072l1354,7072e" filled="f" stroked="t" strokeweight=".94664pt" strokecolor="#444444">
                <v:path arrowok="t"/>
              </v:shape>
            </v:group>
            <v:group style="position:absolute;left:980;top:7072;width:530;height:2" coordorigin="980,7072" coordsize="530,2">
              <v:shape style="position:absolute;left:980;top:7072;width:530;height:2" coordorigin="980,7072" coordsize="530,0" path="m980,7072l1510,7072e" filled="f" stroked="t" strokeweight=".70998pt" strokecolor="#2F2F2F">
                <v:path arrowok="t"/>
              </v:shape>
            </v:group>
            <v:group style="position:absolute;left:1453;top:7077;width:10110;height:2" coordorigin="1453,7077" coordsize="10110,2">
              <v:shape style="position:absolute;left:1453;top:7077;width:10110;height:2" coordorigin="1453,7077" coordsize="10110,0" path="m1453,7077l11563,7077e" filled="f" stroked="t" strokeweight=".94664pt" strokecolor="#484848">
                <v:path arrowok="t"/>
              </v:shape>
            </v:group>
            <v:group style="position:absolute;left:2144;top:6531;width:2;height:620" coordorigin="2144,6531" coordsize="2,620">
              <v:shape style="position:absolute;left:2144;top:6531;width:2;height:620" coordorigin="2144,6531" coordsize="0,620" path="m2144,7151l2144,6531e" filled="f" stroked="t" strokeweight=".94664pt" strokecolor="#484848">
                <v:path arrowok="t"/>
              </v:shape>
            </v:group>
            <v:group style="position:absolute;left:2147;top:7027;width:2;height:553" coordorigin="2147,7027" coordsize="2,553">
              <v:shape style="position:absolute;left:2147;top:7027;width:2;height:553" coordorigin="2147,7027" coordsize="0,553" path="m2147,7580l2147,7027e" filled="f" stroked="t" strokeweight=".47332pt" strokecolor="#2F2F2F">
                <v:path arrowok="t"/>
              </v:shape>
            </v:group>
            <v:group style="position:absolute;left:11551;top:6855;width:2;height:725" coordorigin="11551,6855" coordsize="2,725">
              <v:shape style="position:absolute;left:11551;top:6855;width:2;height:725" coordorigin="11551,6855" coordsize="0,725" path="m11551,7580l11551,6855e" filled="f" stroked="t" strokeweight=".94664pt" strokecolor="#4B4B4B">
                <v:path arrowok="t"/>
              </v:shape>
            </v:group>
            <v:group style="position:absolute;left:421;top:7547;width:3446;height:2" coordorigin="421,7547" coordsize="3446,2">
              <v:shape style="position:absolute;left:421;top:7547;width:3446;height:2" coordorigin="421,7547" coordsize="3446,0" path="m421,7547l3867,7547e" filled="f" stroked="t" strokeweight=".94664pt" strokecolor="#4B4B4B">
                <v:path arrowok="t"/>
              </v:shape>
            </v:group>
            <v:group style="position:absolute;left:3810;top:7547;width:246;height:2" coordorigin="3810,7547" coordsize="246,2">
              <v:shape style="position:absolute;left:3810;top:7547;width:246;height:2" coordorigin="3810,7547" coordsize="246,0" path="m3810,7547l4056,7547e" filled="f" stroked="t" strokeweight=".47332pt" strokecolor="#131313">
                <v:path arrowok="t"/>
              </v:shape>
            </v:group>
            <v:group style="position:absolute;left:4000;top:7549;width:7559;height:2" coordorigin="4000,7549" coordsize="7559,2">
              <v:shape style="position:absolute;left:4000;top:7549;width:7559;height:2" coordorigin="4000,7549" coordsize="7559,0" path="m4000,7549l11558,7549e" filled="f" stroked="t" strokeweight=".94664pt" strokecolor="#4B4B4B">
                <v:path arrowok="t"/>
              </v:shape>
            </v:group>
            <v:group style="position:absolute;left:2147;top:7509;width:2;height:1130" coordorigin="2147,7509" coordsize="2,1130">
              <v:shape style="position:absolute;left:2147;top:7509;width:2;height:1130" coordorigin="2147,7509" coordsize="0,1130" path="m2147,8638l2147,7509e" filled="f" stroked="t" strokeweight=".94664pt" strokecolor="#484848">
                <v:path arrowok="t"/>
              </v:shape>
            </v:group>
            <v:group style="position:absolute;left:4674;top:7542;width:2;height:257" coordorigin="4674,7542" coordsize="2,257">
              <v:shape style="position:absolute;left:4674;top:7542;width:2;height:257" coordorigin="4674,7542" coordsize="0,257" path="m4674,7799l4674,7542e" filled="f" stroked="t" strokeweight=".94664pt" strokecolor="#4F4F4F">
                <v:path arrowok="t"/>
              </v:shape>
            </v:group>
            <v:group style="position:absolute;left:4672;top:7787;width:6892;height:2" coordorigin="4672,7787" coordsize="6892,2">
              <v:shape style="position:absolute;left:4672;top:7787;width:6892;height:2" coordorigin="4672,7787" coordsize="6892,0" path="m4672,7787l11563,7787e" filled="f" stroked="t" strokeweight=".94664pt" strokecolor="#4B4B4B">
                <v:path arrowok="t"/>
              </v:shape>
            </v:group>
            <v:group style="position:absolute;left:4676;top:7757;width:2;height:286" coordorigin="4676,7757" coordsize="2,286">
              <v:shape style="position:absolute;left:4676;top:7757;width:2;height:286" coordorigin="4676,7757" coordsize="0,286" path="m4676,8043l4676,7757e" filled="f" stroked="t" strokeweight=".70998pt" strokecolor="#232323">
                <v:path arrowok="t"/>
              </v:shape>
            </v:group>
            <v:group style="position:absolute;left:4672;top:8028;width:6892;height:2" coordorigin="4672,8028" coordsize="6892,2">
              <v:shape style="position:absolute;left:4672;top:8028;width:6892;height:2" coordorigin="4672,8028" coordsize="6892,0" path="m4672,8028l11563,8028e" filled="f" stroked="t" strokeweight=".70998pt" strokecolor="#4B4B4B">
                <v:path arrowok="t"/>
              </v:shape>
            </v:group>
            <v:group style="position:absolute;left:426;top:8269;width:11137;height:2" coordorigin="426,8269" coordsize="11137,2">
              <v:shape style="position:absolute;left:426;top:8269;width:11137;height:2" coordorigin="426,8269" coordsize="11137,0" path="m426,8269l11563,8269e" filled="f" stroked="t" strokeweight=".94664pt" strokecolor="#4B4B4B">
                <v:path arrowok="t"/>
              </v:shape>
            </v:group>
            <v:group style="position:absolute;left:4676;top:7985;width:2;height:296" coordorigin="4676,7985" coordsize="2,296">
              <v:shape style="position:absolute;left:4676;top:7985;width:2;height:296" coordorigin="4676,7985" coordsize="0,296" path="m4676,8281l4676,7985e" filled="f" stroked="t" strokeweight=".94664pt" strokecolor="#444444">
                <v:path arrowok="t"/>
              </v:shape>
            </v:group>
            <v:group style="position:absolute;left:433;top:8395;width:2;height:372" coordorigin="433,8395" coordsize="2,372">
              <v:shape style="position:absolute;left:433;top:8395;width:2;height:372" coordorigin="433,8395" coordsize="0,372" path="m433,8767l433,8395e" filled="f" stroked="t" strokeweight="1.1833pt" strokecolor="#575757">
                <v:path arrowok="t"/>
              </v:shape>
            </v:group>
            <v:group style="position:absolute;left:2149;top:8481;width:2;height:286" coordorigin="2149,8481" coordsize="2,286">
              <v:shape style="position:absolute;left:2149;top:8481;width:2;height:286" coordorigin="2149,8481" coordsize="0,286" path="m2149,8767l2149,8481e" filled="f" stroked="t" strokeweight=".47332pt" strokecolor="#3B3B3B">
                <v:path arrowok="t"/>
              </v:shape>
            </v:group>
            <v:group style="position:absolute;left:447;top:8710;width:2;height:7585" coordorigin="447,8710" coordsize="2,7585">
              <v:shape style="position:absolute;left:447;top:8710;width:2;height:7585" coordorigin="447,8710" coordsize="0,7585" path="m447,16295l447,8710e" filled="f" stroked="t" strokeweight=".70998pt" strokecolor="#444444">
                <v:path arrowok="t"/>
              </v:shape>
            </v:group>
            <v:group style="position:absolute;left:426;top:9072;width:11142;height:2" coordorigin="426,9072" coordsize="11142,2">
              <v:shape style="position:absolute;left:426;top:9072;width:11142;height:2" coordorigin="426,9072" coordsize="11142,0" path="m426,9072l11568,9072e" filled="f" stroked="t" strokeweight=".94664pt" strokecolor="#4B4B4B">
                <v:path arrowok="t"/>
              </v:shape>
            </v:group>
            <v:group style="position:absolute;left:11561;top:8710;width:2;height:391" coordorigin="11561,8710" coordsize="2,391">
              <v:shape style="position:absolute;left:11561;top:8710;width:2;height:391" coordorigin="11561,8710" coordsize="0,391" path="m11561,9101l11561,8710e" filled="f" stroked="t" strokeweight=".47332pt" strokecolor="#343434">
                <v:path arrowok="t"/>
              </v:shape>
            </v:group>
            <v:group style="position:absolute;left:2151;top:8710;width:2;height:3518" coordorigin="2151,8710" coordsize="2,3518">
              <v:shape style="position:absolute;left:2151;top:8710;width:2;height:3518" coordorigin="2151,8710" coordsize="0,3518" path="m2151,12228l2151,8710e" filled="f" stroked="t" strokeweight=".94664pt" strokecolor="#444444">
                <v:path arrowok="t"/>
              </v:shape>
            </v:group>
            <v:group style="position:absolute;left:11563;top:9020;width:2;height:3661" coordorigin="11563,9020" coordsize="2,3661">
              <v:shape style="position:absolute;left:11563;top:9020;width:2;height:3661" coordorigin="11563,9020" coordsize="0,3661" path="m11563,12681l11563,9020e" filled="f" stroked="t" strokeweight=".94664pt" strokecolor="#4B4B4B">
                <v:path arrowok="t"/>
              </v:shape>
            </v:group>
            <v:group style="position:absolute;left:426;top:9997;width:11142;height:2" coordorigin="426,9997" coordsize="11142,2">
              <v:shape style="position:absolute;left:426;top:9997;width:11142;height:2" coordorigin="426,9997" coordsize="11142,0" path="m426,9997l11568,9997e" filled="f" stroked="t" strokeweight=".94664pt" strokecolor="#4B4B4B">
                <v:path arrowok="t"/>
              </v:shape>
            </v:group>
            <v:group style="position:absolute;left:426;top:10238;width:3441;height:2" coordorigin="426,10238" coordsize="3441,2">
              <v:shape style="position:absolute;left:426;top:10238;width:3441;height:2" coordorigin="426,10238" coordsize="3441,0" path="m426,10238l3867,10238e" filled="f" stroked="t" strokeweight=".94664pt" strokecolor="#4B4B4B">
                <v:path arrowok="t"/>
              </v:shape>
            </v:group>
            <v:group style="position:absolute;left:3810;top:10238;width:246;height:2" coordorigin="3810,10238" coordsize="246,2">
              <v:shape style="position:absolute;left:3810;top:10238;width:246;height:2" coordorigin="3810,10238" coordsize="246,0" path="m3810,10238l4056,10238e" filled="f" stroked="t" strokeweight=".70998pt" strokecolor="#383838">
                <v:path arrowok="t"/>
              </v:shape>
            </v:group>
            <v:group style="position:absolute;left:3962;top:10236;width:734;height:2" coordorigin="3962,10236" coordsize="734,2">
              <v:shape style="position:absolute;left:3962;top:10236;width:734;height:2" coordorigin="3962,10236" coordsize="734,0" path="m3962,10236l4695,10236e" filled="f" stroked="t" strokeweight=".94664pt" strokecolor="#4F4F4F">
                <v:path arrowok="t"/>
              </v:shape>
            </v:group>
            <v:group style="position:absolute;left:4639;top:10238;width:606;height:2" coordorigin="4639,10238" coordsize="606,2">
              <v:shape style="position:absolute;left:4639;top:10238;width:606;height:2" coordorigin="4639,10238" coordsize="606,0" path="m4639,10238l5244,10238e" filled="f" stroked="t" strokeweight=".47332pt" strokecolor="#3B3B3B">
                <v:path arrowok="t"/>
              </v:shape>
            </v:group>
            <v:group style="position:absolute;left:5140;top:10236;width:6428;height:2" coordorigin="5140,10236" coordsize="6428,2">
              <v:shape style="position:absolute;left:5140;top:10236;width:6428;height:2" coordorigin="5140,10236" coordsize="6428,0" path="m5140,10236l11568,10236e" filled="f" stroked="t" strokeweight=".94664pt" strokecolor="#4B4B4B">
                <v:path arrowok="t"/>
              </v:shape>
            </v:group>
            <v:group style="position:absolute;left:431;top:10479;width:2883;height:2" coordorigin="431,10479" coordsize="2883,2">
              <v:shape style="position:absolute;left:431;top:10479;width:2883;height:2" coordorigin="431,10479" coordsize="2883,0" path="m431,10479l3313,10479e" filled="f" stroked="t" strokeweight=".70998pt" strokecolor="#4B4B4B">
                <v:path arrowok="t"/>
              </v:shape>
            </v:group>
            <v:group style="position:absolute;left:3256;top:10479;width:360;height:2" coordorigin="3256,10479" coordsize="360,2">
              <v:shape style="position:absolute;left:3256;top:10479;width:360;height:2" coordorigin="3256,10479" coordsize="360,0" path="m3256,10479l3616,10479e" filled="f" stroked="t" strokeweight=".47332pt" strokecolor="#2B2B2B">
                <v:path arrowok="t"/>
              </v:shape>
            </v:group>
            <v:group style="position:absolute;left:3540;top:10474;width:8028;height:2" coordorigin="3540,10474" coordsize="8028,2">
              <v:shape style="position:absolute;left:3540;top:10474;width:8028;height:2" coordorigin="3540,10474" coordsize="8028,0" path="m3540,10474l11568,10474e" filled="f" stroked="t" strokeweight=".94664pt" strokecolor="#4B4B4B">
                <v:path arrowok="t"/>
              </v:shape>
            </v:group>
            <v:group style="position:absolute;left:431;top:10958;width:402;height:2" coordorigin="431,10958" coordsize="402,2">
              <v:shape style="position:absolute;left:431;top:10958;width:402;height:2" coordorigin="431,10958" coordsize="402,0" path="m431,10958l833,10958e" filled="f" stroked="t" strokeweight=".47332pt" strokecolor="#383838">
                <v:path arrowok="t"/>
              </v:shape>
            </v:group>
            <v:group style="position:absolute;left:440;top:10693;width:2;height:305" coordorigin="440,10693" coordsize="2,305">
              <v:shape style="position:absolute;left:440;top:10693;width:2;height:305" coordorigin="440,10693" coordsize="0,305" path="m440,10998l440,10693e" filled="f" stroked="t" strokeweight=".70998pt" strokecolor="#3B3B3B">
                <v:path arrowok="t"/>
              </v:shape>
            </v:group>
            <v:group style="position:absolute;left:691;top:10955;width:10882;height:2" coordorigin="691,10955" coordsize="10882,2">
              <v:shape style="position:absolute;left:691;top:10955;width:10882;height:2" coordorigin="691,10955" coordsize="10882,0" path="m691,10955l11573,10955e" filled="f" stroked="t" strokeweight=".94664pt" strokecolor="#4B4B4B">
                <v:path arrowok="t"/>
              </v:shape>
            </v:group>
            <v:group style="position:absolute;left:426;top:11199;width:2319;height:2" coordorigin="426,11199" coordsize="2319,2">
              <v:shape style="position:absolute;left:426;top:11199;width:2319;height:2" coordorigin="426,11199" coordsize="2319,0" path="m426,11199l2745,11199e" filled="f" stroked="t" strokeweight=".70998pt" strokecolor="#484848">
                <v:path arrowok="t"/>
              </v:shape>
            </v:group>
            <v:group style="position:absolute;left:2688;top:11199;width:1179;height:2" coordorigin="2688,11199" coordsize="1179,2">
              <v:shape style="position:absolute;left:2688;top:11199;width:1179;height:2" coordorigin="2688,11199" coordsize="1179,0" path="m2688,11199l3867,11199e" filled="f" stroked="t" strokeweight=".47332pt" strokecolor="#3F3F3F">
                <v:path arrowok="t"/>
              </v:shape>
            </v:group>
            <v:group style="position:absolute;left:8818;top:11191;width:327;height:2" coordorigin="8818,11191" coordsize="327,2">
              <v:shape style="position:absolute;left:8818;top:11191;width:327;height:2" coordorigin="8818,11191" coordsize="327,0" path="m8818,11191l9145,11191e" filled="f" stroked="t" strokeweight=".70998pt" strokecolor="#383838">
                <v:path arrowok="t"/>
              </v:shape>
            </v:group>
            <v:group style="position:absolute;left:3810;top:11194;width:7762;height:2" coordorigin="3810,11194" coordsize="7762,2">
              <v:shape style="position:absolute;left:3810;top:11194;width:7762;height:2" coordorigin="3810,11194" coordsize="7762,0" path="m3810,11194l11573,11194e" filled="f" stroked="t" strokeweight=".94664pt" strokecolor="#4B4B4B">
                <v:path arrowok="t"/>
              </v:shape>
            </v:group>
            <v:group style="position:absolute;left:805;top:11175;width:2;height:1025" coordorigin="805,11175" coordsize="2,1025">
              <v:shape style="position:absolute;left:805;top:11175;width:2;height:1025" coordorigin="805,11175" coordsize="0,1025" path="m805,12200l805,11175e" filled="f" stroked="t" strokeweight=".23666pt" strokecolor="#343434">
                <v:path arrowok="t"/>
              </v:shape>
            </v:group>
            <v:group style="position:absolute;left:1486;top:11146;width:2;height:362" coordorigin="1486,11146" coordsize="2,362">
              <v:shape style="position:absolute;left:1486;top:11146;width:2;height:362" coordorigin="1486,11146" coordsize="0,362" path="m1486,11508l1486,11146e" filled="f" stroked="t" strokeweight=".94664pt" strokecolor="#4F4F4F">
                <v:path arrowok="t"/>
              </v:shape>
            </v:group>
            <v:group style="position:absolute;left:7121;top:11184;width:2;height:1044" coordorigin="7121,11184" coordsize="2,1044">
              <v:shape style="position:absolute;left:7121;top:11184;width:2;height:1044" coordorigin="7121,11184" coordsize="0,1044" path="m7121,12228l7121,11184e" filled="f" stroked="t" strokeweight=".94664pt" strokecolor="#3F3F3F">
                <v:path arrowok="t"/>
              </v:shape>
            </v:group>
            <v:group style="position:absolute;left:431;top:11713;width:407;height:2" coordorigin="431,11713" coordsize="407,2">
              <v:shape style="position:absolute;left:431;top:11713;width:407;height:2" coordorigin="431,11713" coordsize="407,0" path="m431,11713l838,11713e" filled="f" stroked="t" strokeweight=".94664pt" strokecolor="#484848">
                <v:path arrowok="t"/>
              </v:shape>
            </v:group>
            <v:group style="position:absolute;left:776;top:11713;width:260;height:2" coordorigin="776,11713" coordsize="260,2">
              <v:shape style="position:absolute;left:776;top:11713;width:260;height:2" coordorigin="776,11713" coordsize="260,0" path="m776,11713l1037,11713e" filled="f" stroked="t" strokeweight=".47332pt" strokecolor="#1F1F1F">
                <v:path arrowok="t"/>
              </v:shape>
            </v:group>
            <v:group style="position:absolute;left:1486;top:11132;width:2;height:4143" coordorigin="1486,11132" coordsize="2,4143">
              <v:shape style="position:absolute;left:1486;top:11132;width:2;height:4143" coordorigin="1486,11132" coordsize="0,4143" path="m1486,15275l1486,11132e" filled="f" stroked="t" strokeweight=".47332pt" strokecolor="#484848">
                <v:path arrowok="t"/>
              </v:shape>
            </v:group>
            <v:group style="position:absolute;left:4639;top:11711;width:189;height:2" coordorigin="4639,11711" coordsize="189,2">
              <v:shape style="position:absolute;left:4639;top:11711;width:189;height:2" coordorigin="4639,11711" coordsize="189,0" path="m4639,11711l4828,11711e" filled="f" stroked="t" strokeweight=".70998pt" strokecolor="#3B3B3B">
                <v:path arrowok="t"/>
              </v:shape>
            </v:group>
            <v:group style="position:absolute;left:980;top:11709;width:10593;height:2" coordorigin="980,11709" coordsize="10593,2">
              <v:shape style="position:absolute;left:980;top:11709;width:10593;height:2" coordorigin="980,11709" coordsize="10593,0" path="m980,11709l11573,11709e" filled="f" stroked="t" strokeweight=".94664pt" strokecolor="#4B4B4B">
                <v:path arrowok="t"/>
              </v:shape>
            </v:group>
            <v:group style="position:absolute;left:1489;top:11666;width:2;height:1383" coordorigin="1489,11666" coordsize="2,1383">
              <v:shape style="position:absolute;left:1489;top:11666;width:2;height:1383" coordorigin="1489,11666" coordsize="0,1383" path="m1489,13048l1489,11666e" filled="f" stroked="t" strokeweight=".70998pt" strokecolor="#545454">
                <v:path arrowok="t"/>
              </v:shape>
            </v:group>
            <v:group style="position:absolute;left:440;top:12171;width:2;height:4114" coordorigin="440,12171" coordsize="2,4114">
              <v:shape style="position:absolute;left:440;top:12171;width:2;height:4114" coordorigin="440,12171" coordsize="0,4114" path="m440,16285l440,12171e" filled="f" stroked="t" strokeweight=".70998pt" strokecolor="#3F3F3F">
                <v:path arrowok="t"/>
              </v:shape>
            </v:group>
            <v:group style="position:absolute;left:805;top:12200;width:2;height:1368" coordorigin="805,12200" coordsize="2,1368">
              <v:shape style="position:absolute;left:805;top:12200;width:2;height:1368" coordorigin="805,12200" coordsize="0,1368" path="m805,13568l805,12200e" filled="f" stroked="t" strokeweight=".23666pt" strokecolor="#000000">
                <v:path arrowok="t"/>
              </v:shape>
            </v:group>
            <v:group style="position:absolute;left:2154;top:12171;width:2;height:162" coordorigin="2154,12171" coordsize="2,162">
              <v:shape style="position:absolute;left:2154;top:12171;width:2;height:162" coordorigin="2154,12171" coordsize="0,162" path="m2154,12333l2154,12171e" filled="f" stroked="t" strokeweight=".47332pt" strokecolor="#0F0F0F">
                <v:path arrowok="t"/>
              </v:shape>
            </v:group>
            <v:group style="position:absolute;left:7123;top:12171;width:2;height:248" coordorigin="7123,12171" coordsize="2,248">
              <v:shape style="position:absolute;left:7123;top:12171;width:2;height:248" coordorigin="7123,12171" coordsize="0,248" path="m7123,12419l7123,12171e" filled="f" stroked="t" strokeweight=".47332pt" strokecolor="#0F0F0F">
                <v:path arrowok="t"/>
              </v:shape>
            </v:group>
            <v:group style="position:absolute;left:4639;top:12445;width:147;height:2" coordorigin="4639,12445" coordsize="147,2">
              <v:shape style="position:absolute;left:4639;top:12445;width:147;height:2" coordorigin="4639,12445" coordsize="147,0" path="m4639,12445l4785,12445e" filled="f" stroked="t" strokeweight=".47332pt" strokecolor="#5B67A0">
                <v:path arrowok="t"/>
              </v:shape>
            </v:group>
            <v:group style="position:absolute;left:2156;top:12276;width:2;height:381" coordorigin="2156,12276" coordsize="2,381">
              <v:shape style="position:absolute;left:2156;top:12276;width:2;height:381" coordorigin="2156,12276" coordsize="0,381" path="m2156,12657l2156,12276e" filled="f" stroked="t" strokeweight=".94664pt" strokecolor="#484848">
                <v:path arrowok="t"/>
              </v:shape>
            </v:group>
            <v:group style="position:absolute;left:7126;top:12362;width:2;height:372" coordorigin="7126,12362" coordsize="2,372">
              <v:shape style="position:absolute;left:7126;top:12362;width:2;height:372" coordorigin="7126,12362" coordsize="0,372" path="m7126,12734l7126,12362e" filled="f" stroked="t" strokeweight=".94664pt" strokecolor="#484848">
                <v:path arrowok="t"/>
              </v:shape>
            </v:group>
            <v:group style="position:absolute;left:2158;top:12600;width:2;height:267" coordorigin="2158,12600" coordsize="2,267">
              <v:shape style="position:absolute;left:2158;top:12600;width:2;height:267" coordorigin="2158,12600" coordsize="0,267" path="m2158,12867l2158,12600e" filled="f" stroked="t" strokeweight=".47332pt" strokecolor="#181818">
                <v:path arrowok="t"/>
              </v:shape>
            </v:group>
            <v:group style="position:absolute;left:7123;top:12600;width:2;height:267" coordorigin="7123,12600" coordsize="2,267">
              <v:shape style="position:absolute;left:7123;top:12600;width:2;height:267" coordorigin="7123,12600" coordsize="0,267" path="m7123,12867l7123,12600e" filled="f" stroked="t" strokeweight=".70998pt" strokecolor="#343434">
                <v:path arrowok="t"/>
              </v:shape>
            </v:group>
            <v:group style="position:absolute;left:2156;top:12810;width:2;height:1349" coordorigin="2156,12810" coordsize="2,1349">
              <v:shape style="position:absolute;left:2156;top:12810;width:2;height:1349" coordorigin="2156,12810" coordsize="0,1349" path="m2156,14159l2156,12810e" filled="f" stroked="t" strokeweight=".47332pt" strokecolor="#3B3B3B">
                <v:path arrowok="t"/>
              </v:shape>
            </v:group>
            <v:group style="position:absolute;left:7128;top:12810;width:2;height:157" coordorigin="7128,12810" coordsize="2,157">
              <v:shape style="position:absolute;left:7128;top:12810;width:2;height:157" coordorigin="7128,12810" coordsize="0,157" path="m7128,12967l7128,12810e" filled="f" stroked="t" strokeweight=".47332pt" strokecolor="#1F1F1F">
                <v:path arrowok="t"/>
              </v:shape>
            </v:group>
            <v:group style="position:absolute;left:11566;top:8352;width:2;height:6784" coordorigin="11566,8352" coordsize="2,6784">
              <v:shape style="position:absolute;left:11566;top:8352;width:2;height:6784" coordorigin="11566,8352" coordsize="0,6784" path="m11566,15136l11566,8352e" filled="f" stroked="t" strokeweight=".70998pt" strokecolor="#484848">
                <v:path arrowok="t"/>
              </v:shape>
            </v:group>
            <v:group style="position:absolute;left:7133;top:12910;width:2;height:3366" coordorigin="7133,12910" coordsize="2,3366">
              <v:shape style="position:absolute;left:7133;top:12910;width:2;height:3366" coordorigin="7133,12910" coordsize="0,3366" path="m7133,16276l7133,12910e" filled="f" stroked="t" strokeweight=".94664pt" strokecolor="#484848">
                <v:path arrowok="t"/>
              </v:shape>
            </v:group>
            <v:group style="position:absolute;left:1491;top:12991;width:2;height:277" coordorigin="1491,12991" coordsize="2,277">
              <v:shape style="position:absolute;left:1491;top:12991;width:2;height:277" coordorigin="1491,12991" coordsize="0,277" path="m1491,13268l1491,12991e" filled="f" stroked="t" strokeweight=".47332pt" strokecolor="#232323">
                <v:path arrowok="t"/>
              </v:shape>
            </v:group>
            <v:group style="position:absolute;left:8785;top:13439;width:1741;height:2" coordorigin="8785,13439" coordsize="1741,2">
              <v:shape style="position:absolute;left:8785;top:13439;width:1741;height:2" coordorigin="8785,13439" coordsize="1741,0" path="m8785,13439l10527,13439e" filled="f" stroked="t" strokeweight="2.839921pt" strokecolor="#576487">
                <v:path arrowok="t"/>
              </v:shape>
            </v:group>
            <v:group style="position:absolute;left:8501;top:13439;width:186;height:2" coordorigin="8501,13439" coordsize="186,2">
              <v:shape style="position:absolute;left:8501;top:13439;width:186;height:2" coordorigin="8501,13439" coordsize="186,0" path="m8501,13439l8687,13439e" filled="f" stroked="t" strokeweight="2.839921pt" strokecolor="#576487">
                <v:path arrowok="t"/>
              </v:shape>
            </v:group>
            <v:group style="position:absolute;left:1493;top:13210;width:2;height:1430" coordorigin="1493,13210" coordsize="2,1430">
              <v:shape style="position:absolute;left:1493;top:13210;width:2;height:1430" coordorigin="1493,13210" coordsize="0,1430" path="m1493,14641l1493,13210e" filled="f" stroked="t" strokeweight=".94664pt" strokecolor="#4F4F4F">
                <v:path arrowok="t"/>
              </v:shape>
            </v:group>
            <v:group style="position:absolute;left:440;top:13792;width:596;height:2" coordorigin="440,13792" coordsize="596,2">
              <v:shape style="position:absolute;left:440;top:13792;width:596;height:2" coordorigin="440,13792" coordsize="596,0" path="m440,13792l1037,13792e" filled="f" stroked="t" strokeweight=".47332pt" strokecolor="#4B4B4B">
                <v:path arrowok="t"/>
              </v:shape>
            </v:group>
            <v:group style="position:absolute;left:445;top:13539;width:2;height:324" coordorigin="445,13539" coordsize="2,324">
              <v:shape style="position:absolute;left:445;top:13539;width:2;height:324" coordorigin="445,13539" coordsize="0,324" path="m445,13863l445,13539e" filled="f" stroked="t" strokeweight=".47332pt" strokecolor="#181818">
                <v:path arrowok="t"/>
              </v:shape>
            </v:group>
            <v:group style="position:absolute;left:805;top:13568;width:2;height:267" coordorigin="805,13568" coordsize="2,267">
              <v:shape style="position:absolute;left:805;top:13568;width:2;height:267" coordorigin="805,13568" coordsize="0,267" path="m805,13835l805,13568e" filled="f" stroked="t" strokeweight=".23666pt" strokecolor="#5B5B5B">
                <v:path arrowok="t"/>
              </v:shape>
            </v:group>
            <v:group style="position:absolute;left:980;top:13794;width:540;height:2" coordorigin="980,13794" coordsize="540,2">
              <v:shape style="position:absolute;left:980;top:13794;width:540;height:2" coordorigin="980,13794" coordsize="540,0" path="m980,13794l1519,13794e" filled="f" stroked="t" strokeweight=".47332pt" strokecolor="#606060">
                <v:path arrowok="t"/>
              </v:shape>
            </v:group>
            <v:group style="position:absolute;left:1571;top:13794;width:592;height:2" coordorigin="1571,13794" coordsize="592,2">
              <v:shape style="position:absolute;left:1571;top:13794;width:592;height:2" coordorigin="1571,13794" coordsize="592,0" path="m1571,13794l2163,13794e" filled="f" stroked="t" strokeweight=".23666pt" strokecolor="#606060">
                <v:path arrowok="t"/>
              </v:shape>
            </v:group>
            <v:group style="position:absolute;left:805;top:13821;width:2;height:2446" coordorigin="805,13821" coordsize="2,2446">
              <v:shape style="position:absolute;left:805;top:13821;width:2;height:2446" coordorigin="805,13821" coordsize="0,2446" path="m805,16266l805,13821e" filled="f" stroked="t" strokeweight=".23666pt" strokecolor="#000000">
                <v:path arrowok="t"/>
              </v:shape>
            </v:group>
            <v:group style="position:absolute;left:2161;top:14102;width:2;height:362" coordorigin="2161,14102" coordsize="2,362">
              <v:shape style="position:absolute;left:2161;top:14102;width:2;height:362" coordorigin="2161,14102" coordsize="0,362" path="m2161,14464l2161,14102e" filled="f" stroked="t" strokeweight=".23666pt" strokecolor="#232323">
                <v:path arrowok="t"/>
              </v:shape>
            </v:group>
            <v:group style="position:absolute;left:11570;top:14102;width:2;height:362" coordorigin="11570,14102" coordsize="2,362">
              <v:shape style="position:absolute;left:11570;top:14102;width:2;height:362" coordorigin="11570,14102" coordsize="0,362" path="m11570,14464l11570,14102e" filled="f" stroked="t" strokeweight=".47332pt" strokecolor="#282828">
                <v:path arrowok="t"/>
              </v:shape>
            </v:group>
            <v:group style="position:absolute;left:447;top:14407;width:2;height:234" coordorigin="447,14407" coordsize="2,234">
              <v:shape style="position:absolute;left:447;top:14407;width:2;height:234" coordorigin="447,14407" coordsize="0,234" path="m447,14641l447,14407e" filled="f" stroked="t" strokeweight=".70998pt" strokecolor="#2F2F2F">
                <v:path arrowok="t"/>
              </v:shape>
            </v:group>
            <v:group style="position:absolute;left:2158;top:14407;width:2;height:467" coordorigin="2158,14407" coordsize="2,467">
              <v:shape style="position:absolute;left:2158;top:14407;width:2;height:467" coordorigin="2158,14407" coordsize="0,467" path="m2158,14874l2158,14407e" filled="f" stroked="t" strokeweight=".47332pt" strokecolor="#3F3F3F">
                <v:path arrowok="t"/>
              </v:shape>
            </v:group>
            <v:group style="position:absolute;left:9119;top:14407;width:2;height:234" coordorigin="9119,14407" coordsize="2,234">
              <v:shape style="position:absolute;left:9119;top:14407;width:2;height:234" coordorigin="9119,14407" coordsize="0,234" path="m9119,14641l9119,14407e" filled="f" stroked="t" strokeweight="1.89328pt" strokecolor="#484848">
                <v:path arrowok="t"/>
              </v:shape>
            </v:group>
            <v:group style="position:absolute;left:1496;top:14583;width:2;height:291" coordorigin="1496,14583" coordsize="2,291">
              <v:shape style="position:absolute;left:1496;top:14583;width:2;height:291" coordorigin="1496,14583" coordsize="0,291" path="m1496,14874l1496,14583e" filled="f" stroked="t" strokeweight=".47332pt" strokecolor="#232323">
                <v:path arrowok="t"/>
              </v:shape>
            </v:group>
            <v:group style="position:absolute;left:9142;top:14431;width:2;height:315" coordorigin="9142,14431" coordsize="2,315">
              <v:shape style="position:absolute;left:9142;top:14431;width:2;height:315" coordorigin="9142,14431" coordsize="0,315" path="m9142,14745l9142,14431e" filled="f" stroked="t" strokeweight=".94664pt" strokecolor="#575757">
                <v:path arrowok="t"/>
              </v:shape>
            </v:group>
            <v:group style="position:absolute;left:1496;top:14817;width:2;height:1468" coordorigin="1496,14817" coordsize="2,1468">
              <v:shape style="position:absolute;left:1496;top:14817;width:2;height:1468" coordorigin="1496,14817" coordsize="0,1468" path="m1496,16285l1496,14817e" filled="f" stroked="t" strokeweight=".70998pt" strokecolor="#484848">
                <v:path arrowok="t"/>
              </v:shape>
            </v:group>
            <v:group style="position:absolute;left:2161;top:14817;width:2;height:286" coordorigin="2161,14817" coordsize="2,286">
              <v:shape style="position:absolute;left:2161;top:14817;width:2;height:286" coordorigin="2161,14817" coordsize="0,286" path="m2161,15103l2161,14817e" filled="f" stroked="t" strokeweight=".23666pt" strokecolor="#2B2B2B">
                <v:path arrowok="t"/>
              </v:shape>
            </v:group>
            <v:group style="position:absolute;left:7135;top:14817;width:2;height:286" coordorigin="7135,14817" coordsize="2,286">
              <v:shape style="position:absolute;left:7135;top:14817;width:2;height:286" coordorigin="7135,14817" coordsize="0,286" path="m7135,15103l7135,14817e" filled="f" stroked="t" strokeweight=".70998pt" strokecolor="#3F3F3F">
                <v:path arrowok="t"/>
              </v:shape>
            </v:group>
            <v:group style="position:absolute;left:450;top:15046;width:2;height:162" coordorigin="450,15046" coordsize="2,162">
              <v:shape style="position:absolute;left:450;top:15046;width:2;height:162" coordorigin="450,15046" coordsize="0,162" path="m450,15208l450,15046e" filled="f" stroked="t" strokeweight=".47332pt" strokecolor="#0C0C0C">
                <v:path arrowok="t"/>
              </v:shape>
            </v:group>
            <v:group style="position:absolute;left:2161;top:15046;width:2;height:162" coordorigin="2161,15046" coordsize="2,162">
              <v:shape style="position:absolute;left:2161;top:15046;width:2;height:162" coordorigin="2161,15046" coordsize="0,162" path="m2161,15208l2161,15046e" filled="f" stroked="t" strokeweight=".23666pt" strokecolor="#131313">
                <v:path arrowok="t"/>
              </v:shape>
            </v:group>
            <v:group style="position:absolute;left:11570;top:15046;width:2;height:415" coordorigin="11570,15046" coordsize="2,415">
              <v:shape style="position:absolute;left:11570;top:15046;width:2;height:415" coordorigin="11570,15046" coordsize="0,415" path="m11570,15461l11570,15046e" filled="f" stroked="t" strokeweight=".47332pt" strokecolor="#2B2B2B">
                <v:path arrowok="t"/>
              </v:shape>
            </v:group>
            <v:group style="position:absolute;left:2161;top:15151;width:2;height:310" coordorigin="2161,15151" coordsize="2,310">
              <v:shape style="position:absolute;left:2161;top:15151;width:2;height:310" coordorigin="2161,15151" coordsize="0,310" path="m2161,15461l2161,15151e" filled="f" stroked="t" strokeweight=".23666pt" strokecolor="#3F3F3F">
                <v:path arrowok="t"/>
              </v:shape>
            </v:group>
            <v:group style="position:absolute;left:450;top:15403;width:2;height:891" coordorigin="450,15403" coordsize="2,891">
              <v:shape style="position:absolute;left:450;top:15403;width:2;height:891" coordorigin="450,15403" coordsize="0,891" path="m450,16295l450,15403e" filled="f" stroked="t" strokeweight=".70998pt" strokecolor="#4B4B4B">
                <v:path arrowok="t"/>
              </v:shape>
            </v:group>
            <v:group style="position:absolute;left:445;top:16278;width:2300;height:2" coordorigin="445,16278" coordsize="2300,2">
              <v:shape style="position:absolute;left:445;top:16278;width:2300;height:2" coordorigin="445,16278" coordsize="2300,0" path="m445,16278l2745,16278e" filled="f" stroked="t" strokeweight=".94664pt" strokecolor="#575757">
                <v:path arrowok="t"/>
              </v:shape>
            </v:group>
            <v:group style="position:absolute;left:2161;top:15828;width:2;height:458" coordorigin="2161,15828" coordsize="2,458">
              <v:shape style="position:absolute;left:2161;top:15828;width:2;height:458" coordorigin="2161,15828" coordsize="0,458" path="m2161,16285l2161,15828e" filled="f" stroked="t" strokeweight=".23666pt" strokecolor="#383838">
                <v:path arrowok="t"/>
              </v:shape>
            </v:group>
            <v:group style="position:absolute;left:2688;top:16276;width:312;height:2" coordorigin="2688,16276" coordsize="312,2">
              <v:shape style="position:absolute;left:2688;top:16276;width:312;height:2" coordorigin="2688,16276" coordsize="312,0" path="m2688,16276l3001,16276e" filled="f" stroked="t" strokeweight=".47332pt" strokecolor="#383838">
                <v:path arrowok="t"/>
              </v:shape>
            </v:group>
            <v:group style="position:absolute;left:2944;top:16264;width:8633;height:2" coordorigin="2944,16264" coordsize="8633,2">
              <v:shape style="position:absolute;left:2944;top:16264;width:8633;height:2" coordorigin="2944,16264" coordsize="8633,0" path="m2944,16264l11577,16264e" filled="f" stroked="t" strokeweight=".94664pt" strokecolor="#545454">
                <v:path arrowok="t"/>
              </v:shape>
            </v:group>
            <v:group style="position:absolute;left:11568;top:15370;width:2;height:901" coordorigin="11568,15370" coordsize="2,901">
              <v:shape style="position:absolute;left:11568;top:15370;width:2;height:901" coordorigin="11568,15370" coordsize="0,901" path="m11568,16271l11568,15370e" filled="f" stroked="t" strokeweight=".70998pt" strokecolor="#4B4B4B">
                <v:path arrowok="t"/>
              </v:shape>
            </v:group>
            <v:group style="position:absolute;left:8687;top:13179;width:99;height:337" coordorigin="8687,13179" coordsize="99,337">
              <v:shape style="position:absolute;left:8687;top:13179;width:99;height:337" coordorigin="8687,13179" coordsize="99,337" path="m8687,13179l8785,13179,8785,13516,8687,13516,8687,13179e" filled="t" fillcolor="#EBEBEB" stroked="f">
                <v:path arrowok="t"/>
                <v:fill/>
              </v:shape>
            </v:group>
            <v:group style="position:absolute;left:10635;top:13828;width:199;height:337" coordorigin="10635,13828" coordsize="199,337">
              <v:shape style="position:absolute;left:10635;top:13828;width:199;height:337" coordorigin="10635,13828" coordsize="199,337" path="m10635,13828l10834,13828,10834,14164,10635,14164,10635,13828e" filled="t" fillcolor="#EBEBEB" stroked="f">
                <v:path arrowok="t"/>
                <v:fill/>
              </v:shape>
            </v:group>
            <v:group style="position:absolute;left:10966;top:13828;width:2;height:337" coordorigin="10966,13828" coordsize="2,337">
              <v:shape style="position:absolute;left:10966;top:13828;width:2;height:337" coordorigin="10966,13828" coordsize="0,337" path="m10966,14164l10966,13828e" filled="f" stroked="t" strokeweight="1.75625pt" strokecolor="#EBEBEB">
                <v:path arrowok="t"/>
              </v:shape>
            </v:group>
            <v:group style="position:absolute;left:9545;top:13785;width:2;height:791" coordorigin="9545,13785" coordsize="2,791">
              <v:shape style="position:absolute;left:9545;top:13785;width:2;height:791" coordorigin="9545,13785" coordsize="0,791" path="m9545,14576l9545,13785e" filled="f" stroked="t" strokeweight="2.35736pt" strokecolor="#EBEBEB">
                <v:path arrowok="t"/>
              </v:shape>
            </v:group>
            <v:group style="position:absolute;left:10170;top:14214;width:162;height:226" coordorigin="10170,14214" coordsize="162,226">
              <v:shape style="position:absolute;left:10170;top:14214;width:162;height:226" coordorigin="10170,14214" coordsize="162,226" path="m10170,14214l10332,14214,10332,14440,10170,14440,10170,14214e" filled="t" fillcolor="#EBEBEB" stroked="f">
                <v:path arrowok="t"/>
                <v:fill/>
              </v:shape>
            </v:group>
            <v:group style="position:absolute;left:10403;top:14211;width:2;height:229" coordorigin="10403,14211" coordsize="2,229">
              <v:shape style="position:absolute;left:10403;top:14211;width:2;height:229" coordorigin="10403,14211" coordsize="0,229" path="m10403,14440l10403,14211e" filled="f" stroked="t" strokeweight="1.205pt" strokecolor="#EBEBEB">
                <v:path arrowok="t"/>
              </v:shape>
            </v:group>
            <v:group style="position:absolute;left:9688;top:14480;width:2;height:115" coordorigin="9688,14480" coordsize="2,115">
              <v:shape style="position:absolute;left:9688;top:14480;width:2;height:115" coordorigin="9688,14480" coordsize="0,115" path="m9688,14480l9688,14594,9688,14480xe" filled="t" fillcolor="#EBEBEB" stroked="f">
                <v:path arrowok="t"/>
                <v:fill/>
              </v:shape>
            </v:group>
            <v:group style="position:absolute;left:9993;top:14459;width:2;height:138" coordorigin="9993,14459" coordsize="2,138">
              <v:shape style="position:absolute;left:9993;top:14459;width:2;height:138" coordorigin="9993,14459" coordsize="0,138" path="m9993,14597l9993,14459e" filled="f" stroked="t" strokeweight="4.19227pt" strokecolor="#EBEBEB">
                <v:path arrowok="t"/>
              </v:shape>
            </v:group>
            <v:group style="position:absolute;left:10138;top:14459;width:2;height:138" coordorigin="10138,14459" coordsize="2,138">
              <v:shape style="position:absolute;left:10138;top:14459;width:2;height:138" coordorigin="10138,14459" coordsize="0,138" path="m10138,14597l10138,14459e" filled="f" stroked="t" strokeweight="3.61255pt" strokecolor="#EBEBEB">
                <v:path arrowok="t"/>
              </v:shape>
            </v:group>
            <v:group style="position:absolute;left:10343;top:14546;width:111;height:2" coordorigin="10343,14546" coordsize="111,2">
              <v:shape style="position:absolute;left:10343;top:14546;width:111;height:2" coordorigin="10343,14546" coordsize="111,0" path="m10343,14546l10454,14546e" filled="f" stroked="t" strokeweight="3.510645pt" strokecolor="#EBEBEB">
                <v:path arrowok="t"/>
              </v:shape>
            </v:group>
            <v:group style="position:absolute;left:9767;top:14598;width:2;height:129" coordorigin="9767,14598" coordsize="2,129">
              <v:shape style="position:absolute;left:9767;top:14598;width:2;height:129" coordorigin="9767,14598" coordsize="0,129" path="m9767,14727l9767,14598e" filled="f" stroked="t" strokeweight="2.722375pt" strokecolor="#EBEBEB">
                <v:path arrowok="t"/>
              </v:shape>
            </v:group>
            <v:group style="position:absolute;left:9929;top:14598;width:173;height:129" coordorigin="9929,14598" coordsize="173,129">
              <v:shape style="position:absolute;left:9929;top:14598;width:173;height:129" coordorigin="9929,14598" coordsize="173,129" path="m9929,14598l10102,14598,10102,14727,9929,14727,9929,14598e" filled="t" fillcolor="#EBEBEB" stroked="f">
                <v:path arrowok="t"/>
                <v:fill/>
              </v:shape>
            </v:group>
            <v:group style="position:absolute;left:9920;top:14608;width:131;height:283" coordorigin="9920,14608" coordsize="131,283">
              <v:shape style="position:absolute;left:9920;top:14608;width:131;height:283" coordorigin="9920,14608" coordsize="131,283" path="m9920,14608l10051,14608,10051,14891,9920,14891,9920,14608e" filled="t" fillcolor="#EBEBEB" stroked="f">
                <v:path arrowok="t"/>
                <v:fill/>
              </v:shape>
            </v:group>
            <v:group style="position:absolute;left:10463;top:14733;width:2;height:123" coordorigin="10463,14733" coordsize="2,123">
              <v:shape style="position:absolute;left:10463;top:14733;width:2;height:123" coordorigin="10463,14733" coordsize="0,123" path="m10463,14856l10463,14733e" filled="f" stroked="t" strokeweight="1.7695pt" strokecolor="#EBEBEB">
                <v:path arrowok="t"/>
              </v:shape>
            </v:group>
            <v:group style="position:absolute;left:2925;top:14831;width:196;height:387" coordorigin="2925,14831" coordsize="196,387">
              <v:shape style="position:absolute;left:2925;top:14831;width:196;height:387" coordorigin="2925,14831" coordsize="196,387" path="m2925,14831l3121,14831,3121,15219,2925,15219,2925,14831e" filled="t" fillcolor="#EBEBEB" stroked="f">
                <v:path arrowok="t"/>
                <v:fill/>
              </v:shape>
            </v:group>
            <v:group style="position:absolute;left:10162;top:14809;width:2;height:202" coordorigin="10162,14809" coordsize="2,202">
              <v:shape style="position:absolute;left:10162;top:14809;width:2;height:202" coordorigin="10162,14809" coordsize="0,202" path="m10162,15011l10162,14809e" filled="f" stroked="t" strokeweight="3.025pt" strokecolor="#EBEBEB">
                <v:path arrowok="t"/>
              </v:shape>
            </v:group>
            <v:group style="position:absolute;left:10706;top:14830;width:2;height:175" coordorigin="10706,14830" coordsize="2,175">
              <v:shape style="position:absolute;left:10706;top:14830;width:2;height:175" coordorigin="10706,14830" coordsize="0,175" path="m10706,15005l10706,14830e" filled="f" stroked="t" strokeweight="3.75976pt" strokecolor="#EBEBEB">
                <v:path arrowok="t"/>
              </v:shape>
            </v:group>
            <v:group style="position:absolute;left:10554;top:14951;width:2;height:264" coordorigin="10554,14951" coordsize="2,264">
              <v:shape style="position:absolute;left:10554;top:14951;width:2;height:264" coordorigin="10554,14951" coordsize="0,264" path="m10554,14951l10554,15216,10554,14951xe" filled="t" fillcolor="#EBEBEB" stroked="f">
                <v:path arrowok="t"/>
                <v:fill/>
              </v:shape>
            </v:group>
            <v:group style="position:absolute;left:2430;top:15145;width:2;height:314" coordorigin="2430,15145" coordsize="2,314">
              <v:shape style="position:absolute;left:2430;top:15145;width:2;height:314" coordorigin="2430,15145" coordsize="0,314" path="m2430,15459l2430,15145e" filled="f" stroked="t" strokeweight="3.189935pt" strokecolor="#EBEBEB">
                <v:path arrowok="t"/>
              </v:shape>
            </v:group>
            <v:group style="position:absolute;left:10389;top:15099;width:2;height:286" coordorigin="10389,15099" coordsize="2,286">
              <v:shape style="position:absolute;left:10389;top:15099;width:2;height:286" coordorigin="10389,15099" coordsize="0,286" path="m10389,15386l10389,15099e" filled="f" stroked="t" strokeweight="4.1719pt" strokecolor="#EBEBEB">
                <v:path arrowok="t"/>
              </v:shape>
            </v:group>
            <v:group style="position:absolute;left:8435;top:13342;width:291;height:2" coordorigin="8435,13342" coordsize="291,2">
              <v:shape style="position:absolute;left:8435;top:13342;width:291;height:2" coordorigin="8435,13342" coordsize="291,0" path="m8435,13342l8726,13342e" filled="f" stroked="t" strokeweight=".635500pt" strokecolor="#333A8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276123pt;margin-top:8.371780pt;width:18.671047pt;height:12.5pt;mso-position-horizontal-relative:page;mso-position-vertical-relative:paragraph;z-index:-15004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43434"/>
                      <w:spacing w:val="-7"/>
                      <w:w w:val="3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D6E70"/>
                      <w:spacing w:val="0"/>
                      <w:w w:val="92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D6E70"/>
                      <w:spacing w:val="2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39395"/>
                      <w:spacing w:val="0"/>
                      <w:w w:val="50"/>
                      <w:b/>
                      <w:bCs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39395"/>
                      <w:spacing w:val="0"/>
                      <w:w w:val="50"/>
                      <w:b/>
                      <w:bCs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39395"/>
                      <w:spacing w:val="20"/>
                      <w:w w:val="5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39395"/>
                      <w:spacing w:val="0"/>
                      <w:w w:val="63"/>
                      <w:b/>
                      <w:bCs/>
                      <w:i/>
                    </w:rPr>
                    <w:t>·r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54"/>
          <w:position w:val="3"/>
        </w:rPr>
        <w:t>:ı::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8"/>
          <w:szCs w:val="28"/>
          <w:color w:val="A3A3A3"/>
          <w:spacing w:val="0"/>
          <w:w w:val="167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A3A3A3"/>
          <w:spacing w:val="-38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3A3A3"/>
          <w:spacing w:val="8"/>
          <w:w w:val="210"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1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2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395"/>
          <w:spacing w:val="0"/>
          <w:w w:val="100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939395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939395"/>
          <w:spacing w:val="0"/>
          <w:w w:val="100"/>
          <w:b/>
          <w:bCs/>
          <w:position w:val="-2"/>
        </w:rPr>
        <w:t>KAYA</w:t>
      </w:r>
      <w:r>
        <w:rPr>
          <w:rFonts w:ascii="Arial" w:hAnsi="Arial" w:cs="Arial" w:eastAsia="Arial"/>
          <w:sz w:val="27"/>
          <w:szCs w:val="27"/>
          <w:color w:val="939395"/>
          <w:spacing w:val="-44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939395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939395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46"/>
          <w:position w:val="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46"/>
          <w:position w:val="14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17"/>
          <w:w w:val="146"/>
          <w:position w:val="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13"/>
          <w:w w:val="164"/>
          <w:b/>
          <w:bCs/>
          <w:i/>
          <w:position w:val="14"/>
        </w:rPr>
        <w:t>#</w:t>
      </w:r>
      <w:r>
        <w:rPr>
          <w:rFonts w:ascii="Times New Roman" w:hAnsi="Times New Roman" w:cs="Times New Roman" w:eastAsia="Times New Roman"/>
          <w:sz w:val="15"/>
          <w:szCs w:val="15"/>
          <w:color w:val="6D6E70"/>
          <w:spacing w:val="0"/>
          <w:w w:val="102"/>
          <w:b/>
          <w:bCs/>
          <w:i/>
          <w:position w:val="14"/>
        </w:rPr>
        <w:t>b-</w:t>
      </w:r>
      <w:r>
        <w:rPr>
          <w:rFonts w:ascii="Times New Roman" w:hAnsi="Times New Roman" w:cs="Times New Roman" w:eastAsia="Times New Roman"/>
          <w:sz w:val="15"/>
          <w:szCs w:val="15"/>
          <w:color w:val="6D6E70"/>
          <w:spacing w:val="0"/>
          <w:w w:val="100"/>
          <w:b/>
          <w:bCs/>
          <w:i/>
          <w:position w:val="1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D6E70"/>
          <w:spacing w:val="0"/>
          <w:w w:val="100"/>
          <w:b/>
          <w:bCs/>
          <w:i/>
          <w:position w:val="14"/>
        </w:rPr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52"/>
          <w:position w:val="14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52"/>
          <w:position w:val="14"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8"/>
          <w:w w:val="52"/>
          <w:position w:val="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12"/>
          <w:w w:val="73"/>
          <w:position w:val="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73"/>
          <w:position w:val="14"/>
        </w:rPr>
        <w:t>·.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73"/>
          <w:position w:val="14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23"/>
          <w:w w:val="73"/>
          <w:position w:val="1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24"/>
          <w:position w:val="14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69"/>
          <w:position w:val="14"/>
        </w:rPr>
        <w:t>""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119" w:right="-20"/>
        <w:jc w:val="left"/>
        <w:tabs>
          <w:tab w:pos="4940" w:val="left"/>
          <w:tab w:pos="100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B8B8B8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B8B8B8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66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A3A3A3"/>
          <w:spacing w:val="2"/>
          <w:w w:val="66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iye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39395"/>
          <w:spacing w:val="12"/>
          <w:w w:val="6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GOne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v</w:t>
      </w:r>
      <w:r>
        <w:rPr>
          <w:rFonts w:ascii="Arial" w:hAnsi="Arial" w:cs="Arial" w:eastAsia="Arial"/>
          <w:sz w:val="23"/>
          <w:szCs w:val="23"/>
          <w:color w:val="939395"/>
          <w:spacing w:val="35"/>
          <w:w w:val="6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F.lölg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939395"/>
          <w:spacing w:val="0"/>
          <w:w w:val="6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28282"/>
          <w:spacing w:val="0"/>
          <w:w w:val="66"/>
          <w:position w:val="-1"/>
        </w:rPr>
        <w:t>Amlrı</w:t>
      </w:r>
      <w:r>
        <w:rPr>
          <w:rFonts w:ascii="Arial" w:hAnsi="Arial" w:cs="Arial" w:eastAsia="Arial"/>
          <w:sz w:val="23"/>
          <w:szCs w:val="23"/>
          <w:color w:val="828282"/>
          <w:spacing w:val="28"/>
          <w:w w:val="6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2828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82828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TEMiZEL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B8B8B8"/>
          <w:spacing w:val="0"/>
          <w:w w:val="64"/>
          <w:position w:val="6"/>
        </w:rPr>
        <w:t>,</w:t>
      </w:r>
      <w:r>
        <w:rPr>
          <w:rFonts w:ascii="Arial" w:hAnsi="Arial" w:cs="Arial" w:eastAsia="Arial"/>
          <w:sz w:val="21"/>
          <w:szCs w:val="21"/>
          <w:color w:val="B8B8B8"/>
          <w:spacing w:val="-8"/>
          <w:w w:val="64"/>
          <w:position w:val="6"/>
        </w:rPr>
        <w:t>.</w:t>
      </w:r>
      <w:r>
        <w:rPr>
          <w:rFonts w:ascii="Arial" w:hAnsi="Arial" w:cs="Arial" w:eastAsia="Arial"/>
          <w:sz w:val="21"/>
          <w:szCs w:val="21"/>
          <w:color w:val="B8B8B8"/>
          <w:spacing w:val="0"/>
          <w:w w:val="64"/>
          <w:position w:val="6"/>
        </w:rPr>
        <w:t>,.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22" w:lineRule="exact"/>
        <w:ind w:left="2772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60"/>
          <w:szCs w:val="60"/>
          <w:color w:val="343B8E"/>
          <w:spacing w:val="0"/>
          <w:w w:val="79"/>
          <w:i/>
          <w:position w:val="6"/>
        </w:rPr>
        <w:t>'%5dt</w:t>
      </w:r>
      <w:r>
        <w:rPr>
          <w:rFonts w:ascii="Courier New" w:hAnsi="Courier New" w:cs="Courier New" w:eastAsia="Courier New"/>
          <w:sz w:val="60"/>
          <w:szCs w:val="60"/>
          <w:color w:val="343B8E"/>
          <w:spacing w:val="0"/>
          <w:w w:val="100"/>
          <w:i/>
          <w:position w:val="6"/>
        </w:rPr>
        <w:tab/>
      </w:r>
      <w:r>
        <w:rPr>
          <w:rFonts w:ascii="Courier New" w:hAnsi="Courier New" w:cs="Courier New" w:eastAsia="Courier New"/>
          <w:sz w:val="60"/>
          <w:szCs w:val="60"/>
          <w:color w:val="343B8E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3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6" w:right="44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4pt;margin-top:-5.107630pt;width:21.558911pt;height:43.0pt;mso-position-horizontal-relative:page;mso-position-vertical-relative:paragraph;z-index:-1498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8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136" w:lineRule="exact"/>
        <w:ind w:left="3789" w:right="46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  <w:position w:val="-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  <w:position w:val="-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10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  <w:position w:val="-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160" w:right="6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872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44" w:lineRule="exact"/>
        <w:ind w:right="-20"/>
        <w:jc w:val="left"/>
        <w:tabs>
          <w:tab w:pos="702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3"/>
          <w:position w:val="-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  <w:position w:val="-3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828585"/>
          <w:spacing w:val="0"/>
          <w:w w:val="100"/>
          <w:b/>
          <w:bCs/>
          <w:i/>
          <w:position w:val="3"/>
        </w:rPr>
        <w:t>\ll.</w:t>
      </w:r>
      <w:r>
        <w:rPr>
          <w:rFonts w:ascii="Arial" w:hAnsi="Arial" w:cs="Arial" w:eastAsia="Arial"/>
          <w:sz w:val="30"/>
          <w:szCs w:val="30"/>
          <w:color w:val="828585"/>
          <w:spacing w:val="0"/>
          <w:w w:val="100"/>
          <w:b/>
          <w:bCs/>
          <w:i/>
          <w:position w:val="3"/>
        </w:rPr>
        <w:t> </w:t>
      </w:r>
      <w:r>
        <w:rPr>
          <w:rFonts w:ascii="Arial" w:hAnsi="Arial" w:cs="Arial" w:eastAsia="Arial"/>
          <w:sz w:val="30"/>
          <w:szCs w:val="30"/>
          <w:color w:val="828585"/>
          <w:spacing w:val="5"/>
          <w:w w:val="100"/>
          <w:b/>
          <w:bCs/>
          <w:i/>
          <w:position w:val="3"/>
        </w:rPr>
        <w:t> </w:t>
      </w:r>
      <w:r>
        <w:rPr>
          <w:rFonts w:ascii="Arial" w:hAnsi="Arial" w:cs="Arial" w:eastAsia="Arial"/>
          <w:sz w:val="30"/>
          <w:szCs w:val="30"/>
          <w:color w:val="828585"/>
          <w:spacing w:val="0"/>
          <w:w w:val="121"/>
          <w:b/>
          <w:bCs/>
          <w:i/>
          <w:position w:val="3"/>
        </w:rPr>
        <w:t>lJ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1341" w:space="1994"/>
            <w:col w:w="8365"/>
          </w:cols>
        </w:sectPr>
      </w:pPr>
      <w:rPr/>
    </w:p>
    <w:p>
      <w:pPr>
        <w:spacing w:before="0" w:after="0" w:line="239" w:lineRule="exact"/>
        <w:ind w:left="59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32pt;margin-top:7.724404pt;width:47.323362pt;height:7pt;mso-position-horizontal-relative:page;mso-position-vertical-relative:paragraph;z-index:-14983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A2A2A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1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2" w:lineRule="auto"/>
        <w:ind w:left="128" w:right="3649" w:firstLine="-10"/>
        <w:jc w:val="left"/>
        <w:tabs>
          <w:tab w:pos="1480" w:val="left"/>
          <w:tab w:pos="3160" w:val="left"/>
          <w:tab w:pos="4940" w:val="left"/>
          <w:tab w:pos="518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OlayTarihi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1"/>
        </w:rPr>
        <w:t>!Bildi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2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5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94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16:49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0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B3B3B"/>
          <w:spacing w:val="-12"/>
          <w:w w:val="6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04/05/2017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IKayıtNo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2714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0"/>
        </w:rPr>
        <w:t>Ankara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Asfaltı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Kipa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DoğruAdres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Ankara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18" w:right="-20"/>
        <w:jc w:val="left"/>
        <w:tabs>
          <w:tab w:pos="1680" w:val="left"/>
          <w:tab w:pos="444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OtYangını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-36"/>
          <w:w w:val="2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gara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izınariti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133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480011pt;margin-top:9.723560pt;width:60.976122pt;height:26.5pt;mso-position-horizontal-relative:page;mso-position-vertical-relative:paragraph;z-index:-14982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9C9C9C"/>
                      <w:spacing w:val="31"/>
                      <w:w w:val="28"/>
                      <w:b/>
                      <w:bCs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FBFBF"/>
                      <w:spacing w:val="0"/>
                      <w:w w:val="181"/>
                      <w:b/>
                      <w:bCs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FBFBF"/>
                      <w:spacing w:val="7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828585"/>
                      <w:spacing w:val="-18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FBFBF"/>
                      <w:spacing w:val="0"/>
                      <w:w w:val="12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FBFBF"/>
                      <w:spacing w:val="-10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FBFBF"/>
                      <w:spacing w:val="34"/>
                      <w:w w:val="12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FBFBF"/>
                      <w:spacing w:val="0"/>
                      <w:w w:val="12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-2"/>
        </w:rPr>
        <w:t>Yııpıııı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7"/>
          <w:position w:val="-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87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31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9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53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23"/>
        </w:rPr>
        <w:t>Betonurnıe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87"/>
          <w:position w:val="23"/>
        </w:rPr>
        <w:t> </w:t>
      </w:r>
      <w:r>
        <w:rPr>
          <w:rFonts w:ascii="Arial" w:hAnsi="Arial" w:cs="Arial" w:eastAsia="Arial"/>
          <w:sz w:val="48"/>
          <w:szCs w:val="48"/>
          <w:color w:val="111111"/>
          <w:spacing w:val="13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2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0"/>
          <w:position w:val="2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57"/>
          <w:position w:val="23"/>
        </w:rPr>
        <w:t>.e,i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32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42"/>
          <w:position w:val="2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93"/>
          <w:position w:val="2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11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60"/>
          <w:w w:val="100"/>
          <w:position w:val="23"/>
        </w:rPr>
        <w:t>A</w:t>
      </w:r>
      <w:r>
        <w:rPr>
          <w:rFonts w:ascii="Arial" w:hAnsi="Arial" w:cs="Arial" w:eastAsia="Arial"/>
          <w:sz w:val="48"/>
          <w:szCs w:val="48"/>
          <w:color w:val="2A2A2A"/>
          <w:spacing w:val="13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  <w:position w:val="23"/>
        </w:rPr>
        <w:t>lısap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E5E60"/>
          <w:spacing w:val="-9"/>
          <w:w w:val="88"/>
        </w:rPr>
        <w:t>Ç</w:t>
      </w:r>
      <w:r>
        <w:rPr>
          <w:rFonts w:ascii="Arial" w:hAnsi="Arial" w:cs="Arial" w:eastAsia="Arial"/>
          <w:sz w:val="18"/>
          <w:szCs w:val="18"/>
          <w:color w:val="5E5E60"/>
          <w:spacing w:val="-8"/>
          <w:w w:val="88"/>
        </w:rPr>
        <w:t>e</w:t>
      </w:r>
      <w:r>
        <w:rPr>
          <w:rFonts w:ascii="Arial" w:hAnsi="Arial" w:cs="Arial" w:eastAsia="Arial"/>
          <w:sz w:val="18"/>
          <w:szCs w:val="18"/>
          <w:color w:val="2A2A2A"/>
          <w:spacing w:val="-13"/>
          <w:w w:val="152"/>
        </w:rPr>
        <w:t>l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2"/>
        </w:rPr>
        <w:t>ik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4F4F4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Di</w:t>
      </w:r>
      <w:r>
        <w:rPr>
          <w:rFonts w:ascii="Arial" w:hAnsi="Arial" w:cs="Arial" w:eastAsia="Arial"/>
          <w:sz w:val="18"/>
          <w:szCs w:val="18"/>
          <w:color w:val="4F4F4F"/>
          <w:spacing w:val="-5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-8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3" w:after="0" w:line="240" w:lineRule="auto"/>
        <w:ind w:left="1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93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16:53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5501" w:space="109"/>
            <w:col w:w="6090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9" w:after="0" w:line="240" w:lineRule="auto"/>
        <w:ind w:left="133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5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2"/>
          <w:w w:val="11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renilemedi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9"/>
        </w:rPr>
        <w:t>lı&lt;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73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16:50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16:52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  <w:position w:val="0"/>
        </w:rPr>
        <w:t>668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4" w:lineRule="auto"/>
        <w:ind w:left="4755" w:right="4321" w:firstLine="-4622"/>
        <w:jc w:val="left"/>
        <w:tabs>
          <w:tab w:pos="332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821</w:t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18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182" w:right="2610" w:firstLine="-2045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5" w:lineRule="auto"/>
        <w:ind w:left="138" w:right="3026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Görüldüği.l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yanmi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-3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kta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4720" w:right="40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söndi.irücü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19" w:lineRule="exact"/>
        <w:ind w:left="138" w:right="-20"/>
        <w:jc w:val="left"/>
        <w:tabs>
          <w:tab w:pos="2180" w:val="left"/>
          <w:tab w:pos="47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4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-1"/>
        </w:rPr>
        <w:t>t&lt;.K.T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1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746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2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F4F4F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157" w:right="6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gelmiştir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14" w:after="0" w:line="240" w:lineRule="auto"/>
        <w:ind w:left="13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Söndi.lm1e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arazide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1872" w:space="464"/>
            <w:col w:w="9364"/>
          </w:cols>
        </w:sectPr>
      </w:pPr>
      <w:rPr/>
    </w:p>
    <w:p>
      <w:pPr>
        <w:spacing w:before="4" w:after="0" w:line="240" w:lineRule="auto"/>
        <w:ind w:left="147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  <w:position w:val="1"/>
        </w:rPr>
        <w:t>oruşturınada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edilemeye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kolay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</w:rPr>
        <w:t>[Yanıcı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çıktmı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7" w:right="-20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7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7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emedi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72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1"/>
        </w:rPr>
        <w:t>edeli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  <w:position w:val="1"/>
        </w:rPr>
        <w:t>:Öğreni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0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147" w:right="6222" w:firstLine="-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Y&lt;ıngı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6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kimseye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5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8" w:lineRule="exact"/>
        <w:ind w:left="138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600"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24"/>
          <w:w w:val="60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75"/>
          <w:i/>
          <w:position w:val="1"/>
        </w:rPr>
        <w:t>::&gt;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135" w:lineRule="exact"/>
        <w:ind w:left="147" w:right="-70"/>
        <w:jc w:val="left"/>
        <w:tabs>
          <w:tab w:pos="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2A2A2A"/>
          <w:spacing w:val="10"/>
          <w:w w:val="200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6"/>
        </w:rPr>
        <w:t>DönüşU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-5"/>
        </w:rPr>
        <w:t>04/05/20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83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1"/>
          <w:position w:val="-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1"/>
          <w:position w:val="-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16"/>
          <w:w w:val="10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5"/>
        </w:rPr>
        <w:t>17:50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1345" w:space="861"/>
            <w:col w:w="9494"/>
          </w:cols>
        </w:sectPr>
      </w:pPr>
      <w:rPr/>
    </w:p>
    <w:p>
      <w:pPr>
        <w:spacing w:before="0" w:after="0" w:line="15" w:lineRule="exact"/>
        <w:ind w:right="-20"/>
        <w:jc w:val="righ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Arial" w:hAnsi="Arial" w:cs="Arial" w:eastAsia="Arial"/>
          <w:sz w:val="66"/>
          <w:szCs w:val="66"/>
          <w:color w:val="2A2A2A"/>
          <w:spacing w:val="-160"/>
          <w:w w:val="54"/>
          <w:position w:val="-115"/>
        </w:rPr>
        <w:t>;</w:t>
      </w:r>
      <w:r>
        <w:rPr>
          <w:rFonts w:ascii="Arial" w:hAnsi="Arial" w:cs="Arial" w:eastAsia="Arial"/>
          <w:sz w:val="66"/>
          <w:szCs w:val="66"/>
          <w:color w:val="2A2A2A"/>
          <w:spacing w:val="-307"/>
          <w:w w:val="29"/>
          <w:position w:val="-115"/>
        </w:rPr>
        <w:t>O</w:t>
      </w:r>
      <w:r>
        <w:rPr>
          <w:rFonts w:ascii="Arial" w:hAnsi="Arial" w:cs="Arial" w:eastAsia="Arial"/>
          <w:sz w:val="66"/>
          <w:szCs w:val="66"/>
          <w:color w:val="4F4F4F"/>
          <w:spacing w:val="-103"/>
          <w:w w:val="101"/>
          <w:position w:val="-115"/>
        </w:rPr>
        <w:t>:</w:t>
      </w:r>
      <w:r>
        <w:rPr>
          <w:rFonts w:ascii="Arial" w:hAnsi="Arial" w:cs="Arial" w:eastAsia="Arial"/>
          <w:sz w:val="66"/>
          <w:szCs w:val="66"/>
          <w:color w:val="2A2A2A"/>
          <w:spacing w:val="-148"/>
          <w:w w:val="95"/>
          <w:position w:val="-115"/>
        </w:rPr>
        <w:t>,</w:t>
      </w:r>
      <w:r>
        <w:rPr>
          <w:rFonts w:ascii="Arial" w:hAnsi="Arial" w:cs="Arial" w:eastAsia="Arial"/>
          <w:sz w:val="66"/>
          <w:szCs w:val="66"/>
          <w:color w:val="4F4F4F"/>
          <w:spacing w:val="-148"/>
          <w:w w:val="188"/>
          <w:position w:val="-115"/>
        </w:rPr>
      </w:r>
      <w:r>
        <w:rPr>
          <w:rFonts w:ascii="Arial" w:hAnsi="Arial" w:cs="Arial" w:eastAsia="Arial"/>
          <w:sz w:val="66"/>
          <w:szCs w:val="66"/>
          <w:color w:val="4F4F4F"/>
          <w:spacing w:val="0"/>
          <w:w w:val="188"/>
          <w:emboss/>
          <w:position w:val="-115"/>
        </w:rPr>
        <w:t>:</w:t>
      </w:r>
      <w:r>
        <w:rPr>
          <w:rFonts w:ascii="Arial" w:hAnsi="Arial" w:cs="Arial" w:eastAsia="Arial"/>
          <w:sz w:val="66"/>
          <w:szCs w:val="66"/>
          <w:color w:val="4F4F4F"/>
          <w:spacing w:val="0"/>
          <w:w w:val="188"/>
          <w:emboss/>
          <w:position w:val="-115"/>
        </w:rPr>
      </w:r>
      <w:r>
        <w:rPr>
          <w:rFonts w:ascii="Arial" w:hAnsi="Arial" w:cs="Arial" w:eastAsia="Arial"/>
          <w:sz w:val="66"/>
          <w:szCs w:val="66"/>
          <w:color w:val="4F4F4F"/>
          <w:spacing w:val="0"/>
          <w:w w:val="188"/>
          <w:position w:val="-115"/>
        </w:rPr>
      </w:r>
      <w:r>
        <w:rPr>
          <w:rFonts w:ascii="Arial" w:hAnsi="Arial" w:cs="Arial" w:eastAsia="Arial"/>
          <w:sz w:val="66"/>
          <w:szCs w:val="66"/>
          <w:color w:val="4F4F4F"/>
          <w:spacing w:val="-55"/>
          <w:w w:val="100"/>
          <w:position w:val="-115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D4885"/>
          <w:spacing w:val="-492"/>
          <w:w w:val="125"/>
          <w:position w:val="-115"/>
        </w:rPr>
        <w:t>:</w:t>
      </w:r>
      <w:r>
        <w:rPr>
          <w:rFonts w:ascii="Times New Roman" w:hAnsi="Times New Roman" w:cs="Times New Roman" w:eastAsia="Times New Roman"/>
          <w:sz w:val="144"/>
          <w:szCs w:val="144"/>
          <w:color w:val="2A2A2A"/>
          <w:spacing w:val="0"/>
          <w:w w:val="14"/>
          <w:position w:val="-115"/>
        </w:rPr>
        <w:t>O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4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3250" w:space="1620"/>
            <w:col w:w="6830"/>
          </w:cols>
        </w:sectPr>
      </w:pPr>
      <w:rPr/>
    </w:p>
    <w:p>
      <w:pPr>
        <w:spacing w:before="0" w:after="0" w:line="470" w:lineRule="atLeast"/>
        <w:ind w:left="138" w:right="-8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4"/>
          <w:w w:val="193"/>
          <w:position w:val="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3"/>
          <w:w w:val="95"/>
          <w:position w:val="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3"/>
          <w:w w:val="192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70" w:lineRule="atLeast"/>
        <w:ind w:right="-8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69"/>
          <w:w w:val="130"/>
          <w:position w:val="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93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9"/>
          <w:position w:val="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66" w:lineRule="atLeast"/>
        <w:ind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12"/>
        </w:rPr>
        <w:t>PİDE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12"/>
        </w:rPr>
        <w:t>N</w:t>
      </w:r>
      <w:r>
        <w:rPr>
          <w:rFonts w:ascii="Arial" w:hAnsi="Arial" w:cs="Arial" w:eastAsia="Arial"/>
          <w:sz w:val="19"/>
          <w:szCs w:val="19"/>
          <w:color w:val="4F4F4F"/>
          <w:spacing w:val="-17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3" w:equalWidth="0">
            <w:col w:w="677" w:space="363"/>
            <w:col w:w="311" w:space="193"/>
            <w:col w:w="10156"/>
          </w:cols>
        </w:sectPr>
      </w:pPr>
      <w:rPr/>
    </w:p>
    <w:p>
      <w:pPr>
        <w:spacing w:before="0" w:after="0" w:line="394" w:lineRule="exact"/>
        <w:ind w:left="493" w:right="-20"/>
        <w:jc w:val="left"/>
        <w:tabs>
          <w:tab w:pos="5120" w:val="left"/>
          <w:tab w:pos="8980" w:val="left"/>
          <w:tab w:pos="95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040001pt;margin-top:16.324358pt;width:4.8951pt;height:5pt;mso-position-horizontal-relative:page;mso-position-vertical-relative:paragraph;z-index:-1498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2A2A2A"/>
                      <w:spacing w:val="0"/>
                      <w:w w:val="146"/>
                    </w:rPr>
                    <w:t>V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78"/>
          <w:position w:val="1"/>
        </w:rPr>
        <w:t>·o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3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63"/>
          <w:b/>
          <w:bCs/>
          <w:position w:val="-7"/>
        </w:rPr>
        <w:t>1;0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0"/>
          <w:b/>
          <w:bCs/>
          <w:position w:val="-7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498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278.640015pt;margin-top:1.413903pt;width:60.240001pt;height:.1pt;mso-position-horizontal-relative:page;mso-position-vertical-relative:paragraph;z-index:-15001" coordorigin="5573,28" coordsize="1205,2">
            <v:shape style="position:absolute;left:5573;top:28;width:1205;height:2" coordorigin="5573,28" coordsize="1205,0" path="m5573,28l6778,28e" filled="f" stroked="t" strokeweight=".48pt" strokecolor="#6067A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100"/>
          <w:position w:val="-1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61" w:lineRule="atLeast"/>
        <w:ind w:left="2389" w:right="-71"/>
        <w:jc w:val="left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6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7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6E7072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1"/>
          <w:szCs w:val="21"/>
          <w:color w:val="6E707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6E70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707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4885"/>
          <w:spacing w:val="0"/>
          <w:w w:val="60"/>
        </w:rPr>
        <w:t>101'</w:t>
      </w:r>
      <w:r>
        <w:rPr>
          <w:rFonts w:ascii="Times New Roman" w:hAnsi="Times New Roman" w:cs="Times New Roman" w:eastAsia="Times New Roman"/>
          <w:sz w:val="20"/>
          <w:szCs w:val="20"/>
          <w:color w:val="3D4885"/>
          <w:spacing w:val="0"/>
          <w:w w:val="59"/>
        </w:rPr>
        <w:t>\.l'j..l</w:t>
      </w:r>
      <w:r>
        <w:rPr>
          <w:rFonts w:ascii="Times New Roman" w:hAnsi="Times New Roman" w:cs="Times New Roman" w:eastAsia="Times New Roman"/>
          <w:sz w:val="20"/>
          <w:szCs w:val="20"/>
          <w:color w:val="3D4885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  <w:t>'cı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0A0C6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0A0C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0A0C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D7E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4" w:lineRule="exact"/>
        <w:ind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00"/>
          <w:szCs w:val="100"/>
        </w:rPr>
      </w:pPr>
      <w:rPr/>
      <w:r>
        <w:rPr/>
        <w:br w:type="column"/>
      </w:r>
      <w:r>
        <w:rPr>
          <w:rFonts w:ascii="Arial" w:hAnsi="Arial" w:cs="Arial" w:eastAsia="Arial"/>
          <w:sz w:val="78"/>
          <w:szCs w:val="78"/>
          <w:color w:val="3D4885"/>
          <w:spacing w:val="0"/>
          <w:w w:val="100"/>
          <w:i/>
          <w:position w:val="-55"/>
        </w:rPr>
        <w:t>fJ;-j</w:t>
      </w:r>
      <w:r>
        <w:rPr>
          <w:rFonts w:ascii="Arial" w:hAnsi="Arial" w:cs="Arial" w:eastAsia="Arial"/>
          <w:sz w:val="78"/>
          <w:szCs w:val="78"/>
          <w:color w:val="3D4885"/>
          <w:spacing w:val="-16"/>
          <w:w w:val="100"/>
          <w:i/>
          <w:position w:val="-55"/>
        </w:rPr>
        <w:t> </w:t>
      </w:r>
      <w:r>
        <w:rPr>
          <w:rFonts w:ascii="Arial" w:hAnsi="Arial" w:cs="Arial" w:eastAsia="Arial"/>
          <w:sz w:val="78"/>
          <w:szCs w:val="78"/>
          <w:color w:val="3D4885"/>
          <w:spacing w:val="0"/>
          <w:w w:val="100"/>
          <w:i/>
          <w:position w:val="-55"/>
        </w:rPr>
        <w:tab/>
      </w:r>
      <w:r>
        <w:rPr>
          <w:rFonts w:ascii="Arial" w:hAnsi="Arial" w:cs="Arial" w:eastAsia="Arial"/>
          <w:sz w:val="78"/>
          <w:szCs w:val="78"/>
          <w:color w:val="3D4885"/>
          <w:spacing w:val="0"/>
          <w:w w:val="100"/>
          <w:i/>
          <w:position w:val="-55"/>
        </w:rPr>
      </w:r>
      <w:r>
        <w:rPr>
          <w:rFonts w:ascii="Times New Roman" w:hAnsi="Times New Roman" w:cs="Times New Roman" w:eastAsia="Times New Roman"/>
          <w:sz w:val="100"/>
          <w:szCs w:val="100"/>
          <w:color w:val="908067"/>
          <w:spacing w:val="-92"/>
          <w:w w:val="19"/>
          <w:position w:val="-107"/>
        </w:rPr>
        <w:t>·</w:t>
      </w:r>
      <w:r>
        <w:rPr>
          <w:rFonts w:ascii="Times New Roman" w:hAnsi="Times New Roman" w:cs="Times New Roman" w:eastAsia="Times New Roman"/>
          <w:sz w:val="100"/>
          <w:szCs w:val="100"/>
          <w:color w:val="1C2490"/>
          <w:spacing w:val="0"/>
          <w:w w:val="73"/>
          <w:position w:val="-107"/>
        </w:rPr>
        <w:t>c</w:t>
      </w:r>
      <w:r>
        <w:rPr>
          <w:rFonts w:ascii="Times New Roman" w:hAnsi="Times New Roman" w:cs="Times New Roman" w:eastAsia="Times New Roman"/>
          <w:sz w:val="100"/>
          <w:szCs w:val="10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4302" w:space="684"/>
            <w:col w:w="6714"/>
          </w:cols>
        </w:sectPr>
      </w:pPr>
      <w:rPr/>
    </w:p>
    <w:p>
      <w:pPr>
        <w:spacing w:before="0" w:after="0" w:line="179" w:lineRule="atLeast"/>
        <w:ind w:left="474" w:right="-20"/>
        <w:jc w:val="left"/>
        <w:tabs>
          <w:tab w:pos="2560" w:val="left"/>
          <w:tab w:pos="402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01.007507pt;margin-top:19.245329pt;width:.1pt;height:13.461915pt;mso-position-horizontal-relative:page;mso-position-vertical-relative:paragraph;z-index:-14997" coordorigin="4020,385" coordsize="2,269">
            <v:shape style="position:absolute;left:4020;top:385;width:2;height:269" coordorigin="4020,385" coordsize="0,269" path="m4020,654l4020,385e" filled="f" stroked="t" strokeweight="1.775pt" strokecolor="#C6C8E2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53"/>
          <w:position w:val="5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140"/>
          <w:w w:val="51"/>
          <w:position w:val="10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  <w:position w:val="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53"/>
          <w:position w:val="5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34"/>
          <w:w w:val="51"/>
          <w:position w:val="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53"/>
          <w:position w:val="5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46"/>
          <w:w w:val="52"/>
          <w:position w:val="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100"/>
          <w:position w:val="-3"/>
        </w:rPr>
        <w:t>[</w:t>
      </w:r>
      <w:r>
        <w:rPr>
          <w:rFonts w:ascii="Arial" w:hAnsi="Arial" w:cs="Arial" w:eastAsia="Arial"/>
          <w:sz w:val="27"/>
          <w:szCs w:val="27"/>
          <w:color w:val="5E5E60"/>
          <w:spacing w:val="-25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2D3B90"/>
          <w:spacing w:val="0"/>
          <w:w w:val="52"/>
          <w:position w:val="-3"/>
        </w:rPr>
        <w:t>J.I</w:t>
      </w:r>
      <w:r>
        <w:rPr>
          <w:rFonts w:ascii="Arial" w:hAnsi="Arial" w:cs="Arial" w:eastAsia="Arial"/>
          <w:sz w:val="27"/>
          <w:szCs w:val="27"/>
          <w:color w:val="2D3B90"/>
          <w:spacing w:val="-52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2D3B90"/>
          <w:spacing w:val="-4"/>
          <w:w w:val="194"/>
          <w:position w:val="-3"/>
        </w:rPr>
        <w:t>m</w:t>
      </w:r>
      <w:r>
        <w:rPr>
          <w:rFonts w:ascii="Arial" w:hAnsi="Arial" w:cs="Arial" w:eastAsia="Arial"/>
          <w:sz w:val="27"/>
          <w:szCs w:val="27"/>
          <w:color w:val="08118C"/>
          <w:spacing w:val="0"/>
          <w:w w:val="60"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08118C"/>
          <w:spacing w:val="-15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70"/>
          <w:position w:val="-3"/>
        </w:rPr>
        <w:t>'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5260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52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52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7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5.76001pt;margin-top:3.955941pt;width:.1pt;height:19.920pt;mso-position-horizontal-relative:page;mso-position-vertical-relative:paragraph;z-index:-15000" coordorigin="3115,79" coordsize="2,398">
            <v:shape style="position:absolute;left:3115;top:79;width:2;height:398" coordorigin="3115,79" coordsize="0,398" path="m3115,478l3115,79e" filled="f" stroked="t" strokeweight=".96pt" strokecolor="#232B93">
              <v:path arrowok="t"/>
            </v:shape>
          </v:group>
          <w10:wrap type="none"/>
        </w:pict>
      </w:r>
      <w:r>
        <w:rPr/>
        <w:pict>
          <v:group style="position:absolute;margin-left:162.240005pt;margin-top:5.395941pt;width:.1pt;height:16.32pt;mso-position-horizontal-relative:page;mso-position-vertical-relative:paragraph;z-index:-14999" coordorigin="3245,108" coordsize="2,326">
            <v:shape style="position:absolute;left:3245;top:108;width:2;height:326" coordorigin="3245,108" coordsize="0,326" path="m3245,434l3245,108e" filled="f" stroked="t" strokeweight=".9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ahi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55" w:lineRule="exact"/>
        <w:ind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15.200012pt;margin-top:4.418515pt;width:121.200002pt;height:41.153361pt;mso-position-horizontal-relative:page;mso-position-vertical-relative:paragraph;z-index:-14998" coordorigin="8304,88" coordsize="2424,823">
            <v:group style="position:absolute;left:8309;top:273;width:528;height:2" coordorigin="8309,273" coordsize="528,2">
              <v:shape style="position:absolute;left:8309;top:273;width:528;height:2" coordorigin="8309,273" coordsize="528,0" path="m8309,273l8837,273e" filled="f" stroked="t" strokeweight=".48pt" strokecolor="#2B389C">
                <v:path arrowok="t"/>
              </v:shape>
            </v:group>
            <v:group style="position:absolute;left:8837;top:273;width:293;height:2" coordorigin="8837,273" coordsize="293,2">
              <v:shape style="position:absolute;left:8837;top:273;width:293;height:2" coordorigin="8837,273" coordsize="293,0" path="m8837,273l9130,273e" filled="f" stroked="t" strokeweight=".96pt" strokecolor="#3B3B38">
                <v:path arrowok="t"/>
              </v:shape>
            </v:group>
            <v:group style="position:absolute;left:9130;top:273;width:288;height:2" coordorigin="9130,273" coordsize="288,2">
              <v:shape style="position:absolute;left:9130;top:273;width:288;height:2" coordorigin="9130,273" coordsize="288,0" path="m9130,273l9418,273e" filled="f" stroked="t" strokeweight="3.12pt" strokecolor="#4B5477">
                <v:path arrowok="t"/>
              </v:shape>
            </v:group>
            <v:group style="position:absolute;left:9389;top:259;width:1085;height:2" coordorigin="9389,259" coordsize="1085,2">
              <v:shape style="position:absolute;left:9389;top:259;width:1085;height:2" coordorigin="9389,259" coordsize="1085,0" path="m9389,259l10474,259e" filled="f" stroked="t" strokeweight="3.84pt" strokecolor="#384880">
                <v:path arrowok="t"/>
              </v:shape>
            </v:group>
            <v:group style="position:absolute;left:10416;top:235;width:298;height:2" coordorigin="10416,235" coordsize="298,2">
              <v:shape style="position:absolute;left:10416;top:235;width:298;height:2" coordorigin="10416,235" coordsize="298,0" path="m10416,235l10714,235e" filled="f" stroked="t" strokeweight="1.44pt" strokecolor="#283B97">
                <v:path arrowok="t"/>
              </v:shape>
            </v:group>
            <v:group style="position:absolute;left:9143;top:123;width:2;height:754" coordorigin="9143,123" coordsize="2,754">
              <v:shape style="position:absolute;left:9143;top:123;width:2;height:754" coordorigin="9143,123" coordsize="0,754" path="m9143,877l9143,123e" filled="f" stroked="t" strokeweight="3.46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62"/>
          <w:position w:val="-6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14"/>
          <w:w w:val="62"/>
          <w:position w:val="-6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74"/>
          <w:position w:val="-6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2" w:equalWidth="0">
            <w:col w:w="5462" w:space="18"/>
            <w:col w:w="6220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0" w:lineRule="exact"/>
        <w:ind w:left="2230" w:right="-176"/>
        <w:jc w:val="left"/>
        <w:tabs>
          <w:tab w:pos="5040" w:val="left"/>
        </w:tabs>
        <w:rPr>
          <w:rFonts w:ascii="Arial" w:hAnsi="Arial" w:cs="Arial" w:eastAsia="Arial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828585"/>
          <w:spacing w:val="0"/>
          <w:w w:val="76"/>
          <w:position w:val="-36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828585"/>
          <w:spacing w:val="0"/>
          <w:w w:val="76"/>
          <w:position w:val="-3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585"/>
          <w:spacing w:val="18"/>
          <w:w w:val="76"/>
          <w:position w:val="-36"/>
        </w:rPr>
        <w:t> </w:t>
      </w:r>
      <w:r>
        <w:rPr>
          <w:rFonts w:ascii="Arial" w:hAnsi="Arial" w:cs="Arial" w:eastAsia="Arial"/>
          <w:sz w:val="73"/>
          <w:szCs w:val="73"/>
          <w:color w:val="525D7E"/>
          <w:spacing w:val="0"/>
          <w:w w:val="56"/>
          <w:i/>
          <w:position w:val="-36"/>
        </w:rPr>
        <w:t>'J.illl</w:t>
      </w:r>
      <w:r>
        <w:rPr>
          <w:rFonts w:ascii="Arial" w:hAnsi="Arial" w:cs="Arial" w:eastAsia="Arial"/>
          <w:sz w:val="73"/>
          <w:szCs w:val="73"/>
          <w:color w:val="525D7E"/>
          <w:spacing w:val="-47"/>
          <w:w w:val="57"/>
          <w:i/>
          <w:position w:val="-36"/>
        </w:rPr>
        <w:t>i</w:t>
      </w:r>
      <w:r>
        <w:rPr>
          <w:rFonts w:ascii="Arial" w:hAnsi="Arial" w:cs="Arial" w:eastAsia="Arial"/>
          <w:sz w:val="73"/>
          <w:szCs w:val="73"/>
          <w:color w:val="6E7072"/>
          <w:spacing w:val="0"/>
          <w:w w:val="88"/>
          <w:i/>
          <w:position w:val="-36"/>
        </w:rPr>
        <w:t>t</w:t>
      </w:r>
      <w:r>
        <w:rPr>
          <w:rFonts w:ascii="Arial" w:hAnsi="Arial" w:cs="Arial" w:eastAsia="Arial"/>
          <w:sz w:val="73"/>
          <w:szCs w:val="73"/>
          <w:color w:val="6E7072"/>
          <w:spacing w:val="-91"/>
          <w:w w:val="100"/>
          <w:i/>
          <w:position w:val="-3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77"/>
          <w:position w:val="-36"/>
        </w:rPr>
        <w:t>TOI'ÇIJ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position w:val="-3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position w:val="-36"/>
        </w:rPr>
      </w:r>
      <w:r>
        <w:rPr>
          <w:rFonts w:ascii="Arial" w:hAnsi="Arial" w:cs="Arial" w:eastAsia="Arial"/>
          <w:sz w:val="74"/>
          <w:szCs w:val="74"/>
          <w:color w:val="3D4885"/>
          <w:spacing w:val="0"/>
          <w:w w:val="69"/>
          <w:i/>
          <w:position w:val="-54"/>
        </w:rPr>
        <w:t>(</w:t>
      </w:r>
      <w:r>
        <w:rPr>
          <w:rFonts w:ascii="Arial" w:hAnsi="Arial" w:cs="Arial" w:eastAsia="Arial"/>
          <w:sz w:val="74"/>
          <w:szCs w:val="74"/>
          <w:color w:val="3D4885"/>
          <w:spacing w:val="0"/>
          <w:w w:val="68"/>
          <w:i/>
          <w:position w:val="-54"/>
        </w:rPr>
        <w:t>VI</w:t>
      </w:r>
      <w:r>
        <w:rPr>
          <w:rFonts w:ascii="Arial" w:hAnsi="Arial" w:cs="Arial" w:eastAsia="Arial"/>
          <w:sz w:val="74"/>
          <w:szCs w:val="74"/>
          <w:color w:val="3D4885"/>
          <w:spacing w:val="-132"/>
          <w:w w:val="68"/>
          <w:i/>
          <w:position w:val="-54"/>
        </w:rPr>
        <w:t>f</w:t>
      </w:r>
      <w:r>
        <w:rPr>
          <w:rFonts w:ascii="Arial" w:hAnsi="Arial" w:cs="Arial" w:eastAsia="Arial"/>
          <w:sz w:val="74"/>
          <w:szCs w:val="74"/>
          <w:color w:val="7B7797"/>
          <w:spacing w:val="42"/>
          <w:w w:val="21"/>
          <w:i/>
          <w:position w:val="-54"/>
        </w:rPr>
        <w:t>·</w:t>
      </w:r>
      <w:r>
        <w:rPr>
          <w:rFonts w:ascii="Arial" w:hAnsi="Arial" w:cs="Arial" w:eastAsia="Arial"/>
          <w:sz w:val="74"/>
          <w:szCs w:val="74"/>
          <w:color w:val="3D4885"/>
          <w:spacing w:val="0"/>
          <w:w w:val="69"/>
          <w:i/>
          <w:position w:val="-54"/>
        </w:rPr>
        <w:t>l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572" w:lineRule="exact"/>
        <w:ind w:left="-62" w:right="-82"/>
        <w:jc w:val="center"/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6"/>
          <w:szCs w:val="56"/>
          <w:color w:val="3D4885"/>
          <w:spacing w:val="0"/>
          <w:w w:val="287"/>
          <w:position w:val="1"/>
        </w:rPr>
        <w:t>/</w:t>
      </w:r>
      <w:r>
        <w:rPr>
          <w:rFonts w:ascii="Times New Roman" w:hAnsi="Times New Roman" w:cs="Times New Roman" w:eastAsia="Times New Roman"/>
          <w:sz w:val="56"/>
          <w:szCs w:val="56"/>
          <w:color w:val="3D4885"/>
          <w:spacing w:val="-6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828585"/>
          <w:spacing w:val="-60"/>
          <w:w w:val="145"/>
          <w:position w:val="1"/>
        </w:rPr>
      </w:r>
      <w:r>
        <w:rPr>
          <w:rFonts w:ascii="Times New Roman" w:hAnsi="Times New Roman" w:cs="Times New Roman" w:eastAsia="Times New Roman"/>
          <w:sz w:val="56"/>
          <w:szCs w:val="56"/>
          <w:color w:val="828585"/>
          <w:spacing w:val="-104"/>
          <w:w w:val="145"/>
          <w:emboss/>
          <w:position w:val="1"/>
        </w:rPr>
        <w:t>:</w:t>
      </w:r>
      <w:r>
        <w:rPr>
          <w:rFonts w:ascii="Times New Roman" w:hAnsi="Times New Roman" w:cs="Times New Roman" w:eastAsia="Times New Roman"/>
          <w:sz w:val="56"/>
          <w:szCs w:val="56"/>
          <w:color w:val="828585"/>
          <w:spacing w:val="-104"/>
          <w:w w:val="145"/>
          <w:emboss/>
          <w:position w:val="1"/>
        </w:rPr>
      </w:r>
      <w:r>
        <w:rPr>
          <w:rFonts w:ascii="Times New Roman" w:hAnsi="Times New Roman" w:cs="Times New Roman" w:eastAsia="Times New Roman"/>
          <w:sz w:val="56"/>
          <w:szCs w:val="56"/>
          <w:color w:val="828585"/>
          <w:spacing w:val="-104"/>
          <w:w w:val="145"/>
          <w:position w:val="1"/>
        </w:rPr>
      </w:r>
      <w:r>
        <w:rPr>
          <w:rFonts w:ascii="Times New Roman" w:hAnsi="Times New Roman" w:cs="Times New Roman" w:eastAsia="Times New Roman"/>
          <w:sz w:val="56"/>
          <w:szCs w:val="56"/>
          <w:color w:val="828585"/>
          <w:spacing w:val="-104"/>
          <w:w w:val="145"/>
          <w:position w:val="1"/>
        </w:rPr>
      </w:r>
      <w:r>
        <w:rPr>
          <w:rFonts w:ascii="Times New Roman" w:hAnsi="Times New Roman" w:cs="Times New Roman" w:eastAsia="Times New Roman"/>
          <w:sz w:val="56"/>
          <w:szCs w:val="56"/>
          <w:color w:val="BFBFBF"/>
          <w:spacing w:val="-11"/>
          <w:w w:val="48"/>
          <w:position w:val="1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4F4F4F"/>
          <w:spacing w:val="-117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56"/>
          <w:szCs w:val="56"/>
          <w:color w:val="5E5E60"/>
          <w:spacing w:val="-5"/>
          <w:w w:val="42"/>
          <w:position w:val="1"/>
        </w:rPr>
        <w:t>a</w:t>
      </w:r>
      <w:r>
        <w:rPr>
          <w:rFonts w:ascii="Times New Roman" w:hAnsi="Times New Roman" w:cs="Times New Roman" w:eastAsia="Times New Roman"/>
          <w:sz w:val="56"/>
          <w:szCs w:val="56"/>
          <w:color w:val="4F4F4F"/>
          <w:spacing w:val="-180"/>
          <w:w w:val="85"/>
          <w:position w:val="1"/>
        </w:rPr>
        <w:t>!</w:t>
      </w:r>
      <w:r>
        <w:rPr>
          <w:rFonts w:ascii="Times New Roman" w:hAnsi="Times New Roman" w:cs="Times New Roman" w:eastAsia="Times New Roman"/>
          <w:sz w:val="56"/>
          <w:szCs w:val="56"/>
          <w:color w:val="4F4F4F"/>
          <w:spacing w:val="0"/>
          <w:w w:val="34"/>
          <w:position w:val="1"/>
        </w:rPr>
        <w:t>o;a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61" w:after="0" w:line="104" w:lineRule="exact"/>
        <w:ind w:left="388" w:right="3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1.123016pt;margin-top:12.090625pt;width:27.263119pt;height:40.548206pt;mso-position-horizontal-relative:page;mso-position-vertical-relative:paragraph;z-index:-14993" coordorigin="9222,242" coordsize="545,811">
            <v:group style="position:absolute;left:9259;top:272;width:2;height:104" coordorigin="9259,272" coordsize="2,104">
              <v:shape style="position:absolute;left:9259;top:272;width:2;height:104" coordorigin="9259,272" coordsize="0,104" path="m9259,376l9259,272e" filled="f" stroked="t" strokeweight="3.022075pt" strokecolor="#EDEDED">
                <v:path arrowok="t"/>
              </v:shape>
            </v:group>
            <v:group style="position:absolute;left:9222;top:376;width:203;height:191" coordorigin="9222,376" coordsize="203,191">
              <v:shape style="position:absolute;left:9222;top:376;width:203;height:191" coordorigin="9222,376" coordsize="203,191" path="m9222,376l9426,376,9426,567,9222,567,9222,376e" filled="t" fillcolor="#EDEDED" stroked="f">
                <v:path arrowok="t"/>
                <v:fill/>
              </v:shape>
            </v:group>
            <v:group style="position:absolute;left:9486;top:274;width:114;height:205" coordorigin="9486,274" coordsize="114,205">
              <v:shape style="position:absolute;left:9486;top:274;width:114;height:205" coordorigin="9486,274" coordsize="114,205" path="m9486,274l9601,274,9601,479,9486,479,9486,274e" filled="t" fillcolor="#EDEDED" stroked="f">
                <v:path arrowok="t"/>
                <v:fill/>
              </v:shape>
            </v:group>
            <v:group style="position:absolute;left:9260;top:456;width:413;height:249" coordorigin="9260,456" coordsize="413,249">
              <v:shape style="position:absolute;left:9260;top:456;width:413;height:249" coordorigin="9260,456" coordsize="413,249" path="m9260,456l9673,456,9673,705,9260,705,9260,456e" filled="t" fillcolor="#EDEDED" stroked="f">
                <v:path arrowok="t"/>
                <v:fill/>
              </v:shape>
            </v:group>
            <v:group style="position:absolute;left:9462;top:714;width:2;height:172" coordorigin="9462,714" coordsize="2,172">
              <v:shape style="position:absolute;left:9462;top:714;width:2;height:172" coordorigin="9462,714" coordsize="0,172" path="m9462,885l9462,714e" filled="f" stroked="t" strokeweight="3.35897pt" strokecolor="#EDEDED">
                <v:path arrowok="t"/>
              </v:shape>
            </v:group>
            <v:group style="position:absolute;left:9326;top:684;width:2;height:337" coordorigin="9326,684" coordsize="2,337">
              <v:shape style="position:absolute;left:9326;top:684;width:2;height:337" coordorigin="9326,684" coordsize="0,337" path="m9326,1021l9326,684e" filled="f" stroked="t" strokeweight="2.31875pt" strokecolor="#EDEDED">
                <v:path arrowok="t"/>
              </v:shape>
            </v:group>
            <v:group style="position:absolute;left:9522;top:750;width:2;height:253" coordorigin="9522,750" coordsize="2,253">
              <v:shape style="position:absolute;left:9522;top:750;width:2;height:253" coordorigin="9522,750" coordsize="0,253" path="m9522,1002l9522,750e" filled="f" stroked="t" strokeweight="2.5225pt" strokecolor="#EDEDED">
                <v:path arrowok="t"/>
              </v:shape>
            </v:group>
            <v:group style="position:absolute;left:9723;top:714;width:2;height:172" coordorigin="9723,714" coordsize="2,172">
              <v:shape style="position:absolute;left:9723;top:714;width:2;height:172" coordorigin="9723,714" coordsize="0,172" path="m9723,885l9723,714e" filled="f" stroked="t" strokeweight="4.49322pt" strokecolor="#EDEDED">
                <v:path arrowok="t"/>
              </v:shape>
            </v:group>
            <v:group style="position:absolute;left:9626;top:698;width:2;height:319" coordorigin="9626,698" coordsize="2,319">
              <v:shape style="position:absolute;left:9626;top:698;width:2;height:319" coordorigin="9626,698" coordsize="0,319" path="m9626,1018l9626,698e" filled="f" stroked="t" strokeweight="3.52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57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500.160004pt;margin-top:.083489pt;width:.1pt;height:13.300781pt;mso-position-horizontal-relative:page;mso-position-vertical-relative:paragraph;z-index:-14996" coordorigin="10003,2" coordsize="2,266">
            <v:shape style="position:absolute;left:10003;top:2;width:2;height:266" coordorigin="10003,2" coordsize="0,266" path="m10003,2l10003,268,10003,2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3.208496pt;margin-top:-.677643pt;width:5.151690pt;height:19.924932pt;mso-position-horizontal-relative:page;mso-position-vertical-relative:paragraph;z-index:-14995" coordorigin="10264,-14" coordsize="103,398">
            <v:group style="position:absolute;left:10326;top:-2;width:2;height:100" coordorigin="10326,-2" coordsize="2,100">
              <v:shape style="position:absolute;left:10326;top:-2;width:2;height:100" coordorigin="10326,-2" coordsize="0,100" path="m10326,98l10326,-2e" filled="f" stroked="t" strokeweight="1.2pt" strokecolor="#EDEDED">
                <v:path arrowok="t"/>
              </v:shape>
            </v:group>
            <v:group style="position:absolute;left:10264;top:98;width:103;height:286" coordorigin="10264,98" coordsize="103,286">
              <v:shape style="position:absolute;left:10264;top:98;width:103;height:286" coordorigin="10264,98" coordsize="103,286" path="m10264,98l10367,98,10367,385,10264,385,10264,98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32.640869pt;margin-top:-1.117195pt;width:.1pt;height:15.006837pt;mso-position-horizontal-relative:page;mso-position-vertical-relative:paragraph;z-index:-14994" coordorigin="10653,-22" coordsize="2,300">
            <v:shape style="position:absolute;left:10653;top:-22;width:2;height:300" coordorigin="10653,-22" coordsize="0,300" path="m10653,278l10653,-22e" filled="f" stroked="t" strokeweight="4.48768pt" strokecolor="#EDEDED">
              <v:path arrowok="t"/>
            </v:shape>
          </v:group>
          <w10:wrap type="none"/>
        </w:pict>
      </w:r>
      <w:r>
        <w:rPr/>
        <w:pict>
          <v:group style="position:absolute;margin-left:489.162018pt;margin-top:5.276432pt;width:17.31984pt;height:25.402787pt;mso-position-horizontal-relative:page;mso-position-vertical-relative:paragraph;z-index:-14992" coordorigin="9783,106" coordsize="346,508">
            <v:group style="position:absolute;left:9826;top:148;width:2;height:423" coordorigin="9826,148" coordsize="2,423">
              <v:shape style="position:absolute;left:9826;top:148;width:2;height:423" coordorigin="9826,148" coordsize="0,423" path="m9826,571l9826,148e" filled="f" stroked="t" strokeweight="4.256790pt" strokecolor="#EDEDED">
                <v:path arrowok="t"/>
              </v:shape>
            </v:group>
            <v:group style="position:absolute;left:9909;top:416;width:220;height:191" coordorigin="9909,416" coordsize="220,191">
              <v:shape style="position:absolute;left:9909;top:416;width:220;height:191" coordorigin="9909,416" coordsize="220,191" path="m9909,416l10130,416,10130,607,9909,607,9909,416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520020pt;margin-top:-2.394220pt;width:8.10225pt;height:22.5pt;mso-position-horizontal-relative:page;mso-position-vertical-relative:paragraph;z-index:-1498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9C9C9C"/>
                      <w:spacing w:val="0"/>
                      <w:w w:val="64"/>
                    </w:rPr>
                    <w:t>..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i/>
          <w:position w:val="-5"/>
        </w:rPr>
        <w:t>·.l&lt;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i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4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4"/>
          <w:position w:val="-5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16"/>
          <w:w w:val="44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40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AFAFAF"/>
          <w:spacing w:val="-28"/>
          <w:w w:val="140"/>
          <w:position w:val="-5"/>
        </w:rPr>
        <w:t>!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43"/>
          <w:position w:val="-5"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left="58" w:right="-20"/>
        <w:jc w:val="left"/>
        <w:tabs>
          <w:tab w:pos="4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1"/>
          <w:szCs w:val="31"/>
          <w:color w:val="AFAFAF"/>
          <w:spacing w:val="-18"/>
          <w:w w:val="45"/>
          <w:position w:val="-27"/>
        </w:rPr>
        <w:t>&lt;</w:t>
      </w:r>
      <w:r>
        <w:rPr>
          <w:rFonts w:ascii="Arial" w:hAnsi="Arial" w:cs="Arial" w:eastAsia="Arial"/>
          <w:sz w:val="31"/>
          <w:szCs w:val="31"/>
          <w:color w:val="AFAFAF"/>
          <w:spacing w:val="0"/>
          <w:w w:val="88"/>
          <w:position w:val="-27"/>
        </w:rPr>
        <w:t>"</w:t>
      </w:r>
      <w:r>
        <w:rPr>
          <w:rFonts w:ascii="Arial" w:hAnsi="Arial" w:cs="Arial" w:eastAsia="Arial"/>
          <w:sz w:val="31"/>
          <w:szCs w:val="31"/>
          <w:color w:val="AFAFAF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31"/>
          <w:szCs w:val="31"/>
          <w:color w:val="AFAFAF"/>
          <w:spacing w:val="0"/>
          <w:w w:val="76"/>
          <w:position w:val="-27"/>
        </w:rPr>
        <w:t>'</w:t>
      </w:r>
      <w:r>
        <w:rPr>
          <w:rFonts w:ascii="Arial" w:hAnsi="Arial" w:cs="Arial" w:eastAsia="Arial"/>
          <w:sz w:val="31"/>
          <w:szCs w:val="31"/>
          <w:color w:val="AFAFAF"/>
          <w:spacing w:val="-40"/>
          <w:w w:val="100"/>
          <w:position w:val="-27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76"/>
          <w:position w:val="-11"/>
        </w:rPr>
        <w:t>,.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  <w:cols w:num="3" w:equalWidth="0">
            <w:col w:w="5960" w:space="2588"/>
            <w:col w:w="914" w:space="123"/>
            <w:col w:w="2115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0" w:lineRule="atLeas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97.1185pt;margin-top:5.372225pt;width:4.09711pt;height:21.87543pt;mso-position-horizontal-relative:page;mso-position-vertical-relative:paragraph;z-index:-14988" coordorigin="9942,107" coordsize="82,438">
            <v:group style="position:absolute;left:9983;top:190;width:2;height:177" coordorigin="9983,190" coordsize="2,177">
              <v:shape style="position:absolute;left:9983;top:190;width:2;height:177" coordorigin="9983,190" coordsize="0,177" path="m9983,368l9983,190e" filled="f" stroked="t" strokeweight="4.09711pt" strokecolor="#EDEDED">
                <v:path arrowok="t"/>
              </v:shape>
            </v:group>
            <v:group style="position:absolute;left:9971;top:135;width:2;height:382" coordorigin="9971,135" coordsize="2,382">
              <v:shape style="position:absolute;left:9971;top:135;width:2;height:382" coordorigin="9971,135" coordsize="0,382" path="m9971,517l9971,135e" filled="f" stroked="t" strokeweight="2.77582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57"/>
        </w:rPr>
        <w:t>:ı::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78" w:lineRule="exact"/>
        <w:ind w:right="-99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828585"/>
          <w:spacing w:val="12"/>
          <w:w w:val="43"/>
          <w:position w:val="-30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5E5E60"/>
          <w:spacing w:val="-3"/>
          <w:w w:val="54"/>
          <w:position w:val="-30"/>
        </w:rPr>
        <w:t>u</w:t>
      </w:r>
      <w:r>
        <w:rPr>
          <w:rFonts w:ascii="Times New Roman" w:hAnsi="Times New Roman" w:cs="Times New Roman" w:eastAsia="Times New Roman"/>
          <w:sz w:val="39"/>
          <w:szCs w:val="39"/>
          <w:color w:val="828585"/>
          <w:spacing w:val="0"/>
          <w:w w:val="47"/>
          <w:position w:val="-30"/>
        </w:rPr>
        <w:t>ai</w:t>
      </w:r>
      <w:r>
        <w:rPr>
          <w:rFonts w:ascii="Times New Roman" w:hAnsi="Times New Roman" w:cs="Times New Roman" w:eastAsia="Times New Roman"/>
          <w:sz w:val="39"/>
          <w:szCs w:val="39"/>
          <w:color w:val="828585"/>
          <w:spacing w:val="-5"/>
          <w:w w:val="48"/>
          <w:position w:val="-30"/>
        </w:rPr>
        <w:t>y</w:t>
      </w:r>
      <w:r>
        <w:rPr>
          <w:rFonts w:ascii="Times New Roman" w:hAnsi="Times New Roman" w:cs="Times New Roman" w:eastAsia="Times New Roman"/>
          <w:sz w:val="39"/>
          <w:szCs w:val="39"/>
          <w:color w:val="2D3B90"/>
          <w:spacing w:val="0"/>
          <w:w w:val="178"/>
          <w:position w:val="-30"/>
        </w:rPr>
        <w:t>f!</w:t>
      </w:r>
      <w:r>
        <w:rPr>
          <w:rFonts w:ascii="Times New Roman" w:hAnsi="Times New Roman" w:cs="Times New Roman" w:eastAsia="Times New Roman"/>
          <w:sz w:val="39"/>
          <w:szCs w:val="39"/>
          <w:color w:val="2D3B90"/>
          <w:spacing w:val="13"/>
          <w:w w:val="178"/>
          <w:position w:val="-30"/>
        </w:rPr>
        <w:t>f</w:t>
      </w:r>
      <w:r>
        <w:rPr>
          <w:rFonts w:ascii="Times New Roman" w:hAnsi="Times New Roman" w:cs="Times New Roman" w:eastAsia="Times New Roman"/>
          <w:sz w:val="39"/>
          <w:szCs w:val="39"/>
          <w:color w:val="5E5E60"/>
          <w:spacing w:val="0"/>
          <w:w w:val="56"/>
          <w:position w:val="-30"/>
        </w:rPr>
        <w:t>-soı</w:t>
      </w:r>
      <w:r>
        <w:rPr>
          <w:rFonts w:ascii="Times New Roman" w:hAnsi="Times New Roman" w:cs="Times New Roman" w:eastAsia="Times New Roman"/>
          <w:sz w:val="39"/>
          <w:szCs w:val="39"/>
          <w:color w:val="5E5E60"/>
          <w:spacing w:val="8"/>
          <w:w w:val="56"/>
          <w:position w:val="-30"/>
        </w:rPr>
        <w:t>e</w:t>
      </w:r>
      <w:r>
        <w:rPr>
          <w:rFonts w:ascii="Times New Roman" w:hAnsi="Times New Roman" w:cs="Times New Roman" w:eastAsia="Times New Roman"/>
          <w:sz w:val="39"/>
          <w:szCs w:val="39"/>
          <w:color w:val="2D3B90"/>
          <w:spacing w:val="21"/>
          <w:w w:val="272"/>
          <w:position w:val="-30"/>
        </w:rPr>
        <w:t>/</w:t>
      </w:r>
      <w:r>
        <w:rPr>
          <w:rFonts w:ascii="Times New Roman" w:hAnsi="Times New Roman" w:cs="Times New Roman" w:eastAsia="Times New Roman"/>
          <w:sz w:val="39"/>
          <w:szCs w:val="39"/>
          <w:color w:val="5E5E60"/>
          <w:spacing w:val="0"/>
          <w:w w:val="43"/>
          <w:position w:val="-30"/>
        </w:rPr>
        <w:t>miri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18" w:lineRule="exact"/>
        <w:ind w:right="-63"/>
        <w:jc w:val="left"/>
        <w:tabs>
          <w:tab w:pos="4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002014pt;margin-top:5.922714pt;width:20.667pt;height:14.860933pt;mso-position-horizontal-relative:page;mso-position-vertical-relative:paragraph;z-index:-15003" type="#_x0000_t202" filled="f" stroked="f">
            <v:textbox inset="0,0,0,0">
              <w:txbxContent>
                <w:p>
                  <w:pPr>
                    <w:spacing w:before="0" w:after="0" w:line="143" w:lineRule="exact"/>
                    <w:ind w:left="83" w:right="-2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FAFAF"/>
                      <w:spacing w:val="0"/>
                      <w:w w:val="239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BFBFBF"/>
          <w:spacing w:val="-17"/>
          <w:w w:val="117"/>
          <w:b/>
          <w:bCs/>
          <w:position w:val="-5"/>
        </w:rPr>
        <w:t>·</w:t>
      </w:r>
      <w:r>
        <w:rPr>
          <w:rFonts w:ascii="Arial" w:hAnsi="Arial" w:cs="Arial" w:eastAsia="Arial"/>
          <w:sz w:val="15"/>
          <w:szCs w:val="15"/>
          <w:color w:val="6E7072"/>
          <w:spacing w:val="0"/>
          <w:w w:val="52"/>
          <w:b/>
          <w:bCs/>
          <w:position w:val="-5"/>
        </w:rPr>
        <w:t>.:ıı</w:t>
      </w:r>
      <w:r>
        <w:rPr>
          <w:rFonts w:ascii="Arial" w:hAnsi="Arial" w:cs="Arial" w:eastAsia="Arial"/>
          <w:sz w:val="15"/>
          <w:szCs w:val="15"/>
          <w:color w:val="6E707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6E7072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53"/>
          <w:position w:val="-5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48" w:lineRule="exact"/>
        <w:ind w:left="-53" w:right="662"/>
        <w:jc w:val="center"/>
        <w:tabs>
          <w:tab w:pos="42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i/>
          <w:position w:val="9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28"/>
          <w:w w:val="100"/>
          <w:i/>
          <w:position w:val="9"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60"/>
          <w:b/>
          <w:bCs/>
          <w:position w:val="9"/>
        </w:rPr>
        <w:t>cYı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b/>
          <w:bCs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b/>
          <w:bCs/>
          <w:position w:val="9"/>
        </w:rPr>
      </w:r>
      <w:r>
        <w:rPr>
          <w:rFonts w:ascii="Arial" w:hAnsi="Arial" w:cs="Arial" w:eastAsia="Arial"/>
          <w:sz w:val="44"/>
          <w:szCs w:val="44"/>
          <w:color w:val="828585"/>
          <w:spacing w:val="0"/>
          <w:w w:val="83"/>
          <w:b/>
          <w:bCs/>
          <w:i/>
          <w:position w:val="0"/>
        </w:rPr>
        <w:t>1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05" w:lineRule="atLeast"/>
        <w:ind w:left="193" w:right="899"/>
        <w:jc w:val="center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471.797272pt;margin-top:19.312357pt;width:.1pt;height:10.769531pt;mso-position-horizontal-relative:page;mso-position-vertical-relative:paragraph;z-index:-14987" coordorigin="9436,386" coordsize="2,215">
            <v:shape style="position:absolute;left:9436;top:386;width:2;height:215" coordorigin="9436,386" coordsize="0,215" path="m9436,386l9436,602,9436,386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6.573364pt;margin-top:20.351908pt;width:.1pt;height:9.549805pt;mso-position-horizontal-relative:page;mso-position-vertical-relative:paragraph;z-index:-14986" coordorigin="10331,407" coordsize="2,191">
            <v:shape style="position:absolute;left:10331;top:407;width:2;height:191" coordorigin="10331,407" coordsize="0,191" path="m10331,598l10331,407e" filled="f" stroked="t" strokeweight="4.31069pt" strokecolor="#EDEDED">
              <v:path arrowok="t"/>
            </v:shape>
          </v:group>
          <w10:wrap type="none"/>
        </w:pict>
      </w:r>
      <w:r>
        <w:rPr/>
        <w:pict>
          <v:group style="position:absolute;margin-left:532.769531pt;margin-top:20.766947pt;width:.1pt;height:8.991456pt;mso-position-horizontal-relative:page;mso-position-vertical-relative:paragraph;z-index:-14985" coordorigin="10655,415" coordsize="2,180">
            <v:shape style="position:absolute;left:10655;top:415;width:2;height:180" coordorigin="10655,415" coordsize="0,180" path="m10655,595l10655,415e" filled="f" stroked="t" strokeweight="2.37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88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60"/>
          <w:cols w:num="4" w:equalWidth="0">
            <w:col w:w="718" w:space="1503"/>
            <w:col w:w="2083" w:space="4627"/>
            <w:col w:w="572" w:space="752"/>
            <w:col w:w="1445"/>
          </w:cols>
        </w:sectPr>
      </w:pPr>
      <w:rPr/>
    </w:p>
    <w:p>
      <w:pPr>
        <w:spacing w:before="0" w:after="0" w:line="509" w:lineRule="atLeast"/>
        <w:ind w:right="930"/>
        <w:jc w:val="right"/>
        <w:tabs>
          <w:tab w:pos="7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12.48pt;margin-top:30.48pt;width:572.640012pt;height:770.040002pt;mso-position-horizontal-relative:page;mso-position-vertical-relative:page;z-index:-15002" coordorigin="250,610" coordsize="11453,15401">
            <v:group style="position:absolute;left:264;top:624;width:1330;height:2" coordorigin="264,624" coordsize="1330,2">
              <v:shape style="position:absolute;left:264;top:624;width:1330;height:2" coordorigin="264,624" coordsize="1330,0" path="m264,624l1594,624e" filled="f" stroked="t" strokeweight=".48pt" strokecolor="#383838">
                <v:path arrowok="t"/>
              </v:shape>
            </v:group>
            <v:group style="position:absolute;left:264;top:614;width:2;height:638" coordorigin="264,614" coordsize="2,638">
              <v:shape style="position:absolute;left:264;top:614;width:2;height:638" coordorigin="264,614" coordsize="0,638" path="m264,1253l264,614e" filled="f" stroked="t" strokeweight=".48pt" strokecolor="#484848">
                <v:path arrowok="t"/>
              </v:shape>
            </v:group>
            <v:group style="position:absolute;left:1594;top:624;width:715;height:2" coordorigin="1594,624" coordsize="715,2">
              <v:shape style="position:absolute;left:1594;top:624;width:715;height:2" coordorigin="1594,624" coordsize="715,0" path="m1594,624l2309,624e" filled="f" stroked="t" strokeweight=".96pt" strokecolor="#3F3F3F">
                <v:path arrowok="t"/>
              </v:shape>
            </v:group>
            <v:group style="position:absolute;left:2311;top:624;width:2;height:1190" coordorigin="2311,624" coordsize="2,1190">
              <v:shape style="position:absolute;left:2311;top:624;width:2;height:1190" coordorigin="2311,624" coordsize="0,1190" path="m2311,1814l2311,624e" filled="f" stroked="t" strokeweight=".48pt" strokecolor="#181818">
                <v:path arrowok="t"/>
              </v:shape>
            </v:group>
            <v:group style="position:absolute;left:2227;top:634;width:5626;height:2" coordorigin="2227,634" coordsize="5626,2">
              <v:shape style="position:absolute;left:2227;top:634;width:5626;height:2" coordorigin="2227,634" coordsize="5626,0" path="m2227,634l7853,634e" filled="f" stroked="t" strokeweight=".96pt" strokecolor="#606060">
                <v:path arrowok="t"/>
              </v:shape>
            </v:group>
            <v:group style="position:absolute;left:7704;top:634;width:3946;height:2" coordorigin="7704,634" coordsize="3946,2">
              <v:shape style="position:absolute;left:7704;top:634;width:3946;height:2" coordorigin="7704,634" coordsize="3946,0" path="m7704,634l11650,634e" filled="f" stroked="t" strokeweight=".72pt" strokecolor="#4B4B4B">
                <v:path arrowok="t"/>
              </v:shape>
            </v:group>
            <v:group style="position:absolute;left:8280;top:638;width:1166;height:2" coordorigin="8280,638" coordsize="1166,2">
              <v:shape style="position:absolute;left:8280;top:638;width:1166;height:2" coordorigin="8280,638" coordsize="1166,0" path="m8280,638l9446,638e" filled="f" stroked="t" strokeweight=".48pt" strokecolor="#2B2B2B">
                <v:path arrowok="t"/>
              </v:shape>
            </v:group>
            <v:group style="position:absolute;left:9139;top:634;width:2;height:619" coordorigin="9139,634" coordsize="2,619">
              <v:shape style="position:absolute;left:9139;top:634;width:2;height:619" coordorigin="9139,634" coordsize="0,619" path="m9139,1253l9139,634e" filled="f" stroked="t" strokeweight=".96pt" strokecolor="#444444">
                <v:path arrowok="t"/>
              </v:shape>
            </v:group>
            <v:group style="position:absolute;left:9389;top:638;width:1085;height:2" coordorigin="9389,638" coordsize="1085,2">
              <v:shape style="position:absolute;left:9389;top:638;width:1085;height:2" coordorigin="9389,638" coordsize="1085,0" path="m9389,638l10474,638e" filled="f" stroked="t" strokeweight=".48pt" strokecolor="#3F3F3F">
                <v:path arrowok="t"/>
              </v:shape>
            </v:group>
            <v:group style="position:absolute;left:10416;top:643;width:1234;height:2" coordorigin="10416,643" coordsize="1234,2">
              <v:shape style="position:absolute;left:10416;top:643;width:1234;height:2" coordorigin="10416,643" coordsize="1234,0" path="m10416,643l11650,643e" filled="f" stroked="t" strokeweight=".72pt" strokecolor="#6B6B6B">
                <v:path arrowok="t"/>
              </v:shape>
            </v:group>
            <v:group style="position:absolute;left:10445;top:1224;width:1214;height:2" coordorigin="10445,1224" coordsize="1214,2">
              <v:shape style="position:absolute;left:10445;top:1224;width:1214;height:2" coordorigin="10445,1224" coordsize="1214,0" path="m10445,1224l11659,1224e" filled="f" stroked="t" strokeweight=".96pt" strokecolor="#808383">
                <v:path arrowok="t"/>
              </v:shape>
            </v:group>
            <v:group style="position:absolute;left:11645;top:634;width:2;height:2203" coordorigin="11645,634" coordsize="2,2203">
              <v:shape style="position:absolute;left:11645;top:634;width:2;height:2203" coordorigin="11645,634" coordsize="0,2203" path="m11645,2837l11645,634e" filled="f" stroked="t" strokeweight=".96pt" strokecolor="#545454">
                <v:path arrowok="t"/>
              </v:shape>
            </v:group>
            <v:group style="position:absolute;left:269;top:1195;width:2;height:638" coordorigin="269,1195" coordsize="2,638">
              <v:shape style="position:absolute;left:269;top:1195;width:2;height:638" coordorigin="269,1195" coordsize="0,638" path="m269,1834l269,1195e" filled="f" stroked="t" strokeweight=".96pt" strokecolor="#646464">
                <v:path arrowok="t"/>
              </v:shape>
            </v:group>
            <v:group style="position:absolute;left:9144;top:1195;width:2;height:619" coordorigin="9144,1195" coordsize="2,619">
              <v:shape style="position:absolute;left:9144;top:1195;width:2;height:619" coordorigin="9144,1195" coordsize="0,619" path="m9144,1814l9144,1195e" filled="f" stroked="t" strokeweight=".48pt" strokecolor="#1C1C1C">
                <v:path arrowok="t"/>
              </v:shape>
            </v:group>
            <v:group style="position:absolute;left:10445;top:1378;width:1214;height:2" coordorigin="10445,1378" coordsize="1214,2">
              <v:shape style="position:absolute;left:10445;top:1378;width:1214;height:2" coordorigin="10445,1378" coordsize="1214,0" path="m10445,1378l11659,1378e" filled="f" stroked="t" strokeweight=".96pt" strokecolor="#939C97">
                <v:path arrowok="t"/>
              </v:shape>
            </v:group>
            <v:group style="position:absolute;left:10685;top:1368;width:2;height:130" coordorigin="10685,1368" coordsize="2,130">
              <v:shape style="position:absolute;left:10685;top:1368;width:2;height:130" coordorigin="10685,1368" coordsize="0,130" path="m10685,1498l10685,1368e" filled="f" stroked="t" strokeweight="1.44pt" strokecolor="#97A09C">
                <v:path arrowok="t"/>
              </v:shape>
            </v:group>
            <v:group style="position:absolute;left:259;top:1805;width:3048;height:2" coordorigin="259,1805" coordsize="3048,2">
              <v:shape style="position:absolute;left:259;top:1805;width:3048;height:2" coordorigin="259,1805" coordsize="3048,0" path="m259,1805l3307,1805e" filled="f" stroked="t" strokeweight=".72pt" strokecolor="#4B4B4B">
                <v:path arrowok="t"/>
              </v:shape>
            </v:group>
            <v:group style="position:absolute;left:3245;top:1795;width:278;height:2" coordorigin="3245,1795" coordsize="278,2">
              <v:shape style="position:absolute;left:3245;top:1795;width:278;height:2" coordorigin="3245,1795" coordsize="278,0" path="m3245,1795l3523,1795e" filled="f" stroked="t" strokeweight=".96pt" strokecolor="#2B2B2B">
                <v:path arrowok="t"/>
              </v:shape>
            </v:group>
            <v:group style="position:absolute;left:3523;top:1795;width:278;height:2" coordorigin="3523,1795" coordsize="278,2">
              <v:shape style="position:absolute;left:3523;top:1795;width:278;height:2" coordorigin="3523,1795" coordsize="278,0" path="m3523,1795l3802,1795e" filled="f" stroked="t" strokeweight=".48pt" strokecolor="#181818">
                <v:path arrowok="t"/>
              </v:shape>
            </v:group>
            <v:group style="position:absolute;left:3773;top:1805;width:5755;height:2" coordorigin="3773,1805" coordsize="5755,2">
              <v:shape style="position:absolute;left:3773;top:1805;width:5755;height:2" coordorigin="3773,1805" coordsize="5755,0" path="m3773,1805l9528,1805e" filled="f" stroked="t" strokeweight=".96pt" strokecolor="#575757">
                <v:path arrowok="t"/>
              </v:shape>
            </v:group>
            <v:group style="position:absolute;left:9389;top:1810;width:2261;height:2" coordorigin="9389,1810" coordsize="2261,2">
              <v:shape style="position:absolute;left:9389;top:1810;width:2261;height:2" coordorigin="9389,1810" coordsize="2261,0" path="m9389,1810l11650,1810e" filled="f" stroked="t" strokeweight=".48pt" strokecolor="#1F1F1F">
                <v:path arrowok="t"/>
              </v:shape>
            </v:group>
            <v:group style="position:absolute;left:259;top:2040;width:1363;height:2" coordorigin="259,2040" coordsize="1363,2">
              <v:shape style="position:absolute;left:259;top:2040;width:1363;height:2" coordorigin="259,2040" coordsize="1363,0" path="m259,2040l1622,2040e" filled="f" stroked="t" strokeweight=".48pt" strokecolor="#131313">
                <v:path arrowok="t"/>
              </v:shape>
            </v:group>
            <v:group style="position:absolute;left:269;top:1747;width:2;height:1142" coordorigin="269,1747" coordsize="2,1142">
              <v:shape style="position:absolute;left:269;top:1747;width:2;height:1142" coordorigin="269,1747" coordsize="0,1142" path="m269,2890l269,1747e" filled="f" stroked="t" strokeweight=".96pt" strokecolor="#3F3F3F">
                <v:path arrowok="t"/>
              </v:shape>
            </v:group>
            <v:group style="position:absolute;left:1594;top:2050;width:1651;height:2" coordorigin="1594,2050" coordsize="1651,2">
              <v:shape style="position:absolute;left:1594;top:2050;width:1651;height:2" coordorigin="1594,2050" coordsize="1651,0" path="m1594,2050l3245,2050e" filled="f" stroked="t" strokeweight=".96pt" strokecolor="#383838">
                <v:path arrowok="t"/>
              </v:shape>
            </v:group>
            <v:group style="position:absolute;left:3216;top:2040;width:1699;height:2" coordorigin="3216,2040" coordsize="1699,2">
              <v:shape style="position:absolute;left:3216;top:2040;width:1699;height:2" coordorigin="3216,2040" coordsize="1699,0" path="m3216,2040l4915,2040e" filled="f" stroked="t" strokeweight=".48pt" strokecolor="#282828">
                <v:path arrowok="t"/>
              </v:shape>
            </v:group>
            <v:group style="position:absolute;left:4886;top:2050;width:139;height:2" coordorigin="4886,2050" coordsize="139,2">
              <v:shape style="position:absolute;left:4886;top:2050;width:139;height:2" coordorigin="4886,2050" coordsize="139,0" path="m4886,2050l5026,2050e" filled="f" stroked="t" strokeweight=".96pt" strokecolor="#444444">
                <v:path arrowok="t"/>
              </v:shape>
            </v:group>
            <v:group style="position:absolute;left:5026;top:2050;width:547;height:2" coordorigin="5026,2050" coordsize="547,2">
              <v:shape style="position:absolute;left:5026;top:2050;width:547;height:2" coordorigin="5026,2050" coordsize="547,0" path="m5026,2050l5573,2050e" filled="f" stroked="t" strokeweight=".48pt" strokecolor="#575757">
                <v:path arrowok="t"/>
              </v:shape>
            </v:group>
            <v:group style="position:absolute;left:5544;top:2045;width:6067;height:2" coordorigin="5544,2045" coordsize="6067,2">
              <v:shape style="position:absolute;left:5544;top:2045;width:6067;height:2" coordorigin="5544,2045" coordsize="6067,0" path="m5544,2045l11611,2045e" filled="f" stroked="t" strokeweight=".96pt" strokecolor="#545454">
                <v:path arrowok="t"/>
              </v:shape>
            </v:group>
            <v:group style="position:absolute;left:11126;top:2050;width:528;height:2" coordorigin="11126,2050" coordsize="528,2">
              <v:shape style="position:absolute;left:11126;top:2050;width:528;height:2" coordorigin="11126,2050" coordsize="528,0" path="m11126,2050l11654,2050e" filled="f" stroked="t" strokeweight=".48pt" strokecolor="#2F2F2F">
                <v:path arrowok="t"/>
              </v:shape>
            </v:group>
            <v:group style="position:absolute;left:259;top:2285;width:8170;height:2" coordorigin="259,2285" coordsize="8170,2">
              <v:shape style="position:absolute;left:259;top:2285;width:8170;height:2" coordorigin="259,2285" coordsize="8170,0" path="m259,2285l8429,2285e" filled="f" stroked="t" strokeweight=".96pt" strokecolor="#575757">
                <v:path arrowok="t"/>
              </v:shape>
            </v:group>
            <v:group style="position:absolute;left:8280;top:2285;width:586;height:2" coordorigin="8280,2285" coordsize="586,2">
              <v:shape style="position:absolute;left:8280;top:2285;width:586;height:2" coordorigin="8280,2285" coordsize="586,0" path="m8280,2285l8866,2285e" filled="f" stroked="t" strokeweight=".72pt" strokecolor="#444444">
                <v:path arrowok="t"/>
              </v:shape>
            </v:group>
            <v:group style="position:absolute;left:8808;top:2290;width:638;height:2" coordorigin="8808,2290" coordsize="638,2">
              <v:shape style="position:absolute;left:8808;top:2290;width:638;height:2" coordorigin="8808,2290" coordsize="638,0" path="m8808,2290l9446,2290e" filled="f" stroked="t" strokeweight=".48pt" strokecolor="#383838">
                <v:path arrowok="t"/>
              </v:shape>
            </v:group>
            <v:group style="position:absolute;left:9389;top:2294;width:2266;height:2" coordorigin="9389,2294" coordsize="2266,2">
              <v:shape style="position:absolute;left:9389;top:2294;width:2266;height:2" coordorigin="9389,2294" coordsize="2266,0" path="m9389,2294l11654,2294e" filled="f" stroked="t" strokeweight=".96pt" strokecolor="#646464">
                <v:path arrowok="t"/>
              </v:shape>
            </v:group>
            <v:group style="position:absolute;left:259;top:2525;width:7502;height:2" coordorigin="259,2525" coordsize="7502,2">
              <v:shape style="position:absolute;left:259;top:2525;width:7502;height:2" coordorigin="259,2525" coordsize="7502,0" path="m259,2525l7762,2525e" filled="f" stroked="t" strokeweight=".96pt" strokecolor="#4B4B4B">
                <v:path arrowok="t"/>
              </v:shape>
            </v:group>
            <v:group style="position:absolute;left:7704;top:2530;width:1162;height:2" coordorigin="7704,2530" coordsize="1162,2">
              <v:shape style="position:absolute;left:7704;top:2530;width:1162;height:2" coordorigin="7704,2530" coordsize="1162,0" path="m7704,2530l8866,2530e" filled="f" stroked="t" strokeweight=".48pt" strokecolor="#282828">
                <v:path arrowok="t"/>
              </v:shape>
            </v:group>
            <v:group style="position:absolute;left:8808;top:2525;width:350;height:2" coordorigin="8808,2525" coordsize="350,2">
              <v:shape style="position:absolute;left:8808;top:2525;width:350;height:2" coordorigin="8808,2525" coordsize="350,0" path="m8808,2525l9158,2525e" filled="f" stroked="t" strokeweight=".72pt" strokecolor="#4B4B4B">
                <v:path arrowok="t"/>
              </v:shape>
            </v:group>
            <v:group style="position:absolute;left:9101;top:2530;width:346;height:2" coordorigin="9101,2530" coordsize="346,2">
              <v:shape style="position:absolute;left:9101;top:2530;width:346;height:2" coordorigin="9101,2530" coordsize="346,0" path="m9101,2530l9446,2530e" filled="f" stroked="t" strokeweight=".48pt" strokecolor="#1F1F1F">
                <v:path arrowok="t"/>
              </v:shape>
            </v:group>
            <v:group style="position:absolute;left:9418;top:2515;width:1027;height:2" coordorigin="9418,2515" coordsize="1027,2">
              <v:shape style="position:absolute;left:9418;top:2515;width:1027;height:2" coordorigin="9418,2515" coordsize="1027,0" path="m9418,2515l10445,2515e" filled="f" stroked="t" strokeweight=".48pt" strokecolor="#000000">
                <v:path arrowok="t"/>
              </v:shape>
            </v:group>
            <v:group style="position:absolute;left:10368;top:2534;width:1286;height:2" coordorigin="10368,2534" coordsize="1286,2">
              <v:shape style="position:absolute;left:10368;top:2534;width:1286;height:2" coordorigin="10368,2534" coordsize="1286,0" path="m10368,2534l11654,2534e" filled="f" stroked="t" strokeweight=".96pt" strokecolor="#606060">
                <v:path arrowok="t"/>
              </v:shape>
            </v:group>
            <v:group style="position:absolute;left:269;top:2770;width:8069;height:2" coordorigin="269,2770" coordsize="8069,2">
              <v:shape style="position:absolute;left:269;top:2770;width:8069;height:2" coordorigin="269,2770" coordsize="8069,0" path="m269,2770l8338,2770e" filled="f" stroked="t" strokeweight=".48pt" strokecolor="#1F1F1F">
                <v:path arrowok="t"/>
              </v:shape>
            </v:group>
            <v:group style="position:absolute;left:8280;top:2774;width:701;height:2" coordorigin="8280,2774" coordsize="701,2">
              <v:shape style="position:absolute;left:8280;top:2774;width:701;height:2" coordorigin="8280,2774" coordsize="701,0" path="m8280,2774l8981,2774e" filled="f" stroked="t" strokeweight=".72pt" strokecolor="#4B4B4B">
                <v:path arrowok="t"/>
              </v:shape>
            </v:group>
            <v:group style="position:absolute;left:8837;top:2779;width:293;height:2" coordorigin="8837,2779" coordsize="293,2">
              <v:shape style="position:absolute;left:8837;top:2779;width:293;height:2" coordorigin="8837,2779" coordsize="293,0" path="m8837,2779l9130,2779e" filled="f" stroked="t" strokeweight=".48pt" strokecolor="#4B4B4B">
                <v:path arrowok="t"/>
              </v:shape>
            </v:group>
            <v:group style="position:absolute;left:9130;top:2779;width:288;height:2" coordorigin="9130,2779" coordsize="288,2">
              <v:shape style="position:absolute;left:9130;top:2779;width:288;height:2" coordorigin="9130,2779" coordsize="288,0" path="m9130,2779l9418,2779e" filled="f" stroked="t" strokeweight=".96pt" strokecolor="#444444">
                <v:path arrowok="t"/>
              </v:shape>
            </v:group>
            <v:group style="position:absolute;left:9350;top:2774;width:2304;height:2" coordorigin="9350,2774" coordsize="2304,2">
              <v:shape style="position:absolute;left:9350;top:2774;width:2304;height:2" coordorigin="9350,2774" coordsize="2304,0" path="m9350,2774l11654,2774e" filled="f" stroked="t" strokeweight=".96pt" strokecolor="#575757">
                <v:path arrowok="t"/>
              </v:shape>
            </v:group>
            <v:group style="position:absolute;left:264;top:3000;width:1330;height:2" coordorigin="264,3000" coordsize="1330,2">
              <v:shape style="position:absolute;left:264;top:3000;width:1330;height:2" coordorigin="264,3000" coordsize="1330,0" path="m264,3000l1594,3000e" filled="f" stroked="t" strokeweight=".48pt" strokecolor="#383838">
                <v:path arrowok="t"/>
              </v:shape>
            </v:group>
            <v:group style="position:absolute;left:269;top:2746;width:2;height:9235" coordorigin="269,2746" coordsize="2,9235">
              <v:shape style="position:absolute;left:269;top:2746;width:2;height:9235" coordorigin="269,2746" coordsize="0,9235" path="m269,11981l269,2746e" filled="f" stroked="t" strokeweight=".72pt" strokecolor="#282828">
                <v:path arrowok="t"/>
              </v:shape>
            </v:group>
            <v:group style="position:absolute;left:1594;top:3000;width:1651;height:2" coordorigin="1594,3000" coordsize="1651,2">
              <v:shape style="position:absolute;left:1594;top:3000;width:1651;height:2" coordorigin="1594,3000" coordsize="1651,0" path="m1594,3000l3245,3000e" filled="f" stroked="t" strokeweight=".48pt" strokecolor="#232323">
                <v:path arrowok="t"/>
              </v:shape>
            </v:group>
            <v:group style="position:absolute;left:3216;top:3010;width:821;height:2" coordorigin="3216,3010" coordsize="821,2">
              <v:shape style="position:absolute;left:3216;top:3010;width:821;height:2" coordorigin="3216,3010" coordsize="821,0" path="m3216,3010l4037,3010e" filled="f" stroked="t" strokeweight=".48pt" strokecolor="#343434">
                <v:path arrowok="t"/>
              </v:shape>
            </v:group>
            <v:group style="position:absolute;left:4008;top:3000;width:2928;height:2" coordorigin="4008,3000" coordsize="2928,2">
              <v:shape style="position:absolute;left:4008;top:3000;width:2928;height:2" coordorigin="4008,3000" coordsize="2928,0" path="m4008,3000l6936,3000e" filled="f" stroked="t" strokeweight=".48pt" strokecolor="#4B4B4B">
                <v:path arrowok="t"/>
              </v:shape>
            </v:group>
            <v:group style="position:absolute;left:6907;top:3010;width:504;height:2" coordorigin="6907,3010" coordsize="504,2">
              <v:shape style="position:absolute;left:6907;top:3010;width:504;height:2" coordorigin="6907,3010" coordsize="504,0" path="m6907,3010l7411,3010e" filled="f" stroked="t" strokeweight=".48pt" strokecolor="#2F2F2F">
                <v:path arrowok="t"/>
              </v:shape>
            </v:group>
            <v:group style="position:absolute;left:7382;top:3000;width:350;height:2" coordorigin="7382,3000" coordsize="350,2">
              <v:shape style="position:absolute;left:7382;top:3000;width:350;height:2" coordorigin="7382,3000" coordsize="350,0" path="m7382,3000l7733,3000e" filled="f" stroked="t" strokeweight=".48pt" strokecolor="#232323">
                <v:path arrowok="t"/>
              </v:shape>
            </v:group>
            <v:group style="position:absolute;left:7685;top:3014;width:3970;height:2" coordorigin="7685,3014" coordsize="3970,2">
              <v:shape style="position:absolute;left:7685;top:3014;width:3970;height:2" coordorigin="7685,3014" coordsize="3970,0" path="m7685,3014l11654,3014e" filled="f" stroked="t" strokeweight=".96pt" strokecolor="#4F4F4F">
                <v:path arrowok="t"/>
              </v:shape>
            </v:group>
            <v:group style="position:absolute;left:11645;top:2741;width:2;height:298" coordorigin="11645,2741" coordsize="2,298">
              <v:shape style="position:absolute;left:11645;top:2741;width:2;height:298" coordorigin="11645,2741" coordsize="0,298" path="m11645,3038l11645,2741e" filled="f" stroked="t" strokeweight=".72pt" strokecolor="#3B3B3B">
                <v:path arrowok="t"/>
              </v:shape>
            </v:group>
            <v:group style="position:absolute;left:274;top:2966;width:2;height:3000" coordorigin="274,2966" coordsize="2,3000">
              <v:shape style="position:absolute;left:274;top:2966;width:2;height:3000" coordorigin="274,2966" coordsize="0,3000" path="m274,5966l274,2966e" filled="f" stroked="t" strokeweight=".48pt" strokecolor="#080808">
                <v:path arrowok="t"/>
              </v:shape>
            </v:group>
            <v:group style="position:absolute;left:3806;top:3005;width:2;height:451" coordorigin="3806,3005" coordsize="2,451">
              <v:shape style="position:absolute;left:3806;top:3005;width:2;height:451" coordorigin="3806,3005" coordsize="0,451" path="m3806,3456l3806,3005e" filled="f" stroked="t" strokeweight=".48pt" strokecolor="#181818">
                <v:path arrowok="t"/>
              </v:shape>
            </v:group>
            <v:group style="position:absolute;left:6946;top:3005;width:2;height:950" coordorigin="6946,3005" coordsize="2,950">
              <v:shape style="position:absolute;left:6946;top:3005;width:2;height:950" coordorigin="6946,3005" coordsize="0,950" path="m6946,3955l6946,3005e" filled="f" stroked="t" strokeweight=".48pt" strokecolor="#232323">
                <v:path arrowok="t"/>
              </v:shape>
            </v:group>
            <v:group style="position:absolute;left:11650;top:2962;width:2;height:322" coordorigin="11650,2962" coordsize="2,322">
              <v:shape style="position:absolute;left:11650;top:2962;width:2;height:322" coordorigin="11650,2962" coordsize="0,322" path="m11650,3283l11650,2962e" filled="f" stroked="t" strokeweight=".48pt" strokecolor="#282828">
                <v:path arrowok="t"/>
              </v:shape>
            </v:group>
            <v:group style="position:absolute;left:3802;top:3437;width:2342;height:2" coordorigin="3802,3437" coordsize="2342,2">
              <v:shape style="position:absolute;left:3802;top:3437;width:2342;height:2" coordorigin="3802,3437" coordsize="2342,0" path="m3802,3437l6144,3437e" filled="f" stroked="t" strokeweight=".96pt" strokecolor="#6B6B6B">
                <v:path arrowok="t"/>
              </v:shape>
            </v:group>
            <v:group style="position:absolute;left:11654;top:634;width:2;height:5784" coordorigin="11654,634" coordsize="2,5784">
              <v:shape style="position:absolute;left:11654;top:634;width:2;height:5784" coordorigin="11654,634" coordsize="0,5784" path="m11654,6418l11654,634e" filled="f" stroked="t" strokeweight=".72pt" strokecolor="#545454">
                <v:path arrowok="t"/>
              </v:shape>
            </v:group>
            <v:group style="position:absolute;left:3811;top:3398;width:2;height:557" coordorigin="3811,3398" coordsize="2,557">
              <v:shape style="position:absolute;left:3811;top:3398;width:2;height:557" coordorigin="3811,3398" coordsize="0,557" path="m3811,3955l3811,3398e" filled="f" stroked="t" strokeweight=".96pt" strokecolor="#3F3F3F">
                <v:path arrowok="t"/>
              </v:shape>
            </v:group>
            <v:group style="position:absolute;left:3802;top:3734;width:269;height:2" coordorigin="3802,3734" coordsize="269,2">
              <v:shape style="position:absolute;left:3802;top:3734;width:269;height:2" coordorigin="3802,3734" coordsize="269,0" path="m3802,3734l4070,3734e" filled="f" stroked="t" strokeweight=".96pt" strokecolor="#575757">
                <v:path arrowok="t"/>
              </v:shape>
            </v:group>
            <v:group style="position:absolute;left:3979;top:3734;width:2971;height:2" coordorigin="3979,3734" coordsize="2971,2">
              <v:shape style="position:absolute;left:3979;top:3734;width:2971;height:2" coordorigin="3979,3734" coordsize="2971,0" path="m3979,3734l6950,3734e" filled="f" stroked="t" strokeweight=".72pt" strokecolor="#747474">
                <v:path arrowok="t"/>
              </v:shape>
            </v:group>
            <v:group style="position:absolute;left:269;top:3946;width:1354;height:2" coordorigin="269,3946" coordsize="1354,2">
              <v:shape style="position:absolute;left:269;top:3946;width:1354;height:2" coordorigin="269,3946" coordsize="1354,0" path="m269,3946l1622,3946e" filled="f" stroked="t" strokeweight=".72pt" strokecolor="#383838">
                <v:path arrowok="t"/>
              </v:shape>
            </v:group>
            <v:group style="position:absolute;left:1565;top:3950;width:1301;height:2" coordorigin="1565,3950" coordsize="1301,2">
              <v:shape style="position:absolute;left:1565;top:3950;width:1301;height:2" coordorigin="1565,3950" coordsize="1301,0" path="m1565,3950l2866,3950e" filled="f" stroked="t" strokeweight=".48pt" strokecolor="#181818">
                <v:path arrowok="t"/>
              </v:shape>
            </v:group>
            <v:group style="position:absolute;left:2808;top:3946;width:3998;height:2" coordorigin="2808,3946" coordsize="3998,2">
              <v:shape style="position:absolute;left:2808;top:3946;width:3998;height:2" coordorigin="2808,3946" coordsize="3998,0" path="m2808,3946l6806,3946e" filled="f" stroked="t" strokeweight=".72pt" strokecolor="#4B4B4B">
                <v:path arrowok="t"/>
              </v:shape>
            </v:group>
            <v:group style="position:absolute;left:6749;top:3950;width:4435;height:2" coordorigin="6749,3950" coordsize="4435,2">
              <v:shape style="position:absolute;left:6749;top:3950;width:4435;height:2" coordorigin="6749,3950" coordsize="4435,0" path="m6749,3950l11184,3950e" filled="f" stroked="t" strokeweight=".48pt" strokecolor="#282828">
                <v:path arrowok="t"/>
              </v:shape>
            </v:group>
            <v:group style="position:absolute;left:11126;top:3950;width:533;height:2" coordorigin="11126,3950" coordsize="533,2">
              <v:shape style="position:absolute;left:11126;top:3950;width:533;height:2" coordorigin="11126,3950" coordsize="533,0" path="m11126,3950l11659,3950e" filled="f" stroked="t" strokeweight=".48pt" strokecolor="#3F3F3F">
                <v:path arrowok="t"/>
              </v:shape>
            </v:group>
            <v:group style="position:absolute;left:269;top:4224;width:10205;height:2" coordorigin="269,4224" coordsize="10205,2">
              <v:shape style="position:absolute;left:269;top:4224;width:10205;height:2" coordorigin="269,4224" coordsize="10205,0" path="m269,4224l10474,4224e" filled="f" stroked="t" strokeweight=".96pt" strokecolor="#545454">
                <v:path arrowok="t"/>
              </v:shape>
            </v:group>
            <v:group style="position:absolute;left:2314;top:3936;width:2;height:317" coordorigin="2314,3936" coordsize="2,317">
              <v:shape style="position:absolute;left:2314;top:3936;width:2;height:317" coordorigin="2314,3936" coordsize="0,317" path="m2314,4253l2314,3936e" filled="f" stroked="t" strokeweight=".96pt" strokecolor="#444444">
                <v:path arrowok="t"/>
              </v:shape>
            </v:group>
            <v:group style="position:absolute;left:10416;top:4229;width:1248;height:2" coordorigin="10416,4229" coordsize="1248,2">
              <v:shape style="position:absolute;left:10416;top:4229;width:1248;height:2" coordorigin="10416,4229" coordsize="1248,0" path="m10416,4229l11664,4229e" filled="f" stroked="t" strokeweight=".48pt" strokecolor="#2F2F2F">
                <v:path arrowok="t"/>
              </v:shape>
            </v:group>
            <v:group style="position:absolute;left:2314;top:4176;width:2;height:307" coordorigin="2314,4176" coordsize="2,307">
              <v:shape style="position:absolute;left:2314;top:4176;width:2;height:307" coordorigin="2314,4176" coordsize="0,307" path="m2314,4483l2314,4176e" filled="f" stroked="t" strokeweight=".72pt" strokecolor="#2F2F2F">
                <v:path arrowok="t"/>
              </v:shape>
            </v:group>
            <v:group style="position:absolute;left:2314;top:4464;width:7210;height:2" coordorigin="2314,4464" coordsize="7210,2">
              <v:shape style="position:absolute;left:2314;top:4464;width:7210;height:2" coordorigin="2314,4464" coordsize="7210,0" path="m2314,4464l9523,4464e" filled="f" stroked="t" strokeweight=".96pt" strokecolor="#5B5B5B">
                <v:path arrowok="t"/>
              </v:shape>
            </v:group>
            <v:group style="position:absolute;left:9418;top:4454;width:1027;height:2" coordorigin="9418,4454" coordsize="1027,2">
              <v:shape style="position:absolute;left:9418;top:4454;width:1027;height:2" coordorigin="9418,4454" coordsize="1027,0" path="m9418,4454l10445,4454e" filled="f" stroked="t" strokeweight=".48pt" strokecolor="#979797">
                <v:path arrowok="t"/>
              </v:shape>
            </v:group>
            <v:group style="position:absolute;left:10358;top:4474;width:389;height:2" coordorigin="10358,4474" coordsize="389,2">
              <v:shape style="position:absolute;left:10358;top:4474;width:389;height:2" coordorigin="10358,4474" coordsize="389,0" path="m10358,4474l10747,4474e" filled="f" stroked="t" strokeweight=".72pt" strokecolor="#606060">
                <v:path arrowok="t"/>
              </v:shape>
            </v:group>
            <v:group style="position:absolute;left:10656;top:4469;width:528;height:2" coordorigin="10656,4469" coordsize="528,2">
              <v:shape style="position:absolute;left:10656;top:4469;width:528;height:2" coordorigin="10656,4469" coordsize="528,0" path="m10656,4469l11184,4469e" filled="f" stroked="t" strokeweight=".48pt" strokecolor="#444444">
                <v:path arrowok="t"/>
              </v:shape>
            </v:group>
            <v:group style="position:absolute;left:11126;top:4474;width:538;height:2" coordorigin="11126,4474" coordsize="538,2">
              <v:shape style="position:absolute;left:11126;top:4474;width:538;height:2" coordorigin="11126,4474" coordsize="538,0" path="m11126,4474l11664,4474e" filled="f" stroked="t" strokeweight=".72pt" strokecolor="#5B5B5B">
                <v:path arrowok="t"/>
              </v:shape>
            </v:group>
            <v:group style="position:absolute;left:2318;top:3936;width:2;height:6998" coordorigin="2318,3936" coordsize="2,6998">
              <v:shape style="position:absolute;left:2318;top:3936;width:2;height:6998" coordorigin="2318,3936" coordsize="0,6998" path="m2318,10934l2318,3936e" filled="f" stroked="t" strokeweight=".72pt" strokecolor="#2F2F2F">
                <v:path arrowok="t"/>
              </v:shape>
            </v:group>
            <v:group style="position:absolute;left:4891;top:4454;width:2;height:2189" coordorigin="4891,4454" coordsize="2,2189">
              <v:shape style="position:absolute;left:4891;top:4454;width:2;height:2189" coordorigin="4891,4454" coordsize="0,2189" path="m4891,6643l4891,4454e" filled="f" stroked="t" strokeweight=".72pt" strokecolor="#4B4B4B">
                <v:path arrowok="t"/>
              </v:shape>
            </v:group>
            <v:group style="position:absolute;left:7733;top:4445;width:2;height:264" coordorigin="7733,4445" coordsize="2,264">
              <v:shape style="position:absolute;left:7733;top:4445;width:2;height:264" coordorigin="7733,4445" coordsize="0,264" path="m7733,4709l7733,4445e" filled="f" stroked="t" strokeweight=".48pt" strokecolor="#575757">
                <v:path arrowok="t"/>
              </v:shape>
            </v:group>
            <v:group style="position:absolute;left:2318;top:4680;width:2;height:768" coordorigin="2318,4680" coordsize="2,768">
              <v:shape style="position:absolute;left:2318;top:4680;width:2;height:768" coordorigin="2318,4680" coordsize="0,768" path="m2318,5448l2318,4680e" filled="f" stroked="t" strokeweight=".48pt" strokecolor="#0C0C0C">
                <v:path arrowok="t"/>
              </v:shape>
            </v:group>
            <v:group style="position:absolute;left:4896;top:4680;width:2;height:283" coordorigin="4896,4680" coordsize="2,283">
              <v:shape style="position:absolute;left:4896;top:4680;width:2;height:283" coordorigin="4896,4680" coordsize="0,283" path="m4896,4963l4896,4680e" filled="f" stroked="t" strokeweight=".72pt" strokecolor="#383838">
                <v:path arrowok="t"/>
              </v:shape>
            </v:group>
            <v:group style="position:absolute;left:4886;top:4949;width:5827;height:2" coordorigin="4886,4949" coordsize="5827,2">
              <v:shape style="position:absolute;left:4886;top:4949;width:5827;height:2" coordorigin="4886,4949" coordsize="5827,0" path="m4886,4949l10714,4949e" filled="f" stroked="t" strokeweight=".48pt" strokecolor="#1C1C1C">
                <v:path arrowok="t"/>
              </v:shape>
            </v:group>
            <v:group style="position:absolute;left:7733;top:4709;width:2;height:230" coordorigin="7733,4709" coordsize="2,230">
              <v:shape style="position:absolute;left:7733;top:4709;width:2;height:230" coordorigin="7733,4709" coordsize="0,230" path="m7733,4939l7733,4709e" filled="f" stroked="t" strokeweight=".48pt" strokecolor="#000000">
                <v:path arrowok="t"/>
              </v:shape>
            </v:group>
            <v:group style="position:absolute;left:10685;top:4934;width:470;height:2" coordorigin="10685,4934" coordsize="470,2">
              <v:shape style="position:absolute;left:10685;top:4934;width:470;height:2" coordorigin="10685,4934" coordsize="470,0" path="m10685,4934l11155,4934e" filled="f" stroked="t" strokeweight=".48pt" strokecolor="#000000">
                <v:path arrowok="t"/>
              </v:shape>
            </v:group>
            <v:group style="position:absolute;left:11107;top:4954;width:557;height:2" coordorigin="11107,4954" coordsize="557,2">
              <v:shape style="position:absolute;left:11107;top:4954;width:557;height:2" coordorigin="11107,4954" coordsize="557,0" path="m11107,4954l11664,4954e" filled="f" stroked="t" strokeweight=".72pt" strokecolor="#545454">
                <v:path arrowok="t"/>
              </v:shape>
            </v:group>
            <v:group style="position:absolute;left:4896;top:4838;width:2;height:1805" coordorigin="4896,4838" coordsize="2,1805">
              <v:shape style="position:absolute;left:4896;top:4838;width:2;height:1805" coordorigin="4896,4838" coordsize="0,1805" path="m4896,6643l4896,4838e" filled="f" stroked="t" strokeweight=".96pt" strokecolor="#545454">
                <v:path arrowok="t"/>
              </v:shape>
            </v:group>
            <v:group style="position:absolute;left:4877;top:5213;width:2506;height:2" coordorigin="4877,5213" coordsize="2506,2">
              <v:shape style="position:absolute;left:4877;top:5213;width:2506;height:2" coordorigin="4877,5213" coordsize="2506,0" path="m4877,5213l7382,5213e" filled="f" stroked="t" strokeweight=".48pt" strokecolor="#484848">
                <v:path arrowok="t"/>
              </v:shape>
            </v:group>
            <v:group style="position:absolute;left:7382;top:5213;width:926;height:2" coordorigin="7382,5213" coordsize="926,2">
              <v:shape style="position:absolute;left:7382;top:5213;width:926;height:2" coordorigin="7382,5213" coordsize="926,0" path="m7382,5213l8309,5213e" filled="f" stroked="t" strokeweight=".96pt" strokecolor="#939393">
                <v:path arrowok="t"/>
              </v:shape>
            </v:group>
            <v:group style="position:absolute;left:8309;top:5213;width:528;height:2" coordorigin="8309,5213" coordsize="528,2">
              <v:shape style="position:absolute;left:8309;top:5213;width:528;height:2" coordorigin="8309,5213" coordsize="528,0" path="m8309,5213l8837,5213e" filled="f" stroked="t" strokeweight=".48pt" strokecolor="#000000">
                <v:path arrowok="t"/>
              </v:shape>
            </v:group>
            <v:group style="position:absolute;left:8837;top:5213;width:293;height:2" coordorigin="8837,5213" coordsize="293,2">
              <v:shape style="position:absolute;left:8837;top:5213;width:293;height:2" coordorigin="8837,5213" coordsize="293,0" path="m8837,5213l9130,5213e" filled="f" stroked="t" strokeweight=".96pt" strokecolor="#8C8C8C">
                <v:path arrowok="t"/>
              </v:shape>
            </v:group>
            <v:group style="position:absolute;left:9072;top:5194;width:2592;height:2" coordorigin="9072,5194" coordsize="2592,2">
              <v:shape style="position:absolute;left:9072;top:5194;width:2592;height:2" coordorigin="9072,5194" coordsize="2592,0" path="m9072,5194l11664,5194e" filled="f" stroked="t" strokeweight=".96pt" strokecolor="#4F4F4F">
                <v:path arrowok="t"/>
              </v:shape>
            </v:group>
            <v:group style="position:absolute;left:4877;top:5419;width:2506;height:2" coordorigin="4877,5419" coordsize="2506,2">
              <v:shape style="position:absolute;left:4877;top:5419;width:2506;height:2" coordorigin="4877,5419" coordsize="2506,0" path="m4877,5419l7382,5419e" filled="f" stroked="t" strokeweight=".48pt" strokecolor="#282828">
                <v:path arrowok="t"/>
              </v:shape>
            </v:group>
            <v:group style="position:absolute;left:7354;top:5429;width:984;height:2" coordorigin="7354,5429" coordsize="984,2">
              <v:shape style="position:absolute;left:7354;top:5429;width:984;height:2" coordorigin="7354,5429" coordsize="984,0" path="m7354,5429l8338,5429e" filled="f" stroked="t" strokeweight=".48pt" strokecolor="#1C1C1C">
                <v:path arrowok="t"/>
              </v:shape>
            </v:group>
            <v:group style="position:absolute;left:8309;top:5419;width:821;height:2" coordorigin="8309,5419" coordsize="821,2">
              <v:shape style="position:absolute;left:8309;top:5419;width:821;height:2" coordorigin="8309,5419" coordsize="821,0" path="m8309,5419l9130,5419e" filled="f" stroked="t" strokeweight=".48pt" strokecolor="#131313">
                <v:path arrowok="t"/>
              </v:shape>
            </v:group>
            <v:group style="position:absolute;left:9034;top:5434;width:2630;height:2" coordorigin="9034,5434" coordsize="2630,2">
              <v:shape style="position:absolute;left:9034;top:5434;width:2630;height:2" coordorigin="9034,5434" coordsize="2630,0" path="m9034,5434l11664,5434e" filled="f" stroked="t" strokeweight=".96pt" strokecolor="#4F4F4F">
                <v:path arrowok="t"/>
              </v:shape>
            </v:group>
            <v:group style="position:absolute;left:2314;top:5674;width:9350;height:2" coordorigin="2314,5674" coordsize="9350,2">
              <v:shape style="position:absolute;left:2314;top:5674;width:9350;height:2" coordorigin="2314,5674" coordsize="9350,0" path="m2314,5674l11664,5674e" filled="f" stroked="t" strokeweight=".96pt" strokecolor="#575757">
                <v:path arrowok="t"/>
              </v:shape>
            </v:group>
            <v:group style="position:absolute;left:264;top:5926;width:2078;height:2" coordorigin="264,5926" coordsize="2078,2">
              <v:shape style="position:absolute;left:264;top:5926;width:2078;height:2" coordorigin="264,5926" coordsize="2078,0" path="m264,5926l2342,5926e" filled="f" stroked="t" strokeweight=".72pt" strokecolor="#484848">
                <v:path arrowok="t"/>
              </v:shape>
            </v:group>
            <v:group style="position:absolute;left:2266;top:5918;width:1771;height:2" coordorigin="2266,5918" coordsize="1771,2">
              <v:shape style="position:absolute;left:2266;top:5918;width:1771;height:2" coordorigin="2266,5918" coordsize="1771,0" path="m2266,5918l4037,5918e" filled="f" stroked="t" strokeweight=".48pt" strokecolor="#282828">
                <v:path arrowok="t"/>
              </v:shape>
            </v:group>
            <v:group style="position:absolute;left:3979;top:5914;width:946;height:2" coordorigin="3979,5914" coordsize="946,2">
              <v:shape style="position:absolute;left:3979;top:5914;width:946;height:2" coordorigin="3979,5914" coordsize="946,0" path="m3979,5914l4925,5914e" filled="f" stroked="t" strokeweight=".72pt" strokecolor="#4B4B4B">
                <v:path arrowok="t"/>
              </v:shape>
            </v:group>
            <v:group style="position:absolute;left:4608;top:5914;width:7056;height:2" coordorigin="4608,5914" coordsize="7056,2">
              <v:shape style="position:absolute;left:4608;top:5914;width:7056;height:2" coordorigin="4608,5914" coordsize="7056,0" path="m4608,5914l11664,5914e" filled="f" stroked="t" strokeweight=".96pt" strokecolor="#606060">
                <v:path arrowok="t"/>
              </v:shape>
            </v:group>
            <v:group style="position:absolute;left:278;top:5890;width:2;height:8414" coordorigin="278,5890" coordsize="2,8414">
              <v:shape style="position:absolute;left:278;top:5890;width:2;height:8414" coordorigin="278,5890" coordsize="0,8414" path="m278,14304l278,5890e" filled="f" stroked="t" strokeweight=".72pt" strokecolor="#343434">
                <v:path arrowok="t"/>
              </v:shape>
            </v:group>
            <v:group style="position:absolute;left:2323;top:5890;width:2;height:2213" coordorigin="2323,5890" coordsize="2,2213">
              <v:shape style="position:absolute;left:2323;top:5890;width:2;height:2213" coordorigin="2323,5890" coordsize="0,2213" path="m2323,8102l2323,5890e" filled="f" stroked="t" strokeweight=".96pt" strokecolor="#3F3F3F">
                <v:path arrowok="t"/>
              </v:shape>
            </v:group>
            <v:group style="position:absolute;left:7733;top:5918;width:2;height:470" coordorigin="7733,5918" coordsize="2,470">
              <v:shape style="position:absolute;left:7733;top:5918;width:2;height:470" coordorigin="7733,5918" coordsize="0,470" path="m7733,6389l7733,5918e" filled="f" stroked="t" strokeweight=".48pt" strokecolor="#4B4B4B">
                <v:path arrowok="t"/>
              </v:shape>
            </v:group>
            <v:group style="position:absolute;left:2314;top:6394;width:1723;height:2" coordorigin="2314,6394" coordsize="1723,2">
              <v:shape style="position:absolute;left:2314;top:6394;width:1723;height:2" coordorigin="2314,6394" coordsize="1723,0" path="m2314,6394l4037,6394e" filled="f" stroked="t" strokeweight=".96pt" strokecolor="#4B4B4B">
                <v:path arrowok="t"/>
              </v:shape>
            </v:group>
            <v:group style="position:absolute;left:3979;top:6394;width:7685;height:2" coordorigin="3979,6394" coordsize="7685,2">
              <v:shape style="position:absolute;left:3979;top:6394;width:7685;height:2" coordorigin="3979,6394" coordsize="7685,0" path="m3979,6394l11664,6394e" filled="f" stroked="t" strokeweight=".96pt" strokecolor="#606060">
                <v:path arrowok="t"/>
              </v:shape>
            </v:group>
            <v:group style="position:absolute;left:2314;top:6638;width:2611;height:2" coordorigin="2314,6638" coordsize="2611,2">
              <v:shape style="position:absolute;left:2314;top:6638;width:2611;height:2" coordorigin="2314,6638" coordsize="2611,0" path="m2314,6638l4925,6638e" filled="f" stroked="t" strokeweight=".48pt" strokecolor="#3F3F3F">
                <v:path arrowok="t"/>
              </v:shape>
            </v:group>
            <v:group style="position:absolute;left:3581;top:6634;width:8083;height:2" coordorigin="3581,6634" coordsize="8083,2">
              <v:shape style="position:absolute;left:3581;top:6634;width:8083;height:2" coordorigin="3581,6634" coordsize="8083,0" path="m3581,6634l11664,6634e" filled="f" stroked="t" strokeweight=".96pt" strokecolor="#5B5B5B">
                <v:path arrowok="t"/>
              </v:shape>
            </v:group>
            <v:group style="position:absolute;left:7733;top:6370;width:2;height:259" coordorigin="7733,6370" coordsize="2,259">
              <v:shape style="position:absolute;left:7733;top:6370;width:2;height:259" coordorigin="7733,6370" coordsize="0,259" path="m7733,6629l7733,6370e" filled="f" stroked="t" strokeweight=".48pt" strokecolor="#676767">
                <v:path arrowok="t"/>
              </v:shape>
            </v:group>
            <v:group style="position:absolute;left:269;top:6883;width:734;height:2" coordorigin="269,6883" coordsize="734,2">
              <v:shape style="position:absolute;left:269;top:6883;width:734;height:2" coordorigin="269,6883" coordsize="734,0" path="m269,6883l1003,6883e" filled="f" stroked="t" strokeweight=".72pt" strokecolor="#3F3F3F">
                <v:path arrowok="t"/>
              </v:shape>
            </v:group>
            <v:group style="position:absolute;left:974;top:6888;width:1339;height:2" coordorigin="974,6888" coordsize="1339,2">
              <v:shape style="position:absolute;left:974;top:6888;width:1339;height:2" coordorigin="974,6888" coordsize="1339,0" path="m974,6888l2314,6888e" filled="f" stroked="t" strokeweight=".48pt" strokecolor="#4B4B4B">
                <v:path arrowok="t"/>
              </v:shape>
            </v:group>
            <v:group style="position:absolute;left:2266;top:6874;width:2650;height:2" coordorigin="2266,6874" coordsize="2650,2">
              <v:shape style="position:absolute;left:2266;top:6874;width:2650;height:2" coordorigin="2266,6874" coordsize="2650,0" path="m2266,6874l4915,6874e" filled="f" stroked="t" strokeweight=".72pt" strokecolor="#3F3F3F">
                <v:path arrowok="t"/>
              </v:shape>
            </v:group>
            <v:group style="position:absolute;left:4224;top:6874;width:7440;height:2" coordorigin="4224,6874" coordsize="7440,2">
              <v:shape style="position:absolute;left:4224;top:6874;width:7440;height:2" coordorigin="4224,6874" coordsize="7440,0" path="m4224,6874l11664,6874e" filled="f" stroked="t" strokeweight=".96pt" strokecolor="#606060">
                <v:path arrowok="t"/>
              </v:shape>
            </v:group>
            <v:group style="position:absolute;left:11659;top:6581;width:2;height:346" coordorigin="11659,6581" coordsize="2,346">
              <v:shape style="position:absolute;left:11659;top:6581;width:2;height:346" coordorigin="11659,6581" coordsize="0,346" path="m11659,6926l11659,6581e" filled="f" stroked="t" strokeweight=".48pt" strokecolor="#343434">
                <v:path arrowok="t"/>
              </v:shape>
            </v:group>
            <v:group style="position:absolute;left:11666;top:1824;width:2;height:7349" coordorigin="11666,1824" coordsize="2,7349">
              <v:shape style="position:absolute;left:11666;top:1824;width:2;height:7349" coordorigin="11666,1824" coordsize="0,7349" path="m11666,9173l11666,1824e" filled="f" stroked="t" strokeweight=".48pt" strokecolor="#484848">
                <v:path arrowok="t"/>
              </v:shape>
            </v:group>
            <v:group style="position:absolute;left:269;top:7354;width:3802;height:2" coordorigin="269,7354" coordsize="3802,2">
              <v:shape style="position:absolute;left:269;top:7354;width:3802;height:2" coordorigin="269,7354" coordsize="3802,0" path="m269,7354l4070,7354e" filled="f" stroked="t" strokeweight=".96pt" strokecolor="#4B4B4B">
                <v:path arrowok="t"/>
              </v:shape>
            </v:group>
            <v:group style="position:absolute;left:3710;top:7339;width:91;height:2" coordorigin="3710,7339" coordsize="91,2">
              <v:shape style="position:absolute;left:3710;top:7339;width:91;height:2" coordorigin="3710,7339" coordsize="91,0" path="m3710,7339l3802,7339e" filled="f" stroked="t" strokeweight=".48pt" strokecolor="#131313">
                <v:path arrowok="t"/>
              </v:shape>
            </v:group>
            <v:group style="position:absolute;left:4008;top:7339;width:878;height:2" coordorigin="4008,7339" coordsize="878,2">
              <v:shape style="position:absolute;left:4008;top:7339;width:878;height:2" coordorigin="4008,7339" coordsize="878,0" path="m4008,7339l4886,7339e" filled="f" stroked="t" strokeweight=".48pt" strokecolor="#131313">
                <v:path arrowok="t"/>
              </v:shape>
            </v:group>
            <v:group style="position:absolute;left:4858;top:7349;width:744;height:2" coordorigin="4858,7349" coordsize="744,2">
              <v:shape style="position:absolute;left:4858;top:7349;width:744;height:2" coordorigin="4858,7349" coordsize="744,0" path="m4858,7349l5602,7349e" filled="f" stroked="t" strokeweight=".48pt" strokecolor="#1F1F1F">
                <v:path arrowok="t"/>
              </v:shape>
            </v:group>
            <v:group style="position:absolute;left:5544;top:7344;width:1262;height:2" coordorigin="5544,7344" coordsize="1262,2">
              <v:shape style="position:absolute;left:5544;top:7344;width:1262;height:2" coordorigin="5544,7344" coordsize="1262,0" path="m5544,7344l6806,7344e" filled="f" stroked="t" strokeweight=".72pt" strokecolor="#4B4B4B">
                <v:path arrowok="t"/>
              </v:shape>
            </v:group>
            <v:group style="position:absolute;left:6749;top:7349;width:216;height:2" coordorigin="6749,7349" coordsize="216,2">
              <v:shape style="position:absolute;left:6749;top:7349;width:216;height:2" coordorigin="6749,7349" coordsize="216,0" path="m6749,7349l6965,7349e" filled="f" stroked="t" strokeweight=".48pt" strokecolor="#3F3F3F">
                <v:path arrowok="t"/>
              </v:shape>
            </v:group>
            <v:group style="position:absolute;left:6835;top:7342;width:4838;height:2" coordorigin="6835,7342" coordsize="4838,2">
              <v:shape style="position:absolute;left:6835;top:7342;width:4838;height:2" coordorigin="6835,7342" coordsize="4838,0" path="m6835,7342l11674,7342e" filled="f" stroked="t" strokeweight=".96pt" strokecolor="#575757">
                <v:path arrowok="t"/>
              </v:shape>
            </v:group>
            <v:group style="position:absolute;left:4901;top:7344;width:2;height:259" coordorigin="4901,7344" coordsize="2,259">
              <v:shape style="position:absolute;left:4901;top:7344;width:2;height:259" coordorigin="4901,7344" coordsize="0,259" path="m4901,7603l4901,7344e" filled="f" stroked="t" strokeweight=".48pt" strokecolor="#1F1F1F">
                <v:path arrowok="t"/>
              </v:shape>
            </v:group>
            <v:group style="position:absolute;left:4896;top:7589;width:2866;height:2" coordorigin="4896,7589" coordsize="2866,2">
              <v:shape style="position:absolute;left:4896;top:7589;width:2866;height:2" coordorigin="4896,7589" coordsize="2866,0" path="m4896,7589l7762,7589e" filled="f" stroked="t" strokeweight=".48pt" strokecolor="#484848">
                <v:path arrowok="t"/>
              </v:shape>
            </v:group>
            <v:group style="position:absolute;left:7704;top:7589;width:3010;height:2" coordorigin="7704,7589" coordsize="3010,2">
              <v:shape style="position:absolute;left:7704;top:7589;width:3010;height:2" coordorigin="7704,7589" coordsize="3010,0" path="m7704,7589l10714,7589e" filled="f" stroked="t" strokeweight=".48pt" strokecolor="#282828">
                <v:path arrowok="t"/>
              </v:shape>
            </v:group>
            <v:group style="position:absolute;left:10656;top:7589;width:1018;height:2" coordorigin="10656,7589" coordsize="1018,2">
              <v:shape style="position:absolute;left:10656;top:7589;width:1018;height:2" coordorigin="10656,7589" coordsize="1018,0" path="m10656,7589l11674,7589e" filled="f" stroked="t" strokeweight=".48pt" strokecolor="#444444">
                <v:path arrowok="t"/>
              </v:shape>
            </v:group>
            <v:group style="position:absolute;left:4906;top:7546;width:2;height:302" coordorigin="4906,7546" coordsize="2,302">
              <v:shape style="position:absolute;left:4906;top:7546;width:2;height:302" coordorigin="4906,7546" coordsize="0,302" path="m4906,7848l4906,7546e" filled="f" stroked="t" strokeweight=".72pt" strokecolor="#343434">
                <v:path arrowok="t"/>
              </v:shape>
            </v:group>
            <v:group style="position:absolute;left:4896;top:7834;width:6696;height:2" coordorigin="4896,7834" coordsize="6696,2">
              <v:shape style="position:absolute;left:4896;top:7834;width:6696;height:2" coordorigin="4896,7834" coordsize="6696,0" path="m4896,7834l11592,7834e" filled="f" stroked="t" strokeweight=".96pt" strokecolor="#5B5B5B">
                <v:path arrowok="t"/>
              </v:shape>
            </v:group>
            <v:group style="position:absolute;left:11155;top:7819;width:504;height:2" coordorigin="11155,7819" coordsize="504,2">
              <v:shape style="position:absolute;left:11155;top:7819;width:504;height:2" coordorigin="11155,7819" coordsize="504,0" path="m11155,7819l11659,7819e" filled="f" stroked="t" strokeweight=".48pt" strokecolor="#383838">
                <v:path arrowok="t"/>
              </v:shape>
            </v:group>
            <v:group style="position:absolute;left:264;top:8064;width:710;height:2" coordorigin="264,8064" coordsize="710,2">
              <v:shape style="position:absolute;left:264;top:8064;width:710;height:2" coordorigin="264,8064" coordsize="710,0" path="m264,8064l974,8064e" filled="f" stroked="t" strokeweight=".96pt" strokecolor="#1C1C1C">
                <v:path arrowok="t"/>
              </v:shape>
            </v:group>
            <v:group style="position:absolute;left:946;top:8078;width:677;height:2" coordorigin="946,8078" coordsize="677,2">
              <v:shape style="position:absolute;left:946;top:8078;width:677;height:2" coordorigin="946,8078" coordsize="677,0" path="m946,8078l1622,8078e" filled="f" stroked="t" strokeweight=".48pt" strokecolor="#232323">
                <v:path arrowok="t"/>
              </v:shape>
            </v:group>
            <v:group style="position:absolute;left:1565;top:8074;width:6197;height:2" coordorigin="1565,8074" coordsize="6197,2">
              <v:shape style="position:absolute;left:1565;top:8074;width:6197;height:2" coordorigin="1565,8074" coordsize="6197,0" path="m1565,8074l7762,8074e" filled="f" stroked="t" strokeweight=".96pt" strokecolor="#575757">
                <v:path arrowok="t"/>
              </v:shape>
            </v:group>
            <v:group style="position:absolute;left:4906;top:7757;width:2;height:326" coordorigin="4906,7757" coordsize="2,326">
              <v:shape style="position:absolute;left:4906;top:7757;width:2;height:326" coordorigin="4906,7757" coordsize="0,326" path="m4906,8083l4906,7757e" filled="f" stroked="t" strokeweight=".96pt" strokecolor="#4B4B4B">
                <v:path arrowok="t"/>
              </v:shape>
            </v:group>
            <v:group style="position:absolute;left:7704;top:8069;width:634;height:2" coordorigin="7704,8069" coordsize="634,2">
              <v:shape style="position:absolute;left:7704;top:8069;width:634;height:2" coordorigin="7704,8069" coordsize="634,0" path="m7704,8069l8338,8069e" filled="f" stroked="t" strokeweight=".48pt" strokecolor="#2B2B2B">
                <v:path arrowok="t"/>
              </v:shape>
            </v:group>
            <v:group style="position:absolute;left:8309;top:8064;width:528;height:2" coordorigin="8309,8064" coordsize="528,2">
              <v:shape style="position:absolute;left:8309;top:8064;width:528;height:2" coordorigin="8309,8064" coordsize="528,0" path="m8309,8064l8837,8064e" filled="f" stroked="t" strokeweight=".96pt" strokecolor="#232323">
                <v:path arrowok="t"/>
              </v:shape>
            </v:group>
            <v:group style="position:absolute;left:8808;top:8074;width:1709;height:2" coordorigin="8808,8074" coordsize="1709,2">
              <v:shape style="position:absolute;left:8808;top:8074;width:1709;height:2" coordorigin="8808,8074" coordsize="1709,0" path="m8808,8074l10517,8074e" filled="f" stroked="t" strokeweight=".72pt" strokecolor="#4B4B4B">
                <v:path arrowok="t"/>
              </v:shape>
            </v:group>
            <v:group style="position:absolute;left:10445;top:8066;width:1229;height:2" coordorigin="10445,8066" coordsize="1229,2">
              <v:shape style="position:absolute;left:10445;top:8066;width:1229;height:2" coordorigin="10445,8066" coordsize="1229,0" path="m10445,8066l11674,8066e" filled="f" stroked="t" strokeweight=".48pt" strokecolor="#343434">
                <v:path arrowok="t"/>
              </v:shape>
            </v:group>
            <v:group style="position:absolute;left:2328;top:8026;width:2;height:1397" coordorigin="2328,8026" coordsize="2,1397">
              <v:shape style="position:absolute;left:2328;top:8026;width:2;height:1397" coordorigin="2328,8026" coordsize="0,1397" path="m2328,9422l2328,8026e" filled="f" stroked="t" strokeweight=".48pt" strokecolor="#131313">
                <v:path arrowok="t"/>
              </v:shape>
            </v:group>
            <v:group style="position:absolute;left:11669;top:8309;width:2;height:600" coordorigin="11669,8309" coordsize="2,600">
              <v:shape style="position:absolute;left:11669;top:8309;width:2;height:600" coordorigin="11669,8309" coordsize="0,600" path="m11669,8909l11669,8309e" filled="f" stroked="t" strokeweight=".48pt" strokecolor="#2B2B2B">
                <v:path arrowok="t"/>
              </v:shape>
            </v:group>
            <v:group style="position:absolute;left:269;top:8890;width:2635;height:2" coordorigin="269,8890" coordsize="2635,2">
              <v:shape style="position:absolute;left:269;top:8890;width:2635;height:2" coordorigin="269,8890" coordsize="2635,0" path="m269,8890l2904,8890e" filled="f" stroked="t" strokeweight=".96pt" strokecolor="#444444">
                <v:path arrowok="t"/>
              </v:shape>
            </v:group>
            <v:group style="position:absolute;left:2837;top:8870;width:274;height:2" coordorigin="2837,8870" coordsize="274,2">
              <v:shape style="position:absolute;left:2837;top:8870;width:274;height:2" coordorigin="2837,8870" coordsize="274,0" path="m2837,8870l3110,8870e" filled="f" stroked="t" strokeweight=".48pt" strokecolor="#000000">
                <v:path arrowok="t"/>
              </v:shape>
            </v:group>
            <v:group style="position:absolute;left:3082;top:8885;width:192;height:2" coordorigin="3082,8885" coordsize="192,2">
              <v:shape style="position:absolute;left:3082;top:8885;width:192;height:2" coordorigin="3082,8885" coordsize="192,0" path="m3082,8885l3274,8885e" filled="f" stroked="t" strokeweight=".48pt" strokecolor="#0F0F0F">
                <v:path arrowok="t"/>
              </v:shape>
            </v:group>
            <v:group style="position:absolute;left:3245;top:8870;width:163;height:2" coordorigin="3245,8870" coordsize="163,2">
              <v:shape style="position:absolute;left:3245;top:8870;width:163;height:2" coordorigin="3245,8870" coordsize="163,0" path="m3245,8870l3408,8870e" filled="f" stroked="t" strokeweight=".96pt" strokecolor="#4F4F4F">
                <v:path arrowok="t"/>
              </v:shape>
            </v:group>
            <v:group style="position:absolute;left:3379;top:8885;width:173;height:2" coordorigin="3379,8885" coordsize="173,2">
              <v:shape style="position:absolute;left:3379;top:8885;width:173;height:2" coordorigin="3379,8885" coordsize="173,0" path="m3379,8885l3552,8885e" filled="f" stroked="t" strokeweight=".48pt" strokecolor="#232323">
                <v:path arrowok="t"/>
              </v:shape>
            </v:group>
            <v:group style="position:absolute;left:3538;top:8885;width:8136;height:2" coordorigin="3538,8885" coordsize="8136,2">
              <v:shape style="position:absolute;left:3538;top:8885;width:8136;height:2" coordorigin="3538,8885" coordsize="8136,0" path="m3538,8885l11674,8885e" filled="f" stroked="t" strokeweight=".96pt" strokecolor="#575757">
                <v:path arrowok="t"/>
              </v:shape>
            </v:group>
            <v:group style="position:absolute;left:3802;top:8870;width:206;height:2" coordorigin="3802,8870" coordsize="206,2">
              <v:shape style="position:absolute;left:3802;top:8870;width:206;height:2" coordorigin="3802,8870" coordsize="206,0" path="m3802,8870l4008,8870e" filled="f" stroked="t" strokeweight=".96pt" strokecolor="#676767">
                <v:path arrowok="t"/>
              </v:shape>
            </v:group>
            <v:group style="position:absolute;left:11674;top:9053;width:2;height:2002" coordorigin="11674,9053" coordsize="2,2002">
              <v:shape style="position:absolute;left:11674;top:9053;width:2;height:2002" coordorigin="11674,9053" coordsize="0,2002" path="m11674,11054l11674,9053e" filled="f" stroked="t" strokeweight=".96pt" strokecolor="#5B5B5B">
                <v:path arrowok="t"/>
              </v:shape>
            </v:group>
            <v:group style="position:absolute;left:278;top:9734;width:2059;height:2" coordorigin="278,9734" coordsize="2059,2">
              <v:shape style="position:absolute;left:278;top:9734;width:2059;height:2" coordorigin="278,9734" coordsize="2059,0" path="m278,9734l2338,9734e" filled="f" stroked="t" strokeweight=".96pt" strokecolor="#4B4B4B">
                <v:path arrowok="t"/>
              </v:shape>
            </v:group>
            <v:group style="position:absolute;left:283;top:1786;width:2;height:12518" coordorigin="283,1786" coordsize="2,12518">
              <v:shape style="position:absolute;left:283;top:1786;width:2;height:12518" coordorigin="283,1786" coordsize="0,12518" path="m283,14304l283,1786e" filled="f" stroked="t" strokeweight=".48pt" strokecolor="#2B2B2B">
                <v:path arrowok="t"/>
              </v:shape>
            </v:group>
            <v:group style="position:absolute;left:2330;top:9350;width:2;height:1867" coordorigin="2330,9350" coordsize="2,1867">
              <v:shape style="position:absolute;left:2330;top:9350;width:2;height:1867" coordorigin="2330,9350" coordsize="0,1867" path="m2330,11218l2330,9350e" filled="f" stroked="t" strokeweight=".96pt" strokecolor="#444444">
                <v:path arrowok="t"/>
              </v:shape>
            </v:group>
            <v:group style="position:absolute;left:2270;top:9730;width:6595;height:2" coordorigin="2270,9730" coordsize="6595,2">
              <v:shape style="position:absolute;left:2270;top:9730;width:6595;height:2" coordorigin="2270,9730" coordsize="6595,0" path="m2270,9730l8866,9730e" filled="f" stroked="t" strokeweight=".48pt" strokecolor="#484848">
                <v:path arrowok="t"/>
              </v:shape>
            </v:group>
            <v:group style="position:absolute;left:7037;top:9725;width:4646;height:2" coordorigin="7037,9725" coordsize="4646,2">
              <v:shape style="position:absolute;left:7037;top:9725;width:4646;height:2" coordorigin="7037,9725" coordsize="4646,0" path="m7037,9725l11683,9725e" filled="f" stroked="t" strokeweight=".96pt" strokecolor="#575757">
                <v:path arrowok="t"/>
              </v:shape>
            </v:group>
            <v:group style="position:absolute;left:278;top:9974;width:4637;height:2" coordorigin="278,9974" coordsize="4637,2">
              <v:shape style="position:absolute;left:278;top:9974;width:4637;height:2" coordorigin="278,9974" coordsize="4637,0" path="m278,9974l4915,9974e" filled="f" stroked="t" strokeweight=".72pt" strokecolor="#4B4B4B">
                <v:path arrowok="t"/>
              </v:shape>
            </v:group>
            <v:group style="position:absolute;left:4858;top:9970;width:197;height:2" coordorigin="4858,9970" coordsize="197,2">
              <v:shape style="position:absolute;left:4858;top:9970;width:197;height:2" coordorigin="4858,9970" coordsize="197,0" path="m4858,9970l5054,9970e" filled="f" stroked="t" strokeweight=".48pt" strokecolor="#2B2B2B">
                <v:path arrowok="t"/>
              </v:shape>
            </v:group>
            <v:group style="position:absolute;left:4997;top:9970;width:6686;height:2" coordorigin="4997,9970" coordsize="6686,2">
              <v:shape style="position:absolute;left:4997;top:9970;width:6686;height:2" coordorigin="4997,9970" coordsize="6686,0" path="m4997,9970l11683,9970e" filled="f" stroked="t" strokeweight=".48pt" strokecolor="#545454">
                <v:path arrowok="t"/>
              </v:shape>
            </v:group>
            <v:group style="position:absolute;left:278;top:10214;width:2059;height:2" coordorigin="278,10214" coordsize="2059,2">
              <v:shape style="position:absolute;left:278;top:10214;width:2059;height:2" coordorigin="278,10214" coordsize="2059,0" path="m278,10214l2338,10214e" filled="f" stroked="t" strokeweight=".72pt" strokecolor="#3F3F3F">
                <v:path arrowok="t"/>
              </v:shape>
            </v:group>
            <v:group style="position:absolute;left:288;top:9677;width:2;height:2304" coordorigin="288,9677" coordsize="2,2304">
              <v:shape style="position:absolute;left:288;top:9677;width:2;height:2304" coordorigin="288,9677" coordsize="0,2304" path="m288,11981l288,9677e" filled="f" stroked="t" strokeweight=".96pt" strokecolor="#3B3B3B">
                <v:path arrowok="t"/>
              </v:shape>
            </v:group>
            <v:group style="position:absolute;left:1690;top:10214;width:5117;height:2" coordorigin="1690,10214" coordsize="5117,2">
              <v:shape style="position:absolute;left:1690;top:10214;width:5117;height:2" coordorigin="1690,10214" coordsize="5117,0" path="m1690,10214l6806,10214e" filled="f" stroked="t" strokeweight=".96pt" strokecolor="#545454">
                <v:path arrowok="t"/>
              </v:shape>
            </v:group>
            <v:group style="position:absolute;left:6749;top:10210;width:2117;height:2" coordorigin="6749,10210" coordsize="2117,2">
              <v:shape style="position:absolute;left:6749;top:10210;width:2117;height:2" coordorigin="6749,10210" coordsize="2117,0" path="m6749,10210l8866,10210e" filled="f" stroked="t" strokeweight=".48pt" strokecolor="#2B2B2B">
                <v:path arrowok="t"/>
              </v:shape>
            </v:group>
            <v:group style="position:absolute;left:2352;top:10205;width:8122;height:2" coordorigin="2352,10205" coordsize="8122,2">
              <v:shape style="position:absolute;left:2352;top:10205;width:8122;height:2" coordorigin="2352,10205" coordsize="8122,0" path="m2352,10205l10474,10205e" filled="f" stroked="t" strokeweight=".72pt" strokecolor="#444444">
                <v:path arrowok="t"/>
              </v:shape>
            </v:group>
            <v:group style="position:absolute;left:9101;top:10210;width:346;height:2" coordorigin="9101,10210" coordsize="346,2">
              <v:shape style="position:absolute;left:9101;top:10210;width:346;height:2" coordorigin="9101,10210" coordsize="346,0" path="m9101,10210l9446,10210e" filled="f" stroked="t" strokeweight=".48pt" strokecolor="#343434">
                <v:path arrowok="t"/>
              </v:shape>
            </v:group>
            <v:group style="position:absolute;left:10416;top:10210;width:1267;height:2" coordorigin="10416,10210" coordsize="1267,2">
              <v:shape style="position:absolute;left:10416;top:10210;width:1267;height:2" coordorigin="10416,10210" coordsize="1267,0" path="m10416,10210l11683,10210e" filled="f" stroked="t" strokeweight=".48pt" strokecolor="#2F2F2F">
                <v:path arrowok="t"/>
              </v:shape>
            </v:group>
            <v:group style="position:absolute;left:691;top:10714;width:3048;height:2" coordorigin="691,10714" coordsize="3048,2">
              <v:shape style="position:absolute;left:691;top:10714;width:3048;height:2" coordorigin="691,10714" coordsize="3048,0" path="m691,10714l3739,10714e" filled="f" stroked="t" strokeweight=".96pt" strokecolor="#4B4B4B">
                <v:path arrowok="t"/>
              </v:shape>
            </v:group>
            <v:group style="position:absolute;left:3682;top:10709;width:149;height:2" coordorigin="3682,10709" coordsize="149,2">
              <v:shape style="position:absolute;left:3682;top:10709;width:149;height:2" coordorigin="3682,10709" coordsize="149,0" path="m3682,10709l3830,10709e" filled="f" stroked="t" strokeweight=".48pt" strokecolor="#0C0C0C">
                <v:path arrowok="t"/>
              </v:shape>
            </v:group>
            <v:group style="position:absolute;left:3802;top:10694;width:206;height:2" coordorigin="3802,10694" coordsize="206,2">
              <v:shape style="position:absolute;left:3802;top:10694;width:206;height:2" coordorigin="3802,10694" coordsize="206,0" path="m3802,10694l4008,10694e" filled="f" stroked="t" strokeweight=".48pt" strokecolor="#000000">
                <v:path arrowok="t"/>
              </v:shape>
            </v:group>
            <v:group style="position:absolute;left:3979;top:10709;width:1622;height:2" coordorigin="3979,10709" coordsize="1622,2">
              <v:shape style="position:absolute;left:3979;top:10709;width:1622;height:2" coordorigin="3979,10709" coordsize="1622,0" path="m3979,10709l5602,10709e" filled="f" stroked="t" strokeweight=".48pt" strokecolor="#232323">
                <v:path arrowok="t"/>
              </v:shape>
            </v:group>
            <v:group style="position:absolute;left:5544;top:10709;width:1867;height:2" coordorigin="5544,10709" coordsize="1867,2">
              <v:shape style="position:absolute;left:5544;top:10709;width:1867;height:2" coordorigin="5544,10709" coordsize="1867,0" path="m5544,10709l7411,10709e" filled="f" stroked="t" strokeweight=".48pt" strokecolor="#383838">
                <v:path arrowok="t"/>
              </v:shape>
            </v:group>
            <v:group style="position:absolute;left:7354;top:10704;width:4330;height:2" coordorigin="7354,10704" coordsize="4330,2">
              <v:shape style="position:absolute;left:7354;top:10704;width:4330;height:2" coordorigin="7354,10704" coordsize="4330,0" path="m7354,10704l11683,10704e" filled="f" stroked="t" strokeweight=".96pt" strokecolor="#545454">
                <v:path arrowok="t"/>
              </v:shape>
            </v:group>
            <v:group style="position:absolute;left:749;top:10954;width:3336;height:2" coordorigin="749,10954" coordsize="3336,2">
              <v:shape style="position:absolute;left:749;top:10954;width:3336;height:2" coordorigin="749,10954" coordsize="3336,0" path="m749,10954l4085,10954e" filled="f" stroked="t" strokeweight=".96pt" strokecolor="#484848">
                <v:path arrowok="t"/>
              </v:shape>
            </v:group>
            <v:group style="position:absolute;left:4008;top:10958;width:1018;height:2" coordorigin="4008,10958" coordsize="1018,2">
              <v:shape style="position:absolute;left:4008;top:10958;width:1018;height:2" coordorigin="4008,10958" coordsize="1018,0" path="m4008,10958l5026,10958e" filled="f" stroked="t" strokeweight=".48pt" strokecolor="#575757">
                <v:path arrowok="t"/>
              </v:shape>
            </v:group>
            <v:group style="position:absolute;left:4997;top:10949;width:2414;height:2" coordorigin="4997,10949" coordsize="2414,2">
              <v:shape style="position:absolute;left:4997;top:10949;width:2414;height:2" coordorigin="4997,10949" coordsize="2414,0" path="m4997,10949l7411,10949e" filled="f" stroked="t" strokeweight=".48pt" strokecolor="#383838">
                <v:path arrowok="t"/>
              </v:shape>
            </v:group>
            <v:group style="position:absolute;left:7214;top:10944;width:2650;height:2" coordorigin="7214,10944" coordsize="2650,2">
              <v:shape style="position:absolute;left:7214;top:10944;width:2650;height:2" coordorigin="7214,10944" coordsize="2650,0" path="m7214,10944l9864,10944e" filled="f" stroked="t" strokeweight=".96pt" strokecolor="#545454">
                <v:path arrowok="t"/>
              </v:shape>
            </v:group>
            <v:group style="position:absolute;left:9936;top:10944;width:1747;height:2" coordorigin="9936,10944" coordsize="1747,2">
              <v:shape style="position:absolute;left:9936;top:10944;width:1747;height:2" coordorigin="9936,10944" coordsize="1747,0" path="m9936,10944l11683,10944e" filled="f" stroked="t" strokeweight=".96pt" strokecolor="#5B5B5B">
                <v:path arrowok="t"/>
              </v:shape>
            </v:group>
            <v:group style="position:absolute;left:1594;top:10949;width:2;height:67" coordorigin="1594,10949" coordsize="2,67">
              <v:shape style="position:absolute;left:1594;top:10949;width:2;height:67" coordorigin="1594,10949" coordsize="0,67" path="m1594,11016l1594,10949e" filled="f" stroked="t" strokeweight=".48pt" strokecolor="#444444">
                <v:path arrowok="t"/>
              </v:shape>
            </v:group>
            <v:group style="position:absolute;left:1560;top:11198;width:778;height:2" coordorigin="1560,11198" coordsize="778,2">
              <v:shape style="position:absolute;left:1560;top:11198;width:778;height:2" coordorigin="1560,11198" coordsize="778,0" path="m1560,11198l2338,11198e" filled="f" stroked="t" strokeweight=".48pt" strokecolor="#282828">
                <v:path arrowok="t"/>
              </v:shape>
            </v:group>
            <v:group style="position:absolute;left:2270;top:11194;width:4536;height:2" coordorigin="2270,11194" coordsize="4536,2">
              <v:shape style="position:absolute;left:2270;top:11194;width:4536;height:2" coordorigin="2270,11194" coordsize="4536,0" path="m2270,11194l6806,11194e" filled="f" stroked="t" strokeweight=".96pt" strokecolor="#575757">
                <v:path arrowok="t"/>
              </v:shape>
            </v:group>
            <v:group style="position:absolute;left:7387;top:10934;width:2;height:4426" coordorigin="7387,10934" coordsize="2,4426">
              <v:shape style="position:absolute;left:7387;top:10934;width:2;height:4426" coordorigin="7387,10934" coordsize="0,4426" path="m7387,15360l7387,10934e" filled="f" stroked="t" strokeweight=".72pt" strokecolor="#4F4F4F">
                <v:path arrowok="t"/>
              </v:shape>
            </v:group>
            <v:group style="position:absolute;left:278;top:11203;width:1349;height:2" coordorigin="278,11203" coordsize="1349,2">
              <v:shape style="position:absolute;left:278;top:11203;width:1349;height:2" coordorigin="278,11203" coordsize="1349,0" path="m278,11203l1627,11203e" filled="f" stroked="t" strokeweight=".72pt" strokecolor="#545454">
                <v:path arrowok="t"/>
              </v:shape>
            </v:group>
            <v:group style="position:absolute;left:1594;top:11016;width:2;height:2232" coordorigin="1594,11016" coordsize="2,2232">
              <v:shape style="position:absolute;left:1594;top:11016;width:2;height:2232" coordorigin="1594,11016" coordsize="0,2232" path="m1594,13248l1594,11016e" filled="f" stroked="t" strokeweight=".48pt" strokecolor="#0F0F0F">
                <v:path arrowok="t"/>
              </v:shape>
            </v:group>
            <v:group style="position:absolute;left:6778;top:11179;width:158;height:2" coordorigin="6778,11179" coordsize="158,2">
              <v:shape style="position:absolute;left:6778;top:11179;width:158;height:2" coordorigin="6778,11179" coordsize="158,0" path="m6778,11179l6936,11179e" filled="f" stroked="t" strokeweight=".48pt" strokecolor="#343434">
                <v:path arrowok="t"/>
              </v:shape>
            </v:group>
            <v:group style="position:absolute;left:6907;top:11189;width:4776;height:2" coordorigin="6907,11189" coordsize="4776,2">
              <v:shape style="position:absolute;left:6907;top:11189;width:4776;height:2" coordorigin="6907,11189" coordsize="4776,0" path="m6907,11189l11683,11189e" filled="f" stroked="t" strokeweight=".48pt" strokecolor="#2B2B2B">
                <v:path arrowok="t"/>
              </v:shape>
            </v:group>
            <v:group style="position:absolute;left:11674;top:10987;width:2;height:226" coordorigin="11674,10987" coordsize="2,226">
              <v:shape style="position:absolute;left:11674;top:10987;width:2;height:226" coordorigin="11674,10987" coordsize="0,226" path="m11674,11213l11674,10987e" filled="f" stroked="t" strokeweight=".72pt" strokecolor="#484848">
                <v:path arrowok="t"/>
              </v:shape>
            </v:group>
            <v:group style="position:absolute;left:974;top:11170;width:2;height:514" coordorigin="974,11170" coordsize="2,514">
              <v:shape style="position:absolute;left:974;top:11170;width:2;height:514" coordorigin="974,11170" coordsize="0,514" path="m974,11683l974,11170e" filled="f" stroked="t" strokeweight=".48pt" strokecolor="#606060">
                <v:path arrowok="t"/>
              </v:shape>
            </v:group>
            <v:group style="position:absolute;left:2335;top:11141;width:2;height:1435" coordorigin="2335,11141" coordsize="2,1435">
              <v:shape style="position:absolute;left:2335;top:11141;width:2;height:1435" coordorigin="2335,11141" coordsize="0,1435" path="m2335,12576l2335,11141e" filled="f" stroked="t" strokeweight=".48pt" strokecolor="#0C0C0C">
                <v:path arrowok="t"/>
              </v:shape>
            </v:group>
            <v:group style="position:absolute;left:11678;top:11146;width:2;height:566" coordorigin="11678,11146" coordsize="2,566">
              <v:shape style="position:absolute;left:11678;top:11146;width:2;height:566" coordorigin="11678,11146" coordsize="0,566" path="m11678,11712l11678,11146e" filled="f" stroked="t" strokeweight=".48pt" strokecolor="#343434">
                <v:path arrowok="t"/>
              </v:shape>
            </v:group>
            <v:group style="position:absolute;left:288;top:11654;width:2;height:4339" coordorigin="288,11654" coordsize="2,4339">
              <v:shape style="position:absolute;left:288;top:11654;width:2;height:4339" coordorigin="288,11654" coordsize="0,4339" path="m288,15994l288,11654e" filled="f" stroked="t" strokeweight=".96pt" strokecolor="#282828">
                <v:path arrowok="t"/>
              </v:shape>
            </v:group>
            <v:group style="position:absolute;left:974;top:11683;width:2;height:1565" coordorigin="974,11683" coordsize="2,1565">
              <v:shape style="position:absolute;left:974;top:11683;width:2;height:1565" coordorigin="974,11683" coordsize="0,1565" path="m974,13248l974,11683e" filled="f" stroked="t" strokeweight=".48pt" strokecolor="#000000">
                <v:path arrowok="t"/>
              </v:shape>
            </v:group>
            <v:group style="position:absolute;left:7392;top:11578;width:2;height:1368" coordorigin="7392,11578" coordsize="2,1368">
              <v:shape style="position:absolute;left:7392;top:11578;width:2;height:1368" coordorigin="7392,11578" coordsize="0,1368" path="m7392,12946l7392,11578e" filled="f" stroked="t" strokeweight=".96pt" strokecolor="#5B5B5B">
                <v:path arrowok="t"/>
              </v:shape>
            </v:group>
            <v:group style="position:absolute;left:11678;top:11654;width:2;height:1118" coordorigin="11678,11654" coordsize="2,1118">
              <v:shape style="position:absolute;left:11678;top:11654;width:2;height:1118" coordorigin="11678,11654" coordsize="0,1118" path="m11678,12773l11678,11654e" filled="f" stroked="t" strokeweight=".48pt" strokecolor="#4F4F4F">
                <v:path arrowok="t"/>
              </v:shape>
            </v:group>
            <v:group style="position:absolute;left:293;top:11957;width:2;height:816" coordorigin="293,11957" coordsize="2,816">
              <v:shape style="position:absolute;left:293;top:11957;width:2;height:816" coordorigin="293,11957" coordsize="0,816" path="m293,12773l293,11957e" filled="f" stroked="t" strokeweight=".48pt" strokecolor="#080808">
                <v:path arrowok="t"/>
              </v:shape>
            </v:group>
            <v:group style="position:absolute;left:2335;top:12518;width:2;height:758" coordorigin="2335,12518" coordsize="2,758">
              <v:shape style="position:absolute;left:2335;top:12518;width:2;height:758" coordorigin="2335,12518" coordsize="0,758" path="m2335,13277l2335,12518e" filled="f" stroked="t" strokeweight=".48pt" strokecolor="#2B2B2B">
                <v:path arrowok="t"/>
              </v:shape>
            </v:group>
            <v:group style="position:absolute;left:293;top:12715;width:2;height:3278" coordorigin="293,12715" coordsize="2,3278">
              <v:shape style="position:absolute;left:293;top:12715;width:2;height:3278" coordorigin="293,12715" coordsize="0,3278" path="m293,15994l293,12715e" filled="f" stroked="t" strokeweight=".72pt" strokecolor="#282828">
                <v:path arrowok="t"/>
              </v:shape>
            </v:group>
            <v:group style="position:absolute;left:11678;top:12715;width:2;height:2242" coordorigin="11678,12715" coordsize="2,2242">
              <v:shape style="position:absolute;left:11678;top:12715;width:2;height:2242" coordorigin="11678,12715" coordsize="0,2242" path="m11678,14957l11678,12715e" filled="f" stroked="t" strokeweight=".48pt" strokecolor="#6B6B6B">
                <v:path arrowok="t"/>
              </v:shape>
            </v:group>
            <v:group style="position:absolute;left:7397;top:12888;width:2;height:1114" coordorigin="7397,12888" coordsize="2,1114">
              <v:shape style="position:absolute;left:7397;top:12888;width:2;height:1114" coordorigin="7397,12888" coordsize="0,1114" path="m7397,14002l7397,12888e" filled="f" stroked="t" strokeweight=".48pt" strokecolor="#282828">
                <v:path arrowok="t"/>
              </v:shape>
            </v:group>
            <v:group style="position:absolute;left:264;top:13243;width:1334;height:2" coordorigin="264,13243" coordsize="1334,2">
              <v:shape style="position:absolute;left:264;top:13243;width:1334;height:2" coordorigin="264,13243" coordsize="1334,0" path="m264,13243l1598,13243e" filled="f" stroked="t" strokeweight=".48pt" strokecolor="#444444">
                <v:path arrowok="t"/>
              </v:shape>
            </v:group>
            <v:group style="position:absolute;left:298;top:12883;width:2;height:1421" coordorigin="298,12883" coordsize="2,1421">
              <v:shape style="position:absolute;left:298;top:12883;width:2;height:1421" coordorigin="298,12883" coordsize="0,1421" path="m298,14304l298,12883e" filled="f" stroked="t" strokeweight=".96pt" strokecolor="#383838">
                <v:path arrowok="t"/>
              </v:shape>
            </v:group>
            <v:group style="position:absolute;left:1589;top:13243;width:720;height:2" coordorigin="1589,13243" coordsize="720,2">
              <v:shape style="position:absolute;left:1589;top:13243;width:720;height:2" coordorigin="1589,13243" coordsize="720,0" path="m1589,13243l2309,13243e" filled="f" stroked="t" strokeweight=".48pt" strokecolor="#0C0C0C">
                <v:path arrowok="t"/>
              </v:shape>
            </v:group>
            <v:group style="position:absolute;left:974;top:13238;width:2;height:130" coordorigin="974,13238" coordsize="2,130">
              <v:shape style="position:absolute;left:974;top:13238;width:2;height:130" coordorigin="974,13238" coordsize="0,130" path="m974,13368l974,13238e" filled="f" stroked="t" strokeweight=".48pt" strokecolor="#4B4B4B">
                <v:path arrowok="t"/>
              </v:shape>
            </v:group>
            <v:group style="position:absolute;left:1594;top:13238;width:2;height:130" coordorigin="1594,13238" coordsize="2,130">
              <v:shape style="position:absolute;left:1594;top:13238;width:2;height:130" coordorigin="1594,13238" coordsize="0,130" path="m1594,13368l1594,13238e" filled="f" stroked="t" strokeweight=".48pt" strokecolor="#4B4B4B">
                <v:path arrowok="t"/>
              </v:shape>
            </v:group>
            <v:group style="position:absolute;left:2335;top:13210;width:2;height:845" coordorigin="2335,13210" coordsize="2,845">
              <v:shape style="position:absolute;left:2335;top:13210;width:2;height:845" coordorigin="2335,13210" coordsize="0,845" path="m2335,14054l2335,13210e" filled="f" stroked="t" strokeweight=".48pt" strokecolor="#444444">
                <v:path arrowok="t"/>
              </v:shape>
            </v:group>
            <v:group style="position:absolute;left:974;top:13368;width:2;height:1560" coordorigin="974,13368" coordsize="2,1560">
              <v:shape style="position:absolute;left:974;top:13368;width:2;height:1560" coordorigin="974,13368" coordsize="0,1560" path="m974,14928l974,13368e" filled="f" stroked="t" strokeweight=".48pt" strokecolor="#000000">
                <v:path arrowok="t"/>
              </v:shape>
            </v:group>
            <v:group style="position:absolute;left:1594;top:13368;width:2;height:1560" coordorigin="1594,13368" coordsize="2,1560">
              <v:shape style="position:absolute;left:1594;top:13368;width:2;height:1560" coordorigin="1594,13368" coordsize="0,1560" path="m1594,14928l1594,13368e" filled="f" stroked="t" strokeweight=".48pt" strokecolor="#000000">
                <v:path arrowok="t"/>
              </v:shape>
            </v:group>
            <v:group style="position:absolute;left:2335;top:13944;width:2;height:110" coordorigin="2335,13944" coordsize="2,110">
              <v:shape style="position:absolute;left:2335;top:13944;width:2;height:110" coordorigin="2335,13944" coordsize="0,110" path="m2335,14054l2335,13944e" filled="f" stroked="t" strokeweight=".48pt" strokecolor="#676767">
                <v:path arrowok="t"/>
              </v:shape>
            </v:group>
            <v:group style="position:absolute;left:7402;top:13944;width:2;height:206" coordorigin="7402,13944" coordsize="2,206">
              <v:shape style="position:absolute;left:7402;top:13944;width:2;height:206" coordorigin="7402,13944" coordsize="0,206" path="m7402,14150l7402,13944e" filled="f" stroked="t" strokeweight=".72pt" strokecolor="#444444">
                <v:path arrowok="t"/>
              </v:shape>
            </v:group>
            <v:group style="position:absolute;left:7402;top:14054;width:2;height:1930" coordorigin="7402,14054" coordsize="2,1930">
              <v:shape style="position:absolute;left:7402;top:14054;width:2;height:1930" coordorigin="7402,14054" coordsize="0,1930" path="m7402,15984l7402,14054e" filled="f" stroked="t" strokeweight=".72pt" strokecolor="#575757">
                <v:path arrowok="t"/>
              </v:shape>
            </v:group>
            <v:group style="position:absolute;left:298;top:14194;width:2;height:1810" coordorigin="298,14194" coordsize="2,1810">
              <v:shape style="position:absolute;left:298;top:14194;width:2;height:1810" coordorigin="298,14194" coordsize="0,1810" path="m298,16003l298,14194e" filled="f" stroked="t" strokeweight=".72pt" strokecolor="#1C1C1C">
                <v:path arrowok="t"/>
              </v:shape>
            </v:group>
            <v:group style="position:absolute;left:302;top:14419;width:2;height:250" coordorigin="302,14419" coordsize="2,250">
              <v:shape style="position:absolute;left:302;top:14419;width:2;height:250" coordorigin="302,14419" coordsize="0,250" path="m302,14669l302,14419e" filled="f" stroked="t" strokeweight=".48pt" strokecolor="#080808">
                <v:path arrowok="t"/>
              </v:shape>
            </v:group>
            <v:group style="position:absolute;left:269;top:15970;width:710;height:2" coordorigin="269,15970" coordsize="710,2">
              <v:shape style="position:absolute;left:269;top:15970;width:710;height:2" coordorigin="269,15970" coordsize="710,0" path="m269,15970l979,15970e" filled="f" stroked="t" strokeweight=".96pt" strokecolor="#878787">
                <v:path arrowok="t"/>
              </v:shape>
            </v:group>
            <v:group style="position:absolute;left:302;top:14899;width:2;height:1104" coordorigin="302,14899" coordsize="2,1104">
              <v:shape style="position:absolute;left:302;top:14899;width:2;height:1104" coordorigin="302,14899" coordsize="0,1104" path="m302,16003l302,14899e" filled="f" stroked="t" strokeweight=".48pt" strokecolor="#0F0F0F">
                <v:path arrowok="t"/>
              </v:shape>
            </v:group>
            <v:group style="position:absolute;left:974;top:14928;width:2;height:1051" coordorigin="974,14928" coordsize="2,1051">
              <v:shape style="position:absolute;left:974;top:14928;width:2;height:1051" coordorigin="974,14928" coordsize="0,1051" path="m974,15979l974,14928e" filled="f" stroked="t" strokeweight=".48pt" strokecolor="#909090">
                <v:path arrowok="t"/>
              </v:shape>
            </v:group>
            <v:group style="position:absolute;left:941;top:15984;width:10752;height:2" coordorigin="941,15984" coordsize="10752,2">
              <v:shape style="position:absolute;left:941;top:15984;width:10752;height:2" coordorigin="941,15984" coordsize="10752,0" path="m941,15984l11693,15984e" filled="f" stroked="t" strokeweight=".96pt" strokecolor="#5B5B5B">
                <v:path arrowok="t"/>
              </v:shape>
            </v:group>
            <v:group style="position:absolute;left:1594;top:14928;width:2;height:1051" coordorigin="1594,14928" coordsize="2,1051">
              <v:shape style="position:absolute;left:1594;top:14928;width:2;height:1051" coordorigin="1594,14928" coordsize="0,1051" path="m1594,15979l1594,14928e" filled="f" stroked="t" strokeweight=".48pt" strokecolor="#777777">
                <v:path arrowok="t"/>
              </v:shape>
            </v:group>
            <v:group style="position:absolute;left:2304;top:14122;width:2;height:806" coordorigin="2304,14122" coordsize="2,806">
              <v:shape style="position:absolute;left:2304;top:14122;width:2;height:806" coordorigin="2304,14122" coordsize="0,806" path="m2304,14928l2304,14122e" filled="f" stroked="t" strokeweight=".48pt" strokecolor="#000000">
                <v:path arrowok="t"/>
              </v:shape>
            </v:group>
            <v:group style="position:absolute;left:2304;top:14928;width:2;height:1051" coordorigin="2304,14928" coordsize="2,1051">
              <v:shape style="position:absolute;left:2304;top:14928;width:2;height:1051" coordorigin="2304,14928" coordsize="0,1051" path="m2304,15979l2304,14928e" filled="f" stroked="t" strokeweight=".48pt" strokecolor="#7C7C7C">
                <v:path arrowok="t"/>
              </v:shape>
            </v:group>
            <v:group style="position:absolute;left:4886;top:15970;width:686;height:2" coordorigin="4886,15970" coordsize="686,2">
              <v:shape style="position:absolute;left:4886;top:15970;width:686;height:2" coordorigin="4886,15970" coordsize="686,0" path="m4886,15970l5573,15970e" filled="f" stroked="t" strokeweight=".48pt" strokecolor="#444444">
                <v:path arrowok="t"/>
              </v:shape>
            </v:group>
            <v:group style="position:absolute;left:5544;top:15979;width:5640;height:2" coordorigin="5544,15979" coordsize="5640,2">
              <v:shape style="position:absolute;left:5544;top:15979;width:5640;height:2" coordorigin="5544,15979" coordsize="5640,0" path="m5544,15979l11184,15979e" filled="f" stroked="t" strokeweight=".48pt" strokecolor="#444444">
                <v:path arrowok="t"/>
              </v:shape>
            </v:group>
            <v:group style="position:absolute;left:11650;top:14928;width:2;height:1051" coordorigin="11650,14928" coordsize="2,1051">
              <v:shape style="position:absolute;left:11650;top:14928;width:2;height:1051" coordorigin="11650,14928" coordsize="0,1051" path="m11650,15979l11650,14928e" filled="f" stroked="t" strokeweight=".48pt" strokecolor="#5B5B5B">
                <v:path arrowok="t"/>
              </v:shape>
            </v:group>
            <v:group style="position:absolute;left:7122;top:6862;width:2;height:269" coordorigin="7122,6862" coordsize="2,269">
              <v:shape style="position:absolute;left:7122;top:6862;width:2;height:269" coordorigin="7122,6862" coordsize="0,269" path="m7122,7132l7122,6862e" filled="f" stroked="t" strokeweight="2.325pt" strokecolor="#EDEDED">
                <v:path arrowok="t"/>
              </v:shape>
            </v:group>
            <v:group style="position:absolute;left:1266;top:10938;width:2;height:269" coordorigin="1266,10938" coordsize="2,269">
              <v:shape style="position:absolute;left:1266;top:10938;width:2;height:269" coordorigin="1266,10938" coordsize="0,269" path="m1266,11207l1266,10938e" filled="f" stroked="t" strokeweight="3.1969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0.240173pt;margin-top:-.710939pt;width:.1pt;height:9.549805pt;mso-position-horizontal-relative:page;mso-position-vertical-relative:paragraph;z-index:-14991" coordorigin="10405,-14" coordsize="2,191">
            <v:shape style="position:absolute;left:10405;top:-14;width:2;height:191" coordorigin="10405,-14" coordsize="0,191" path="m10405,177l10405,-14e" filled="f" stroked="t" strokeweight="4.09434pt" strokecolor="#EDEDED">
              <v:path arrowok="t"/>
            </v:shape>
          </v:group>
          <w10:wrap type="none"/>
        </w:pict>
      </w:r>
      <w:r>
        <w:rPr/>
        <w:pict>
          <v:group style="position:absolute;margin-left:527.272522pt;margin-top:1.887938pt;width:6.04983pt;height:6.057862pt;mso-position-horizontal-relative:page;mso-position-vertical-relative:paragraph;z-index:-14990" coordorigin="10545,38" coordsize="121,121">
            <v:shape style="position:absolute;left:10545;top:38;width:121;height:121" coordorigin="10545,38" coordsize="121,121" path="m10545,38l10666,38,10666,159,10545,159,10545,38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9.637024pt;margin-top:3.138924pt;width:.1pt;height:13.243409pt;mso-position-horizontal-relative:page;mso-position-vertical-relative:paragraph;z-index:-14989" coordorigin="10193,63" coordsize="2,265">
            <v:shape style="position:absolute;left:10193;top:63;width:2;height:265" coordorigin="10193,63" coordsize="0,265" path="m10193,63l10193,328,10193,63x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9C9C9C"/>
          <w:spacing w:val="6"/>
          <w:w w:val="298"/>
          <w:b/>
          <w:bCs/>
        </w:rPr>
        <w:t>ı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8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90"/>
        </w:rPr>
        <w:t>_.</w:t>
      </w:r>
      <w:r>
        <w:rPr>
          <w:rFonts w:ascii="Arial" w:hAnsi="Arial" w:cs="Arial" w:eastAsia="Arial"/>
          <w:sz w:val="14"/>
          <w:szCs w:val="14"/>
          <w:color w:val="BFBFBF"/>
          <w:spacing w:val="-16"/>
          <w:w w:val="90"/>
        </w:rPr>
        <w:t>,</w:t>
      </w:r>
      <w:r>
        <w:rPr>
          <w:rFonts w:ascii="Arial" w:hAnsi="Arial" w:cs="Arial" w:eastAsia="Arial"/>
          <w:sz w:val="14"/>
          <w:szCs w:val="14"/>
          <w:color w:val="9C9C9C"/>
          <w:spacing w:val="-11"/>
          <w:w w:val="61"/>
        </w:rPr>
        <w:t>,</w:t>
      </w:r>
      <w:r>
        <w:rPr>
          <w:rFonts w:ascii="Arial" w:hAnsi="Arial" w:cs="Arial" w:eastAsia="Arial"/>
          <w:sz w:val="14"/>
          <w:szCs w:val="14"/>
          <w:color w:val="BFBFBF"/>
          <w:spacing w:val="-30"/>
          <w:w w:val="90"/>
        </w:rPr>
        <w:t>,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61"/>
        </w:rPr>
        <w:t>...._,,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205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205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23"/>
          <w:w w:val="20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</w:rPr>
        <w:t>•&gt;1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79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12" w:lineRule="exact"/>
        <w:ind w:right="1375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80"/>
          <w:b/>
          <w:bCs/>
          <w:position w:val="-1"/>
        </w:rPr>
        <w:t>·.f•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8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23"/>
          <w:w w:val="8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9"/>
          <w:w w:val="98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17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215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-36"/>
          <w:w w:val="2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585"/>
          <w:spacing w:val="5"/>
          <w:w w:val="117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1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-22"/>
          <w:w w:val="117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61"/>
          <w:b/>
          <w:bCs/>
          <w:i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BFBFBF"/>
          <w:spacing w:val="-10"/>
          <w:w w:val="61"/>
          <w:b/>
          <w:bCs/>
          <w:i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154"/>
          <w:b/>
          <w:bCs/>
          <w:i/>
          <w:position w:val="-1"/>
        </w:rPr>
        <w:t>;ı</w:t>
      </w:r>
      <w:r>
        <w:rPr>
          <w:rFonts w:ascii="Arial" w:hAnsi="Arial" w:cs="Arial" w:eastAsia="Arial"/>
          <w:sz w:val="19"/>
          <w:szCs w:val="19"/>
          <w:color w:val="828585"/>
          <w:spacing w:val="-28"/>
          <w:w w:val="12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37"/>
          <w:position w:val="-1"/>
        </w:rPr>
        <w:t>..,,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right="830"/>
        <w:jc w:val="right"/>
        <w:tabs>
          <w:tab w:pos="1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position w:val="-16"/>
        </w:rPr>
        <w:t>•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position w:val="-16"/>
        </w:rPr>
        <w:t>   </w:t>
      </w:r>
      <w:r>
        <w:rPr>
          <w:rFonts w:ascii="Arial" w:hAnsi="Arial" w:cs="Arial" w:eastAsia="Arial"/>
          <w:sz w:val="13"/>
          <w:szCs w:val="13"/>
          <w:color w:val="AFAFAF"/>
          <w:spacing w:val="26"/>
          <w:w w:val="100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i/>
          <w:position w:val="-16"/>
        </w:rPr>
        <w:t>&gt;</w:t>
      </w:r>
      <w:r>
        <w:rPr>
          <w:rFonts w:ascii="Arial" w:hAnsi="Arial" w:cs="Arial" w:eastAsia="Arial"/>
          <w:sz w:val="13"/>
          <w:szCs w:val="13"/>
          <w:color w:val="AFAFAF"/>
          <w:spacing w:val="18"/>
          <w:w w:val="100"/>
          <w:i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i/>
          <w:position w:val="-16"/>
        </w:rPr>
        <w:t>-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i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3"/>
          <w:w w:val="100"/>
          <w:i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243"/>
          <w:i/>
          <w:position w:val="-16"/>
        </w:rPr>
        <w:t>.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243"/>
          <w:i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1"/>
          <w:w w:val="243"/>
          <w:i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6"/>
          <w:w w:val="221"/>
          <w:position w:val="-16"/>
        </w:rPr>
        <w:t>.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68"/>
          <w:position w:val="-16"/>
        </w:rPr>
        <w:t>-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1"/>
          <w:w w:val="100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41"/>
          <w:position w:val="-16"/>
        </w:rPr>
        <w:t>•'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41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9"/>
          <w:w w:val="141"/>
          <w:position w:val="-16"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17"/>
          <w:position w:val="-16"/>
        </w:rPr>
        <w:t>'\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18"/>
          <w:position w:val="-16"/>
        </w:rPr>
        <w:t>)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-16"/>
        </w:rPr>
      </w:r>
      <w:r>
        <w:rPr>
          <w:rFonts w:ascii="Arial" w:hAnsi="Arial" w:cs="Arial" w:eastAsia="Arial"/>
          <w:sz w:val="25"/>
          <w:szCs w:val="25"/>
          <w:color w:val="9C9C9C"/>
          <w:spacing w:val="0"/>
          <w:w w:val="157"/>
          <w:i/>
          <w:position w:val="-16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5072" w:right="-20"/>
        <w:jc w:val="left"/>
        <w:tabs>
          <w:tab w:pos="9160" w:val="left"/>
          <w:tab w:pos="9800" w:val="left"/>
          <w:tab w:pos="105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91"/>
          <w:position w:val="-3"/>
        </w:rPr>
        <w:t>Yunus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3"/>
        </w:rPr>
        <w:t>SELEK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13"/>
          <w:w w:val="71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0"/>
          <w:w w:val="38"/>
          <w:position w:val="0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BFBFB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29"/>
          <w:w w:val="102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49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5"/>
          <w:w w:val="49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57"/>
          <w:i/>
          <w:position w:val="0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68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68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AFAFAF"/>
          <w:spacing w:val="28"/>
          <w:w w:val="68"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9C9C9C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9C9C9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9C9C9C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9C9C9C"/>
          <w:spacing w:val="0"/>
          <w:w w:val="51"/>
          <w:position w:val="0"/>
        </w:rPr>
        <w:t>,.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5446" w:right="-20"/>
        <w:jc w:val="left"/>
        <w:tabs>
          <w:tab w:pos="9560" w:val="left"/>
          <w:tab w:pos="103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01"/>
        </w:rPr>
        <w:t>iıf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73"/>
          <w:b/>
          <w:bCs/>
          <w:i/>
          <w:position w:val="10"/>
        </w:rPr>
        <w:t>1!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73"/>
          <w:b/>
          <w:bCs/>
          <w:i/>
          <w:position w:val="10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9"/>
          <w:w w:val="73"/>
          <w:b/>
          <w:bCs/>
          <w:i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-6"/>
          <w:w w:val="162"/>
          <w:position w:val="10"/>
        </w:rPr>
        <w:t>!</w:t>
      </w:r>
      <w:r>
        <w:rPr>
          <w:rFonts w:ascii="Arial" w:hAnsi="Arial" w:cs="Arial" w:eastAsia="Arial"/>
          <w:sz w:val="14"/>
          <w:szCs w:val="14"/>
          <w:color w:val="828585"/>
          <w:spacing w:val="-28"/>
          <w:w w:val="72"/>
          <w:position w:val="10"/>
        </w:rPr>
        <w:t>.</w:t>
      </w:r>
      <w:r>
        <w:rPr>
          <w:rFonts w:ascii="Arial" w:hAnsi="Arial" w:cs="Arial" w:eastAsia="Arial"/>
          <w:sz w:val="14"/>
          <w:szCs w:val="14"/>
          <w:color w:val="9C9C9C"/>
          <w:spacing w:val="-8"/>
          <w:w w:val="162"/>
          <w:position w:val="10"/>
        </w:rPr>
        <w:t>'</w:t>
      </w:r>
      <w:r>
        <w:rPr>
          <w:rFonts w:ascii="Arial" w:hAnsi="Arial" w:cs="Arial" w:eastAsia="Arial"/>
          <w:sz w:val="14"/>
          <w:szCs w:val="14"/>
          <w:color w:val="828585"/>
          <w:spacing w:val="0"/>
          <w:w w:val="72"/>
          <w:position w:val="10"/>
        </w:rPr>
        <w:t>.</w:t>
      </w:r>
      <w:r>
        <w:rPr>
          <w:rFonts w:ascii="Arial" w:hAnsi="Arial" w:cs="Arial" w:eastAsia="Arial"/>
          <w:sz w:val="14"/>
          <w:szCs w:val="14"/>
          <w:color w:val="828585"/>
          <w:spacing w:val="-12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6"/>
          <w:position w:val="10"/>
        </w:rPr>
        <w:t>·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6"/>
          <w:position w:val="10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-25"/>
          <w:w w:val="66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828585"/>
          <w:spacing w:val="0"/>
          <w:w w:val="366"/>
          <w:b/>
          <w:bCs/>
          <w:position w:val="1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-19"/>
          <w:w w:val="143"/>
          <w:b/>
          <w:bCs/>
          <w:position w:val="10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FBFBF"/>
          <w:spacing w:val="-8"/>
          <w:w w:val="140"/>
          <w:b/>
          <w:bCs/>
          <w:position w:val="1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E7072"/>
          <w:spacing w:val="0"/>
          <w:w w:val="76"/>
          <w:b/>
          <w:bCs/>
          <w:position w:val="10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52" w:lineRule="exact"/>
        <w:ind w:left="4942" w:right="-20"/>
        <w:jc w:val="left"/>
        <w:tabs>
          <w:tab w:pos="101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004932pt;margin-top:-18.659504pt;width:332.266969pt;height:42.5pt;mso-position-horizontal-relative:page;mso-position-vertical-relative:paragraph;z-index:-14976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38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42626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42626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42626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91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7"/>
                      <w:w w:val="91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74"/>
                      <w:position w:val="18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2"/>
                      <w:w w:val="74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66667"/>
                      <w:spacing w:val="0"/>
                      <w:w w:val="74"/>
                      <w:position w:val="18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66667"/>
                      <w:spacing w:val="6"/>
                      <w:w w:val="74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91"/>
                      <w:position w:val="18"/>
                    </w:rPr>
                    <w:t>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21"/>
                      <w:w w:val="91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6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9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BAŞKANL!G!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53"/>
          <w:position w:val="-1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89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805328pt;margin-top:6.183671pt;width:51.534602pt;height:7.5pt;mso-position-horizontal-relative:page;mso-position-vertical-relative:paragraph;z-index:-149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59" w:right="-20"/>
        <w:jc w:val="left"/>
        <w:tabs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6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470783" w:type="dxa"/>
      </w:tblPr>
      <w:tblGrid/>
      <w:tr>
        <w:trPr>
          <w:trHeight w:val="246" w:hRule="exact"/>
        </w:trPr>
        <w:tc>
          <w:tcPr>
            <w:tcW w:w="1063" w:type="dxa"/>
            <w:tcBorders>
              <w:top w:val="single" w:sz="5.67984" w:space="0" w:color="5B5B5B"/>
              <w:bottom w:val="single" w:sz="5.67984" w:space="0" w:color="575757"/>
              <w:left w:val="single" w:sz="5.67984" w:space="0" w:color="4F4F4F"/>
              <w:right w:val="nil" w:sz="6" w:space="0" w:color="auto"/>
            </w:tcBorders>
          </w:tcPr>
          <w:p>
            <w:pPr>
              <w:spacing w:before="0" w:after="0" w:line="210" w:lineRule="exact"/>
              <w:ind w:left="2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7"/>
                <w:w w:val="92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626"/>
                <w:spacing w:val="12"/>
                <w:w w:val="6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5" w:type="dxa"/>
            <w:tcBorders>
              <w:top w:val="single" w:sz="5.67984" w:space="0" w:color="5B5B5B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0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7"/>
                <w:spacing w:val="-1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04.05.2017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6" w:type="dxa"/>
            <w:tcBorders>
              <w:top w:val="nil" w:sz="6" w:space="0" w:color="auto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4"/>
              </w:rPr>
              <w:t>_!Bildirim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6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4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5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3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2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7984" w:space="0" w:color="606060"/>
            </w:tcBorders>
          </w:tcPr>
          <w:p>
            <w:pPr>
              <w:spacing w:before="3" w:after="0" w:line="240" w:lineRule="auto"/>
              <w:ind w:left="301" w:right="-20"/>
              <w:jc w:val="left"/>
              <w:tabs>
                <w:tab w:pos="2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6"/>
              </w:rPr>
              <w:t>lBildirinı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9"/>
              </w:rPr>
              <w:t>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75"/>
                <w:position w:val="2"/>
              </w:rPr>
              <w:t>Tel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  <w:position w:val="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77777"/>
                <w:spacing w:val="0"/>
                <w:w w:val="113"/>
                <w:position w:val="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063" w:type="dxa"/>
            <w:tcBorders>
              <w:top w:val="single" w:sz="5.67984" w:space="0" w:color="575757"/>
              <w:bottom w:val="single" w:sz="5.67984" w:space="0" w:color="676767"/>
              <w:left w:val="single" w:sz="5.67984" w:space="0" w:color="4F4F4F"/>
              <w:right w:val="nil" w:sz="6" w:space="0" w:color="auto"/>
            </w:tcBorders>
          </w:tcPr>
          <w:p>
            <w:pPr>
              <w:spacing w:before="0" w:after="0" w:line="203" w:lineRule="exact"/>
              <w:ind w:left="3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8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6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5" w:type="dxa"/>
            <w:tcBorders>
              <w:top w:val="single" w:sz="5.67984" w:space="0" w:color="575757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7"/>
                <w:spacing w:val="-15"/>
                <w:w w:val="1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5"/>
              </w:rPr>
              <w:t>04.05.2017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6" w:type="dxa"/>
            <w:tcBorders>
              <w:top w:val="single" w:sz="5.67984" w:space="0" w:color="575757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2" w:lineRule="exact"/>
              <w:ind w:left="512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79"/>
                <w:position w:val="-1"/>
              </w:rPr>
              <w:t>tf&lt;ayıt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8"/>
                <w:w w:val="7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0"/>
              </w:rPr>
              <w:t>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  <w:position w:val="0"/>
              </w:rPr>
              <w:t>2713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2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7984" w:space="0" w:color="606060"/>
            </w:tcBorders>
          </w:tcPr>
          <w:p>
            <w:pPr>
              <w:spacing w:before="1" w:after="0" w:line="240" w:lineRule="auto"/>
              <w:ind w:left="3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1"/>
              </w:rPr>
              <w:t>IIJildirinı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3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3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21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Keınalpıışıı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21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6.760559pt;margin-top:-25.85527pt;width:.1pt;height:13.110255pt;mso-position-horizontal-relative:page;mso-position-vertical-relative:paragraph;z-index:-14978" coordorigin="7935,-517" coordsize="2,262">
            <v:shape style="position:absolute;left:7935;top:-517;width:2;height:262" coordorigin="7935,-517" coordsize="0,262" path="m7935,-255l7935,-517e" filled="f" stroked="t" strokeweight=".94664pt" strokecolor="#7070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Oildirile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Yukarıkızıica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üzeri-KEMALPAŞA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52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9"/>
        </w:rPr>
        <w:t>Dogn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2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Yukarıkızıica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üzeri-KEMALPA_şA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96" w:right="-20"/>
        <w:jc w:val="left"/>
        <w:tabs>
          <w:tab w:pos="1340" w:val="left"/>
          <w:tab w:pos="370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OtV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12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5" w:lineRule="exact"/>
        <w:ind w:left="152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Ynııgııı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3638" w:right="902"/>
        <w:jc w:val="center"/>
        <w:tabs>
          <w:tab w:pos="67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Belonarı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-1"/>
          <w:w w:val="9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44444"/>
          <w:spacing w:val="-14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7"/>
          <w:w w:val="134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77"/>
        </w:rPr>
        <w:t>....</w:t>
      </w:r>
      <w:r>
        <w:rPr>
          <w:rFonts w:ascii="Arial" w:hAnsi="Arial" w:cs="Arial" w:eastAsia="Arial"/>
          <w:sz w:val="21"/>
          <w:szCs w:val="21"/>
          <w:color w:val="666667"/>
          <w:spacing w:val="-10"/>
          <w:w w:val="77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-5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-14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78"/>
        </w:rPr>
        <w:t>......</w:t>
      </w:r>
      <w:r>
        <w:rPr>
          <w:rFonts w:ascii="Arial" w:hAnsi="Arial" w:cs="Arial" w:eastAsia="Arial"/>
          <w:sz w:val="21"/>
          <w:szCs w:val="21"/>
          <w:color w:val="565656"/>
          <w:spacing w:val="-18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78"/>
        </w:rPr>
        <w:t>..</w:t>
      </w:r>
      <w:r>
        <w:rPr>
          <w:rFonts w:ascii="Arial" w:hAnsi="Arial" w:cs="Arial" w:eastAsia="Arial"/>
          <w:sz w:val="21"/>
          <w:szCs w:val="21"/>
          <w:color w:val="777777"/>
          <w:spacing w:val="-5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-1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78"/>
        </w:rPr>
        <w:t>......</w:t>
      </w:r>
      <w:r>
        <w:rPr>
          <w:rFonts w:ascii="Arial" w:hAnsi="Arial" w:cs="Arial" w:eastAsia="Arial"/>
          <w:sz w:val="21"/>
          <w:szCs w:val="21"/>
          <w:color w:val="777777"/>
          <w:spacing w:val="-38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-18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79"/>
        </w:rPr>
        <w:t>...</w:t>
      </w:r>
      <w:r>
        <w:rPr>
          <w:rFonts w:ascii="Arial" w:hAnsi="Arial" w:cs="Arial" w:eastAsia="Arial"/>
          <w:sz w:val="21"/>
          <w:szCs w:val="21"/>
          <w:color w:val="666667"/>
          <w:spacing w:val="-28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-18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8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77"/>
        </w:rPr>
        <w:t>....</w:t>
      </w:r>
      <w:r>
        <w:rPr>
          <w:rFonts w:ascii="Arial" w:hAnsi="Arial" w:cs="Arial" w:eastAsia="Arial"/>
          <w:sz w:val="21"/>
          <w:szCs w:val="21"/>
          <w:color w:val="444444"/>
          <w:spacing w:val="-28"/>
          <w:w w:val="77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1"/>
        </w:rPr>
        <w:t>...</w:t>
      </w:r>
      <w:r>
        <w:rPr>
          <w:rFonts w:ascii="Arial" w:hAnsi="Arial" w:cs="Arial" w:eastAsia="Arial"/>
          <w:sz w:val="21"/>
          <w:szCs w:val="21"/>
          <w:color w:val="666667"/>
          <w:spacing w:val="-37"/>
          <w:w w:val="81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-17"/>
          <w:w w:val="134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75"/>
        </w:rPr>
        <w:t>..</w:t>
      </w:r>
      <w:r>
        <w:rPr>
          <w:rFonts w:ascii="Arial" w:hAnsi="Arial" w:cs="Arial" w:eastAsia="Arial"/>
          <w:sz w:val="21"/>
          <w:szCs w:val="21"/>
          <w:color w:val="565656"/>
          <w:spacing w:val="-10"/>
          <w:w w:val="75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0"/>
          <w:w w:val="82"/>
        </w:rPr>
        <w:t>..</w:t>
      </w:r>
      <w:r>
        <w:rPr>
          <w:rFonts w:ascii="Arial" w:hAnsi="Arial" w:cs="Arial" w:eastAsia="Arial"/>
          <w:sz w:val="21"/>
          <w:szCs w:val="21"/>
          <w:color w:val="898989"/>
          <w:spacing w:val="-18"/>
          <w:w w:val="82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-1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79"/>
        </w:rPr>
        <w:t>....</w:t>
      </w:r>
      <w:r>
        <w:rPr>
          <w:rFonts w:ascii="Arial" w:hAnsi="Arial" w:cs="Arial" w:eastAsia="Arial"/>
          <w:sz w:val="21"/>
          <w:szCs w:val="21"/>
          <w:color w:val="666667"/>
          <w:spacing w:val="-14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0"/>
          <w:w w:val="95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-32"/>
          <w:w w:val="95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8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-20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11"/>
          <w:w w:val="89"/>
          <w:imprint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11"/>
          <w:w w:val="89"/>
          <w:imprint/>
        </w:rPr>
      </w:r>
      <w:r>
        <w:rPr>
          <w:rFonts w:ascii="Arial" w:hAnsi="Arial" w:cs="Arial" w:eastAsia="Arial"/>
          <w:sz w:val="21"/>
          <w:szCs w:val="21"/>
          <w:color w:val="565656"/>
          <w:spacing w:val="11"/>
          <w:w w:val="89"/>
        </w:rPr>
      </w:r>
      <w:r>
        <w:rPr>
          <w:rFonts w:ascii="Arial" w:hAnsi="Arial" w:cs="Arial" w:eastAsia="Arial"/>
          <w:sz w:val="21"/>
          <w:szCs w:val="21"/>
          <w:color w:val="565656"/>
          <w:spacing w:val="11"/>
          <w:w w:val="89"/>
        </w:rPr>
      </w:r>
      <w:r>
        <w:rPr>
          <w:rFonts w:ascii="Arial" w:hAnsi="Arial" w:cs="Arial" w:eastAsia="Arial"/>
          <w:sz w:val="21"/>
          <w:szCs w:val="21"/>
          <w:color w:val="777777"/>
          <w:spacing w:val="-20"/>
          <w:w w:val="134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79"/>
        </w:rPr>
        <w:t>...</w:t>
      </w:r>
      <w:r>
        <w:rPr>
          <w:rFonts w:ascii="Arial" w:hAnsi="Arial" w:cs="Arial" w:eastAsia="Arial"/>
          <w:sz w:val="21"/>
          <w:szCs w:val="21"/>
          <w:color w:val="565656"/>
          <w:spacing w:val="-10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78"/>
        </w:rPr>
        <w:t>.....</w:t>
      </w:r>
      <w:r>
        <w:rPr>
          <w:rFonts w:ascii="Arial" w:hAnsi="Arial" w:cs="Arial" w:eastAsia="Arial"/>
          <w:sz w:val="21"/>
          <w:szCs w:val="21"/>
          <w:color w:val="777777"/>
          <w:spacing w:val="-18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-14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25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-18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5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898989"/>
          <w:spacing w:val="0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42" w:lineRule="exact"/>
        <w:ind w:left="4437" w:right="1592"/>
        <w:jc w:val="center"/>
        <w:tabs>
          <w:tab w:pos="50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24262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42626"/>
          <w:spacing w:val="-43"/>
          <w:w w:val="54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4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42626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24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24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9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9"/>
        </w:rPr>
        <w:t>:16:35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43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POLAT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2164" w:right="-20"/>
        <w:jc w:val="left"/>
        <w:tabs>
          <w:tab w:pos="47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16:20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-2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340" w:right="120"/>
        </w:sectPr>
      </w:pPr>
      <w:rPr/>
    </w:p>
    <w:p>
      <w:pPr>
        <w:spacing w:before="0" w:after="0" w:line="194" w:lineRule="exact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108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-2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2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  <w:cols w:num="2" w:equalWidth="0">
            <w:col w:w="551" w:space="1608"/>
            <w:col w:w="9301"/>
          </w:cols>
        </w:sectPr>
      </w:pPr>
      <w:rPr/>
    </w:p>
    <w:p>
      <w:pPr>
        <w:spacing w:before="0" w:after="0" w:line="285" w:lineRule="exact"/>
        <w:ind w:left="14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2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02" w:right="47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86" w:right="44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4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ınni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'eı-Jaııdarm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Gell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5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Doğ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</w:rPr>
        <w:t>lgıız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00" w:lineRule="exact"/>
        <w:ind w:left="2183" w:right="2627" w:firstLine="-2040"/>
        <w:jc w:val="left"/>
        <w:tabs>
          <w:tab w:pos="222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1"/>
        </w:rPr>
        <w:t>Yıırrlııncı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2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0"/>
        </w:rPr>
        <w:t>!Yar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8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7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11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varı1dığında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14" w:right="41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163" w:right="-20"/>
        <w:jc w:val="left"/>
        <w:tabs>
          <w:tab w:pos="2500" w:val="left"/>
          <w:tab w:pos="4680" w:val="left"/>
          <w:tab w:pos="6600" w:val="left"/>
          <w:tab w:pos="8160" w:val="left"/>
          <w:tab w:pos="9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1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söndüerne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6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4"/>
          <w:w w:val="26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2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0"/>
        </w:rPr>
        <w:t>k:0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4796" w:right="-20"/>
        <w:jc w:val="left"/>
        <w:tabs>
          <w:tab w:pos="6600" w:val="left"/>
          <w:tab w:pos="81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15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42626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-1"/>
        </w:rPr>
        <w:t>!Yangında;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8" w:lineRule="exact"/>
        <w:ind w:left="133" w:right="57" w:firstLine="2106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olup·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2"/>
        </w:rPr>
        <w:t>trafında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22" w:lineRule="auto"/>
        <w:ind w:left="124" w:right="4060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pigortalı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-3"/>
        </w:rPr>
        <w:t>ırkd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9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57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4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6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2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</w:rPr>
        <w:t>iııı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2" w:lineRule="exact"/>
        <w:ind w:left="124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66667"/>
          <w:spacing w:val="0"/>
          <w:w w:val="185"/>
          <w:position w:val="-7"/>
        </w:rPr>
        <w:t>:-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</w:sectPr>
      </w:pPr>
      <w:rPr/>
    </w:p>
    <w:p>
      <w:pPr>
        <w:spacing w:before="0" w:after="0" w:line="210" w:lineRule="exact"/>
        <w:ind w:left="124"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582977pt;margin-top:10.504524pt;width:63.714151pt;height:65.0pt;mso-position-horizontal-relative:page;mso-position-vertical-relative:paragraph;z-index:-14974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rPr>
                      <w:rFonts w:ascii="Times New Roman" w:hAnsi="Times New Roman" w:cs="Times New Roman" w:eastAsia="Times New Roman"/>
                      <w:sz w:val="130"/>
                      <w:szCs w:val="1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65656"/>
                      <w:spacing w:val="-202"/>
                      <w:w w:val="34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65656"/>
                      <w:spacing w:val="-113"/>
                      <w:w w:val="34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65656"/>
                      <w:spacing w:val="-143"/>
                      <w:w w:val="34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65656"/>
                      <w:spacing w:val="-267"/>
                      <w:w w:val="35"/>
                      <w:position w:val="-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363F7C"/>
                      <w:spacing w:val="-299"/>
                      <w:w w:val="100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65656"/>
                      <w:spacing w:val="-536"/>
                      <w:w w:val="35"/>
                      <w:position w:val="-1"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343434"/>
                      <w:spacing w:val="0"/>
                      <w:w w:val="2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343434"/>
                      <w:spacing w:val="0"/>
                      <w:w w:val="19"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343434"/>
                      <w:spacing w:val="8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363F7C"/>
                      <w:spacing w:val="-287"/>
                      <w:w w:val="101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666667"/>
          <w:spacing w:val="0"/>
          <w:w w:val="175"/>
          <w:position w:val="-3"/>
        </w:rPr>
        <w:t>h</w:t>
      </w:r>
      <w:r>
        <w:rPr>
          <w:rFonts w:ascii="Arial" w:hAnsi="Arial" w:cs="Arial" w:eastAsia="Arial"/>
          <w:sz w:val="25"/>
          <w:szCs w:val="25"/>
          <w:color w:val="666667"/>
          <w:spacing w:val="18"/>
          <w:w w:val="175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666667"/>
          <w:spacing w:val="-10"/>
          <w:w w:val="176"/>
          <w:position w:val="-3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234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34343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4"/>
          <w:position w:val="-3"/>
        </w:rPr>
        <w:t>DönO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3"/>
          <w:w w:val="19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8"/>
          <w:position w:val="-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  <w:position w:val="-1"/>
        </w:rPr>
        <w:t>f'arih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-1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29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17:05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  <w:cols w:num="4" w:equalWidth="0">
            <w:col w:w="1145" w:space="1052"/>
            <w:col w:w="330" w:space="153"/>
            <w:col w:w="904" w:space="2466"/>
            <w:col w:w="5410"/>
          </w:cols>
        </w:sectPr>
      </w:pPr>
      <w:rPr/>
    </w:p>
    <w:p>
      <w:pPr>
        <w:spacing w:before="15" w:after="0" w:line="240" w:lineRule="auto"/>
        <w:ind w:left="214" w:right="-20"/>
        <w:jc w:val="left"/>
        <w:tabs>
          <w:tab w:pos="1000" w:val="left"/>
          <w:tab w:pos="1520" w:val="left"/>
          <w:tab w:pos="21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626"/>
          <w:spacing w:val="3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2"/>
        </w:rPr>
        <w:t>!l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.Po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2" w:lineRule="exact"/>
        <w:ind w:left="4510" w:right="55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40" w:right="120"/>
        </w:sectPr>
      </w:pPr>
      <w:rPr/>
    </w:p>
    <w:p>
      <w:pPr>
        <w:spacing w:before="88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1"/>
          <w:b/>
          <w:bCs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9"/>
          <w:w w:val="51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</w:rPr>
        <w:t>O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11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</w:rPr>
        <w:t>Mavıs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15"/>
          <w:w w:val="5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  <w:cols w:num="2" w:equalWidth="0">
            <w:col w:w="5557" w:space="3286"/>
            <w:col w:w="2617"/>
          </w:cols>
        </w:sectPr>
      </w:pPr>
      <w:rPr/>
    </w:p>
    <w:p>
      <w:pPr>
        <w:spacing w:before="0" w:after="0" w:line="231" w:lineRule="exact"/>
        <w:ind w:left="271" w:right="-20"/>
        <w:jc w:val="left"/>
        <w:tabs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65656"/>
          <w:spacing w:val="-1"/>
          <w:w w:val="132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32"/>
          <w:position w:val="-3"/>
        </w:rPr>
        <w:t>ü</w:t>
      </w:r>
      <w:r>
        <w:rPr>
          <w:rFonts w:ascii="Arial" w:hAnsi="Arial" w:cs="Arial" w:eastAsia="Arial"/>
          <w:sz w:val="15"/>
          <w:szCs w:val="15"/>
          <w:color w:val="343434"/>
          <w:spacing w:val="-54"/>
          <w:w w:val="132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3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3"/>
          <w:i/>
          <w:position w:val="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63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1"/>
          <w:position w:val="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22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2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308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444444"/>
          <w:spacing w:val="0"/>
          <w:w w:val="56"/>
          <w:position w:val="-1"/>
        </w:rPr>
        <w:t>&lt;1J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left="308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44444"/>
          <w:spacing w:val="0"/>
          <w:w w:val="149"/>
          <w:position w:val="-4"/>
        </w:rPr>
        <w:t>&gt;,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</w:sectPr>
      </w:pPr>
      <w:rPr/>
    </w:p>
    <w:p>
      <w:pPr>
        <w:spacing w:before="0" w:after="0" w:line="529" w:lineRule="exact"/>
        <w:ind w:left="242" w:right="-117"/>
        <w:jc w:val="left"/>
        <w:tabs>
          <w:tab w:pos="2120" w:val="left"/>
          <w:tab w:pos="3540" w:val="left"/>
          <w:tab w:pos="4900" w:val="left"/>
        </w:tabs>
        <w:rPr>
          <w:rFonts w:ascii="Courier New" w:hAnsi="Courier New" w:cs="Courier New" w:eastAsia="Courier New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444444"/>
          <w:spacing w:val="0"/>
          <w:w w:val="57"/>
          <w:b/>
          <w:bCs/>
          <w:position w:val="13"/>
        </w:rPr>
        <w:t>.g</w:t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  <w:b/>
          <w:bCs/>
          <w:position w:val="13"/>
        </w:rPr>
        <w:tab/>
      </w:r>
      <w:r>
        <w:rPr>
          <w:rFonts w:ascii="Arial" w:hAnsi="Arial" w:cs="Arial" w:eastAsia="Arial"/>
          <w:sz w:val="36"/>
          <w:szCs w:val="36"/>
          <w:color w:val="444444"/>
          <w:spacing w:val="0"/>
          <w:w w:val="100"/>
          <w:b/>
          <w:bCs/>
          <w:position w:val="13"/>
        </w:rPr>
      </w:r>
      <w:r>
        <w:rPr>
          <w:rFonts w:ascii="Arial" w:hAnsi="Arial" w:cs="Arial" w:eastAsia="Arial"/>
          <w:sz w:val="19"/>
          <w:szCs w:val="19"/>
          <w:color w:val="666667"/>
          <w:spacing w:val="0"/>
          <w:w w:val="170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66667"/>
          <w:spacing w:val="89"/>
          <w:w w:val="17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F7C"/>
          <w:spacing w:val="0"/>
          <w:w w:val="452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63F7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63F7C"/>
          <w:spacing w:val="-29"/>
          <w:w w:val="451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363F7C"/>
          <w:spacing w:val="0"/>
          <w:w w:val="451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363F7C"/>
          <w:spacing w:val="2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66667"/>
          <w:spacing w:val="0"/>
          <w:w w:val="100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6666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666667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36"/>
          <w:szCs w:val="36"/>
          <w:color w:val="565D95"/>
          <w:spacing w:val="0"/>
          <w:w w:val="600"/>
          <w:position w:val="0"/>
        </w:rPr>
        <w:t>ç</w:t>
      </w:r>
      <w:r>
        <w:rPr>
          <w:rFonts w:ascii="Courier New" w:hAnsi="Courier New" w:cs="Courier New" w:eastAsia="Courier New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78" w:lineRule="exact"/>
        <w:ind w:right="99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Suat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4"/>
        </w:rPr>
        <w:t>POLAT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  <w:cols w:num="2" w:equalWidth="0">
            <w:col w:w="6925" w:space="1723"/>
            <w:col w:w="2812"/>
          </w:cols>
        </w:sectPr>
      </w:pPr>
      <w:rPr/>
    </w:p>
    <w:p>
      <w:pPr>
        <w:spacing w:before="0" w:after="0" w:line="712" w:lineRule="exact"/>
        <w:ind w:left="5127" w:right="-20"/>
        <w:jc w:val="left"/>
        <w:tabs>
          <w:tab w:pos="7560" w:val="left"/>
          <w:tab w:pos="8060" w:val="left"/>
        </w:tabs>
        <w:rPr>
          <w:rFonts w:ascii="Times New Roman" w:hAnsi="Times New Roman" w:cs="Times New Roman" w:eastAsia="Times New Roman"/>
          <w:sz w:val="77"/>
          <w:szCs w:val="7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6"/>
        </w:rPr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100"/>
          <w:u w:val="thick" w:color="3F4B90"/>
          <w:position w:val="-5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100"/>
          <w:u w:val="thick" w:color="3F4B90"/>
          <w:position w:val="-5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100"/>
          <w:u w:val="thick" w:color="3F4B90"/>
          <w:position w:val="-5"/>
        </w:rPr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201"/>
          <w:u w:val="thick" w:color="3F4B90"/>
          <w:position w:val="-5"/>
        </w:rPr>
        <w:t>Qd/</w:t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201"/>
          <w:u w:val="thick" w:color="3F4B90"/>
          <w:position w:val="-5"/>
        </w:rPr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202"/>
          <w:u w:val="thick" w:color="3F4B90"/>
          <w:position w:val="-5"/>
        </w:rPr>
        <w:t>)</w:t>
      </w:r>
      <w:r>
        <w:rPr>
          <w:rFonts w:ascii="Times New Roman" w:hAnsi="Times New Roman" w:cs="Times New Roman" w:eastAsia="Times New Roman"/>
          <w:sz w:val="77"/>
          <w:szCs w:val="77"/>
          <w:color w:val="363F7C"/>
          <w:spacing w:val="0"/>
          <w:w w:val="202"/>
          <w:position w:val="-5"/>
        </w:rPr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right="976"/>
        <w:jc w:val="right"/>
        <w:tabs>
          <w:tab w:pos="170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939667pt;margin-top:10.233885pt;width:14.781958pt;height:15.5pt;mso-position-horizontal-relative:page;mso-position-vertical-relative:paragraph;z-index:-14973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44444"/>
                      <w:w w:val="44"/>
                      <w:b/>
                      <w:bCs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44444"/>
                      <w:spacing w:val="16"/>
                      <w:w w:val="44"/>
                      <w:b/>
                      <w:bCs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777777"/>
                      <w:spacing w:val="17"/>
                      <w:w w:val="50"/>
                      <w:b/>
                      <w:bCs/>
                    </w:rPr>
                    <w:t>t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565656"/>
                      <w:spacing w:val="17"/>
                      <w:w w:val="222"/>
                      <w:b/>
                      <w:bCs/>
                    </w:rPr>
                    <w:t>i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242626"/>
                      <w:spacing w:val="0"/>
                      <w:w w:val="32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565656"/>
          <w:w w:val="75"/>
          <w:position w:val="-2"/>
        </w:rPr>
        <w:t>;</w:t>
      </w:r>
      <w:r>
        <w:rPr>
          <w:rFonts w:ascii="Arial" w:hAnsi="Arial" w:cs="Arial" w:eastAsia="Arial"/>
          <w:sz w:val="46"/>
          <w:szCs w:val="46"/>
          <w:color w:val="565656"/>
          <w:spacing w:val="-31"/>
          <w:w w:val="75"/>
          <w:position w:val="-2"/>
        </w:rPr>
        <w:t>t</w:t>
      </w:r>
      <w:r>
        <w:rPr>
          <w:rFonts w:ascii="Arial" w:hAnsi="Arial" w:cs="Arial" w:eastAsia="Arial"/>
          <w:sz w:val="46"/>
          <w:szCs w:val="46"/>
          <w:color w:val="777777"/>
          <w:spacing w:val="18"/>
          <w:w w:val="83"/>
          <w:position w:val="-2"/>
        </w:rPr>
        <w:t>•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63"/>
          <w:position w:val="-2"/>
        </w:rPr>
        <w:t>vt,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64"/>
          <w:position w:val="-2"/>
        </w:rPr>
        <w:t>(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63"/>
          <w:position w:val="-2"/>
        </w:rPr>
        <w:t>iW</w:t>
      </w:r>
      <w:r>
        <w:rPr>
          <w:rFonts w:ascii="Arial" w:hAnsi="Arial" w:cs="Arial" w:eastAsia="Arial"/>
          <w:sz w:val="46"/>
          <w:szCs w:val="46"/>
          <w:color w:val="565656"/>
          <w:spacing w:val="-46"/>
          <w:w w:val="100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64"/>
          <w:position w:val="-2"/>
        </w:rPr>
        <w:t>in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63"/>
          <w:position w:val="-2"/>
        </w:rPr>
        <w:t>"</w:t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565656"/>
          <w:spacing w:val="0"/>
          <w:w w:val="100"/>
          <w:position w:val="-2"/>
        </w:rPr>
      </w:r>
      <w:r>
        <w:rPr>
          <w:rFonts w:ascii="Arial" w:hAnsi="Arial" w:cs="Arial" w:eastAsia="Arial"/>
          <w:sz w:val="46"/>
          <w:szCs w:val="46"/>
          <w:color w:val="666667"/>
          <w:spacing w:val="0"/>
          <w:w w:val="193"/>
          <w:position w:val="-2"/>
        </w:rPr>
        <w:t>,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876"/>
        <w:jc w:val="right"/>
        <w:tabs>
          <w:tab w:pos="8680" w:val="left"/>
          <w:tab w:pos="9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8.635101pt;margin-top:5.927732pt;width:.1pt;height:18.846681pt;mso-position-horizontal-relative:page;mso-position-vertical-relative:paragraph;z-index:-14977" coordorigin="9573,119" coordsize="2,377">
            <v:shape style="position:absolute;left:9573;top:119;width:2;height:377" coordorigin="9573,119" coordsize="0,377" path="m9573,495l9573,119e" filled="f" stroked="t" strokeweight="2.305pt" strokecolor="#D1D4D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8"/>
        </w:rPr>
        <w:t>-"'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565656"/>
          <w:spacing w:val="-2"/>
          <w:w w:val="87"/>
          <w:b/>
          <w:bCs/>
          <w:position w:val="-4"/>
        </w:rPr>
        <w:t>h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87"/>
          <w:b/>
          <w:bCs/>
          <w:position w:val="-4"/>
        </w:rPr>
        <w:t>ı</w:t>
      </w:r>
      <w:r>
        <w:rPr>
          <w:rFonts w:ascii="Arial" w:hAnsi="Arial" w:cs="Arial" w:eastAsia="Arial"/>
          <w:sz w:val="19"/>
          <w:szCs w:val="19"/>
          <w:color w:val="777777"/>
          <w:spacing w:val="-5"/>
          <w:w w:val="87"/>
          <w:b/>
          <w:bCs/>
          <w:position w:val="-4"/>
        </w:rPr>
        <w:t>ı</w:t>
      </w:r>
      <w:r>
        <w:rPr>
          <w:rFonts w:ascii="Arial" w:hAnsi="Arial" w:cs="Arial" w:eastAsia="Arial"/>
          <w:sz w:val="19"/>
          <w:szCs w:val="19"/>
          <w:color w:val="565656"/>
          <w:spacing w:val="-2"/>
          <w:w w:val="87"/>
          <w:b/>
          <w:bCs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87"/>
          <w:b/>
          <w:bCs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898989"/>
          <w:spacing w:val="-42"/>
          <w:w w:val="87"/>
          <w:b/>
          <w:bCs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34"/>
          <w:position w:val="-4"/>
        </w:rPr>
        <w:t>mirf</w:t>
      </w:r>
      <w:r>
        <w:rPr>
          <w:rFonts w:ascii="Arial" w:hAnsi="Arial" w:cs="Arial" w:eastAsia="Arial"/>
          <w:sz w:val="19"/>
          <w:szCs w:val="19"/>
          <w:color w:val="777777"/>
          <w:spacing w:val="-16"/>
          <w:w w:val="134"/>
          <w:position w:val="-4"/>
        </w:rPr>
        <w:t>ı</w:t>
      </w:r>
      <w:r>
        <w:rPr>
          <w:rFonts w:ascii="Arial" w:hAnsi="Arial" w:cs="Arial" w:eastAsia="Arial"/>
          <w:sz w:val="19"/>
          <w:szCs w:val="19"/>
          <w:color w:val="A8A8AA"/>
          <w:spacing w:val="-3"/>
          <w:w w:val="100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17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16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40" w:right="120"/>
        </w:sectPr>
      </w:pPr>
      <w:rPr/>
    </w:p>
    <w:p>
      <w:pPr>
        <w:spacing w:before="41" w:after="0" w:line="59" w:lineRule="exact"/>
        <w:ind w:left="271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43434"/>
          <w:spacing w:val="0"/>
          <w:w w:val="173"/>
          <w:position w:val="-6"/>
        </w:rPr>
        <w:t>(ij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20"/>
        <w:jc w:val="left"/>
        <w:tabs>
          <w:tab w:pos="3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63"/>
          <w:i/>
          <w:position w:val="-15"/>
        </w:rPr>
        <w:t>f"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63"/>
          <w:i/>
          <w:position w:val="-15"/>
        </w:rPr>
        <w:t>(</w:t>
      </w:r>
      <w:r>
        <w:rPr>
          <w:rFonts w:ascii="Arial" w:hAnsi="Arial" w:cs="Arial" w:eastAsia="Arial"/>
          <w:sz w:val="25"/>
          <w:szCs w:val="25"/>
          <w:color w:val="898989"/>
          <w:spacing w:val="-43"/>
          <w:w w:val="63"/>
          <w:i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100"/>
          <w:i/>
          <w:position w:val="-15"/>
        </w:rPr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-9"/>
          <w:w w:val="168"/>
          <w:position w:val="-15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98"/>
          <w:position w:val="-1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1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8B8B8"/>
          <w:spacing w:val="-25"/>
          <w:w w:val="78"/>
          <w:position w:val="-1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12"/>
          <w:w w:val="78"/>
          <w:position w:val="-1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78"/>
          <w:position w:val="-1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78"/>
          <w:position w:val="-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27"/>
          <w:w w:val="78"/>
          <w:position w:val="-15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78"/>
          <w:position w:val="-6"/>
        </w:rPr>
        <w:t>&lt;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78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1"/>
          <w:w w:val="78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A8A8AA"/>
          <w:spacing w:val="2"/>
          <w:w w:val="205"/>
          <w:position w:val="-6"/>
        </w:rPr>
        <w:t>'</w:t>
      </w:r>
      <w:r>
        <w:rPr>
          <w:rFonts w:ascii="Arial" w:hAnsi="Arial" w:cs="Arial" w:eastAsia="Arial"/>
          <w:sz w:val="12"/>
          <w:szCs w:val="12"/>
          <w:color w:val="565656"/>
          <w:spacing w:val="0"/>
          <w:w w:val="95"/>
          <w:position w:val="-6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  <w:cols w:num="2" w:equalWidth="0">
            <w:col w:w="419" w:space="9484"/>
            <w:col w:w="1557"/>
          </w:cols>
        </w:sectPr>
      </w:pPr>
      <w:rPr/>
    </w:p>
    <w:p>
      <w:pPr>
        <w:spacing w:before="0" w:after="0" w:line="142" w:lineRule="exact"/>
        <w:ind w:left="271" w:right="-20"/>
        <w:jc w:val="left"/>
        <w:tabs>
          <w:tab w:pos="9220" w:val="left"/>
          <w:tab w:pos="105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6"/>
          <w:position w:val="-7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56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-34"/>
          <w:w w:val="56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137"/>
          <w:position w:val="-11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-46"/>
          <w:w w:val="137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9999A"/>
          <w:spacing w:val="-16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63"/>
          <w:position w:val="-1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63"/>
          <w:position w:val="-1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17"/>
          <w:w w:val="63"/>
          <w:position w:val="-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55"/>
          <w:position w:val="-1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52"/>
          <w:position w:val="-1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120"/>
        </w:sectPr>
      </w:pPr>
      <w:rPr/>
    </w:p>
    <w:p>
      <w:pPr>
        <w:spacing w:before="0" w:after="0" w:line="358" w:lineRule="exact"/>
        <w:ind w:left="2711" w:right="-93"/>
        <w:jc w:val="left"/>
        <w:tabs>
          <w:tab w:pos="3940" w:val="left"/>
          <w:tab w:pos="43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1.654394pt;margin-top:32.301464pt;width:562.777586pt;height:750.854934pt;mso-position-horizontal-relative:page;mso-position-vertical-relative:page;z-index:-14979" coordorigin="433,646" coordsize="11256,15017">
            <v:group style="position:absolute;left:469;top:672;width:11203;height:2" coordorigin="469,672" coordsize="11203,2">
              <v:shape style="position:absolute;left:469;top:672;width:11203;height:2" coordorigin="469,672" coordsize="11203,0" path="m469,672l11672,672e" filled="f" stroked="t" strokeweight=".70998pt" strokecolor="#606060">
                <v:path arrowok="t"/>
              </v:shape>
            </v:group>
            <v:group style="position:absolute;left:1628;top:675;width:890;height:2" coordorigin="1628,675" coordsize="890,2">
              <v:shape style="position:absolute;left:1628;top:675;width:890;height:2" coordorigin="1628,675" coordsize="890,0" path="m1628,675l2518,675e" filled="f" stroked="t" strokeweight=".47332pt" strokecolor="#4B4B4B">
                <v:path arrowok="t"/>
              </v:shape>
            </v:group>
            <v:group style="position:absolute;left:2511;top:663;width:2;height:572" coordorigin="2511,663" coordsize="2,572">
              <v:shape style="position:absolute;left:2511;top:663;width:2;height:572" coordorigin="2511,663" coordsize="0,572" path="m2511,1235l2511,663e" filled="f" stroked="t" strokeweight=".94664pt" strokecolor="#545454">
                <v:path arrowok="t"/>
              </v:shape>
            </v:group>
            <v:group style="position:absolute;left:2887;top:675;width:772;height:2" coordorigin="2887,675" coordsize="772,2">
              <v:shape style="position:absolute;left:2887;top:675;width:772;height:2" coordorigin="2887,675" coordsize="772,0" path="m2887,675l3659,675e" filled="f" stroked="t" strokeweight=".47332pt" strokecolor="#4B4B4B">
                <v:path arrowok="t"/>
              </v:shape>
            </v:group>
            <v:group style="position:absolute;left:4265;top:675;width:383;height:2" coordorigin="4265,675" coordsize="383,2">
              <v:shape style="position:absolute;left:4265;top:675;width:383;height:2" coordorigin="4265,675" coordsize="383,0" path="m4265,675l4648,675e" filled="f" stroked="t" strokeweight=".47332pt" strokecolor="#5B5B5B">
                <v:path arrowok="t"/>
              </v:shape>
            </v:group>
            <v:group style="position:absolute;left:9256;top:663;width:2;height:1516" coordorigin="9256,663" coordsize="2,1516">
              <v:shape style="position:absolute;left:9256;top:663;width:2;height:1516" coordorigin="9256,663" coordsize="0,1516" path="m9256,2179l9256,663e" filled="f" stroked="t" strokeweight=".94664pt" strokecolor="#606060">
                <v:path arrowok="t"/>
              </v:shape>
            </v:group>
            <v:group style="position:absolute;left:9675;top:675;width:450;height:2" coordorigin="9675,675" coordsize="450,2">
              <v:shape style="position:absolute;left:9675;top:675;width:450;height:2" coordorigin="9675,675" coordsize="450,0" path="m9675,675l10124,675e" filled="f" stroked="t" strokeweight=".47332pt" strokecolor="#4F4F4F">
                <v:path arrowok="t"/>
              </v:shape>
            </v:group>
            <v:group style="position:absolute;left:10068;top:675;width:1221;height:2" coordorigin="10068,675" coordsize="1221,2">
              <v:shape style="position:absolute;left:10068;top:675;width:1221;height:2" coordorigin="10068,675" coordsize="1221,0" path="m10068,675l11289,675e" filled="f" stroked="t" strokeweight=".70998pt" strokecolor="#646464">
                <v:path arrowok="t"/>
              </v:shape>
            </v:group>
            <v:group style="position:absolute;left:11667;top:667;width:2;height:3433" coordorigin="11667,667" coordsize="2,3433">
              <v:shape style="position:absolute;left:11667;top:667;width:2;height:3433" coordorigin="11667,667" coordsize="0,3433" path="m11667,4100l11667,667e" filled="f" stroked="t" strokeweight=".70998pt" strokecolor="#606060">
                <v:path arrowok="t"/>
              </v:shape>
            </v:group>
            <v:group style="position:absolute;left:469;top:653;width:2;height:1058" coordorigin="469,653" coordsize="2,1058">
              <v:shape style="position:absolute;left:469;top:653;width:2;height:1058" coordorigin="469,653" coordsize="0,1058" path="m469,1711l469,653e" filled="f" stroked="t" strokeweight=".70998pt" strokecolor="#747474">
                <v:path arrowok="t"/>
              </v:shape>
            </v:group>
            <v:group style="position:absolute;left:2513;top:1178;width:2;height:215" coordorigin="2513,1178" coordsize="2,215">
              <v:shape style="position:absolute;left:2513;top:1178;width:2;height:215" coordorigin="2513,1178" coordsize="0,215" path="m2513,1392l2513,1178e" filled="f" stroked="t" strokeweight=".47332pt" strokecolor="#3B3B3B">
                <v:path arrowok="t"/>
              </v:shape>
            </v:group>
            <v:group style="position:absolute;left:2513;top:1335;width:2;height:186" coordorigin="2513,1335" coordsize="2,186">
              <v:shape style="position:absolute;left:2513;top:1335;width:2;height:186" coordorigin="2513,1335" coordsize="0,186" path="m2513,1521l2513,1335e" filled="f" stroked="t" strokeweight=".47332pt" strokecolor="#131313">
                <v:path arrowok="t"/>
              </v:shape>
            </v:group>
            <v:group style="position:absolute;left:2513;top:1464;width:2;height:224" coordorigin="2513,1464" coordsize="2,224">
              <v:shape style="position:absolute;left:2513;top:1464;width:2;height:224" coordorigin="2513,1464" coordsize="0,224" path="m2513,1688l2513,1464e" filled="f" stroked="t" strokeweight=".70998pt" strokecolor="#343434">
                <v:path arrowok="t"/>
              </v:shape>
            </v:group>
            <v:group style="position:absolute;left:471;top:663;width:2;height:3442" coordorigin="471,663" coordsize="2,3442">
              <v:shape style="position:absolute;left:471;top:663;width:2;height:3442" coordorigin="471,663" coordsize="0,3442" path="m471,4105l471,663e" filled="f" stroked="t" strokeweight=".70998pt" strokecolor="#545454">
                <v:path arrowok="t"/>
              </v:shape>
            </v:group>
            <v:group style="position:absolute;left:2511;top:1630;width:2;height:539" coordorigin="2511,1630" coordsize="2,539">
              <v:shape style="position:absolute;left:2511;top:1630;width:2;height:539" coordorigin="2511,1630" coordsize="0,539" path="m2511,2169l2511,1630e" filled="f" stroked="t" strokeweight=".94664pt" strokecolor="#575757">
                <v:path arrowok="t"/>
              </v:shape>
            </v:group>
            <v:group style="position:absolute;left:469;top:2894;width:5382;height:2" coordorigin="469,2894" coordsize="5382,2">
              <v:shape style="position:absolute;left:469;top:2894;width:5382;height:2" coordorigin="469,2894" coordsize="5382,0" path="m469,2894l5850,2894e" filled="f" stroked="t" strokeweight=".47332pt" strokecolor="#545454">
                <v:path arrowok="t"/>
              </v:shape>
            </v:group>
            <v:group style="position:absolute;left:5793;top:2896;width:3938;height:2" coordorigin="5793,2896" coordsize="3938,2">
              <v:shape style="position:absolute;left:5793;top:2896;width:3938;height:2" coordorigin="5793,2896" coordsize="3938,0" path="m5793,2896l9731,2896e" filled="f" stroked="t" strokeweight=".70998pt" strokecolor="#5B5B5B">
                <v:path arrowok="t"/>
              </v:shape>
            </v:group>
            <v:group style="position:absolute;left:9675;top:2894;width:293;height:2" coordorigin="9675,2894" coordsize="293,2">
              <v:shape style="position:absolute;left:9675;top:2894;width:293;height:2" coordorigin="9675,2894" coordsize="293,0" path="m9675,2894l9968,2894e" filled="f" stroked="t" strokeweight=".47332pt" strokecolor="#3F3F3F">
                <v:path arrowok="t"/>
              </v:shape>
            </v:group>
            <v:group style="position:absolute;left:9911;top:2894;width:1765;height:2" coordorigin="9911,2894" coordsize="1765,2">
              <v:shape style="position:absolute;left:9911;top:2894;width:1765;height:2" coordorigin="9911,2894" coordsize="1765,0" path="m9911,2894l11677,2894e" filled="f" stroked="t" strokeweight=".70998pt" strokecolor="#5B5B5B">
                <v:path arrowok="t"/>
              </v:shape>
            </v:group>
            <v:group style="position:absolute;left:469;top:3135;width:9500;height:2" coordorigin="469,3135" coordsize="9500,2">
              <v:shape style="position:absolute;left:469;top:3135;width:9500;height:2" coordorigin="469,3135" coordsize="9500,0" path="m469,3135l9968,3135e" filled="f" stroked="t" strokeweight=".70998pt" strokecolor="#575757">
                <v:path arrowok="t"/>
              </v:shape>
            </v:group>
            <v:group style="position:absolute;left:9911;top:3137;width:213;height:2" coordorigin="9911,3137" coordsize="213,2">
              <v:shape style="position:absolute;left:9911;top:3137;width:213;height:2" coordorigin="9911,3137" coordsize="213,0" path="m9911,3137l10124,3137e" filled="f" stroked="t" strokeweight=".47332pt" strokecolor="#4F4F4F">
                <v:path arrowok="t"/>
              </v:shape>
            </v:group>
            <v:group style="position:absolute;left:10068;top:3132;width:1609;height:2" coordorigin="10068,3132" coordsize="1609,2">
              <v:shape style="position:absolute;left:10068;top:3132;width:1609;height:2" coordorigin="10068,3132" coordsize="1609,0" path="m10068,3132l11677,3132e" filled="f" stroked="t" strokeweight=".70998pt" strokecolor="#676767">
                <v:path arrowok="t"/>
              </v:shape>
            </v:group>
            <v:group style="position:absolute;left:464;top:3351;width:2480;height:2" coordorigin="464,3351" coordsize="2480,2">
              <v:shape style="position:absolute;left:464;top:3351;width:2480;height:2" coordorigin="464,3351" coordsize="2480,0" path="m464,3351l2944,3351e" filled="f" stroked="t" strokeweight=".70998pt" strokecolor="#575757">
                <v:path arrowok="t"/>
              </v:shape>
            </v:group>
            <v:group style="position:absolute;left:2887;top:3351;width:312;height:2" coordorigin="2887,3351" coordsize="312,2">
              <v:shape style="position:absolute;left:2887;top:3351;width:312;height:2" coordorigin="2887,3351" coordsize="312,0" path="m2887,3351l3200,3351e" filled="f" stroked="t" strokeweight=".47332pt" strokecolor="#3B3B3B">
                <v:path arrowok="t"/>
              </v:shape>
            </v:group>
            <v:group style="position:absolute;left:3143;top:3354;width:663;height:2" coordorigin="3143,3354" coordsize="663,2">
              <v:shape style="position:absolute;left:3143;top:3354;width:663;height:2" coordorigin="3143,3354" coordsize="663,0" path="m3143,3354l3805,3354e" filled="f" stroked="t" strokeweight=".70998pt" strokecolor="#5B5B5B">
                <v:path arrowok="t"/>
              </v:shape>
            </v:group>
            <v:group style="position:absolute;left:3730;top:3351;width:260;height:2" coordorigin="3730,3351" coordsize="260,2">
              <v:shape style="position:absolute;left:3730;top:3351;width:260;height:2" coordorigin="3730,3351" coordsize="260,0" path="m3730,3351l3990,3351e" filled="f" stroked="t" strokeweight=".47332pt" strokecolor="#3B3B3B">
                <v:path arrowok="t"/>
              </v:shape>
            </v:group>
            <v:group style="position:absolute;left:3933;top:3354;width:6035;height:2" coordorigin="3933,3354" coordsize="6035,2">
              <v:shape style="position:absolute;left:3933;top:3354;width:6035;height:2" coordorigin="3933,3354" coordsize="6035,0" path="m3933,3354l9968,3354e" filled="f" stroked="t" strokeweight=".70998pt" strokecolor="#5B5B5B">
                <v:path arrowok="t"/>
              </v:shape>
            </v:group>
            <v:group style="position:absolute;left:9211;top:3351;width:251;height:2" coordorigin="9211,3351" coordsize="251,2">
              <v:shape style="position:absolute;left:9211;top:3351;width:251;height:2" coordorigin="9211,3351" coordsize="251,0" path="m9211,3351l9462,3351e" filled="f" stroked="t" strokeweight=".94664pt" strokecolor="#707070">
                <v:path arrowok="t"/>
              </v:shape>
            </v:group>
            <v:group style="position:absolute;left:9911;top:3356;width:213;height:2" coordorigin="9911,3356" coordsize="213,2">
              <v:shape style="position:absolute;left:9911;top:3356;width:213;height:2" coordorigin="9911,3356" coordsize="213,0" path="m9911,3356l10124,3356e" filled="f" stroked="t" strokeweight=".47332pt" strokecolor="#484848">
                <v:path arrowok="t"/>
              </v:shape>
            </v:group>
            <v:group style="position:absolute;left:10068;top:3354;width:1609;height:2" coordorigin="10068,3354" coordsize="1609,2">
              <v:shape style="position:absolute;left:10068;top:3354;width:1609;height:2" coordorigin="10068,3354" coordsize="1609,0" path="m10068,3354l11677,3354e" filled="f" stroked="t" strokeweight=".70998pt" strokecolor="#646464">
                <v:path arrowok="t"/>
              </v:shape>
            </v:group>
            <v:group style="position:absolute;left:3983;top:3354;width:19;height:2" coordorigin="3983,3354" coordsize="19,2">
              <v:shape style="position:absolute;left:3983;top:3354;width:19;height:2" coordorigin="3983,3354" coordsize="19,0" path="m3983,3354l4002,3354e" filled="f" stroked="t" strokeweight=".715105pt" strokecolor="#2F2F2F">
                <v:path arrowok="t"/>
              </v:shape>
            </v:group>
            <v:group style="position:absolute;left:7029;top:3328;width:2;height:253" coordorigin="7029,3328" coordsize="2,253">
              <v:shape style="position:absolute;left:7029;top:3328;width:2;height:253" coordorigin="7029,3328" coordsize="0,253" path="m7029,3580l7029,3328e" filled="f" stroked="t" strokeweight=".23666pt" strokecolor="#575757">
                <v:path arrowok="t"/>
              </v:shape>
            </v:group>
            <v:group style="position:absolute;left:11667;top:3299;width:2;height:310" coordorigin="11667,3299" coordsize="2,310">
              <v:shape style="position:absolute;left:11667;top:3299;width:2;height:310" coordorigin="11667,3299" coordsize="0,310" path="m11667,3609l11667,3299e" filled="f" stroked="t" strokeweight=".47332pt" strokecolor="#484848">
                <v:path arrowok="t"/>
              </v:shape>
            </v:group>
            <v:group style="position:absolute;left:7029;top:3580;width:2;height:496" coordorigin="7029,3580" coordsize="2,496">
              <v:shape style="position:absolute;left:7029;top:3580;width:2;height:496" coordorigin="7029,3580" coordsize="0,496" path="m7029,4076l7029,3580e" filled="f" stroked="t" strokeweight=".23666pt" strokecolor="#000000">
                <v:path arrowok="t"/>
              </v:shape>
            </v:group>
            <v:group style="position:absolute;left:464;top:4086;width:483;height:2" coordorigin="464,4086" coordsize="483,2">
              <v:shape style="position:absolute;left:464;top:4086;width:483;height:2" coordorigin="464,4086" coordsize="483,0" path="m464,4086l947,4086e" filled="f" stroked="t" strokeweight=".70998pt" strokecolor="#4F4F4F">
                <v:path arrowok="t"/>
              </v:shape>
            </v:group>
            <v:group style="position:absolute;left:890;top:4086;width:350;height:2" coordorigin="890,4086" coordsize="350,2">
              <v:shape style="position:absolute;left:890;top:4086;width:350;height:2" coordorigin="890,4086" coordsize="350,0" path="m890,4086l1240,4086e" filled="f" stroked="t" strokeweight=".47332pt" strokecolor="#383838">
                <v:path arrowok="t"/>
              </v:shape>
            </v:group>
            <v:group style="position:absolute;left:1183;top:4088;width:2016;height:2" coordorigin="1183,4088" coordsize="2016,2">
              <v:shape style="position:absolute;left:1183;top:4088;width:2016;height:2" coordorigin="1183,4088" coordsize="2016,0" path="m1183,4088l3200,4088e" filled="f" stroked="t" strokeweight=".70998pt" strokecolor="#575757">
                <v:path arrowok="t"/>
              </v:shape>
            </v:group>
            <v:group style="position:absolute;left:3143;top:4090;width:516;height:2" coordorigin="3143,4090" coordsize="516,2">
              <v:shape style="position:absolute;left:3143;top:4090;width:516;height:2" coordorigin="3143,4090" coordsize="516,0" path="m3143,4090l3659,4090e" filled="f" stroked="t" strokeweight=".47332pt" strokecolor="#444444">
                <v:path arrowok="t"/>
              </v:shape>
            </v:group>
            <v:group style="position:absolute;left:3536;top:4090;width:464;height:2" coordorigin="3536,4090" coordsize="464,2">
              <v:shape style="position:absolute;left:3536;top:4090;width:464;height:2" coordorigin="3536,4090" coordsize="464,0" path="m3536,4090l4000,4090e" filled="f" stroked="t" strokeweight=".94664pt" strokecolor="#646464">
                <v:path arrowok="t"/>
              </v:shape>
            </v:group>
            <v:group style="position:absolute;left:3995;top:3552;width:2;height:262" coordorigin="3995,3552" coordsize="2,262">
              <v:shape style="position:absolute;left:3995;top:3552;width:2;height:262" coordorigin="3995,3552" coordsize="0,262" path="m3995,3814l3995,3552e" filled="f" stroked="t" strokeweight=".70998pt" strokecolor="#4B4B4B">
                <v:path arrowok="t"/>
              </v:shape>
            </v:group>
            <v:group style="position:absolute;left:3990;top:3776;width:1941;height:2" coordorigin="3990,3776" coordsize="1941,2">
              <v:shape style="position:absolute;left:3990;top:3776;width:1941;height:2" coordorigin="3990,3776" coordsize="1941,0" path="m3990,3776l5931,3776e" filled="f" stroked="t" strokeweight=".70998pt" strokecolor="#575757">
                <v:path arrowok="t"/>
              </v:shape>
            </v:group>
            <v:group style="position:absolute;left:3995;top:3757;width:2;height:343" coordorigin="3995,3757" coordsize="2,343">
              <v:shape style="position:absolute;left:3995;top:3757;width:2;height:343" coordorigin="3995,3757" coordsize="0,343" path="m3995,4100l3995,3757e" filled="f" stroked="t" strokeweight=".47332pt" strokecolor="#2F2F2F">
                <v:path arrowok="t"/>
              </v:shape>
            </v:group>
            <v:group style="position:absolute;left:3536;top:4086;width:786;height:2" coordorigin="3536,4086" coordsize="786,2">
              <v:shape style="position:absolute;left:3536;top:4086;width:786;height:2" coordorigin="3536,4086" coordsize="786,0" path="m3536,4086l4321,4086e" filled="f" stroked="t" strokeweight=".94664pt" strokecolor="#4F4F4F">
                <v:path arrowok="t"/>
              </v:shape>
            </v:group>
            <v:group style="position:absolute;left:4265;top:4086;width:1836;height:2" coordorigin="4265,4086" coordsize="1836,2">
              <v:shape style="position:absolute;left:4265;top:4086;width:1836;height:2" coordorigin="4265,4086" coordsize="1836,0" path="m4265,4086l6101,4086e" filled="f" stroked="t" strokeweight=".94664pt" strokecolor="#3B3B3B">
                <v:path arrowok="t"/>
              </v:shape>
            </v:group>
            <v:group style="position:absolute;left:5793;top:4090;width:5883;height:2" coordorigin="5793,4090" coordsize="5883,2">
              <v:shape style="position:absolute;left:5793;top:4090;width:5883;height:2" coordorigin="5793,4090" coordsize="5883,0" path="m5793,4090l11677,4090e" filled="f" stroked="t" strokeweight=".70998pt" strokecolor="#5B5B5B">
                <v:path arrowok="t"/>
              </v:shape>
            </v:group>
            <v:group style="position:absolute;left:464;top:4365;width:2736;height:2" coordorigin="464,4365" coordsize="2736,2">
              <v:shape style="position:absolute;left:464;top:4365;width:2736;height:2" coordorigin="464,4365" coordsize="2736,0" path="m464,4365l3200,4365e" filled="f" stroked="t" strokeweight=".70998pt" strokecolor="#5B5B5B">
                <v:path arrowok="t"/>
              </v:shape>
            </v:group>
            <v:group style="position:absolute;left:2509;top:4081;width:2;height:553" coordorigin="2509,4081" coordsize="2,553">
              <v:shape style="position:absolute;left:2509;top:4081;width:2;height:553" coordorigin="2509,4081" coordsize="0,553" path="m2509,4634l2509,4081e" filled="f" stroked="t" strokeweight=".94664pt" strokecolor="#545454">
                <v:path arrowok="t"/>
              </v:shape>
            </v:group>
            <v:group style="position:absolute;left:3143;top:4367;width:516;height:2" coordorigin="3143,4367" coordsize="516,2">
              <v:shape style="position:absolute;left:3143;top:4367;width:516;height:2" coordorigin="3143,4367" coordsize="516,0" path="m3143,4367l3659,4367e" filled="f" stroked="t" strokeweight=".47332pt" strokecolor="#4B4B4B">
                <v:path arrowok="t"/>
              </v:shape>
            </v:group>
            <v:group style="position:absolute;left:3531;top:4367;width:790;height:2" coordorigin="3531,4367" coordsize="790,2">
              <v:shape style="position:absolute;left:3531;top:4367;width:790;height:2" coordorigin="3531,4367" coordsize="790,0" path="m3531,4367l4321,4367e" filled="f" stroked="t" strokeweight=".94664pt" strokecolor="#646464">
                <v:path arrowok="t"/>
              </v:shape>
            </v:group>
            <v:group style="position:absolute;left:4265;top:4367;width:383;height:2" coordorigin="4265,4367" coordsize="383,2">
              <v:shape style="position:absolute;left:4265;top:4367;width:383;height:2" coordorigin="4265,4367" coordsize="383,0" path="m4265,4367l4648,4367e" filled="f" stroked="t" strokeweight=".47332pt" strokecolor="#3F3F3F">
                <v:path arrowok="t"/>
              </v:shape>
            </v:group>
            <v:group style="position:absolute;left:4591;top:4367;width:502;height:2" coordorigin="4591,4367" coordsize="502,2">
              <v:shape style="position:absolute;left:4591;top:4367;width:502;height:2" coordorigin="4591,4367" coordsize="502,0" path="m4591,4367l5093,4367e" filled="f" stroked="t" strokeweight=".94664pt" strokecolor="#606060">
                <v:path arrowok="t"/>
              </v:shape>
            </v:group>
            <v:group style="position:absolute;left:4984;top:4365;width:279;height:2" coordorigin="4984,4365" coordsize="279,2">
              <v:shape style="position:absolute;left:4984;top:4365;width:279;height:2" coordorigin="4984,4365" coordsize="279,0" path="m4984,4365l5263,4365e" filled="f" stroked="t" strokeweight=".47332pt" strokecolor="#4B4B4B">
                <v:path arrowok="t"/>
              </v:shape>
            </v:group>
            <v:group style="position:absolute;left:5207;top:4367;width:336;height:2" coordorigin="5207,4367" coordsize="336,2">
              <v:shape style="position:absolute;left:5207;top:4367;width:336;height:2" coordorigin="5207,4367" coordsize="336,0" path="m5207,4367l5543,4367e" filled="f" stroked="t" strokeweight=".47332pt" strokecolor="#2F2F2F">
                <v:path arrowok="t"/>
              </v:shape>
            </v:group>
            <v:group style="position:absolute;left:5486;top:4367;width:2518;height:2" coordorigin="5486,4367" coordsize="2518,2">
              <v:shape style="position:absolute;left:5486;top:4367;width:2518;height:2" coordorigin="5486,4367" coordsize="2518,0" path="m5486,4367l8004,4367e" filled="f" stroked="t" strokeweight=".70998pt" strokecolor="#575757">
                <v:path arrowok="t"/>
              </v:shape>
            </v:group>
            <v:group style="position:absolute;left:7886;top:4367;width:568;height:2" coordorigin="7886,4367" coordsize="568,2">
              <v:shape style="position:absolute;left:7886;top:4367;width:568;height:2" coordorigin="7886,4367" coordsize="568,0" path="m7886,4367l8453,4367e" filled="f" stroked="t" strokeweight=".47332pt" strokecolor="#484848">
                <v:path arrowok="t"/>
              </v:shape>
            </v:group>
            <v:group style="position:absolute;left:8397;top:4367;width:871;height:2" coordorigin="8397,4367" coordsize="871,2">
              <v:shape style="position:absolute;left:8397;top:4367;width:871;height:2" coordorigin="8397,4367" coordsize="871,0" path="m8397,4367l9268,4367e" filled="f" stroked="t" strokeweight=".70998pt" strokecolor="#5B5B5B">
                <v:path arrowok="t"/>
              </v:shape>
            </v:group>
            <v:group style="position:absolute;left:9211;top:4367;width:251;height:2" coordorigin="9211,4367" coordsize="251,2">
              <v:shape style="position:absolute;left:9211;top:4367;width:251;height:2" coordorigin="9211,4367" coordsize="251,0" path="m9211,4367l9462,4367e" filled="f" stroked="t" strokeweight=".47332pt" strokecolor="#3F3F3F">
                <v:path arrowok="t"/>
              </v:shape>
            </v:group>
            <v:group style="position:absolute;left:9405;top:4369;width:2272;height:2" coordorigin="9405,4369" coordsize="2272,2">
              <v:shape style="position:absolute;left:9405;top:4369;width:2272;height:2" coordorigin="9405,4369" coordsize="2272,0" path="m9405,4369l11677,4369e" filled="f" stroked="t" strokeweight=".70998pt" strokecolor="#676767">
                <v:path arrowok="t"/>
              </v:shape>
            </v:group>
            <v:group style="position:absolute;left:2499;top:4586;width:1822;height:2" coordorigin="2499,4586" coordsize="1822,2">
              <v:shape style="position:absolute;left:2499;top:4586;width:1822;height:2" coordorigin="2499,4586" coordsize="1822,0" path="m2499,4586l4321,4586e" filled="f" stroked="t" strokeweight=".70998pt" strokecolor="#575757">
                <v:path arrowok="t"/>
              </v:shape>
            </v:group>
            <v:group style="position:absolute;left:4265;top:4586;width:383;height:2" coordorigin="4265,4586" coordsize="383,2">
              <v:shape style="position:absolute;left:4265;top:4586;width:383;height:2" coordorigin="4265,4586" coordsize="383,0" path="m4265,4586l4648,4586e" filled="f" stroked="t" strokeweight=".47332pt" strokecolor="#3F3F3F">
                <v:path arrowok="t"/>
              </v:shape>
            </v:group>
            <v:group style="position:absolute;left:4591;top:4586;width:450;height:2" coordorigin="4591,4586" coordsize="450,2">
              <v:shape style="position:absolute;left:4591;top:4586;width:450;height:2" coordorigin="4591,4586" coordsize="450,0" path="m4591,4586l5041,4586e" filled="f" stroked="t" strokeweight=".94664pt" strokecolor="#646464">
                <v:path arrowok="t"/>
              </v:shape>
            </v:group>
            <v:group style="position:absolute;left:4984;top:4584;width:279;height:2" coordorigin="4984,4584" coordsize="279,2">
              <v:shape style="position:absolute;left:4984;top:4584;width:279;height:2" coordorigin="4984,4584" coordsize="279,0" path="m4984,4584l5263,4584e" filled="f" stroked="t" strokeweight=".47332pt" strokecolor="#484848">
                <v:path arrowok="t"/>
              </v:shape>
            </v:group>
            <v:group style="position:absolute;left:5207;top:4586;width:336;height:2" coordorigin="5207,4586" coordsize="336,2">
              <v:shape style="position:absolute;left:5207;top:4586;width:336;height:2" coordorigin="5207,4586" coordsize="336,0" path="m5207,4586l5543,4586e" filled="f" stroked="t" strokeweight=".47332pt" strokecolor="#2B2B2B">
                <v:path arrowok="t"/>
              </v:shape>
            </v:group>
            <v:group style="position:absolute;left:5486;top:4586;width:364;height:2" coordorigin="5486,4586" coordsize="364,2">
              <v:shape style="position:absolute;left:5486;top:4586;width:364;height:2" coordorigin="5486,4586" coordsize="364,0" path="m5486,4586l5850,4586e" filled="f" stroked="t" strokeweight=".94664pt" strokecolor="#5B5B5B">
                <v:path arrowok="t"/>
              </v:shape>
            </v:group>
            <v:group style="position:absolute;left:5793;top:4584;width:606;height:2" coordorigin="5793,4584" coordsize="606,2">
              <v:shape style="position:absolute;left:5793;top:4584;width:606;height:2" coordorigin="5793,4584" coordsize="606,0" path="m5793,4584l6399,4584e" filled="f" stroked="t" strokeweight=".47332pt" strokecolor="#484848">
                <v:path arrowok="t"/>
              </v:shape>
            </v:group>
            <v:group style="position:absolute;left:6342;top:4586;width:715;height:2" coordorigin="6342,4586" coordsize="715,2">
              <v:shape style="position:absolute;left:6342;top:4586;width:715;height:2" coordorigin="6342,4586" coordsize="715,0" path="m6342,4586l7057,4586e" filled="f" stroked="t" strokeweight=".94664pt" strokecolor="#646464">
                <v:path arrowok="t"/>
              </v:shape>
            </v:group>
            <v:group style="position:absolute;left:7000;top:4586;width:502;height:2" coordorigin="7000,4586" coordsize="502,2">
              <v:shape style="position:absolute;left:7000;top:4586;width:502;height:2" coordorigin="7000,4586" coordsize="502,0" path="m7000,4586l7502,4586e" filled="f" stroked="t" strokeweight=".47332pt" strokecolor="#484848">
                <v:path arrowok="t"/>
              </v:shape>
            </v:group>
            <v:group style="position:absolute;left:7445;top:4586;width:497;height:2" coordorigin="7445,4586" coordsize="497,2">
              <v:shape style="position:absolute;left:7445;top:4586;width:497;height:2" coordorigin="7445,4586" coordsize="497,0" path="m7445,4586l7942,4586e" filled="f" stroked="t" strokeweight=".94664pt" strokecolor="#646464">
                <v:path arrowok="t"/>
              </v:shape>
            </v:group>
            <v:group style="position:absolute;left:7886;top:4586;width:568;height:2" coordorigin="7886,4586" coordsize="568,2">
              <v:shape style="position:absolute;left:7886;top:4586;width:568;height:2" coordorigin="7886,4586" coordsize="568,0" path="m7886,4586l8453,4586e" filled="f" stroked="t" strokeweight=".47332pt" strokecolor="#4B4B4B">
                <v:path arrowok="t"/>
              </v:shape>
            </v:group>
            <v:group style="position:absolute;left:8397;top:4586;width:871;height:2" coordorigin="8397,4586" coordsize="871,2">
              <v:shape style="position:absolute;left:8397;top:4586;width:871;height:2" coordorigin="8397,4586" coordsize="871,0" path="m8397,4586l9268,4586e" filled="f" stroked="t" strokeweight=".70998pt" strokecolor="#606060">
                <v:path arrowok="t"/>
              </v:shape>
            </v:group>
            <v:group style="position:absolute;left:9211;top:4586;width:251;height:2" coordorigin="9211,4586" coordsize="251,2">
              <v:shape style="position:absolute;left:9211;top:4586;width:251;height:2" coordorigin="9211,4586" coordsize="251,0" path="m9211,4586l9462,4586e" filled="f" stroked="t" strokeweight=".47332pt" strokecolor="#3F3F3F">
                <v:path arrowok="t"/>
              </v:shape>
            </v:group>
            <v:group style="position:absolute;left:9405;top:4586;width:563;height:2" coordorigin="9405,4586" coordsize="563,2">
              <v:shape style="position:absolute;left:9405;top:4586;width:563;height:2" coordorigin="9405,4586" coordsize="563,0" path="m9405,4586l9968,4586e" filled="f" stroked="t" strokeweight=".94664pt" strokecolor="#676767">
                <v:path arrowok="t"/>
              </v:shape>
            </v:group>
            <v:group style="position:absolute;left:9911;top:4586;width:213;height:2" coordorigin="9911,4586" coordsize="213,2">
              <v:shape style="position:absolute;left:9911;top:4586;width:213;height:2" coordorigin="9911,4586" coordsize="213,0" path="m9911,4586l10124,4586e" filled="f" stroked="t" strokeweight=".47332pt" strokecolor="#545454">
                <v:path arrowok="t"/>
              </v:shape>
            </v:group>
            <v:group style="position:absolute;left:10068;top:4586;width:1609;height:2" coordorigin="10068,4586" coordsize="1609,2">
              <v:shape style="position:absolute;left:10068;top:4586;width:1609;height:2" coordorigin="10068,4586" coordsize="1609,0" path="m10068,4586l11677,4586e" filled="f" stroked="t" strokeweight=".70998pt" strokecolor="#646464">
                <v:path arrowok="t"/>
              </v:shape>
            </v:group>
            <v:group style="position:absolute;left:5041;top:4577;width:2;height:744" coordorigin="5041,4577" coordsize="2,744">
              <v:shape style="position:absolute;left:5041;top:4577;width:2;height:744" coordorigin="5041,4577" coordsize="0,744" path="m5041,5320l5041,4577e" filled="f" stroked="t" strokeweight=".70998pt" strokecolor="#545454">
                <v:path arrowok="t"/>
              </v:shape>
            </v:group>
            <v:group style="position:absolute;left:5036;top:5065;width:6641;height:2" coordorigin="5036,5065" coordsize="6641,2">
              <v:shape style="position:absolute;left:5036;top:5065;width:6641;height:2" coordorigin="5036,5065" coordsize="6641,0" path="m5036,5065l11677,5065e" filled="f" stroked="t" strokeweight=".70998pt" strokecolor="#777777">
                <v:path arrowok="t"/>
              </v:shape>
            </v:group>
            <v:group style="position:absolute;left:7940;top:4577;width:2;height:496" coordorigin="7940,4577" coordsize="2,496">
              <v:shape style="position:absolute;left:7940;top:4577;width:2;height:496" coordorigin="7940,4577" coordsize="0,496" path="m7940,5072l7940,4577e" filled="f" stroked="t" strokeweight=".94664pt" strokecolor="#6B6B6B">
                <v:path arrowok="t"/>
              </v:shape>
            </v:group>
            <v:group style="position:absolute;left:2509;top:4081;width:2;height:5921" coordorigin="2509,4081" coordsize="2,5921">
              <v:shape style="position:absolute;left:2509;top:4081;width:2;height:5921" coordorigin="2509,4081" coordsize="0,5921" path="m2509,10002l2509,4081e" filled="f" stroked="t" strokeweight=".47332pt" strokecolor="#484848">
                <v:path arrowok="t"/>
              </v:shape>
            </v:group>
            <v:group style="position:absolute;left:11670;top:4357;width:2;height:5931" coordorigin="11670,4357" coordsize="2,5931">
              <v:shape style="position:absolute;left:11670;top:4357;width:2;height:5931" coordorigin="11670,4357" coordsize="0,5931" path="m11670,10288l11670,4357e" filled="f" stroked="t" strokeweight=".70998pt" strokecolor="#606060">
                <v:path arrowok="t"/>
              </v:shape>
            </v:group>
            <v:group style="position:absolute;left:5036;top:5311;width:6641;height:2" coordorigin="5036,5311" coordsize="6641,2">
              <v:shape style="position:absolute;left:5036;top:5311;width:6641;height:2" coordorigin="5036,5311" coordsize="6641,0" path="m5036,5311l11677,5311e" filled="f" stroked="t" strokeweight=".70998pt" strokecolor="#5B5B5B">
                <v:path arrowok="t"/>
              </v:shape>
            </v:group>
            <v:group style="position:absolute;left:7000;top:5311;width:502;height:2" coordorigin="7000,5311" coordsize="502,2">
              <v:shape style="position:absolute;left:7000;top:5311;width:502;height:2" coordorigin="7000,5311" coordsize="502,0" path="m7000,5311l7502,5311e" filled="f" stroked="t" strokeweight=".47332pt" strokecolor="#484848">
                <v:path arrowok="t"/>
              </v:shape>
            </v:group>
            <v:group style="position:absolute;left:9211;top:5311;width:251;height:2" coordorigin="9211,5311" coordsize="251,2">
              <v:shape style="position:absolute;left:9211;top:5311;width:251;height:2" coordorigin="9211,5311" coordsize="251,0" path="m9211,5311l9462,5311e" filled="f" stroked="t" strokeweight=".47332pt" strokecolor="#3B3B3B">
                <v:path arrowok="t"/>
              </v:shape>
            </v:group>
            <v:group style="position:absolute;left:9911;top:5311;width:213;height:2" coordorigin="9911,5311" coordsize="213,2">
              <v:shape style="position:absolute;left:9911;top:5311;width:213;height:2" coordorigin="9911,5311" coordsize="213,0" path="m9911,5311l10124,5311e" filled="f" stroked="t" strokeweight=".47332pt" strokecolor="#4B4B4B">
                <v:path arrowok="t"/>
              </v:shape>
            </v:group>
            <v:group style="position:absolute;left:5043;top:5263;width:2;height:296" coordorigin="5043,5263" coordsize="2,296">
              <v:shape style="position:absolute;left:5043;top:5263;width:2;height:296" coordorigin="5043,5263" coordsize="0,296" path="m5043,5559l5043,5263e" filled="f" stroked="t" strokeweight=".47332pt" strokecolor="#3B3B3B">
                <v:path arrowok="t"/>
              </v:shape>
            </v:group>
            <v:group style="position:absolute;left:5036;top:5549;width:4231;height:2" coordorigin="5036,5549" coordsize="4231,2">
              <v:shape style="position:absolute;left:5036;top:5549;width:4231;height:2" coordorigin="5036,5549" coordsize="4231,0" path="m5036,5549l9268,5549e" filled="f" stroked="t" strokeweight=".70998pt" strokecolor="#5B5B5B">
                <v:path arrowok="t"/>
              </v:shape>
            </v:group>
            <v:group style="position:absolute;left:9211;top:5552;width:521;height:2" coordorigin="9211,5552" coordsize="521,2">
              <v:shape style="position:absolute;left:9211;top:5552;width:521;height:2" coordorigin="9211,5552" coordsize="521,0" path="m9211,5552l9731,5552e" filled="f" stroked="t" strokeweight=".47332pt" strokecolor="#444444">
                <v:path arrowok="t"/>
              </v:shape>
            </v:group>
            <v:group style="position:absolute;left:9675;top:5552;width:2007;height:2" coordorigin="9675,5552" coordsize="2007,2">
              <v:shape style="position:absolute;left:9675;top:5552;width:2007;height:2" coordorigin="9675,5552" coordsize="2007,0" path="m9675,5552l11682,5552e" filled="f" stroked="t" strokeweight=".70998pt" strokecolor="#646464">
                <v:path arrowok="t"/>
              </v:shape>
            </v:group>
            <v:group style="position:absolute;left:2494;top:5766;width:6773;height:2" coordorigin="2494,5766" coordsize="6773,2">
              <v:shape style="position:absolute;left:2494;top:5766;width:6773;height:2" coordorigin="2494,5766" coordsize="6773,0" path="m2494,5766l9268,5766e" filled="f" stroked="t" strokeweight=".70998pt" strokecolor="#5B5B5B">
                <v:path arrowok="t"/>
              </v:shape>
            </v:group>
            <v:group style="position:absolute;left:5041;top:5502;width:2;height:782" coordorigin="5041,5502" coordsize="2,782">
              <v:shape style="position:absolute;left:5041;top:5502;width:2;height:782" coordorigin="5041,5502" coordsize="0,782" path="m5041,6283l5041,5502e" filled="f" stroked="t" strokeweight=".70998pt" strokecolor="#545454">
                <v:path arrowok="t"/>
              </v:shape>
            </v:group>
            <v:group style="position:absolute;left:9211;top:5771;width:521;height:2" coordorigin="9211,5771" coordsize="521,2">
              <v:shape style="position:absolute;left:9211;top:5771;width:521;height:2" coordorigin="9211,5771" coordsize="521,0" path="m9211,5771l9731,5771e" filled="f" stroked="t" strokeweight=".47332pt" strokecolor="#3F3F3F">
                <v:path arrowok="t"/>
              </v:shape>
            </v:group>
            <v:group style="position:absolute;left:9675;top:5771;width:2007;height:2" coordorigin="9675,5771" coordsize="2007,2">
              <v:shape style="position:absolute;left:9675;top:5771;width:2007;height:2" coordorigin="9675,5771" coordsize="2007,0" path="m9675,5771l11682,5771e" filled="f" stroked="t" strokeweight=".70998pt" strokecolor="#646464">
                <v:path arrowok="t"/>
              </v:shape>
            </v:group>
            <v:group style="position:absolute;left:459;top:5990;width:781;height:2" coordorigin="459,5990" coordsize="781,2">
              <v:shape style="position:absolute;left:459;top:5990;width:781;height:2" coordorigin="459,5990" coordsize="781,0" path="m459,5990l1240,5990e" filled="f" stroked="t" strokeweight=".47332pt" strokecolor="#3F3F3F">
                <v:path arrowok="t"/>
              </v:shape>
            </v:group>
            <v:group style="position:absolute;left:1183;top:5995;width:3138;height:2" coordorigin="1183,5995" coordsize="3138,2">
              <v:shape style="position:absolute;left:1183;top:5995;width:3138;height:2" coordorigin="1183,5995" coordsize="3138,0" path="m1183,5995l4321,5995e" filled="f" stroked="t" strokeweight=".70998pt" strokecolor="#5B5B5B">
                <v:path arrowok="t"/>
              </v:shape>
            </v:group>
            <v:group style="position:absolute;left:4265;top:5997;width:383;height:2" coordorigin="4265,5997" coordsize="383,2">
              <v:shape style="position:absolute;left:4265;top:5997;width:383;height:2" coordorigin="4265,5997" coordsize="383,0" path="m4265,5997l4648,5997e" filled="f" stroked="t" strokeweight=".47332pt" strokecolor="#3F3F3F">
                <v:path arrowok="t"/>
              </v:shape>
            </v:group>
            <v:group style="position:absolute;left:4591;top:6000;width:4870;height:2" coordorigin="4591,6000" coordsize="4870,2">
              <v:shape style="position:absolute;left:4591;top:6000;width:4870;height:2" coordorigin="4591,6000" coordsize="4870,0" path="m4591,6000l9462,6000e" filled="f" stroked="t" strokeweight=".70998pt" strokecolor="#5B5B5B">
                <v:path arrowok="t"/>
              </v:shape>
            </v:group>
            <v:group style="position:absolute;left:9405;top:6002;width:563;height:2" coordorigin="9405,6002" coordsize="563,2">
              <v:shape style="position:absolute;left:9405;top:6002;width:563;height:2" coordorigin="9405,6002" coordsize="563,0" path="m9405,6002l9968,6002e" filled="f" stroked="t" strokeweight=".47332pt" strokecolor="#484848">
                <v:path arrowok="t"/>
              </v:shape>
            </v:group>
            <v:group style="position:absolute;left:9911;top:6004;width:1765;height:2" coordorigin="9911,6004" coordsize="1765,2">
              <v:shape style="position:absolute;left:9911;top:6004;width:1765;height:2" coordorigin="9911,6004" coordsize="1765,0" path="m9911,6004l11677,6004e" filled="f" stroked="t" strokeweight=".70998pt" strokecolor="#676767">
                <v:path arrowok="t"/>
              </v:shape>
            </v:group>
            <v:group style="position:absolute;left:2506;top:5950;width:2;height:491" coordorigin="2506,5950" coordsize="2,491">
              <v:shape style="position:absolute;left:2506;top:5950;width:2;height:491" coordorigin="2506,5950" coordsize="0,491" path="m2506,6441l2506,5950e" filled="f" stroked="t" strokeweight=".47332pt" strokecolor="#343434">
                <v:path arrowok="t"/>
              </v:shape>
            </v:group>
            <v:group style="position:absolute;left:7938;top:5988;width:2;height:296" coordorigin="7938,5988" coordsize="2,296">
              <v:shape style="position:absolute;left:7938;top:5988;width:2;height:296" coordorigin="7938,5988" coordsize="0,296" path="m7938,6283l7938,5988e" filled="f" stroked="t" strokeweight=".70998pt" strokecolor="#646464">
                <v:path arrowok="t"/>
              </v:shape>
            </v:group>
            <v:group style="position:absolute;left:2499;top:6422;width:1160;height:2" coordorigin="2499,6422" coordsize="1160,2">
              <v:shape style="position:absolute;left:2499;top:6422;width:1160;height:2" coordorigin="2499,6422" coordsize="1160,0" path="m2499,6422l3659,6422e" filled="f" stroked="t" strokeweight=".47332pt" strokecolor="#575757">
                <v:path arrowok="t"/>
              </v:shape>
            </v:group>
            <v:group style="position:absolute;left:3209;top:6424;width:781;height:2" coordorigin="3209,6424" coordsize="781,2">
              <v:shape style="position:absolute;left:3209;top:6424;width:781;height:2" coordorigin="3209,6424" coordsize="781,0" path="m3209,6424l3990,6424e" filled="f" stroked="t" strokeweight=".94664pt" strokecolor="#606060">
                <v:path arrowok="t"/>
              </v:shape>
            </v:group>
            <v:group style="position:absolute;left:3933;top:6424;width:388;height:2" coordorigin="3933,6424" coordsize="388,2">
              <v:shape style="position:absolute;left:3933;top:6424;width:388;height:2" coordorigin="3933,6424" coordsize="388,0" path="m3933,6424l4321,6424e" filled="f" stroked="t" strokeweight=".47332pt" strokecolor="#444444">
                <v:path arrowok="t"/>
              </v:shape>
            </v:group>
            <v:group style="position:absolute;left:4265;top:6426;width:7417;height:2" coordorigin="4265,6426" coordsize="7417,2">
              <v:shape style="position:absolute;left:4265;top:6426;width:7417;height:2" coordorigin="4265,6426" coordsize="7417,0" path="m4265,6426l11682,6426e" filled="f" stroked="t" strokeweight=".70998pt" strokecolor="#5B5B5B">
                <v:path arrowok="t"/>
              </v:shape>
            </v:group>
            <v:group style="position:absolute;left:5041;top:6226;width:2;height:224" coordorigin="5041,6226" coordsize="2,224">
              <v:shape style="position:absolute;left:5041;top:6226;width:2;height:224" coordorigin="5041,6226" coordsize="0,224" path="m5041,6450l5041,6226e" filled="f" stroked="t" strokeweight=".47332pt" strokecolor="#2B2B2B">
                <v:path arrowok="t"/>
              </v:shape>
            </v:group>
            <v:group style="position:absolute;left:5065;top:6426;width:478;height:2" coordorigin="5065,6426" coordsize="478,2">
              <v:shape style="position:absolute;left:5065;top:6426;width:478;height:2" coordorigin="5065,6426" coordsize="478,0" path="m5065,6426l5543,6426e" filled="f" stroked="t" strokeweight=".47332pt" strokecolor="#383838">
                <v:path arrowok="t"/>
              </v:shape>
            </v:group>
            <v:group style="position:absolute;left:7000;top:6426;width:502;height:2" coordorigin="7000,6426" coordsize="502,2">
              <v:shape style="position:absolute;left:7000;top:6426;width:502;height:2" coordorigin="7000,6426" coordsize="502,0" path="m7000,6426l7502,6426e" filled="f" stroked="t" strokeweight=".47332pt" strokecolor="#4B4B4B">
                <v:path arrowok="t"/>
              </v:shape>
            </v:group>
            <v:group style="position:absolute;left:7938;top:6226;width:2;height:448" coordorigin="7938,6226" coordsize="2,448">
              <v:shape style="position:absolute;left:7938;top:6226;width:2;height:448" coordorigin="7938,6226" coordsize="0,448" path="m7938,6674l7938,6226e" filled="f" stroked="t" strokeweight=".47332pt" strokecolor="#484848">
                <v:path arrowok="t"/>
              </v:shape>
            </v:group>
            <v:group style="position:absolute;left:2494;top:6667;width:5008;height:2" coordorigin="2494,6667" coordsize="5008,2">
              <v:shape style="position:absolute;left:2494;top:6667;width:5008;height:2" coordorigin="2494,6667" coordsize="5008,0" path="m2494,6667l7502,6667e" filled="f" stroked="t" strokeweight=".70998pt" strokecolor="#5B5B5B">
                <v:path arrowok="t"/>
              </v:shape>
            </v:group>
            <v:group style="position:absolute;left:5043;top:6379;width:2;height:296" coordorigin="5043,6379" coordsize="2,296">
              <v:shape style="position:absolute;left:5043;top:6379;width:2;height:296" coordorigin="5043,6379" coordsize="0,296" path="m5043,6674l5043,6379e" filled="f" stroked="t" strokeweight=".70998pt" strokecolor="#545454">
                <v:path arrowok="t"/>
              </v:shape>
            </v:group>
            <v:group style="position:absolute;left:7445;top:6670;width:502;height:2" coordorigin="7445,6670" coordsize="502,2">
              <v:shape style="position:absolute;left:7445;top:6670;width:502;height:2" coordorigin="7445,6670" coordsize="502,0" path="m7445,6670l7947,6670e" filled="f" stroked="t" strokeweight=".47332pt" strokecolor="#3F3F3F">
                <v:path arrowok="t"/>
              </v:shape>
            </v:group>
            <v:group style="position:absolute;left:7886;top:6672;width:1846;height:2" coordorigin="7886,6672" coordsize="1846,2">
              <v:shape style="position:absolute;left:7886;top:6672;width:1846;height:2" coordorigin="7886,6672" coordsize="1846,0" path="m7886,6672l9731,6672e" filled="f" stroked="t" strokeweight=".70998pt" strokecolor="#606060">
                <v:path arrowok="t"/>
              </v:shape>
            </v:group>
            <v:group style="position:absolute;left:9675;top:6670;width:293;height:2" coordorigin="9675,6670" coordsize="293,2">
              <v:shape style="position:absolute;left:9675;top:6670;width:293;height:2" coordorigin="9675,6670" coordsize="293,0" path="m9675,6670l9968,6670e" filled="f" stroked="t" strokeweight=".47332pt" strokecolor="#4F4F4F">
                <v:path arrowok="t"/>
              </v:shape>
            </v:group>
            <v:group style="position:absolute;left:9911;top:6672;width:1770;height:2" coordorigin="9911,6672" coordsize="1770,2">
              <v:shape style="position:absolute;left:9911;top:6672;width:1770;height:2" coordorigin="9911,6672" coordsize="1770,0" path="m9911,6672l11682,6672e" filled="f" stroked="t" strokeweight=".70998pt" strokecolor="#6B6B6B">
                <v:path arrowok="t"/>
              </v:shape>
            </v:group>
            <v:group style="position:absolute;left:459;top:6877;width:488;height:2" coordorigin="459,6877" coordsize="488,2">
              <v:shape style="position:absolute;left:459;top:6877;width:488;height:2" coordorigin="459,6877" coordsize="488,0" path="m459,6877l947,6877e" filled="f" stroked="t" strokeweight=".47332pt" strokecolor="#444444">
                <v:path arrowok="t"/>
              </v:shape>
            </v:group>
            <v:group style="position:absolute;left:890;top:6879;width:4373;height:2" coordorigin="890,6879" coordsize="4373,2">
              <v:shape style="position:absolute;left:890;top:6879;width:4373;height:2" coordorigin="890,6879" coordsize="4373,0" path="m890,6879l5263,6879e" filled="f" stroked="t" strokeweight=".70998pt" strokecolor="#5B5B5B">
                <v:path arrowok="t"/>
              </v:shape>
            </v:group>
            <v:group style="position:absolute;left:5207;top:6884;width:336;height:2" coordorigin="5207,6884" coordsize="336,2">
              <v:shape style="position:absolute;left:5207;top:6884;width:336;height:2" coordorigin="5207,6884" coordsize="336,0" path="m5207,6884l5543,6884e" filled="f" stroked="t" strokeweight=".47332pt" strokecolor="#343434">
                <v:path arrowok="t"/>
              </v:shape>
            </v:group>
            <v:group style="position:absolute;left:5486;top:6886;width:3976;height:2" coordorigin="5486,6886" coordsize="3976,2">
              <v:shape style="position:absolute;left:5486;top:6886;width:3976;height:2" coordorigin="5486,6886" coordsize="3976,0" path="m5486,6886l9462,6886e" filled="f" stroked="t" strokeweight=".70998pt" strokecolor="#5B5B5B">
                <v:path arrowok="t"/>
              </v:shape>
            </v:group>
            <v:group style="position:absolute;left:9405;top:6889;width:563;height:2" coordorigin="9405,6889" coordsize="563,2">
              <v:shape style="position:absolute;left:9405;top:6889;width:563;height:2" coordorigin="9405,6889" coordsize="563,0" path="m9405,6889l9968,6889e" filled="f" stroked="t" strokeweight=".47332pt" strokecolor="#4B4B4B">
                <v:path arrowok="t"/>
              </v:shape>
            </v:group>
            <v:group style="position:absolute;left:9911;top:6891;width:1765;height:2" coordorigin="9911,6891" coordsize="1765,2">
              <v:shape style="position:absolute;left:9911;top:6891;width:1765;height:2" coordorigin="9911,6891" coordsize="1765,0" path="m9911,6891l11677,6891e" filled="f" stroked="t" strokeweight=".70998pt" strokecolor="#6B6B6B">
                <v:path arrowok="t"/>
              </v:shape>
            </v:group>
            <v:group style="position:absolute;left:454;top:7330;width:2064;height:2" coordorigin="454,7330" coordsize="2064,2">
              <v:shape style="position:absolute;left:454;top:7330;width:2064;height:2" coordorigin="454,7330" coordsize="2064,0" path="m454,7330l2518,7330e" filled="f" stroked="t" strokeweight=".70998pt" strokecolor="#575757">
                <v:path arrowok="t"/>
              </v:shape>
            </v:group>
            <v:group style="position:absolute;left:2447;top:7339;width:7521;height:2" coordorigin="2447,7339" coordsize="7521,2">
              <v:shape style="position:absolute;left:2447;top:7339;width:7521;height:2" coordorigin="2447,7339" coordsize="7521,0" path="m2447,7339l9968,7339e" filled="f" stroked="t" strokeweight=".70998pt" strokecolor="#5B5B5B">
                <v:path arrowok="t"/>
              </v:shape>
            </v:group>
            <v:group style="position:absolute;left:9911;top:7342;width:213;height:2" coordorigin="9911,7342" coordsize="213,2">
              <v:shape style="position:absolute;left:9911;top:7342;width:213;height:2" coordorigin="9911,7342" coordsize="213,0" path="m9911,7342l10124,7342e" filled="f" stroked="t" strokeweight=".47332pt" strokecolor="#4F4F4F">
                <v:path arrowok="t"/>
              </v:shape>
            </v:group>
            <v:group style="position:absolute;left:10068;top:7339;width:1609;height:2" coordorigin="10068,7339" coordsize="1609,2">
              <v:shape style="position:absolute;left:10068;top:7339;width:1609;height:2" coordorigin="10068,7339" coordsize="1609,0" path="m10068,7339l11677,7339e" filled="f" stroked="t" strokeweight=".70998pt" strokecolor="#676767">
                <v:path arrowok="t"/>
              </v:shape>
            </v:group>
            <v:group style="position:absolute;left:2504;top:7289;width:2;height:296" coordorigin="2504,7289" coordsize="2,296">
              <v:shape style="position:absolute;left:2504;top:7289;width:2;height:296" coordorigin="2504,7289" coordsize="0,296" path="m2504,7585l2504,7289e" filled="f" stroked="t" strokeweight=".47332pt" strokecolor="#282828">
                <v:path arrowok="t"/>
              </v:shape>
            </v:group>
            <v:group style="position:absolute;left:5041;top:7323;width:2;height:262" coordorigin="5041,7323" coordsize="2,262">
              <v:shape style="position:absolute;left:5041;top:7323;width:2;height:262" coordorigin="5041,7323" coordsize="0,262" path="m5041,7585l5041,7323e" filled="f" stroked="t" strokeweight=".47332pt" strokecolor="#343434">
                <v:path arrowok="t"/>
              </v:shape>
            </v:group>
            <v:group style="position:absolute;left:5036;top:7559;width:4231;height:2" coordorigin="5036,7559" coordsize="4231,2">
              <v:shape style="position:absolute;left:5036;top:7559;width:4231;height:2" coordorigin="5036,7559" coordsize="4231,0" path="m5036,7559l9268,7559e" filled="f" stroked="t" strokeweight=".70998pt" strokecolor="#606060">
                <v:path arrowok="t"/>
              </v:shape>
            </v:group>
            <v:group style="position:absolute;left:9211;top:7561;width:251;height:2" coordorigin="9211,7561" coordsize="251,2">
              <v:shape style="position:absolute;left:9211;top:7561;width:251;height:2" coordorigin="9211,7561" coordsize="251,0" path="m9211,7561l9462,7561e" filled="f" stroked="t" strokeweight=".47332pt" strokecolor="#444444">
                <v:path arrowok="t"/>
              </v:shape>
            </v:group>
            <v:group style="position:absolute;left:9405;top:7563;width:2277;height:2" coordorigin="9405,7563" coordsize="2277,2">
              <v:shape style="position:absolute;left:9405;top:7563;width:2277;height:2" coordorigin="9405,7563" coordsize="2277,0" path="m9405,7563l11682,7563e" filled="f" stroked="t" strokeweight=".70998pt" strokecolor="#676767">
                <v:path arrowok="t"/>
              </v:shape>
            </v:group>
            <v:group style="position:absolute;left:461;top:663;width:2;height:11375" coordorigin="461,663" coordsize="2,11375">
              <v:shape style="position:absolute;left:461;top:663;width:2;height:11375" coordorigin="461,663" coordsize="0,11375" path="m461,12038l461,663e" filled="f" stroked="t" strokeweight=".70998pt" strokecolor="#4F4F4F">
                <v:path arrowok="t"/>
              </v:shape>
            </v:group>
            <v:group style="position:absolute;left:5043;top:7528;width:2;height:472" coordorigin="5043,7528" coordsize="2,472">
              <v:shape style="position:absolute;left:5043;top:7528;width:2;height:472" coordorigin="5043,7528" coordsize="0,472" path="m5043,8000l5043,7528e" filled="f" stroked="t" strokeweight=".94664pt" strokecolor="#5B5B5B">
                <v:path arrowok="t"/>
              </v:shape>
            </v:group>
            <v:group style="position:absolute;left:5031;top:7778;width:6645;height:2" coordorigin="5031,7778" coordsize="6645,2">
              <v:shape style="position:absolute;left:5031;top:7778;width:6645;height:2" coordorigin="5031,7778" coordsize="6645,0" path="m5031,7778l11677,7778e" filled="f" stroked="t" strokeweight=".70998pt" strokecolor="#606060">
                <v:path arrowok="t"/>
              </v:shape>
            </v:group>
            <v:group style="position:absolute;left:454;top:7983;width:786;height:2" coordorigin="454,7983" coordsize="786,2">
              <v:shape style="position:absolute;left:454;top:7983;width:786;height:2" coordorigin="454,7983" coordsize="786,0" path="m454,7983l1240,7983e" filled="f" stroked="t" strokeweight=".47332pt" strokecolor="#444444">
                <v:path arrowok="t"/>
              </v:shape>
            </v:group>
            <v:group style="position:absolute;left:1183;top:7988;width:2016;height:2" coordorigin="1183,7988" coordsize="2016,2">
              <v:shape style="position:absolute;left:1183;top:7988;width:2016;height:2" coordorigin="1183,7988" coordsize="2016,0" path="m1183,7988l3200,7988e" filled="f" stroked="t" strokeweight=".70998pt" strokecolor="#5B5B5B">
                <v:path arrowok="t"/>
              </v:shape>
            </v:group>
            <v:group style="position:absolute;left:3143;top:7990;width:516;height:2" coordorigin="3143,7990" coordsize="516,2">
              <v:shape style="position:absolute;left:3143;top:7990;width:516;height:2" coordorigin="3143,7990" coordsize="516,0" path="m3143,7990l3659,7990e" filled="f" stroked="t" strokeweight=".47332pt" strokecolor="#444444">
                <v:path arrowok="t"/>
              </v:shape>
            </v:group>
            <v:group style="position:absolute;left:3578;top:7992;width:743;height:2" coordorigin="3578,7992" coordsize="743,2">
              <v:shape style="position:absolute;left:3578;top:7992;width:743;height:2" coordorigin="3578,7992" coordsize="743,0" path="m3578,7992l4321,7992e" filled="f" stroked="t" strokeweight=".94664pt" strokecolor="#676767">
                <v:path arrowok="t"/>
              </v:shape>
            </v:group>
            <v:group style="position:absolute;left:4265;top:7990;width:383;height:2" coordorigin="4265,7990" coordsize="383,2">
              <v:shape style="position:absolute;left:4265;top:7990;width:383;height:2" coordorigin="4265,7990" coordsize="383,0" path="m4265,7990l4648,7990e" filled="f" stroked="t" strokeweight=".47332pt" strokecolor="#444444">
                <v:path arrowok="t"/>
              </v:shape>
            </v:group>
            <v:group style="position:absolute;left:4591;top:7992;width:2925;height:2" coordorigin="4591,7992" coordsize="2925,2">
              <v:shape style="position:absolute;left:4591;top:7992;width:2925;height:2" coordorigin="4591,7992" coordsize="2925,0" path="m4591,7992l7516,7992e" filled="f" stroked="t" strokeweight=".70998pt" strokecolor="#5B5B5B">
                <v:path arrowok="t"/>
              </v:shape>
            </v:group>
            <v:group style="position:absolute;left:7445;top:7995;width:497;height:2" coordorigin="7445,7995" coordsize="497,2">
              <v:shape style="position:absolute;left:7445;top:7995;width:497;height:2" coordorigin="7445,7995" coordsize="497,0" path="m7445,7995l7942,7995e" filled="f" stroked="t" strokeweight=".47332pt" strokecolor="#3B3B3B">
                <v:path arrowok="t"/>
              </v:shape>
            </v:group>
            <v:group style="position:absolute;left:7886;top:7997;width:1846;height:2" coordorigin="7886,7997" coordsize="1846,2">
              <v:shape style="position:absolute;left:7886;top:7997;width:1846;height:2" coordorigin="7886,7997" coordsize="1846,0" path="m7886,7997l9731,7997e" filled="f" stroked="t" strokeweight=".70998pt" strokecolor="#5B5B5B">
                <v:path arrowok="t"/>
              </v:shape>
            </v:group>
            <v:group style="position:absolute;left:9675;top:7997;width:454;height:2" coordorigin="9675,7997" coordsize="454,2">
              <v:shape style="position:absolute;left:9675;top:7997;width:454;height:2" coordorigin="9675,7997" coordsize="454,0" path="m9675,7997l10129,7997e" filled="f" stroked="t" strokeweight=".47332pt" strokecolor="#484848">
                <v:path arrowok="t"/>
              </v:shape>
            </v:group>
            <v:group style="position:absolute;left:10115;top:7728;width:2;height:277" coordorigin="10115,7728" coordsize="2,277">
              <v:shape style="position:absolute;left:10115;top:7728;width:2;height:277" coordorigin="10115,7728" coordsize="0,277" path="m10115,8004l10115,7728e" filled="f" stroked="t" strokeweight=".94664pt" strokecolor="#676767">
                <v:path arrowok="t"/>
              </v:shape>
            </v:group>
            <v:group style="position:absolute;left:10068;top:8000;width:1609;height:2" coordorigin="10068,8000" coordsize="1609,2">
              <v:shape style="position:absolute;left:10068;top:8000;width:1609;height:2" coordorigin="10068,8000" coordsize="1609,0" path="m10068,8000l11677,8000e" filled="f" stroked="t" strokeweight=".70998pt" strokecolor="#606060">
                <v:path arrowok="t"/>
              </v:shape>
            </v:group>
            <v:group style="position:absolute;left:450;top:8793;width:1245;height:2" coordorigin="450,8793" coordsize="1245,2">
              <v:shape style="position:absolute;left:450;top:8793;width:1245;height:2" coordorigin="450,8793" coordsize="1245,0" path="m450,8793l1694,8793e" filled="f" stroked="t" strokeweight=".70998pt" strokecolor="#606060">
                <v:path arrowok="t"/>
              </v:shape>
            </v:group>
            <v:group style="position:absolute;left:1628;top:8798;width:890;height:2" coordorigin="1628,8798" coordsize="890,2">
              <v:shape style="position:absolute;left:1628;top:8798;width:890;height:2" coordorigin="1628,8798" coordsize="890,0" path="m1628,8798l2518,8798e" filled="f" stroked="t" strokeweight=".47332pt" strokecolor="#4B4B4B">
                <v:path arrowok="t"/>
              </v:shape>
            </v:group>
            <v:group style="position:absolute;left:2348;top:8801;width:2916;height:2" coordorigin="2348,8801" coordsize="2916,2">
              <v:shape style="position:absolute;left:2348;top:8801;width:2916;height:2" coordorigin="2348,8801" coordsize="2916,0" path="m2348,8801l5263,8801e" filled="f" stroked="t" strokeweight=".70998pt" strokecolor="#5B5B5B">
                <v:path arrowok="t"/>
              </v:shape>
            </v:group>
            <v:group style="position:absolute;left:5207;top:8801;width:336;height:2" coordorigin="5207,8801" coordsize="336,2">
              <v:shape style="position:absolute;left:5207;top:8801;width:336;height:2" coordorigin="5207,8801" coordsize="336,0" path="m5207,8801l5543,8801e" filled="f" stroked="t" strokeweight=".47332pt" strokecolor="#383838">
                <v:path arrowok="t"/>
              </v:shape>
            </v:group>
            <v:group style="position:absolute;left:5486;top:8803;width:2031;height:2" coordorigin="5486,8803" coordsize="2031,2">
              <v:shape style="position:absolute;left:5486;top:8803;width:2031;height:2" coordorigin="5486,8803" coordsize="2031,0" path="m5486,8803l7516,8803e" filled="f" stroked="t" strokeweight=".70998pt" strokecolor="#575757">
                <v:path arrowok="t"/>
              </v:shape>
            </v:group>
            <v:group style="position:absolute;left:7445;top:8805;width:497;height:2" coordorigin="7445,8805" coordsize="497,2">
              <v:shape style="position:absolute;left:7445;top:8805;width:497;height:2" coordorigin="7445,8805" coordsize="497,0" path="m7445,8805l7942,8805e" filled="f" stroked="t" strokeweight=".47332pt" strokecolor="#444444">
                <v:path arrowok="t"/>
              </v:shape>
            </v:group>
            <v:group style="position:absolute;left:7886;top:8808;width:1846;height:2" coordorigin="7886,8808" coordsize="1846,2">
              <v:shape style="position:absolute;left:7886;top:8808;width:1846;height:2" coordorigin="7886,8808" coordsize="1846,0" path="m7886,8808l9731,8808e" filled="f" stroked="t" strokeweight=".70998pt" strokecolor="#606060">
                <v:path arrowok="t"/>
              </v:shape>
            </v:group>
            <v:group style="position:absolute;left:9675;top:8805;width:293;height:2" coordorigin="9675,8805" coordsize="293,2">
              <v:shape style="position:absolute;left:9675;top:8805;width:293;height:2" coordorigin="9675,8805" coordsize="293,0" path="m9675,8805l9968,8805e" filled="f" stroked="t" strokeweight=".47332pt" strokecolor="#444444">
                <v:path arrowok="t"/>
              </v:shape>
            </v:group>
            <v:group style="position:absolute;left:9911;top:8808;width:1765;height:2" coordorigin="9911,8808" coordsize="1765,2">
              <v:shape style="position:absolute;left:9911;top:8808;width:1765;height:2" coordorigin="9911,8808" coordsize="1765,0" path="m9911,8808l11677,8808e" filled="f" stroked="t" strokeweight=".70998pt" strokecolor="#646464">
                <v:path arrowok="t"/>
              </v:shape>
            </v:group>
            <v:group style="position:absolute;left:450;top:9678;width:2215;height:2" coordorigin="450,9678" coordsize="2215,2">
              <v:shape style="position:absolute;left:450;top:9678;width:2215;height:2" coordorigin="450,9678" coordsize="2215,0" path="m450,9678l2665,9678e" filled="f" stroked="t" strokeweight=".70998pt" strokecolor="#606060">
                <v:path arrowok="t"/>
              </v:shape>
            </v:group>
            <v:group style="position:absolute;left:2501;top:4081;width:2;height:5921" coordorigin="2501,4081" coordsize="2,5921">
              <v:shape style="position:absolute;left:2501;top:4081;width:2;height:5921" coordorigin="2501,4081" coordsize="0,5921" path="m2501,10002l2501,4081e" filled="f" stroked="t" strokeweight=".70998pt" strokecolor="#4F4F4F">
                <v:path arrowok="t"/>
              </v:shape>
            </v:group>
            <v:group style="position:absolute;left:1964;top:9690;width:9713;height:2" coordorigin="1964,9690" coordsize="9713,2">
              <v:shape style="position:absolute;left:1964;top:9690;width:9713;height:2" coordorigin="1964,9690" coordsize="9713,0" path="m1964,9690l11677,9690e" filled="f" stroked="t" strokeweight=".70998pt" strokecolor="#5B5B5B">
                <v:path arrowok="t"/>
              </v:shape>
            </v:group>
            <v:group style="position:absolute;left:445;top:10019;width:3876;height:2" coordorigin="445,10019" coordsize="3876,2">
              <v:shape style="position:absolute;left:445;top:10019;width:3876;height:2" coordorigin="445,10019" coordsize="3876,0" path="m445,10019l4321,10019e" filled="f" stroked="t" strokeweight=".70998pt" strokecolor="#575757">
                <v:path arrowok="t"/>
              </v:shape>
            </v:group>
            <v:group style="position:absolute;left:2497;top:9644;width:2;height:644" coordorigin="2497,9644" coordsize="2,644">
              <v:shape style="position:absolute;left:2497;top:9644;width:2;height:644" coordorigin="2497,9644" coordsize="0,644" path="m2497,10288l2497,9644e" filled="f" stroked="t" strokeweight=".47332pt" strokecolor="#3B3B3B">
                <v:path arrowok="t"/>
              </v:shape>
            </v:group>
            <v:group style="position:absolute;left:4265;top:10021;width:383;height:2" coordorigin="4265,10021" coordsize="383,2">
              <v:shape style="position:absolute;left:4265;top:10021;width:383;height:2" coordorigin="4265,10021" coordsize="383,0" path="m4265,10021l4648,10021e" filled="f" stroked="t" strokeweight=".47332pt" strokecolor="#3B3B3B">
                <v:path arrowok="t"/>
              </v:shape>
            </v:group>
            <v:group style="position:absolute;left:4591;top:10023;width:951;height:2" coordorigin="4591,10023" coordsize="951,2">
              <v:shape style="position:absolute;left:4591;top:10023;width:951;height:2" coordorigin="4591,10023" coordsize="951,0" path="m4591,10023l5543,10023e" filled="f" stroked="t" strokeweight=".94664pt" strokecolor="#606060">
                <v:path arrowok="t"/>
              </v:shape>
            </v:group>
            <v:group style="position:absolute;left:5486;top:10023;width:364;height:2" coordorigin="5486,10023" coordsize="364,2">
              <v:shape style="position:absolute;left:5486;top:10023;width:364;height:2" coordorigin="5486,10023" coordsize="364,0" path="m5486,10023l5850,10023e" filled="f" stroked="t" strokeweight=".70998pt" strokecolor="#4B4B4B">
                <v:path arrowok="t"/>
              </v:shape>
            </v:group>
            <v:group style="position:absolute;left:5746;top:10026;width:5931;height:2" coordorigin="5746,10026" coordsize="5931,2">
              <v:shape style="position:absolute;left:5746;top:10026;width:5931;height:2" coordorigin="5746,10026" coordsize="5931,0" path="m5746,10026l11677,10026e" filled="f" stroked="t" strokeweight=".70998pt" strokecolor="#606060">
                <v:path arrowok="t"/>
              </v:shape>
            </v:group>
            <v:group style="position:absolute;left:9675;top:10028;width:1614;height:2" coordorigin="9675,10028" coordsize="1614,2">
              <v:shape style="position:absolute;left:9675;top:10028;width:1614;height:2" coordorigin="9675,10028" coordsize="1614,0" path="m9675,10028l11289,10028e" filled="f" stroked="t" strokeweight=".70998pt" strokecolor="#606060">
                <v:path arrowok="t"/>
              </v:shape>
            </v:group>
            <v:group style="position:absolute;left:445;top:10252;width:2220;height:2" coordorigin="445,10252" coordsize="2220,2">
              <v:shape style="position:absolute;left:445;top:10252;width:2220;height:2" coordorigin="445,10252" coordsize="2220,0" path="m445,10252l2665,10252e" filled="f" stroked="t" strokeweight=".70998pt" strokecolor="#606060">
                <v:path arrowok="t"/>
              </v:shape>
            </v:group>
            <v:group style="position:absolute;left:2447;top:10255;width:753;height:2" coordorigin="2447,10255" coordsize="753,2">
              <v:shape style="position:absolute;left:2447;top:10255;width:753;height:2" coordorigin="2447,10255" coordsize="753,0" path="m2447,10255l3200,10255e" filled="f" stroked="t" strokeweight=".70998pt" strokecolor="#4B4B4B">
                <v:path arrowok="t"/>
              </v:shape>
            </v:group>
            <v:group style="position:absolute;left:3096;top:10257;width:3962;height:2" coordorigin="3096,10257" coordsize="3962,2">
              <v:shape style="position:absolute;left:3096;top:10257;width:3962;height:2" coordorigin="3096,10257" coordsize="3962,0" path="m3096,10257l7057,10257e" filled="f" stroked="t" strokeweight=".70998pt" strokecolor="#5B5B5B">
                <v:path arrowok="t"/>
              </v:shape>
            </v:group>
            <v:group style="position:absolute;left:7000;top:10259;width:502;height:2" coordorigin="7000,10259" coordsize="502,2">
              <v:shape style="position:absolute;left:7000;top:10259;width:502;height:2" coordorigin="7000,10259" coordsize="502,0" path="m7000,10259l7502,10259e" filled="f" stroked="t" strokeweight=".47332pt" strokecolor="#3F3F3F">
                <v:path arrowok="t"/>
              </v:shape>
            </v:group>
            <v:group style="position:absolute;left:7445;top:10262;width:2016;height:2" coordorigin="7445,10262" coordsize="2016,2">
              <v:shape style="position:absolute;left:7445;top:10262;width:2016;height:2" coordorigin="7445,10262" coordsize="2016,0" path="m7445,10262l9462,10262e" filled="f" stroked="t" strokeweight=".70998pt" strokecolor="#5B5B5B">
                <v:path arrowok="t"/>
              </v:shape>
            </v:group>
            <v:group style="position:absolute;left:9405;top:10264;width:327;height:2" coordorigin="9405,10264" coordsize="327,2">
              <v:shape style="position:absolute;left:9405;top:10264;width:327;height:2" coordorigin="9405,10264" coordsize="327,0" path="m9405,10264l9731,10264e" filled="f" stroked="t" strokeweight=".47332pt" strokecolor="#444444">
                <v:path arrowok="t"/>
              </v:shape>
            </v:group>
            <v:group style="position:absolute;left:9675;top:10262;width:1997;height:2" coordorigin="9675,10262" coordsize="1997,2">
              <v:shape style="position:absolute;left:9675;top:10262;width:1997;height:2" coordorigin="9675,10262" coordsize="1997,0" path="m9675,10262l11672,10262e" filled="f" stroked="t" strokeweight=".70998pt" strokecolor="#646464">
                <v:path arrowok="t"/>
              </v:shape>
            </v:group>
            <v:group style="position:absolute;left:11667;top:10216;width:2;height:305" coordorigin="11667,10216" coordsize="2,305">
              <v:shape style="position:absolute;left:11667;top:10216;width:2;height:305" coordorigin="11667,10216" coordsize="0,305" path="m11667,10522l11667,10216e" filled="f" stroked="t" strokeweight=".47332pt" strokecolor="#3F3F3F">
                <v:path arrowok="t"/>
              </v:shape>
            </v:group>
            <v:group style="position:absolute;left:454;top:10464;width:2;height:534" coordorigin="454,10464" coordsize="2,534">
              <v:shape style="position:absolute;left:454;top:10464;width:2;height:534" coordorigin="454,10464" coordsize="0,534" path="m454,10998l454,10464e" filled="f" stroked="t" strokeweight=".47332pt" strokecolor="#383838">
                <v:path arrowok="t"/>
              </v:shape>
            </v:group>
            <v:group style="position:absolute;left:847;top:10734;width:2352;height:2" coordorigin="847,10734" coordsize="2352,2">
              <v:shape style="position:absolute;left:847;top:10734;width:2352;height:2" coordorigin="847,10734" coordsize="2352,0" path="m847,10734l3200,10734e" filled="f" stroked="t" strokeweight=".70998pt" strokecolor="#5B5B5B">
                <v:path arrowok="t"/>
              </v:shape>
            </v:group>
            <v:group style="position:absolute;left:2497;top:10216;width:2;height:782" coordorigin="2497,10216" coordsize="2,782">
              <v:shape style="position:absolute;left:2497;top:10216;width:2;height:782" coordorigin="2497,10216" coordsize="0,782" path="m2497,10998l2497,10216e" filled="f" stroked="t" strokeweight=".94664pt" strokecolor="#545454">
                <v:path arrowok="t"/>
              </v:shape>
            </v:group>
            <v:group style="position:absolute;left:3143;top:10736;width:516;height:2" coordorigin="3143,10736" coordsize="516,2">
              <v:shape style="position:absolute;left:3143;top:10736;width:516;height:2" coordorigin="3143,10736" coordsize="516,0" path="m3143,10736l3659,10736e" filled="f" stroked="t" strokeweight=".47332pt" strokecolor="#3F3F3F">
                <v:path arrowok="t"/>
              </v:shape>
            </v:group>
            <v:group style="position:absolute;left:3602;top:10736;width:719;height:2" coordorigin="3602,10736" coordsize="719,2">
              <v:shape style="position:absolute;left:3602;top:10736;width:719;height:2" coordorigin="3602,10736" coordsize="719,0" path="m3602,10736l4321,10736e" filled="f" stroked="t" strokeweight=".94664pt" strokecolor="#676767">
                <v:path arrowok="t"/>
              </v:shape>
            </v:group>
            <v:group style="position:absolute;left:4265;top:10736;width:383;height:2" coordorigin="4265,10736" coordsize="383,2">
              <v:shape style="position:absolute;left:4265;top:10736;width:383;height:2" coordorigin="4265,10736" coordsize="383,0" path="m4265,10736l4648,10736e" filled="f" stroked="t" strokeweight=".47332pt" strokecolor="#484848">
                <v:path arrowok="t"/>
              </v:shape>
            </v:group>
            <v:group style="position:absolute;left:4591;top:10738;width:1808;height:2" coordorigin="4591,10738" coordsize="1808,2">
              <v:shape style="position:absolute;left:4591;top:10738;width:1808;height:2" coordorigin="4591,10738" coordsize="1808,0" path="m4591,10738l6399,10738e" filled="f" stroked="t" strokeweight=".70998pt" strokecolor="#606060">
                <v:path arrowok="t"/>
              </v:shape>
            </v:group>
            <v:group style="position:absolute;left:6342;top:10741;width:715;height:2" coordorigin="6342,10741" coordsize="715,2">
              <v:shape style="position:absolute;left:6342;top:10741;width:715;height:2" coordorigin="6342,10741" coordsize="715,0" path="m6342,10741l7057,10741e" filled="f" stroked="t" strokeweight=".47332pt" strokecolor="#4F4F4F">
                <v:path arrowok="t"/>
              </v:shape>
            </v:group>
            <v:group style="position:absolute;left:7000;top:10741;width:502;height:2" coordorigin="7000,10741" coordsize="502,2">
              <v:shape style="position:absolute;left:7000;top:10741;width:502;height:2" coordorigin="7000,10741" coordsize="502,0" path="m7000,10741l7502,10741e" filled="f" stroked="t" strokeweight=".94664pt" strokecolor="#646464">
                <v:path arrowok="t"/>
              </v:shape>
            </v:group>
            <v:group style="position:absolute;left:7445;top:10741;width:497;height:2" coordorigin="7445,10741" coordsize="497,2">
              <v:shape style="position:absolute;left:7445;top:10741;width:497;height:2" coordorigin="7445,10741" coordsize="497,0" path="m7445,10741l7942,10741e" filled="f" stroked="t" strokeweight=".47332pt" strokecolor="#444444">
                <v:path arrowok="t"/>
              </v:shape>
            </v:group>
            <v:group style="position:absolute;left:7886;top:10743;width:1846;height:2" coordorigin="7886,10743" coordsize="1846,2">
              <v:shape style="position:absolute;left:7886;top:10743;width:1846;height:2" coordorigin="7886,10743" coordsize="1846,0" path="m7886,10743l9731,10743e" filled="f" stroked="t" strokeweight=".94664pt" strokecolor="#646464">
                <v:path arrowok="t"/>
              </v:shape>
            </v:group>
            <v:group style="position:absolute;left:9675;top:10743;width:450;height:2" coordorigin="9675,10743" coordsize="450,2">
              <v:shape style="position:absolute;left:9675;top:10743;width:450;height:2" coordorigin="9675,10743" coordsize="450,0" path="m9675,10743l10124,10743e" filled="f" stroked="t" strokeweight=".47332pt" strokecolor="#4F4F4F">
                <v:path arrowok="t"/>
              </v:shape>
            </v:group>
            <v:group style="position:absolute;left:10068;top:10746;width:1609;height:2" coordorigin="10068,10746" coordsize="1609,2">
              <v:shape style="position:absolute;left:10068;top:10746;width:1609;height:2" coordorigin="10068,10746" coordsize="1609,0" path="m10068,10746l11677,10746e" filled="f" stroked="t" strokeweight=".70998pt" strokecolor="#646464">
                <v:path arrowok="t"/>
              </v:shape>
            </v:group>
            <v:group style="position:absolute;left:454;top:10698;width:2;height:119" coordorigin="454,10698" coordsize="2,119">
              <v:shape style="position:absolute;left:454;top:10698;width:2;height:119" coordorigin="454,10698" coordsize="0,119" path="m454,10817l454,10698e" filled="f" stroked="t" strokeweight=".47332pt" strokecolor="#1C1C1C">
                <v:path arrowok="t"/>
              </v:shape>
            </v:group>
            <v:group style="position:absolute;left:786;top:10951;width:3536;height:2" coordorigin="786,10951" coordsize="3536,2">
              <v:shape style="position:absolute;left:786;top:10951;width:3536;height:2" coordorigin="786,10951" coordsize="3536,0" path="m786,10951l4321,10951e" filled="f" stroked="t" strokeweight=".70998pt" strokecolor="#575757">
                <v:path arrowok="t"/>
              </v:shape>
            </v:group>
            <v:group style="position:absolute;left:4265;top:10958;width:7412;height:2" coordorigin="4265,10958" coordsize="7412,2">
              <v:shape style="position:absolute;left:4265;top:10958;width:7412;height:2" coordorigin="4265,10958" coordsize="7412,0" path="m4265,10958l11677,10958e" filled="f" stroked="t" strokeweight=".70998pt" strokecolor="#646464">
                <v:path arrowok="t"/>
              </v:shape>
            </v:group>
            <v:group style="position:absolute;left:5207;top:10955;width:336;height:2" coordorigin="5207,10955" coordsize="336,2">
              <v:shape style="position:absolute;left:5207;top:10955;width:336;height:2" coordorigin="5207,10955" coordsize="336,0" path="m5207,10955l5543,10955e" filled="f" stroked="t" strokeweight=".47332pt" strokecolor="#484848">
                <v:path arrowok="t"/>
              </v:shape>
            </v:group>
            <v:group style="position:absolute;left:9405;top:10960;width:563;height:2" coordorigin="9405,10960" coordsize="563,2">
              <v:shape style="position:absolute;left:9405;top:10960;width:563;height:2" coordorigin="9405,10960" coordsize="563,0" path="m9405,10960l9968,10960e" filled="f" stroked="t" strokeweight=".47332pt" strokecolor="#484848">
                <v:path arrowok="t"/>
              </v:shape>
            </v:group>
            <v:group style="position:absolute;left:445;top:11189;width:11232;height:2" coordorigin="445,11189" coordsize="11232,2">
              <v:shape style="position:absolute;left:445;top:11189;width:11232;height:2" coordorigin="445,11189" coordsize="11232,0" path="m445,11189l11677,11189e" filled="f" stroked="t" strokeweight=".70998pt" strokecolor="#606060">
                <v:path arrowok="t"/>
              </v:shape>
            </v:group>
            <v:group style="position:absolute;left:1657;top:10955;width:2;height:234" coordorigin="1657,10955" coordsize="2,234">
              <v:shape style="position:absolute;left:1657;top:10955;width:2;height:234" coordorigin="1657,10955" coordsize="0,234" path="m1657,11189l1657,10955e" filled="f" stroked="t" strokeweight=".23666pt" strokecolor="#5B5B5B">
                <v:path arrowok="t"/>
              </v:shape>
            </v:group>
            <v:group style="position:absolute;left:2494;top:10927;width:2;height:291" coordorigin="2494,10927" coordsize="2,291">
              <v:shape style="position:absolute;left:2494;top:10927;width:2;height:291" coordorigin="2494,10927" coordsize="0,291" path="m2494,11218l2494,10927e" filled="f" stroked="t" strokeweight=".47332pt" strokecolor="#444444">
                <v:path arrowok="t"/>
              </v:shape>
            </v:group>
            <v:group style="position:absolute;left:7481;top:10951;width:2;height:3294" coordorigin="7481,10951" coordsize="2,3294">
              <v:shape style="position:absolute;left:7481;top:10951;width:2;height:3294" coordorigin="7481,10951" coordsize="0,3294" path="m7481,14245l7481,10951e" filled="f" stroked="t" strokeweight=".70998pt" strokecolor="#575757">
                <v:path arrowok="t"/>
              </v:shape>
            </v:group>
            <v:group style="position:absolute;left:1240;top:11146;width:2;height:510" coordorigin="1240,11146" coordsize="2,510">
              <v:shape style="position:absolute;left:1240;top:11146;width:2;height:510" coordorigin="1240,11146" coordsize="0,510" path="m1240,11656l1240,11146e" filled="f" stroked="t" strokeweight=".70998pt" strokecolor="#4B4B4B">
                <v:path arrowok="t"/>
              </v:shape>
            </v:group>
            <v:group style="position:absolute;left:1657;top:11175;width:2;height:453" coordorigin="1657,11175" coordsize="2,453">
              <v:shape style="position:absolute;left:1657;top:11175;width:2;height:453" coordorigin="1657,11175" coordsize="0,453" path="m1657,11628l1657,11175e" filled="f" stroked="t" strokeweight=".23666pt" strokecolor="#444444">
                <v:path arrowok="t"/>
              </v:shape>
            </v:group>
            <v:group style="position:absolute;left:11667;top:11146;width:2;height:510" coordorigin="11667,11146" coordsize="2,510">
              <v:shape style="position:absolute;left:11667;top:11146;width:2;height:510" coordorigin="11667,11146" coordsize="0,510" path="m11667,11656l11667,11146e" filled="f" stroked="t" strokeweight=".47332pt" strokecolor="#484848">
                <v:path arrowok="t"/>
              </v:shape>
            </v:group>
            <v:group style="position:absolute;left:1240;top:11599;width:2;height:262" coordorigin="1240,11599" coordsize="2,262">
              <v:shape style="position:absolute;left:1240;top:11599;width:2;height:262" coordorigin="1240,11599" coordsize="0,262" path="m1240,11861l1240,11599e" filled="f" stroked="t" strokeweight=".47332pt" strokecolor="#232323">
                <v:path arrowok="t"/>
              </v:shape>
            </v:group>
            <v:group style="position:absolute;left:1657;top:11628;width:2;height:1416" coordorigin="1657,11628" coordsize="2,1416">
              <v:shape style="position:absolute;left:1657;top:11628;width:2;height:1416" coordorigin="1657,11628" coordsize="0,1416" path="m1657,13044l1657,11628e" filled="f" stroked="t" strokeweight=".23666pt" strokecolor="#000000">
                <v:path arrowok="t"/>
              </v:shape>
            </v:group>
            <v:group style="position:absolute;left:452;top:11599;width:2;height:567" coordorigin="452,11599" coordsize="2,567">
              <v:shape style="position:absolute;left:452;top:11599;width:2;height:567" coordorigin="452,11599" coordsize="0,567" path="m452,12166l452,11599e" filled="f" stroked="t" strokeweight=".47332pt" strokecolor="#3F3F3F">
                <v:path arrowok="t"/>
              </v:shape>
            </v:group>
            <v:group style="position:absolute;left:2492;top:11146;width:2;height:1020" coordorigin="2492,11146" coordsize="2,1020">
              <v:shape style="position:absolute;left:2492;top:11146;width:2;height:1020" coordorigin="2492,11146" coordsize="0,1020" path="m2492,12166l2492,11146e" filled="f" stroked="t" strokeweight=".94664pt" strokecolor="#575757">
                <v:path arrowok="t"/>
              </v:shape>
            </v:group>
            <v:group style="position:absolute;left:2492;top:12109;width:2;height:458" coordorigin="2492,12109" coordsize="2,458">
              <v:shape style="position:absolute;left:2492;top:12109;width:2;height:458" coordorigin="2492,12109" coordsize="0,458" path="m2492,12567l2492,12109e" filled="f" stroked="t" strokeweight=".47332pt" strokecolor="#3B3B3B">
                <v:path arrowok="t"/>
              </v:shape>
            </v:group>
            <v:group style="position:absolute;left:1238;top:11804;width:2;height:2183" coordorigin="1238,11804" coordsize="2,2183">
              <v:shape style="position:absolute;left:1238;top:11804;width:2;height:2183" coordorigin="1238,11804" coordsize="0,2183" path="m1238,13987l1238,11804e" filled="f" stroked="t" strokeweight=".70998pt" strokecolor="#575757">
                <v:path arrowok="t"/>
              </v:shape>
            </v:group>
            <v:group style="position:absolute;left:452;top:12595;width:2;height:477" coordorigin="452,12595" coordsize="2,477">
              <v:shape style="position:absolute;left:452;top:12595;width:2;height:477" coordorigin="452,12595" coordsize="0,477" path="m452,13072l452,12595e" filled="f" stroked="t" strokeweight=".70998pt" strokecolor="#484848">
                <v:path arrowok="t"/>
              </v:shape>
            </v:group>
            <v:group style="position:absolute;left:450;top:13015;width:2;height:277" coordorigin="450,13015" coordsize="2,277">
              <v:shape style="position:absolute;left:450;top:13015;width:2;height:277" coordorigin="450,13015" coordsize="0,277" path="m450,13291l450,13015e" filled="f" stroked="t" strokeweight=".47332pt" strokecolor="#2F2F2F">
                <v:path arrowok="t"/>
              </v:shape>
            </v:group>
            <v:group style="position:absolute;left:445;top:13256;width:1245;height:2" coordorigin="445,13256" coordsize="1245,2">
              <v:shape style="position:absolute;left:445;top:13256;width:1245;height:2" coordorigin="445,13256" coordsize="1245,0" path="m445,13256l1690,13256e" filled="f" stroked="t" strokeweight=".70998pt" strokecolor="#606060">
                <v:path arrowok="t"/>
              </v:shape>
            </v:group>
            <v:group style="position:absolute;left:1657;top:13044;width:2;height:720" coordorigin="1657,13044" coordsize="2,720">
              <v:shape style="position:absolute;left:1657;top:13044;width:2;height:720" coordorigin="1657,13044" coordsize="0,720" path="m1657,13763l1657,13044e" filled="f" stroked="t" strokeweight=".23666pt" strokecolor="#5B5B5B">
                <v:path arrowok="t"/>
              </v:shape>
            </v:group>
            <v:group style="position:absolute;left:1628;top:13260;width:871;height:2" coordorigin="1628,13260" coordsize="871,2">
              <v:shape style="position:absolute;left:1628;top:13260;width:871;height:2" coordorigin="1628,13260" coordsize="871,0" path="m1628,13260l2499,13260e" filled="f" stroked="t" strokeweight=".47332pt" strokecolor="#444444">
                <v:path arrowok="t"/>
              </v:shape>
            </v:group>
            <v:group style="position:absolute;left:2492;top:12443;width:2;height:849" coordorigin="2492,12443" coordsize="2,849">
              <v:shape style="position:absolute;left:2492;top:12443;width:2;height:849" coordorigin="2492,12443" coordsize="0,849" path="m2492,13291l2492,12443e" filled="f" stroked="t" strokeweight=".94664pt" strokecolor="#545454">
                <v:path arrowok="t"/>
              </v:shape>
            </v:group>
            <v:group style="position:absolute;left:11667;top:12204;width:2;height:362" coordorigin="11667,12204" coordsize="2,362">
              <v:shape style="position:absolute;left:11667;top:12204;width:2;height:362" coordorigin="11667,12204" coordsize="0,362" path="m11667,12567l11667,12204e" filled="f" stroked="t" strokeweight=".47332pt" strokecolor="#444444">
                <v:path arrowok="t"/>
              </v:shape>
            </v:group>
            <v:group style="position:absolute;left:11665;top:10464;width:2;height:5192" coordorigin="11665,10464" coordsize="2,5192">
              <v:shape style="position:absolute;left:11665;top:10464;width:2;height:5192" coordorigin="11665,10464" coordsize="0,5192" path="m11665,15656l11665,10464e" filled="f" stroked="t" strokeweight=".70998pt" strokecolor="#606060">
                <v:path arrowok="t"/>
              </v:shape>
            </v:group>
            <v:group style="position:absolute;left:2492;top:13220;width:2;height:768" coordorigin="2492,13220" coordsize="2,768">
              <v:shape style="position:absolute;left:2492;top:13220;width:2;height:768" coordorigin="2492,13220" coordsize="0,768" path="m2492,13987l2492,13220e" filled="f" stroked="t" strokeweight=".47332pt" strokecolor="#3F3F3F">
                <v:path arrowok="t"/>
              </v:shape>
            </v:group>
            <v:group style="position:absolute;left:1657;top:13763;width:2;height:1464" coordorigin="1657,13763" coordsize="2,1464">
              <v:shape style="position:absolute;left:1657;top:13763;width:2;height:1464" coordorigin="1657,13763" coordsize="0,1464" path="m1657,15227l1657,13763e" filled="f" stroked="t" strokeweight=".23666pt" strokecolor="#000000">
                <v:path arrowok="t"/>
              </v:shape>
            </v:group>
            <v:group style="position:absolute;left:1235;top:13930;width:2;height:443" coordorigin="1235,13930" coordsize="2,443">
              <v:shape style="position:absolute;left:1235;top:13930;width:2;height:443" coordorigin="1235,13930" coordsize="0,443" path="m1235,14374l1235,13930e" filled="f" stroked="t" strokeweight=".47332pt" strokecolor="#2F2F2F">
                <v:path arrowok="t"/>
              </v:shape>
            </v:group>
            <v:group style="position:absolute;left:2490;top:13906;width:2;height:605" coordorigin="2490,13906" coordsize="2,605">
              <v:shape style="position:absolute;left:2490;top:13906;width:2;height:605" coordorigin="2490,13906" coordsize="0,605" path="m2490,14512l2490,13906e" filled="f" stroked="t" strokeweight=".94664pt" strokecolor="#575757">
                <v:path arrowok="t"/>
              </v:shape>
            </v:group>
            <v:group style="position:absolute;left:7483;top:14188;width:2;height:186" coordorigin="7483,14188" coordsize="2,186">
              <v:shape style="position:absolute;left:7483;top:14188;width:2;height:186" coordorigin="7483,14188" coordsize="0,186" path="m7483,14374l7483,14188e" filled="f" stroked="t" strokeweight=".47332pt" strokecolor="#2B2B2B">
                <v:path arrowok="t"/>
              </v:shape>
            </v:group>
            <v:group style="position:absolute;left:2490;top:14455;width:2;height:405" coordorigin="2490,14455" coordsize="2,405">
              <v:shape style="position:absolute;left:2490;top:14455;width:2;height:405" coordorigin="2490,14455" coordsize="0,405" path="m2490,14860l2490,14455e" filled="f" stroked="t" strokeweight=".47332pt" strokecolor="#282828">
                <v:path arrowok="t"/>
              </v:shape>
            </v:group>
            <v:group style="position:absolute;left:7481;top:14316;width:2;height:291" coordorigin="7481,14316" coordsize="2,291">
              <v:shape style="position:absolute;left:7481;top:14316;width:2;height:291" coordorigin="7481,14316" coordsize="0,291" path="m7481,14607l7481,14316e" filled="f" stroked="t" strokeweight=".47332pt" strokecolor="#484848">
                <v:path arrowok="t"/>
              </v:shape>
            </v:group>
            <v:group style="position:absolute;left:11663;top:14645;width:2;height:215" coordorigin="11663,14645" coordsize="2,215">
              <v:shape style="position:absolute;left:11663;top:14645;width:2;height:215" coordorigin="11663,14645" coordsize="0,215" path="m11663,14860l11663,14645e" filled="f" stroked="t" strokeweight=".47332pt" strokecolor="#3F3F3F">
                <v:path arrowok="t"/>
              </v:shape>
            </v:group>
            <v:group style="position:absolute;left:2487;top:14803;width:2;height:334" coordorigin="2487,14803" coordsize="2,334">
              <v:shape style="position:absolute;left:2487;top:14803;width:2;height:334" coordorigin="2487,14803" coordsize="0,334" path="m2487,15136l2487,14803e" filled="f" stroked="t" strokeweight=".70998pt" strokecolor="#444444">
                <v:path arrowok="t"/>
              </v:shape>
            </v:group>
            <v:group style="position:absolute;left:452;top:13735;width:2;height:253" coordorigin="452,13735" coordsize="2,253">
              <v:shape style="position:absolute;left:452;top:13735;width:2;height:253" coordorigin="452,13735" coordsize="0,253" path="m452,13987l452,13735e" filled="f" stroked="t" strokeweight=".70998pt" strokecolor="#4B4B4B">
                <v:path arrowok="t"/>
              </v:shape>
            </v:group>
            <v:group style="position:absolute;left:450;top:13930;width:2;height:443" coordorigin="450,13930" coordsize="2,443">
              <v:shape style="position:absolute;left:450;top:13930;width:2;height:443" coordorigin="450,13930" coordsize="0,443" path="m450,14374l450,13930e" filled="f" stroked="t" strokeweight=".47332pt" strokecolor="#2B2B2B">
                <v:path arrowok="t"/>
              </v:shape>
            </v:group>
            <v:group style="position:absolute;left:447;top:14316;width:2;height:195" coordorigin="447,14316" coordsize="2,195">
              <v:shape style="position:absolute;left:447;top:14316;width:2;height:195" coordorigin="447,14316" coordsize="0,195" path="m447,14512l447,14316e" filled="f" stroked="t" strokeweight=".70998pt" strokecolor="#4B4B4B">
                <v:path arrowok="t"/>
              </v:shape>
            </v:group>
            <v:group style="position:absolute;left:450;top:4133;width:2;height:11499" coordorigin="450,4133" coordsize="2,11499">
              <v:shape style="position:absolute;left:450;top:4133;width:2;height:11499" coordorigin="450,4133" coordsize="0,11499" path="m450,15632l450,4133e" filled="f" stroked="t" strokeweight=".70998pt" strokecolor="#4F4F4F">
                <v:path arrowok="t"/>
              </v:shape>
            </v:group>
            <v:group style="position:absolute;left:7481;top:14474;width:2;height:663" coordorigin="7481,14474" coordsize="2,663">
              <v:shape style="position:absolute;left:7481;top:14474;width:2;height:663" coordorigin="7481,14474" coordsize="0,663" path="m7481,15136l7481,14474e" filled="f" stroked="t" strokeweight=".94664pt" strokecolor="#606060">
                <v:path arrowok="t"/>
              </v:shape>
            </v:group>
            <v:group style="position:absolute;left:450;top:15079;width:2;height:176" coordorigin="450,15079" coordsize="2,176">
              <v:shape style="position:absolute;left:450;top:15079;width:2;height:176" coordorigin="450,15079" coordsize="0,176" path="m450,15256l450,15079e" filled="f" stroked="t" strokeweight=".47332pt" strokecolor="#282828">
                <v:path arrowok="t"/>
              </v:shape>
            </v:group>
            <v:group style="position:absolute;left:1233;top:14316;width:2;height:1316" coordorigin="1233,14316" coordsize="2,1316">
              <v:shape style="position:absolute;left:1233;top:14316;width:2;height:1316" coordorigin="1233,14316" coordsize="0,1316" path="m1233,15632l1233,14316e" filled="f" stroked="t" strokeweight=".70998pt" strokecolor="#575757">
                <v:path arrowok="t"/>
              </v:shape>
            </v:group>
            <v:group style="position:absolute;left:2485;top:15079;width:2;height:176" coordorigin="2485,15079" coordsize="2,176">
              <v:shape style="position:absolute;left:2485;top:15079;width:2;height:176" coordorigin="2485,15079" coordsize="0,176" path="m2485,15256l2485,15079e" filled="f" stroked="t" strokeweight=".47332pt" strokecolor="#232323">
                <v:path arrowok="t"/>
              </v:shape>
            </v:group>
            <v:group style="position:absolute;left:440;top:15632;width:7071;height:2" coordorigin="440,15632" coordsize="7071,2">
              <v:shape style="position:absolute;left:440;top:15632;width:7071;height:2" coordorigin="440,15632" coordsize="7071,0" path="m440,15632l7512,15632e" filled="f" stroked="t" strokeweight=".70998pt" strokecolor="#676767">
                <v:path arrowok="t"/>
              </v:shape>
            </v:group>
            <v:group style="position:absolute;left:447;top:15198;width:2;height:434" coordorigin="447,15198" coordsize="2,434">
              <v:shape style="position:absolute;left:447;top:15198;width:2;height:434" coordorigin="447,15198" coordsize="0,434" path="m447,15632l447,15198e" filled="f" stroked="t" strokeweight=".70998pt" strokecolor="#444444">
                <v:path arrowok="t"/>
              </v:shape>
            </v:group>
            <v:group style="position:absolute;left:1179;top:15627;width:511;height:2" coordorigin="1179,15627" coordsize="511,2">
              <v:shape style="position:absolute;left:1179;top:15627;width:511;height:2" coordorigin="1179,15627" coordsize="511,0" path="m1179,15627l1690,15627e" filled="f" stroked="t" strokeweight=".47332pt" strokecolor="#4F4F4F">
                <v:path arrowok="t"/>
              </v:shape>
            </v:group>
            <v:group style="position:absolute;left:1657;top:15227;width:2;height:420" coordorigin="1657,15227" coordsize="2,420">
              <v:shape style="position:absolute;left:1657;top:15227;width:2;height:420" coordorigin="1657,15227" coordsize="0,420" path="m1657,15646l1657,15227e" filled="f" stroked="t" strokeweight=".23666pt" strokecolor="#545454">
                <v:path arrowok="t"/>
              </v:shape>
            </v:group>
            <v:group style="position:absolute;left:2487;top:15198;width:2;height:443" coordorigin="2487,15198" coordsize="2,443">
              <v:shape style="position:absolute;left:2487;top:15198;width:2;height:443" coordorigin="2487,15198" coordsize="0,443" path="m2487,15642l2487,15198e" filled="f" stroked="t" strokeweight=".94664pt" strokecolor="#606060">
                <v:path arrowok="t"/>
              </v:shape>
            </v:group>
            <v:group style="position:absolute;left:2447;top:15630;width:497;height:2" coordorigin="2447,15630" coordsize="497,2">
              <v:shape style="position:absolute;left:2447;top:15630;width:497;height:2" coordorigin="2447,15630" coordsize="497,0" path="m2447,15630l2944,15630e" filled="f" stroked="t" strokeweight=".47332pt" strokecolor="#575757">
                <v:path arrowok="t"/>
              </v:shape>
            </v:group>
            <v:group style="position:absolute;left:2887;top:15632;width:312;height:2" coordorigin="2887,15632" coordsize="312,2">
              <v:shape style="position:absolute;left:2887;top:15632;width:312;height:2" coordorigin="2887,15632" coordsize="312,0" path="m2887,15632l3200,15632e" filled="f" stroked="t" strokeweight=".47332pt" strokecolor="#444444">
                <v:path arrowok="t"/>
              </v:shape>
            </v:group>
            <v:group style="position:absolute;left:3730;top:15635;width:592;height:2" coordorigin="3730,15635" coordsize="592,2">
              <v:shape style="position:absolute;left:3730;top:15635;width:592;height:2" coordorigin="3730,15635" coordsize="592,0" path="m3730,15635l4321,15635e" filled="f" stroked="t" strokeweight=".47332pt" strokecolor="#484848">
                <v:path arrowok="t"/>
              </v:shape>
            </v:group>
            <v:group style="position:absolute;left:5207;top:15637;width:336;height:2" coordorigin="5207,15637" coordsize="336,2">
              <v:shape style="position:absolute;left:5207;top:15637;width:336;height:2" coordorigin="5207,15637" coordsize="336,0" path="m5207,15637l5543,15637e" filled="f" stroked="t" strokeweight=".47332pt" strokecolor="#444448">
                <v:path arrowok="t"/>
              </v:shape>
            </v:group>
            <v:group style="position:absolute;left:7481;top:15079;width:2;height:563" coordorigin="7481,15079" coordsize="2,563">
              <v:shape style="position:absolute;left:7481;top:15079;width:2;height:563" coordorigin="7481,15079" coordsize="0,563" path="m7481,15642l7481,15079e" filled="f" stroked="t" strokeweight=".47332pt" strokecolor="#484848">
                <v:path arrowok="t"/>
              </v:shape>
            </v:group>
            <v:group style="position:absolute;left:1694;top:15644;width:9978;height:2" coordorigin="1694,15644" coordsize="9978,2">
              <v:shape style="position:absolute;left:1694;top:15644;width:9978;height:2" coordorigin="1694,15644" coordsize="9978,0" path="m1694,15644l11672,15644e" filled="f" stroked="t" strokeweight=".70998pt" strokecolor="#707070">
                <v:path arrowok="t"/>
              </v:shape>
            </v:group>
            <v:group style="position:absolute;left:9107;top:15642;width:530;height:2" coordorigin="9107,15642" coordsize="530,2">
              <v:shape style="position:absolute;left:9107;top:15642;width:530;height:2" coordorigin="9107,15642" coordsize="530,0" path="m9107,15642l9637,15642e" filled="f" stroked="t" strokeweight=".94664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00"/>
          <w:b/>
          <w:bCs/>
        </w:rPr>
        <w:t>_d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77777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18219E"/>
          <w:spacing w:val="-28"/>
          <w:w w:val="120"/>
        </w:rPr>
        <w:t>/</w:t>
      </w:r>
      <w:r>
        <w:rPr>
          <w:rFonts w:ascii="Arial" w:hAnsi="Arial" w:cs="Arial" w:eastAsia="Arial"/>
          <w:sz w:val="35"/>
          <w:szCs w:val="35"/>
          <w:color w:val="666667"/>
          <w:spacing w:val="0"/>
          <w:w w:val="34"/>
        </w:rPr>
        <w:t>ft</w:t>
      </w:r>
      <w:r>
        <w:rPr>
          <w:rFonts w:ascii="Arial" w:hAnsi="Arial" w:cs="Arial" w:eastAsia="Arial"/>
          <w:sz w:val="35"/>
          <w:szCs w:val="35"/>
          <w:color w:val="666667"/>
          <w:spacing w:val="0"/>
          <w:w w:val="100"/>
        </w:rPr>
        <w:tab/>
      </w:r>
      <w:r>
        <w:rPr>
          <w:rFonts w:ascii="Arial" w:hAnsi="Arial" w:cs="Arial" w:eastAsia="Arial"/>
          <w:sz w:val="35"/>
          <w:szCs w:val="35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00"/>
          <w:b/>
          <w:bCs/>
        </w:rPr>
        <w:t>lÇU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79" w:after="0" w:line="189" w:lineRule="exact"/>
        <w:ind w:right="-20"/>
        <w:jc w:val="left"/>
        <w:tabs>
          <w:tab w:pos="4000" w:val="left"/>
          <w:tab w:pos="4380" w:val="left"/>
          <w:tab w:pos="5060" w:val="left"/>
          <w:tab w:pos="57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TEKiN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  <w:position w:val="1"/>
        </w:rPr>
        <w:t>'1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666667"/>
          <w:spacing w:val="-1"/>
          <w:w w:val="62"/>
          <w:position w:val="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-18"/>
          <w:w w:val="174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666667"/>
          <w:spacing w:val="5"/>
          <w:w w:val="143"/>
          <w:position w:val="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5"/>
          <w:w w:val="13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30"/>
          <w:emboss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30"/>
          <w:emboss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3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777777"/>
          <w:spacing w:val="0"/>
          <w:w w:val="391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77777"/>
          <w:spacing w:val="33"/>
          <w:w w:val="391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-2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0"/>
          <w:w w:val="77"/>
          <w:position w:val="1"/>
        </w:rPr>
        <w:t>_·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0"/>
          <w:w w:val="77"/>
          <w:position w:val="1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1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66667"/>
          <w:spacing w:val="0"/>
          <w:w w:val="174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496"/>
        <w:jc w:val="right"/>
        <w:tabs>
          <w:tab w:pos="4140" w:val="left"/>
          <w:tab w:pos="55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183228pt;margin-top:-3.264096pt;width:96.399301pt;height:5pt;mso-position-horizontal-relative:page;mso-position-vertical-relative:paragraph;z-index:-14972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340" w:val="left"/>
                      <w:tab w:pos="700" w:val="left"/>
                      <w:tab w:pos="180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17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44444"/>
                      <w:spacing w:val="0"/>
                      <w:w w:val="75"/>
                      <w:b/>
                      <w:bCs/>
                    </w:rPr>
                    <w:t>ey2ı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44444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44444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98989"/>
                      <w:spacing w:val="0"/>
                      <w:w w:val="25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98989"/>
                      <w:spacing w:val="-48"/>
                      <w:w w:val="2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-2"/>
                      <w:w w:val="16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-14"/>
                      <w:w w:val="16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15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2"/>
                      <w:w w:val="15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82"/>
                    </w:rPr>
                    <w:t>"'"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8AA"/>
                      <w:spacing w:val="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777"/>
                      <w:spacing w:val="0"/>
                      <w:w w:val="143"/>
                    </w:rPr>
                    <w:t>"·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777"/>
                      <w:spacing w:val="0"/>
                      <w:w w:val="143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777"/>
                      <w:spacing w:val="21"/>
                      <w:w w:val="1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0"/>
                      <w:w w:val="143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-32"/>
                      <w:w w:val="1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66667"/>
                      <w:spacing w:val="-19"/>
                      <w:w w:val="129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9999A"/>
                      <w:spacing w:val="0"/>
                      <w:w w:val="9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99999A"/>
                      <w:spacing w:val="-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77777"/>
                      <w:spacing w:val="0"/>
                      <w:w w:val="18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0"/>
          <w:w w:val="100"/>
          <w:b/>
          <w:bCs/>
          <w:i/>
          <w:position w:val="4"/>
        </w:rPr>
        <w:t>tl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0"/>
          <w:w w:val="100"/>
          <w:b/>
          <w:bCs/>
          <w:i/>
          <w:position w:val="4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0"/>
          <w:w w:val="100"/>
          <w:b/>
          <w:bCs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5"/>
          <w:w w:val="100"/>
          <w:b/>
          <w:bCs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0"/>
          <w:w w:val="50"/>
          <w:position w:val="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777"/>
          <w:spacing w:val="0"/>
          <w:w w:val="133"/>
          <w:position w:val="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77777"/>
          <w:spacing w:val="-40"/>
          <w:w w:val="133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0"/>
          <w:w w:val="133"/>
          <w:position w:val="4"/>
        </w:rPr>
        <w:t>)_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0"/>
          <w:w w:val="133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9999A"/>
          <w:spacing w:val="13"/>
          <w:w w:val="133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51"/>
          <w:position w:val="4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9"/>
          <w:w w:val="51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9"/>
          <w:w w:val="117"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23"/>
          <w:w w:val="117"/>
          <w:emboss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23"/>
          <w:w w:val="117"/>
          <w:emboss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23"/>
          <w:w w:val="117"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565656"/>
          <w:spacing w:val="-23"/>
          <w:w w:val="117"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-27"/>
          <w:w w:val="71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-22"/>
          <w:w w:val="91"/>
          <w:position w:val="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-9"/>
          <w:w w:val="71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0"/>
          <w:w w:val="91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1"/>
          <w:w w:val="91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4"/>
          <w:w w:val="50"/>
          <w:position w:val="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-90"/>
          <w:w w:val="61"/>
          <w:position w:val="4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0"/>
          <w:w w:val="62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4"/>
        </w:rPr>
        <w:t>.;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75"/>
          <w:i/>
          <w:position w:val="4"/>
        </w:rPr>
        <w:t>-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52"/>
          <w:b/>
          <w:bCs/>
          <w:i/>
          <w:position w:val="4"/>
        </w:rPr>
        <w:t>f"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4122" w:right="361"/>
        <w:jc w:val="center"/>
        <w:tabs>
          <w:tab w:pos="4920" w:val="left"/>
          <w:tab w:pos="57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0"/>
          <w:szCs w:val="10"/>
          <w:color w:val="A8A8AA"/>
          <w:w w:val="115"/>
          <w:b/>
          <w:bCs/>
          <w:i/>
        </w:rPr>
        <w:t>tr</w:t>
      </w:r>
      <w:r>
        <w:rPr>
          <w:rFonts w:ascii="Arial" w:hAnsi="Arial" w:cs="Arial" w:eastAsia="Arial"/>
          <w:sz w:val="10"/>
          <w:szCs w:val="10"/>
          <w:color w:val="A8A8AA"/>
          <w:spacing w:val="4"/>
          <w:w w:val="115"/>
          <w:b/>
          <w:bCs/>
          <w:i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74"/>
          <w:b/>
          <w:bCs/>
          <w:i/>
        </w:rPr>
        <w:t>-1;1-,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-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44"/>
          <w:b/>
          <w:bCs/>
        </w:rPr>
        <w:t>.....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55"/>
          <w:b/>
          <w:bCs/>
        </w:rPr>
        <w:t>-ıf</w:t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9999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-11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66"/>
        </w:rPr>
        <w:t>·.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38"/>
        </w:rPr>
        <w:t>"""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83"/>
          <w:b/>
          <w:bCs/>
          <w:i/>
        </w:rPr>
        <w:t>.i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6" w:lineRule="exact"/>
        <w:ind w:right="572"/>
        <w:jc w:val="right"/>
        <w:tabs>
          <w:tab w:pos="680" w:val="left"/>
          <w:tab w:pos="12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52"/>
          <w:b/>
          <w:bCs/>
          <w:i/>
        </w:rPr>
        <w:t>"':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52"/>
          <w:b/>
          <w:bCs/>
          <w:i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52"/>
          <w:b/>
          <w:bCs/>
          <w:i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8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24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24"/>
          <w:b/>
          <w:bCs/>
          <w:i/>
        </w:rPr>
        <w:t>       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6"/>
          <w:w w:val="2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0"/>
          <w:w w:val="170"/>
          <w:b/>
          <w:bCs/>
          <w:i/>
        </w:rPr>
        <w:t>.(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0"/>
          <w:w w:val="169"/>
          <w:b/>
          <w:bCs/>
          <w:i/>
        </w:rPr>
        <w:t>i.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53"/>
          <w:b/>
          <w:bCs/>
        </w:rPr>
        <w:t>ı.;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53"/>
          <w:b/>
          <w:bCs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53"/>
          <w:b/>
          <w:bCs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1"/>
          <w:w w:val="53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6"/>
          <w:b/>
          <w:bCs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18"/>
          <w:w w:val="16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6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2"/>
          <w:w w:val="16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69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3" w:lineRule="exact"/>
        <w:ind w:right="585"/>
        <w:jc w:val="right"/>
        <w:tabs>
          <w:tab w:pos="11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6"/>
          <w:szCs w:val="16"/>
          <w:color w:val="A8A8AA"/>
          <w:spacing w:val="0"/>
          <w:w w:val="323"/>
        </w:rPr>
        <w:t>'</w:t>
      </w:r>
      <w:r>
        <w:rPr>
          <w:rFonts w:ascii="Arial" w:hAnsi="Arial" w:cs="Arial" w:eastAsia="Arial"/>
          <w:sz w:val="16"/>
          <w:szCs w:val="16"/>
          <w:color w:val="A8A8AA"/>
          <w:spacing w:val="-34"/>
          <w:w w:val="323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77"/>
          <w:i/>
        </w:rPr>
        <w:t>4</w:t>
      </w:r>
      <w:r>
        <w:rPr>
          <w:rFonts w:ascii="Arial" w:hAnsi="Arial" w:cs="Arial" w:eastAsia="Arial"/>
          <w:sz w:val="16"/>
          <w:szCs w:val="16"/>
          <w:color w:val="B8B8B8"/>
          <w:spacing w:val="22"/>
          <w:w w:val="77"/>
          <w:i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00"/>
        </w:rPr>
        <w:t>li</w:t>
      </w:r>
      <w:r>
        <w:rPr>
          <w:rFonts w:ascii="Arial" w:hAnsi="Arial" w:cs="Arial" w:eastAsia="Arial"/>
          <w:sz w:val="16"/>
          <w:szCs w:val="16"/>
          <w:color w:val="898989"/>
          <w:spacing w:val="-3"/>
          <w:w w:val="100"/>
        </w:rPr>
        <w:t>!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</w:rPr>
        <w:t>'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-4"/>
          <w:w w:val="222"/>
        </w:rPr>
        <w:t>,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84"/>
        </w:rPr>
        <w:t>,.</w:t>
      </w:r>
      <w:r>
        <w:rPr>
          <w:rFonts w:ascii="Arial" w:hAnsi="Arial" w:cs="Arial" w:eastAsia="Arial"/>
          <w:sz w:val="16"/>
          <w:szCs w:val="16"/>
          <w:color w:val="B8B8B8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55"/>
        </w:rPr>
        <w:t>··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215"/>
        </w:rPr>
        <w:t>;ı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33" w:lineRule="exact"/>
        <w:ind w:right="826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0"/>
          <w:w w:val="100"/>
        </w:rPr>
        <w:t>-:;</w:t>
      </w:r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23"/>
          <w:w w:val="16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4"/>
          <w:w w:val="10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10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-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A"/>
          <w:spacing w:val="-5"/>
          <w:w w:val="10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0"/>
          <w:w w:val="10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2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45"/>
          <w:b/>
          <w:bCs/>
          <w:i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14"/>
          <w:w w:val="144"/>
          <w:b/>
          <w:bCs/>
          <w:i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86"/>
          <w:b/>
          <w:bCs/>
          <w:i/>
        </w:rPr>
        <w:t>··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40" w:right="120"/>
          <w:cols w:num="2" w:equalWidth="0">
            <w:col w:w="4733" w:space="475"/>
            <w:col w:w="6252"/>
          </w:cols>
        </w:sectPr>
      </w:pPr>
      <w:rPr/>
    </w:p>
    <w:p>
      <w:pPr>
        <w:spacing w:before="70" w:after="0" w:line="219" w:lineRule="auto"/>
        <w:ind w:left="736" w:right="-152" w:firstLine="-4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313131"/>
          <w:spacing w:val="-720"/>
          <w:w w:val="151"/>
          <w:b/>
          <w:bCs/>
          <w:position w:val="11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7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372" w:right="45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0.559998pt;margin-top:-5.181949pt;width:49.919998pt;height:45.119999pt;mso-position-horizontal-relative:page;mso-position-vertical-relative:paragraph;z-index:-14971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26" w:lineRule="exact"/>
        <w:ind w:left="1124" w:right="536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0" w:right="120"/>
          <w:cols w:num="2" w:equalWidth="0">
            <w:col w:w="1757" w:space="1671"/>
            <w:col w:w="8372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35" w:after="0" w:line="256" w:lineRule="auto"/>
        <w:ind w:left="271" w:right="-53" w:firstLine="-14"/>
        <w:jc w:val="left"/>
        <w:tabs>
          <w:tab w:pos="1620" w:val="left"/>
          <w:tab w:pos="328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2712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Karabağlar-401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No:73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71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Karabağlar-401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No:73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15:36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76"/>
        </w:rPr>
        <w:t>1Te1: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8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5217" w:space="481"/>
            <w:col w:w="6102"/>
          </w:cols>
        </w:sectPr>
      </w:pPr>
      <w:rPr/>
    </w:p>
    <w:p>
      <w:pPr>
        <w:spacing w:before="24" w:after="0" w:line="240" w:lineRule="auto"/>
        <w:ind w:left="271" w:right="-73"/>
        <w:jc w:val="left"/>
        <w:tabs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988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0" w:lineRule="exact"/>
        <w:ind w:right="-20"/>
        <w:jc w:val="left"/>
        <w:tabs>
          <w:tab w:pos="232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E6E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Lokanta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357407pt;margin-top:.171218pt;width:33.399775pt;height:24pt;mso-position-horizontal-relative:page;mso-position-vertical-relative:paragraph;z-index:-1496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849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249"/>
        </w:rPr>
        <w:t>_Qiğerı-----------------------1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323" w:right="-20"/>
        <w:jc w:val="left"/>
        <w:tabs>
          <w:tab w:pos="1900" w:val="left"/>
          <w:tab w:pos="254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13131"/>
          <w:spacing w:val="-5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-12"/>
          <w:w w:val="5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2"/>
        </w:rPr>
        <w:t>1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15:43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2863" w:space="813"/>
            <w:col w:w="8124"/>
          </w:cols>
        </w:sectPr>
      </w:pPr>
      <w:rPr/>
    </w:p>
    <w:p>
      <w:pPr>
        <w:spacing w:before="69" w:after="0" w:line="240" w:lineRule="auto"/>
        <w:ind w:left="2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70" w:lineRule="atLeast"/>
        <w:ind w:right="2218"/>
        <w:jc w:val="left"/>
        <w:tabs>
          <w:tab w:pos="940" w:val="left"/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TURGUT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2"/>
        </w:rPr>
        <w:t>TUNDAÖ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1325" w:space="964"/>
            <w:col w:w="9511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5" w:lineRule="exact"/>
        <w:ind w:left="2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99"/>
          <w:position w:val="-5"/>
        </w:rPr>
        <w:t>t:­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56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15:37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681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2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5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7" w:lineRule="auto"/>
        <w:ind w:left="19" w:right="-53" w:firstLine="255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:15:42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3" w:equalWidth="0">
            <w:col w:w="787" w:space="1502"/>
            <w:col w:w="5063" w:space="378"/>
            <w:col w:w="4070"/>
          </w:cols>
        </w:sectPr>
      </w:pPr>
      <w:rPr/>
    </w:p>
    <w:p>
      <w:pPr>
        <w:spacing w:before="0" w:after="0" w:line="194" w:lineRule="exact"/>
        <w:ind w:left="28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5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7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8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1"/>
        </w:rPr>
        <w:t>SQyadı: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4" w:equalWidth="0">
            <w:col w:w="533" w:space="250"/>
            <w:col w:w="3699" w:space="371"/>
            <w:col w:w="1021" w:space="1866"/>
            <w:col w:w="4060"/>
          </w:cols>
        </w:sectPr>
      </w:pPr>
      <w:rPr/>
    </w:p>
    <w:p>
      <w:pPr>
        <w:spacing w:before="24" w:after="0" w:line="240" w:lineRule="auto"/>
        <w:ind w:left="2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75" w:right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w w:val="5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16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1" w:lineRule="auto"/>
        <w:ind w:right="846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5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72" w:lineRule="exact"/>
        <w:ind w:left="3253" w:right="-20"/>
        <w:jc w:val="left"/>
        <w:tabs>
          <w:tab w:pos="4420" w:val="left"/>
          <w:tab w:pos="59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4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2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4"/>
        </w:rPr>
        <w:t>k:0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9"/>
          <w:szCs w:val="19"/>
          <w:color w:val="313131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4440" w:right="-20"/>
        <w:jc w:val="left"/>
        <w:tabs>
          <w:tab w:pos="5980" w:val="left"/>
          <w:tab w:pos="76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464849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648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64849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4648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464849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212121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bölümdeki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dolapları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8" w:lineRule="auto"/>
        <w:ind w:left="19" w:right="66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işyerinin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irişine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sağda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alışanı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fritözle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kızartma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pariayara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dolaplara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3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1986" w:space="322"/>
            <w:col w:w="9492"/>
          </w:cols>
        </w:sectPr>
      </w:pPr>
      <w:rPr/>
    </w:p>
    <w:p>
      <w:pPr>
        <w:spacing w:before="24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305" w:lineRule="exact"/>
        <w:ind w:left="11" w:right="-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157"/>
          <w:w w:val="353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7"/>
        </w:rPr>
        <w:t>r?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'Tereç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7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99" w:right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7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2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7"/>
          <w:position w:val="2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222"/>
          <w:position w:val="-2"/>
        </w:rPr>
        <w:t>0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06"/>
          <w:position w:val="2"/>
        </w:rPr>
        <w:t>.11</w:t>
      </w:r>
      <w:r>
        <w:rPr>
          <w:rFonts w:ascii="Arial" w:hAnsi="Arial" w:cs="Arial" w:eastAsia="Arial"/>
          <w:sz w:val="12"/>
          <w:szCs w:val="12"/>
          <w:color w:val="313131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9"/>
          <w:w w:val="99"/>
        </w:rPr>
        <w:t>!şirket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!cengiz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TUNDAÖ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3" w:equalWidth="0">
            <w:col w:w="1756" w:space="552"/>
            <w:col w:w="1750" w:space="2879"/>
            <w:col w:w="4863"/>
          </w:cols>
        </w:sectPr>
      </w:pPr>
      <w:rPr/>
    </w:p>
    <w:p>
      <w:pPr>
        <w:spacing w:before="29" w:after="0" w:line="240" w:lineRule="auto"/>
        <w:ind w:left="309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394" w:right="-69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16:10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3" w:equalWidth="0">
            <w:col w:w="5671" w:space="549"/>
            <w:col w:w="1037" w:space="1574"/>
            <w:col w:w="2969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35" w:after="0" w:line="240" w:lineRule="auto"/>
        <w:ind w:left="247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B6E6E"/>
          <w:spacing w:val="0"/>
          <w:w w:val="133"/>
        </w:rPr>
        <w:t>'.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05" w:lineRule="exact"/>
        <w:ind w:left="2521" w:right="-20"/>
        <w:jc w:val="left"/>
        <w:tabs>
          <w:tab w:pos="298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2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-58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3"/>
          <w:szCs w:val="23"/>
          <w:color w:val="5B5D5E"/>
          <w:spacing w:val="0"/>
          <w:w w:val="100"/>
          <w:b/>
          <w:bCs/>
          <w:position w:val="-20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B5D5E"/>
          <w:spacing w:val="0"/>
          <w:w w:val="100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D5E"/>
          <w:spacing w:val="27"/>
          <w:w w:val="100"/>
          <w:b/>
          <w:bCs/>
          <w:position w:val="-20"/>
        </w:rPr>
        <w:t> </w:t>
      </w:r>
      <w:r>
        <w:rPr>
          <w:rFonts w:ascii="Arial" w:hAnsi="Arial" w:cs="Arial" w:eastAsia="Arial"/>
          <w:sz w:val="39"/>
          <w:szCs w:val="39"/>
          <w:color w:val="232F87"/>
          <w:spacing w:val="0"/>
          <w:w w:val="51"/>
          <w:b/>
          <w:bCs/>
          <w:position w:val="-20"/>
        </w:rPr>
        <w:t>·w.</w:t>
      </w:r>
      <w:r>
        <w:rPr>
          <w:rFonts w:ascii="Arial" w:hAnsi="Arial" w:cs="Arial" w:eastAsia="Arial"/>
          <w:sz w:val="39"/>
          <w:szCs w:val="39"/>
          <w:color w:val="232F87"/>
          <w:spacing w:val="0"/>
          <w:w w:val="51"/>
          <w:b/>
          <w:bCs/>
          <w:position w:val="-20"/>
        </w:rPr>
        <w:t>  </w:t>
      </w:r>
      <w:r>
        <w:rPr>
          <w:rFonts w:ascii="Arial" w:hAnsi="Arial" w:cs="Arial" w:eastAsia="Arial"/>
          <w:sz w:val="39"/>
          <w:szCs w:val="39"/>
          <w:color w:val="232F87"/>
          <w:spacing w:val="28"/>
          <w:w w:val="51"/>
          <w:b/>
          <w:bCs/>
          <w:position w:val="-20"/>
        </w:rPr>
        <w:t> </w:t>
      </w:r>
      <w:r>
        <w:rPr>
          <w:rFonts w:ascii="Arial" w:hAnsi="Arial" w:cs="Arial" w:eastAsia="Arial"/>
          <w:sz w:val="39"/>
          <w:szCs w:val="39"/>
          <w:color w:val="808280"/>
          <w:spacing w:val="0"/>
          <w:w w:val="63"/>
          <w:position w:val="-20"/>
        </w:rPr>
        <w:t>-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4" w:right="2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2"/>
          <w:b/>
          <w:bCs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0"/>
          <w:w w:val="6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>ll</w:t>
      </w:r>
      <w:r>
        <w:rPr>
          <w:rFonts w:ascii="Arial" w:hAnsi="Arial" w:cs="Arial" w:eastAsia="Arial"/>
          <w:sz w:val="25"/>
          <w:szCs w:val="25"/>
          <w:color w:val="313131"/>
          <w:spacing w:val="-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1"/>
        </w:rPr>
        <w:t>MaYı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1"/>
        </w:rPr>
        <w:t>s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2"/>
          <w:w w:val="51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-4"/>
          <w:w w:val="50"/>
        </w:rPr>
        <w:t>Z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62"/>
        </w:rPr>
        <w:t>Ui7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9" w:after="0" w:line="12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i/>
          <w:position w:val="-20"/>
        </w:rPr>
        <w:t>1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i/>
          <w:position w:val="-2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31"/>
          <w:w w:val="100"/>
          <w:i/>
          <w:position w:val="-2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8"/>
          <w:i/>
          <w:position w:val="-20"/>
        </w:rPr>
        <w:t>1</w:t>
      </w:r>
      <w:r>
        <w:rPr>
          <w:rFonts w:ascii="Arial" w:hAnsi="Arial" w:cs="Arial" w:eastAsia="Arial"/>
          <w:sz w:val="22"/>
          <w:szCs w:val="22"/>
          <w:color w:val="313131"/>
          <w:spacing w:val="-1"/>
          <w:w w:val="78"/>
          <w:i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  <w:position w:val="-2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3" w:equalWidth="0">
            <w:col w:w="4105" w:space="891"/>
            <w:col w:w="1465" w:space="2628"/>
            <w:col w:w="2711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9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B5D5E"/>
          <w:spacing w:val="0"/>
          <w:w w:val="60"/>
          <w:position w:val="-7"/>
        </w:rPr>
        <w:t>..,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20" w:lineRule="exact"/>
        <w:ind w:left="153" w:right="166"/>
        <w:jc w:val="center"/>
        <w:tabs>
          <w:tab w:pos="7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131693"/>
          <w:w w:val="163"/>
          <w:position w:val="-4"/>
        </w:rPr>
        <w:t>''</w:t>
      </w:r>
      <w:r>
        <w:rPr>
          <w:rFonts w:ascii="Arial" w:hAnsi="Arial" w:cs="Arial" w:eastAsia="Arial"/>
          <w:sz w:val="23"/>
          <w:szCs w:val="23"/>
          <w:color w:val="131693"/>
          <w:spacing w:val="-46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232F87"/>
          <w:spacing w:val="0"/>
          <w:w w:val="100"/>
          <w:b/>
          <w:bCs/>
          <w:i/>
          <w:position w:val="-4"/>
        </w:rPr>
        <w:t>l</w:t>
      </w:r>
      <w:r>
        <w:rPr>
          <w:rFonts w:ascii="Arial" w:hAnsi="Arial" w:cs="Arial" w:eastAsia="Arial"/>
          <w:sz w:val="23"/>
          <w:szCs w:val="23"/>
          <w:color w:val="232F87"/>
          <w:spacing w:val="-51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232F87"/>
          <w:spacing w:val="0"/>
          <w:w w:val="100"/>
          <w:b/>
          <w:bCs/>
          <w:i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232F87"/>
          <w:spacing w:val="0"/>
          <w:w w:val="100"/>
          <w:b/>
          <w:bCs/>
          <w:i/>
          <w:position w:val="-4"/>
        </w:rPr>
      </w:r>
      <w:r>
        <w:rPr>
          <w:rFonts w:ascii="Arial" w:hAnsi="Arial" w:cs="Arial" w:eastAsia="Arial"/>
          <w:sz w:val="23"/>
          <w:szCs w:val="23"/>
          <w:color w:val="808280"/>
          <w:spacing w:val="0"/>
          <w:w w:val="62"/>
          <w:position w:val="-4"/>
        </w:rPr>
        <w:t>·</w:t>
      </w:r>
      <w:r>
        <w:rPr>
          <w:rFonts w:ascii="Arial" w:hAnsi="Arial" w:cs="Arial" w:eastAsia="Arial"/>
          <w:sz w:val="23"/>
          <w:szCs w:val="23"/>
          <w:color w:val="808280"/>
          <w:spacing w:val="0"/>
          <w:w w:val="62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808280"/>
          <w:spacing w:val="16"/>
          <w:w w:val="62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64849"/>
          <w:spacing w:val="0"/>
          <w:w w:val="105"/>
          <w:position w:val="-4"/>
        </w:rPr>
        <w:t>ehir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-40" w:right="-60"/>
        <w:jc w:val="center"/>
        <w:tabs>
          <w:tab w:pos="6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464849"/>
          <w:spacing w:val="0"/>
          <w:w w:val="64"/>
          <w:i/>
          <w:position w:val="-6"/>
        </w:rPr>
        <w:t>r</w:t>
      </w:r>
      <w:r>
        <w:rPr>
          <w:rFonts w:ascii="Arial" w:hAnsi="Arial" w:cs="Arial" w:eastAsia="Arial"/>
          <w:sz w:val="21"/>
          <w:szCs w:val="21"/>
          <w:color w:val="464849"/>
          <w:spacing w:val="0"/>
          <w:w w:val="64"/>
          <w:i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464849"/>
          <w:spacing w:val="9"/>
          <w:w w:val="64"/>
          <w:i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B4F95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4B4F95"/>
          <w:spacing w:val="-48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4B4F95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4B4F95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232F87"/>
          <w:spacing w:val="0"/>
          <w:w w:val="62"/>
          <w:position w:val="-6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232F87"/>
          <w:spacing w:val="-10"/>
          <w:w w:val="62"/>
          <w:position w:val="-6"/>
        </w:rPr>
        <w:t>f</w:t>
      </w:r>
      <w:r>
        <w:rPr>
          <w:rFonts w:ascii="Arial" w:hAnsi="Arial" w:cs="Arial" w:eastAsia="Arial"/>
          <w:sz w:val="18"/>
          <w:szCs w:val="18"/>
          <w:color w:val="464849"/>
          <w:spacing w:val="-10"/>
          <w:w w:val="103"/>
          <w:position w:val="-7"/>
        </w:rPr>
      </w:r>
      <w:r>
        <w:rPr>
          <w:rFonts w:ascii="Arial" w:hAnsi="Arial" w:cs="Arial" w:eastAsia="Arial"/>
          <w:sz w:val="18"/>
          <w:szCs w:val="18"/>
          <w:color w:val="464849"/>
          <w:spacing w:val="-88"/>
          <w:w w:val="103"/>
          <w:emboss/>
          <w:position w:val="-7"/>
        </w:rPr>
        <w:t>a</w:t>
      </w:r>
      <w:r>
        <w:rPr>
          <w:rFonts w:ascii="Arial" w:hAnsi="Arial" w:cs="Arial" w:eastAsia="Arial"/>
          <w:sz w:val="18"/>
          <w:szCs w:val="18"/>
          <w:color w:val="464849"/>
          <w:spacing w:val="-88"/>
          <w:w w:val="103"/>
          <w:emboss/>
          <w:position w:val="-7"/>
        </w:rPr>
      </w:r>
      <w:r>
        <w:rPr>
          <w:rFonts w:ascii="Arial" w:hAnsi="Arial" w:cs="Arial" w:eastAsia="Arial"/>
          <w:sz w:val="18"/>
          <w:szCs w:val="18"/>
          <w:color w:val="464849"/>
          <w:spacing w:val="-88"/>
          <w:w w:val="103"/>
          <w:position w:val="-7"/>
        </w:rPr>
      </w:r>
      <w:r>
        <w:rPr>
          <w:rFonts w:ascii="Arial" w:hAnsi="Arial" w:cs="Arial" w:eastAsia="Arial"/>
          <w:sz w:val="18"/>
          <w:szCs w:val="18"/>
          <w:color w:val="464849"/>
          <w:spacing w:val="-88"/>
          <w:w w:val="103"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464B6E"/>
          <w:spacing w:val="0"/>
          <w:w w:val="66"/>
          <w:position w:val="-6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464B6E"/>
          <w:spacing w:val="-89"/>
          <w:w w:val="65"/>
          <w:position w:val="-6"/>
        </w:rPr>
        <w:t>?</w:t>
      </w:r>
      <w:r>
        <w:rPr>
          <w:rFonts w:ascii="Arial" w:hAnsi="Arial" w:cs="Arial" w:eastAsia="Arial"/>
          <w:sz w:val="18"/>
          <w:szCs w:val="18"/>
          <w:color w:val="464849"/>
          <w:spacing w:val="-3"/>
          <w:w w:val="103"/>
          <w:position w:val="-7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464849"/>
          <w:spacing w:val="0"/>
          <w:w w:val="107"/>
          <w:position w:val="-6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464849"/>
          <w:spacing w:val="6"/>
          <w:w w:val="100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464849"/>
          <w:spacing w:val="0"/>
          <w:w w:val="118"/>
          <w:position w:val="-7"/>
        </w:rPr>
        <w:t>Anıi</w:t>
      </w:r>
      <w:r>
        <w:rPr>
          <w:rFonts w:ascii="Arial" w:hAnsi="Arial" w:cs="Arial" w:eastAsia="Arial"/>
          <w:sz w:val="16"/>
          <w:szCs w:val="16"/>
          <w:color w:val="464849"/>
          <w:spacing w:val="6"/>
          <w:w w:val="118"/>
          <w:position w:val="-7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BABABA"/>
          <w:spacing w:val="0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31" w:lineRule="exact"/>
        <w:ind w:right="-20"/>
        <w:jc w:val="left"/>
        <w:rPr>
          <w:rFonts w:ascii="Times New Roman" w:hAnsi="Times New Roman" w:cs="Times New Roman" w:eastAsia="Times New Roman"/>
          <w:sz w:val="125"/>
          <w:szCs w:val="1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5"/>
          <w:szCs w:val="125"/>
          <w:color w:val="3A427E"/>
          <w:spacing w:val="0"/>
          <w:w w:val="52"/>
          <w:i/>
          <w:position w:val="-58"/>
        </w:rPr>
        <w:t>JJJd</w:t>
      </w:r>
      <w:r>
        <w:rPr>
          <w:rFonts w:ascii="Times New Roman" w:hAnsi="Times New Roman" w:cs="Times New Roman" w:eastAsia="Times New Roman"/>
          <w:sz w:val="125"/>
          <w:szCs w:val="1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4" w:equalWidth="0">
            <w:col w:w="987" w:space="1458"/>
            <w:col w:w="92" w:space="378"/>
            <w:col w:w="1458" w:space="527"/>
            <w:col w:w="6900"/>
          </w:cols>
        </w:sectPr>
      </w:pPr>
      <w:rPr/>
    </w:p>
    <w:p>
      <w:pPr>
        <w:spacing w:before="94" w:after="0" w:line="240" w:lineRule="auto"/>
        <w:ind w:right="-20"/>
        <w:jc w:val="right"/>
        <w:tabs>
          <w:tab w:pos="10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B5D5E"/>
          <w:spacing w:val="0"/>
          <w:w w:val="48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B5D5E"/>
          <w:spacing w:val="45"/>
          <w:w w:val="48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B5D5E"/>
          <w:spacing w:val="0"/>
          <w:w w:val="20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B5D5E"/>
          <w:spacing w:val="-16"/>
          <w:w w:val="20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73"/>
        </w:rPr>
        <w:t>!':&gt;</w:t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232F87"/>
          <w:spacing w:val="0"/>
          <w:w w:val="191"/>
        </w:rPr>
        <w:t>'/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14" w:lineRule="exact"/>
        <w:ind w:left="64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3592" w:space="4491"/>
            <w:col w:w="3717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251" w:lineRule="auto"/>
        <w:ind w:left="4485" w:right="52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4.160004pt;margin-top:9.468414pt;width:156.479996pt;height:122.879997pt;mso-position-horizontal-relative:page;mso-position-vertical-relative:paragraph;z-index:-14970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Mustata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35" w:after="0" w:line="240" w:lineRule="auto"/>
        <w:ind w:left="3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514639pt;margin-top:38.543205pt;width:569.321751pt;height:790.722552pt;mso-position-horizontal-relative:page;mso-position-vertical-relative:page;z-index:-14969" coordorigin="230,771" coordsize="11386,15814">
            <v:group style="position:absolute;left:537;top:821;width:10992;height:2" coordorigin="537,821" coordsize="10992,2">
              <v:shape style="position:absolute;left:537;top:821;width:10992;height:2" coordorigin="537,821" coordsize="10992,0" path="m537,821l11529,821e" filled="f" stroked="t" strokeweight=".712246pt" strokecolor="#545454">
                <v:path arrowok="t"/>
              </v:shape>
            </v:group>
            <v:group style="position:absolute;left:2272;top:802;width:2;height:1508" coordorigin="2272,802" coordsize="2,1508">
              <v:shape style="position:absolute;left:2272;top:802;width:2;height:1508" coordorigin="2272,802" coordsize="0,1508" path="m2272,2310l2272,802e" filled="f" stroked="t" strokeweight=".949661pt" strokecolor="#575757">
                <v:path arrowok="t"/>
              </v:shape>
            </v:group>
            <v:group style="position:absolute;left:9008;top:816;width:2;height:1508" coordorigin="9008,816" coordsize="2,1508">
              <v:shape style="position:absolute;left:9008;top:816;width:2;height:1508" coordorigin="9008,816" coordsize="0,1508" path="m9008,2324l9008,816e" filled="f" stroked="t" strokeweight=".712246pt" strokecolor="#484848">
                <v:path arrowok="t"/>
              </v:shape>
            </v:group>
            <v:group style="position:absolute;left:11543;top:821;width:2;height:15712" coordorigin="11543,821" coordsize="2,15712">
              <v:shape style="position:absolute;left:11543;top:821;width:2;height:15712" coordorigin="11543,821" coordsize="0,15712" path="m11543,16533l11543,821e" filled="f" stroked="t" strokeweight=".949661pt" strokecolor="#7C7C7C">
                <v:path arrowok="t"/>
              </v:shape>
            </v:group>
            <v:group style="position:absolute;left:285;top:783;width:2;height:15788" coordorigin="285,783" coordsize="2,15788">
              <v:shape style="position:absolute;left:285;top:783;width:2;height:15788" coordorigin="285,783" coordsize="0,15788" path="m285,16571l285,783e" filled="f" stroked="t" strokeweight="1.187076pt" strokecolor="#575757">
                <v:path arrowok="t"/>
              </v:shape>
            </v:group>
            <v:group style="position:absolute;left:247;top:2308;width:11282;height:2" coordorigin="247,2308" coordsize="11282,2">
              <v:shape style="position:absolute;left:247;top:2308;width:11282;height:2" coordorigin="247,2308" coordsize="11282,0" path="m247,2308l11529,2308e" filled="f" stroked="t" strokeweight=".712246pt" strokecolor="#575757">
                <v:path arrowok="t"/>
              </v:shape>
            </v:group>
            <v:group style="position:absolute;left:247;top:2546;width:11282;height:2" coordorigin="247,2546" coordsize="11282,2">
              <v:shape style="position:absolute;left:247;top:2546;width:11282;height:2" coordorigin="247,2546" coordsize="11282,0" path="m247,2546l11529,2546e" filled="f" stroked="t" strokeweight=".712246pt" strokecolor="#545454">
                <v:path arrowok="t"/>
              </v:shape>
            </v:group>
            <v:group style="position:absolute;left:242;top:3257;width:11296;height:2" coordorigin="242,3257" coordsize="11296,2">
              <v:shape style="position:absolute;left:242;top:3257;width:11296;height:2" coordorigin="242,3257" coordsize="11296,0" path="m242,3257l11538,3257e" filled="f" stroked="t" strokeweight=".712246pt" strokecolor="#4F4F4F">
                <v:path arrowok="t"/>
              </v:shape>
            </v:group>
            <v:group style="position:absolute;left:237;top:2780;width:11296;height:2" coordorigin="237,2780" coordsize="11296,2">
              <v:shape style="position:absolute;left:237;top:2780;width:11296;height:2" coordorigin="237,2780" coordsize="11296,0" path="m237,2780l11534,2780e" filled="f" stroked="t" strokeweight=".712246pt" strokecolor="#606060">
                <v:path arrowok="t"/>
              </v:shape>
            </v:group>
            <v:group style="position:absolute;left:242;top:3019;width:11291;height:2" coordorigin="242,3019" coordsize="11291,2">
              <v:shape style="position:absolute;left:242;top:3019;width:11291;height:2" coordorigin="242,3019" coordsize="11291,0" path="m242,3019l11534,3019e" filled="f" stroked="t" strokeweight=".712246pt" strokecolor="#4F4F4F">
                <v:path arrowok="t"/>
              </v:shape>
            </v:group>
            <v:group style="position:absolute;left:2322;top:4238;width:2;height:12333" coordorigin="2322,4238" coordsize="2,12333">
              <v:shape style="position:absolute;left:2322;top:4238;width:2;height:12333" coordorigin="2322,4238" coordsize="0,12333" path="m2322,16571l2322,4238e" filled="f" stroked="t" strokeweight="1.424491pt" strokecolor="#545454">
                <v:path arrowok="t"/>
              </v:shape>
            </v:group>
            <v:group style="position:absolute;left:3659;top:3494;width:2;height:773" coordorigin="3659,3494" coordsize="2,773">
              <v:shape style="position:absolute;left:3659;top:3494;width:2;height:773" coordorigin="3659,3494" coordsize="0,773" path="m3659,4267l3659,3494e" filled="f" stroked="t" strokeweight=".949661pt" strokecolor="#575757">
                <v:path arrowok="t"/>
              </v:shape>
            </v:group>
            <v:group style="position:absolute;left:242;top:4262;width:11301;height:2" coordorigin="242,4262" coordsize="11301,2">
              <v:shape style="position:absolute;left:242;top:4262;width:11301;height:2" coordorigin="242,4262" coordsize="11301,0" path="m242,4262l11543,4262e" filled="f" stroked="t" strokeweight=".712246pt" strokecolor="#4B4B4B">
                <v:path arrowok="t"/>
              </v:shape>
            </v:group>
            <v:group style="position:absolute;left:247;top:3498;width:11291;height:2" coordorigin="247,3498" coordsize="11291,2">
              <v:shape style="position:absolute;left:247;top:3498;width:11291;height:2" coordorigin="247,3498" coordsize="11291,0" path="m247,3498l11538,3498e" filled="f" stroked="t" strokeweight=".712246pt" strokecolor="#545454">
                <v:path arrowok="t"/>
              </v:shape>
            </v:group>
            <v:group style="position:absolute;left:2274;top:4782;width:9273;height:2" coordorigin="2274,4782" coordsize="9273,2">
              <v:shape style="position:absolute;left:2274;top:4782;width:9273;height:2" coordorigin="2274,4782" coordsize="9273,0" path="m2274,4782l11548,4782e" filled="f" stroked="t" strokeweight=".712246pt" strokecolor="#545454">
                <v:path arrowok="t"/>
              </v:shape>
            </v:group>
            <v:group style="position:absolute;left:4834;top:4773;width:2;height:2167" coordorigin="4834,4773" coordsize="2,2167">
              <v:shape style="position:absolute;left:4834;top:4773;width:2;height:2167" coordorigin="4834,4773" coordsize="0,2167" path="m4834,6940l4834,4773e" filled="f" stroked="t" strokeweight=".712246pt" strokecolor="#3F3F3F">
                <v:path arrowok="t"/>
              </v:shape>
            </v:group>
            <v:group style="position:absolute;left:4824;top:5264;width:6728;height:2" coordorigin="4824,5264" coordsize="6728,2">
              <v:shape style="position:absolute;left:4824;top:5264;width:6728;height:2" coordorigin="4824,5264" coordsize="6728,0" path="m4824,5264l11553,5264e" filled="f" stroked="t" strokeweight=".712246pt" strokecolor="#4F4F4F">
                <v:path arrowok="t"/>
              </v:shape>
            </v:group>
            <v:group style="position:absolute;left:4829;top:5508;width:6724;height:2" coordorigin="4829,5508" coordsize="6724,2">
              <v:shape style="position:absolute;left:4829;top:5508;width:6724;height:2" coordorigin="4829,5508" coordsize="6724,0" path="m4829,5508l11553,5508e" filled="f" stroked="t" strokeweight=".712246pt" strokecolor="#4F4F4F">
                <v:path arrowok="t"/>
              </v:shape>
            </v:group>
            <v:group style="position:absolute;left:4829;top:5742;width:6719;height:2" coordorigin="4829,5742" coordsize="6719,2">
              <v:shape style="position:absolute;left:4829;top:5742;width:6719;height:2" coordorigin="4829,5742" coordsize="6719,0" path="m4829,5742l11548,5742e" filled="f" stroked="t" strokeweight=".712246pt" strokecolor="#4F4F4F">
                <v:path arrowok="t"/>
              </v:shape>
            </v:group>
            <v:group style="position:absolute;left:2279;top:5985;width:9269;height:2" coordorigin="2279,5985" coordsize="9269,2">
              <v:shape style="position:absolute;left:2279;top:5985;width:9269;height:2" coordorigin="2279,5985" coordsize="9269,0" path="m2279,5985l11548,5985e" filled="f" stroked="t" strokeweight=".712246pt" strokecolor="#4F4F4F">
                <v:path arrowok="t"/>
              </v:shape>
            </v:group>
            <v:group style="position:absolute;left:242;top:4539;width:11301;height:2" coordorigin="242,4539" coordsize="11301,2">
              <v:shape style="position:absolute;left:242;top:4539;width:11301;height:2" coordorigin="242,4539" coordsize="11301,0" path="m242,4539l11543,4539e" filled="f" stroked="t" strokeweight=".712246pt" strokecolor="#545454">
                <v:path arrowok="t"/>
              </v:shape>
            </v:group>
            <v:group style="position:absolute;left:779;top:6224;width:10774;height:2" coordorigin="779,6224" coordsize="10774,2">
              <v:shape style="position:absolute;left:779;top:6224;width:10774;height:2" coordorigin="779,6224" coordsize="10774,0" path="m779,6224l11553,6224e" filled="f" stroked="t" strokeweight=".712246pt" strokecolor="#4F4F4F">
                <v:path arrowok="t"/>
              </v:shape>
            </v:group>
            <v:group style="position:absolute;left:2284;top:6691;width:9269;height:2" coordorigin="2284,6691" coordsize="9269,2">
              <v:shape style="position:absolute;left:2284;top:6691;width:9269;height:2" coordorigin="2284,6691" coordsize="9269,0" path="m2284,6691l11553,6691e" filled="f" stroked="t" strokeweight=".712246pt" strokecolor="#545454">
                <v:path arrowok="t"/>
              </v:shape>
            </v:group>
            <v:group style="position:absolute;left:4843;top:7627;width:2;height:773" coordorigin="4843,7627" coordsize="2,773">
              <v:shape style="position:absolute;left:4843;top:7627;width:2;height:773" coordorigin="4843,7627" coordsize="0,773" path="m4843,8400l4843,7627e" filled="f" stroked="t" strokeweight=".712246pt" strokecolor="#3B3B3B">
                <v:path arrowok="t"/>
              </v:shape>
            </v:group>
            <v:group style="position:absolute;left:7723;top:6209;width:2;height:725" coordorigin="7723,6209" coordsize="2,725">
              <v:shape style="position:absolute;left:7723;top:6209;width:2;height:725" coordorigin="7723,6209" coordsize="0,725" path="m7723,6935l7723,6209e" filled="f" stroked="t" strokeweight=".949661pt" strokecolor="#575757">
                <v:path arrowok="t"/>
              </v:shape>
            </v:group>
            <v:group style="position:absolute;left:256;top:7169;width:11301;height:2" coordorigin="256,7169" coordsize="11301,2">
              <v:shape style="position:absolute;left:256;top:7169;width:11301;height:2" coordorigin="256,7169" coordsize="11301,0" path="m256,7169l11557,7169e" filled="f" stroked="t" strokeweight=".712246pt" strokecolor="#575757">
                <v:path arrowok="t"/>
              </v:shape>
            </v:group>
            <v:group style="position:absolute;left:2284;top:6930;width:9273;height:2" coordorigin="2284,6930" coordsize="9273,2">
              <v:shape style="position:absolute;left:2284;top:6930;width:9273;height:2" coordorigin="2284,6930" coordsize="9273,0" path="m2284,6930l11557,6930e" filled="f" stroked="t" strokeweight=".712246pt" strokecolor="#545454">
                <v:path arrowok="t"/>
              </v:shape>
            </v:group>
            <v:group style="position:absolute;left:4839;top:7875;width:6724;height:2" coordorigin="4839,7875" coordsize="6724,2">
              <v:shape style="position:absolute;left:4839;top:7875;width:6724;height:2" coordorigin="4839,7875" coordsize="6724,0" path="m4839,7875l11562,7875e" filled="f" stroked="t" strokeweight=".712246pt" strokecolor="#545454">
                <v:path arrowok="t"/>
              </v:shape>
            </v:group>
            <v:group style="position:absolute;left:4839;top:8118;width:6719;height:2" coordorigin="4839,8118" coordsize="6719,2">
              <v:shape style="position:absolute;left:4839;top:8118;width:6719;height:2" coordorigin="4839,8118" coordsize="6719,0" path="m4839,8118l11557,8118e" filled="f" stroked="t" strokeweight=".712246pt" strokecolor="#545454">
                <v:path arrowok="t"/>
              </v:shape>
            </v:group>
            <v:group style="position:absolute;left:256;top:8391;width:11301;height:2" coordorigin="256,8391" coordsize="11301,2">
              <v:shape style="position:absolute;left:256;top:8391;width:11301;height:2" coordorigin="256,8391" coordsize="11301,0" path="m256,8391l11557,8391e" filled="f" stroked="t" strokeweight=".712246pt" strokecolor="#545454">
                <v:path arrowok="t"/>
              </v:shape>
            </v:group>
            <v:group style="position:absolute;left:256;top:7632;width:11306;height:2" coordorigin="256,7632" coordsize="11306,2">
              <v:shape style="position:absolute;left:256;top:7632;width:11306;height:2" coordorigin="256,7632" coordsize="11306,0" path="m256,7632l11562,7632e" filled="f" stroked="t" strokeweight=".712246pt" strokecolor="#545454">
                <v:path arrowok="t"/>
              </v:shape>
            </v:group>
            <v:group style="position:absolute;left:261;top:9197;width:11306;height:2" coordorigin="261,9197" coordsize="11306,2">
              <v:shape style="position:absolute;left:261;top:9197;width:11306;height:2" coordorigin="261,9197" coordsize="11306,0" path="m261,9197l11567,9197e" filled="f" stroked="t" strokeweight=".712246pt" strokecolor="#5B5B5B">
                <v:path arrowok="t"/>
              </v:shape>
            </v:group>
            <v:group style="position:absolute;left:271;top:10350;width:11301;height:2" coordorigin="271,10350" coordsize="11301,2">
              <v:shape style="position:absolute;left:271;top:10350;width:11301;height:2" coordorigin="271,10350" coordsize="11301,0" path="m271,10350l11572,10350e" filled="f" stroked="t" strokeweight=".712246pt" strokecolor="#575757">
                <v:path arrowok="t"/>
              </v:shape>
            </v:group>
            <v:group style="position:absolute;left:271;top:10588;width:11306;height:2" coordorigin="271,10588" coordsize="11306,2">
              <v:shape style="position:absolute;left:271;top:10588;width:11306;height:2" coordorigin="271,10588" coordsize="11306,0" path="m271,10588l11576,10588e" filled="f" stroked="t" strokeweight=".712246pt" strokecolor="#545454">
                <v:path arrowok="t"/>
              </v:shape>
            </v:group>
            <v:group style="position:absolute;left:275;top:11307;width:11315;height:2" coordorigin="275,11307" coordsize="11315,2">
              <v:shape style="position:absolute;left:275;top:11307;width:11315;height:2" coordorigin="275,11307" coordsize="11315,0" path="m275,11307l11591,11307e" filled="f" stroked="t" strokeweight=".712246pt" strokecolor="#545454">
                <v:path arrowok="t"/>
              </v:shape>
            </v:group>
            <v:group style="position:absolute;left:1664;top:11536;width:2;height:5016" coordorigin="1664,11536" coordsize="2,5016">
              <v:shape style="position:absolute;left:1664;top:11536;width:2;height:5016" coordorigin="1664,11536" coordsize="0,5016" path="m1664,16552l1664,11536e" filled="f" stroked="t" strokeweight=".712246pt" strokecolor="#575757">
                <v:path arrowok="t"/>
              </v:shape>
            </v:group>
            <v:group style="position:absolute;left:280;top:11541;width:11310;height:2" coordorigin="280,11541" coordsize="11310,2">
              <v:shape style="position:absolute;left:280;top:11541;width:11310;height:2" coordorigin="280,11541" coordsize="11310,0" path="m280,11541l11591,11541e" filled="f" stroked="t" strokeweight=".712246pt" strokecolor="#545454">
                <v:path arrowok="t"/>
              </v:shape>
            </v:group>
            <v:group style="position:absolute;left:1140;top:11541;width:2;height:5016" coordorigin="1140,11541" coordsize="2,5016">
              <v:shape style="position:absolute;left:1140;top:11541;width:2;height:5016" coordorigin="1140,11541" coordsize="0,5016" path="m1140,16557l1140,11541e" filled="f" stroked="t" strokeweight=".712246pt" strokecolor="#4F4F4F">
                <v:path arrowok="t"/>
              </v:shape>
            </v:group>
            <v:group style="position:absolute;left:280;top:11782;width:11310;height:2" coordorigin="280,11782" coordsize="11310,2">
              <v:shape style="position:absolute;left:280;top:11782;width:11310;height:2" coordorigin="280,11782" coordsize="11310,0" path="m280,11782l11591,11782e" filled="f" stroked="t" strokeweight=".712246pt" strokecolor="#545454">
                <v:path arrowok="t"/>
              </v:shape>
            </v:group>
            <v:group style="position:absolute;left:299;top:13874;width:2042;height:2" coordorigin="299,13874" coordsize="2042,2">
              <v:shape style="position:absolute;left:299;top:13874;width:2042;height:2" coordorigin="299,13874" coordsize="2042,0" path="m299,13874l2341,13874e" filled="f" stroked="t" strokeweight=".712246pt" strokecolor="#676767">
                <v:path arrowok="t"/>
              </v:shape>
            </v:group>
            <v:group style="position:absolute;left:3528;top:12505;width:2;height:620" coordorigin="3528,12505" coordsize="2,620">
              <v:shape style="position:absolute;left:3528;top:12505;width:2;height:620" coordorigin="3528,12505" coordsize="0,620" path="m3528,13125l3528,12505e" filled="f" stroked="t" strokeweight="2.611568pt" strokecolor="#38448C">
                <v:path arrowok="t"/>
              </v:shape>
            </v:group>
            <v:group style="position:absolute;left:3504;top:15201;width:2;height:1346" coordorigin="3504,15201" coordsize="2,1346">
              <v:shape style="position:absolute;left:3504;top:15201;width:2;height:1346" coordorigin="3504,15201" coordsize="0,1346" path="m3504,16547l3504,15201e" filled="f" stroked="t" strokeweight="1.661907pt" strokecolor="#383F97">
                <v:path arrowok="t"/>
              </v:shape>
            </v:group>
            <v:group style="position:absolute;left:3908;top:15383;width:2;height:439" coordorigin="3908,15383" coordsize="2,439">
              <v:shape style="position:absolute;left:3908;top:15383;width:2;height:439" coordorigin="3908,15383" coordsize="0,439" path="m3908,15822l3908,15383e" filled="f" stroked="t" strokeweight="2.848983pt" strokecolor="#3F4883">
                <v:path arrowok="t"/>
              </v:shape>
            </v:group>
            <v:group style="position:absolute;left:5698;top:14886;width:2;height:735" coordorigin="5698,14886" coordsize="2,735">
              <v:shape style="position:absolute;left:5698;top:14886;width:2;height:735" coordorigin="5698,14886" coordsize="0,735" path="m5698,15621l5698,14886e" filled="f" stroked="t" strokeweight="1.661907pt" strokecolor="#484F83">
                <v:path arrowok="t"/>
              </v:shape>
            </v:group>
            <v:group style="position:absolute;left:5104;top:15426;width:912;height:2" coordorigin="5104,15426" coordsize="912,2">
              <v:shape style="position:absolute;left:5104;top:15426;width:912;height:2" coordorigin="5104,15426" coordsize="912,0" path="m5104,15426l6016,15426e" filled="f" stroked="t" strokeweight="2.136737pt" strokecolor="#4B4F67">
                <v:path arrowok="t"/>
              </v:shape>
            </v:group>
            <v:group style="position:absolute;left:7317;top:11531;width:2;height:5007" coordorigin="7317,11531" coordsize="2,5007">
              <v:shape style="position:absolute;left:7317;top:11531;width:2;height:5007" coordorigin="7317,11531" coordsize="0,5007" path="m7317,16538l7317,11531e" filled="f" stroked="t" strokeweight=".712246pt" strokecolor="#5B5B5B">
                <v:path arrowok="t"/>
              </v:shape>
            </v:group>
            <v:group style="position:absolute;left:309;top:16535;width:11301;height:2" coordorigin="309,16535" coordsize="11301,2">
              <v:shape style="position:absolute;left:309;top:16535;width:11301;height:2" coordorigin="309,16535" coordsize="11301,0" path="m309,16535l11610,16535e" filled="f" stroked="t" strokeweight=".712246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780" w:val="left"/>
          <w:tab w:pos="1660" w:val="left"/>
          <w:tab w:pos="250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B5D5E"/>
          <w:spacing w:val="-21"/>
          <w:w w:val="128"/>
        </w:rPr>
        <w:t>'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8"/>
        </w:rPr>
        <w:t>1faiye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55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1"/>
          <w:w w:val="5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32F87"/>
          <w:spacing w:val="0"/>
          <w:w w:val="23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232F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32F87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67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63"/>
          <w:szCs w:val="63"/>
          <w:color w:val="343A5E"/>
          <w:spacing w:val="0"/>
          <w:w w:val="52"/>
          <w:i/>
        </w:rPr>
        <w:t>Y(</w:t>
      </w:r>
      <w:r>
        <w:rPr>
          <w:rFonts w:ascii="Times New Roman" w:hAnsi="Times New Roman" w:cs="Times New Roman" w:eastAsia="Times New Roman"/>
          <w:sz w:val="63"/>
          <w:szCs w:val="63"/>
          <w:color w:val="343A5E"/>
          <w:spacing w:val="0"/>
          <w:w w:val="51"/>
          <w:i/>
        </w:rPr>
        <w:t>lfl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702" w:space="1938"/>
            <w:col w:w="9160"/>
          </w:cols>
        </w:sectPr>
      </w:pPr>
      <w:rPr/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0" w:lineRule="atLeast"/>
        <w:ind w:left="3840" w:right="4586" w:firstLine="-1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0.534514pt;margin-top:-6.210805pt;width:.837972pt;height:33.791096pt;mso-position-horizontal-relative:page;mso-position-vertical-relative:paragraph;z-index:-14966" coordorigin="211,-124" coordsize="17,676">
            <v:group style="position:absolute;left:218;top:-117;width:2;height:407" coordorigin="218,-117" coordsize="2,407">
              <v:shape style="position:absolute;left:218;top:-117;width:2;height:407" coordorigin="218,-117" coordsize="0,407" path="m218,290l218,-117e" filled="f" stroked="t" strokeweight=".718262pt" strokecolor="#A0A0A0">
                <v:path arrowok="t"/>
              </v:shape>
            </v:group>
            <v:group style="position:absolute;left:220;top:233;width:2;height:312" coordorigin="220,233" coordsize="2,312">
              <v:shape style="position:absolute;left:220;top:233;width:2;height:312" coordorigin="220,233" coordsize="0,312" path="m220,544l220,233e" filled="f" stroked="t" strokeweight=".718262pt" strokecolor="#BCBCB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-15"/>
          <w:w w:val="27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30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0" w:right="120"/>
        </w:sectPr>
      </w:pPr>
      <w:rPr/>
    </w:p>
    <w:p>
      <w:pPr>
        <w:spacing w:before="0" w:after="0" w:line="112" w:lineRule="exact"/>
        <w:ind w:left="955" w:right="248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87.700104pt;margin-top:4.725014pt;width:41.659213pt;height:.1pt;mso-position-horizontal-relative:page;mso-position-vertical-relative:paragraph;z-index:-14965" coordorigin="9754,95" coordsize="833,2">
            <v:shape style="position:absolute;left:9754;top:95;width:833;height:2" coordorigin="9754,95" coordsize="833,0" path="m9754,95l10587,95e" filled="f" stroked="t" strokeweight="3.11247pt" strokecolor="#6470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99519pt;margin-top:-35.447998pt;width:492.077551pt;height:48.51919pt;mso-position-horizontal-relative:page;mso-position-vertical-relative:paragraph;z-index:-14960" type="#_x0000_t202" filled="f" stroked="f">
            <v:textbox inset="0,0,0,0">
              <w:txbxContent>
                <w:p>
                  <w:pPr>
                    <w:spacing w:before="0" w:after="0" w:line="970" w:lineRule="exact"/>
                    <w:ind w:right="-186"/>
                    <w:jc w:val="left"/>
                    <w:tabs>
                      <w:tab w:pos="8700" w:val="left"/>
                    </w:tabs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65"/>
                      <w:b/>
                      <w:bCs/>
                      <w:position w:val="1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-331"/>
                      <w:w w:val="165"/>
                      <w:b/>
                      <w:bCs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00"/>
                      <w:b/>
                      <w:bCs/>
                      <w:position w:val="11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00"/>
                      <w:b/>
                      <w:bCs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5B5B5B"/>
                      <w:spacing w:val="0"/>
                      <w:w w:val="165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687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1759" w:space="1583"/>
            <w:col w:w="8458"/>
          </w:cols>
        </w:sectPr>
      </w:pPr>
      <w:rPr/>
    </w:p>
    <w:p>
      <w:pPr>
        <w:spacing w:before="0" w:after="0" w:line="239" w:lineRule="exact"/>
        <w:ind w:left="766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4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39" w:right="-20"/>
        <w:jc w:val="left"/>
        <w:tabs>
          <w:tab w:pos="1620" w:val="left"/>
          <w:tab w:pos="320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04/05/2017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15:22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6"/>
          <w:position w:val="0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44" w:right="-20"/>
        <w:jc w:val="left"/>
        <w:tabs>
          <w:tab w:pos="1620" w:val="left"/>
          <w:tab w:pos="320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04/05/2017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2711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ERTANZAN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nive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4392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44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Üniversite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4392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sokakÇEŞ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44" w:right="-20"/>
        <w:jc w:val="left"/>
        <w:tabs>
          <w:tab w:pos="1820" w:val="left"/>
          <w:tab w:pos="462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177" w:lineRule="auto"/>
        <w:ind w:left="3692" w:right="3370" w:firstLine="-3452"/>
        <w:jc w:val="left"/>
        <w:tabs>
          <w:tab w:pos="3680" w:val="left"/>
          <w:tab w:pos="650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361725pt;margin-top:13.548248pt;width:5.25746pt;height:26pt;mso-position-horizontal-relative:page;mso-position-vertical-relative:paragraph;z-index:-149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1B1B1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3"/>
          <w:w w:val="20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Betonam1e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506" w:right="-20"/>
        <w:jc w:val="left"/>
        <w:tabs>
          <w:tab w:pos="510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D4D4D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C6C6C6"/>
          <w:spacing w:val="-30"/>
          <w:w w:val="80"/>
          <w:position w:val="2"/>
        </w:rPr>
        <w:t>-</w:t>
      </w:r>
      <w:r>
        <w:rPr>
          <w:rFonts w:ascii="Arial" w:hAnsi="Arial" w:cs="Arial" w:eastAsia="Arial"/>
          <w:sz w:val="42"/>
          <w:szCs w:val="42"/>
          <w:color w:val="212121"/>
          <w:spacing w:val="-5"/>
          <w:w w:val="64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B1B1B1"/>
          <w:spacing w:val="0"/>
          <w:w w:val="286"/>
          <w:position w:val="2"/>
        </w:rPr>
        <w:t>-l</w:t>
      </w:r>
      <w:r>
        <w:rPr>
          <w:rFonts w:ascii="Arial" w:hAnsi="Arial" w:cs="Arial" w:eastAsia="Arial"/>
          <w:sz w:val="42"/>
          <w:szCs w:val="42"/>
          <w:color w:val="B1B1B1"/>
          <w:spacing w:val="-6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1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6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39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9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ERTANZAN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9" w:right="-20"/>
        <w:jc w:val="left"/>
        <w:tabs>
          <w:tab w:pos="2180" w:val="left"/>
          <w:tab w:pos="48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23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94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9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15:22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15:30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4" w:lineRule="exact"/>
        <w:ind w:left="24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735" w:right="49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3792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757575"/>
          <w:spacing w:val="0"/>
          <w:w w:val="173"/>
        </w:rPr>
        <w:t>'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8" w:lineRule="auto"/>
        <w:ind w:left="2212" w:right="4440" w:firstLine="2557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6" w:lineRule="exact"/>
        <w:ind w:left="2212" w:right="2776" w:firstLine="-1968"/>
        <w:jc w:val="left"/>
        <w:tabs>
          <w:tab w:pos="47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44" w:right="1715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289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8"/>
          <w:position w:val="3"/>
        </w:rPr>
        <w:t>söndUrme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2" w:lineRule="exact"/>
        <w:ind w:left="244" w:right="-20"/>
        <w:jc w:val="left"/>
        <w:tabs>
          <w:tab w:pos="47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4808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0.5m3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-44"/>
          <w:w w:val="55"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63636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63636"/>
          <w:spacing w:val="1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2"/>
        </w:rPr>
        <w:t>tespi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4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4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6" w:lineRule="auto"/>
        <w:ind w:left="249" w:right="49" w:firstLine="1968"/>
        <w:jc w:val="left"/>
        <w:tabs>
          <w:tab w:pos="218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kesimi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spiral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!makinasında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3" w:lineRule="auto"/>
        <w:ind w:left="249" w:right="3946"/>
        <w:jc w:val="left"/>
        <w:tabs>
          <w:tab w:pos="21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8"/>
        </w:rPr>
        <w:t>I._şliı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ind w:left="-810" w:right="-20"/>
        <w:jc w:val="left"/>
        <w:tabs>
          <w:tab w:pos="840" w:val="left"/>
          <w:tab w:pos="22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-327"/>
          <w:w w:val="416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92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3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2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04/05/2017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6"/>
          <w:position w:val="3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6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3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0" w:after="0" w:line="204" w:lineRule="exact"/>
        <w:ind w:left="3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Ölll</w:t>
      </w:r>
      <w:r>
        <w:rPr>
          <w:rFonts w:ascii="Arial" w:hAnsi="Arial" w:cs="Arial" w:eastAsia="Arial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4" w:equalWidth="0">
            <w:col w:w="805" w:space="406"/>
            <w:col w:w="857" w:space="143"/>
            <w:col w:w="3004" w:space="3599"/>
            <w:col w:w="2986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361" w:right="-20"/>
        <w:jc w:val="left"/>
        <w:tabs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3" w:lineRule="exact"/>
        <w:ind w:left="5828" w:right="-20"/>
        <w:jc w:val="left"/>
        <w:tabs>
          <w:tab w:pos="89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42"/>
          <w:szCs w:val="42"/>
          <w:color w:val="363636"/>
          <w:spacing w:val="0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363636"/>
          <w:spacing w:val="8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9"/>
          <w:b/>
          <w:bCs/>
          <w:position w:val="-1"/>
        </w:rPr>
        <w:t>111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9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9"/>
          <w:b/>
          <w:bCs/>
          <w:position w:val="-1"/>
        </w:rPr>
        <w:t>1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9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9"/>
          <w:b/>
          <w:bCs/>
          <w:position w:val="-1"/>
        </w:rPr>
        <w:t>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78" w:right="-20"/>
        <w:jc w:val="left"/>
        <w:tabs>
          <w:tab w:pos="2360" w:val="left"/>
          <w:tab w:pos="34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313.042633pt;margin-top:11.235751pt;width:1.077394pt;height:63.029399pt;mso-position-horizontal-relative:page;mso-position-vertical-relative:paragraph;z-index:-14964" coordorigin="6261,225" coordsize="22,1261">
            <v:group style="position:absolute;left:6270;top:234;width:2;height:1050" coordorigin="6270,234" coordsize="2,1050">
              <v:shape style="position:absolute;left:6270;top:234;width:2;height:1050" coordorigin="6270,234" coordsize="0,1050" path="m6270,1284l6270,234e" filled="f" stroked="t" strokeweight=".957683pt" strokecolor="#485497">
                <v:path arrowok="t"/>
              </v:shape>
            </v:group>
            <v:group style="position:absolute;left:6278;top:1226;width:2;height:254" coordorigin="6278,1226" coordsize="2,254">
              <v:shape style="position:absolute;left:6278;top:1226;width:2;height:254" coordorigin="6278,1226" coordsize="0,254" path="m6278,1481l6278,1226e" filled="f" stroked="t" strokeweight=".478842pt" strokecolor="#3438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440872pt;margin-top:15.096978pt;width:2.610725pt;height:32.5pt;mso-position-horizontal-relative:page;mso-position-vertical-relative:paragraph;z-index:-14958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757575"/>
                      <w:spacing w:val="0"/>
                      <w:w w:val="28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b/>
          <w:bCs/>
          <w:position w:val="0"/>
        </w:rPr>
        <w:t>İTF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312"/>
          <w:position w:val="0"/>
        </w:rPr>
        <w:t>İ</w:t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757575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44527E"/>
          <w:spacing w:val="0"/>
          <w:w w:val="90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44527E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57"/>
          <w:position w:val="0"/>
        </w:rPr>
        <w:t>r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57"/>
          <w:position w:val="0"/>
        </w:rPr>
        <w:t>    </w:t>
      </w:r>
      <w:r>
        <w:rPr>
          <w:rFonts w:ascii="Arial" w:hAnsi="Arial" w:cs="Arial" w:eastAsia="Arial"/>
          <w:sz w:val="25"/>
          <w:szCs w:val="25"/>
          <w:color w:val="B1B1B1"/>
          <w:spacing w:val="4"/>
          <w:w w:val="57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9C9E9C"/>
          <w:spacing w:val="0"/>
          <w:w w:val="57"/>
          <w:position w:val="0"/>
        </w:rPr>
        <w:t>r</w:t>
      </w:r>
      <w:r>
        <w:rPr>
          <w:rFonts w:ascii="Arial" w:hAnsi="Arial" w:cs="Arial" w:eastAsia="Arial"/>
          <w:sz w:val="29"/>
          <w:szCs w:val="29"/>
          <w:color w:val="9C9E9C"/>
          <w:spacing w:val="1"/>
          <w:w w:val="57"/>
          <w:position w:val="0"/>
        </w:rPr>
        <w:t>•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57"/>
          <w:i/>
          <w:position w:val="0"/>
        </w:rPr>
        <w:t>{</w:t>
      </w:r>
      <w:r>
        <w:rPr>
          <w:rFonts w:ascii="Arial" w:hAnsi="Arial" w:cs="Arial" w:eastAsia="Arial"/>
          <w:sz w:val="29"/>
          <w:szCs w:val="29"/>
          <w:color w:val="B1B1B1"/>
          <w:spacing w:val="6"/>
          <w:w w:val="57"/>
          <w:i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B1B1B1"/>
          <w:spacing w:val="0"/>
          <w:w w:val="32"/>
          <w:position w:val="0"/>
        </w:rPr>
        <w:t>'</w:t>
      </w:r>
      <w:r>
        <w:rPr>
          <w:rFonts w:ascii="Arial" w:hAnsi="Arial" w:cs="Arial" w:eastAsia="Arial"/>
          <w:sz w:val="29"/>
          <w:szCs w:val="29"/>
          <w:color w:val="B1B1B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66"/>
          <w:position w:val="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66"/>
          <w:position w:val="3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16"/>
          <w:w w:val="66"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0"/>
          <w:w w:val="388"/>
          <w:position w:val="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-79"/>
          <w:w w:val="388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73"/>
          <w:position w:val="0"/>
        </w:rPr>
        <w:t>••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102" w:right="-20"/>
        <w:jc w:val="left"/>
        <w:tabs>
          <w:tab w:pos="4140" w:val="left"/>
          <w:tab w:pos="8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0"/>
          <w:w w:val="87"/>
          <w:position w:val="1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-57"/>
          <w:w w:val="181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5B5B5B"/>
          <w:spacing w:val="-95"/>
          <w:w w:val="199"/>
          <w:b/>
          <w:bCs/>
          <w:position w:val="1"/>
        </w:rPr>
        <w:t>P</w:t>
      </w:r>
      <w:r>
        <w:rPr>
          <w:rFonts w:ascii="Arial" w:hAnsi="Arial" w:cs="Arial" w:eastAsia="Arial"/>
          <w:sz w:val="20"/>
          <w:szCs w:val="20"/>
          <w:color w:val="133D93"/>
          <w:spacing w:val="-33"/>
          <w:w w:val="93"/>
          <w:b/>
          <w:bCs/>
          <w:position w:val="1"/>
        </w:rPr>
        <w:t>v</w:t>
      </w:r>
      <w:r>
        <w:rPr>
          <w:rFonts w:ascii="Arial" w:hAnsi="Arial" w:cs="Arial" w:eastAsia="Arial"/>
          <w:sz w:val="20"/>
          <w:szCs w:val="20"/>
          <w:color w:val="363636"/>
          <w:spacing w:val="-101"/>
          <w:w w:val="93"/>
          <w:b/>
          <w:bCs/>
          <w:position w:val="1"/>
        </w:rPr>
        <w:t>G</w:t>
      </w:r>
      <w:r>
        <w:rPr>
          <w:rFonts w:ascii="Arial" w:hAnsi="Arial" w:cs="Arial" w:eastAsia="Arial"/>
          <w:sz w:val="20"/>
          <w:szCs w:val="20"/>
          <w:color w:val="5B5B5B"/>
          <w:spacing w:val="-56"/>
          <w:w w:val="200"/>
          <w:b/>
          <w:bCs/>
          <w:position w:val="1"/>
        </w:rPr>
        <w:t>;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4"/>
          <w:b/>
          <w:bCs/>
          <w:position w:val="1"/>
        </w:rPr>
        <w:t>RUf</w:t>
      </w:r>
      <w:r>
        <w:rPr>
          <w:rFonts w:ascii="Arial" w:hAnsi="Arial" w:cs="Arial" w:eastAsia="Arial"/>
          <w:sz w:val="20"/>
          <w:szCs w:val="20"/>
          <w:color w:val="363636"/>
          <w:spacing w:val="17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100"/>
          <w:b/>
          <w:bCs/>
          <w:position w:val="1"/>
        </w:rPr>
        <w:t>LA,</w:t>
      </w:r>
      <w:r>
        <w:rPr>
          <w:rFonts w:ascii="Arial" w:hAnsi="Arial" w:cs="Arial" w:eastAsia="Arial"/>
          <w:sz w:val="20"/>
          <w:szCs w:val="20"/>
          <w:color w:val="757575"/>
          <w:spacing w:val="9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0"/>
          <w:szCs w:val="20"/>
          <w:color w:val="C6C6C6"/>
          <w:spacing w:val="0"/>
          <w:w w:val="234"/>
          <w:position w:val="1"/>
        </w:rPr>
        <w:t>..</w:t>
      </w:r>
      <w:r>
        <w:rPr>
          <w:rFonts w:ascii="Arial" w:hAnsi="Arial" w:cs="Arial" w:eastAsia="Arial"/>
          <w:sz w:val="20"/>
          <w:szCs w:val="20"/>
          <w:color w:val="C6C6C6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41"/>
          <w:position w:val="1"/>
        </w:rPr>
        <w:t>_</w:t>
      </w:r>
      <w:r>
        <w:rPr>
          <w:rFonts w:ascii="Arial" w:hAnsi="Arial" w:cs="Arial" w:eastAsia="Arial"/>
          <w:sz w:val="20"/>
          <w:szCs w:val="20"/>
          <w:color w:val="9C9E9C"/>
          <w:spacing w:val="0"/>
          <w:w w:val="41"/>
          <w:position w:val="1"/>
        </w:rPr>
        <w:t>   </w:t>
      </w:r>
      <w:r>
        <w:rPr>
          <w:rFonts w:ascii="Arial" w:hAnsi="Arial" w:cs="Arial" w:eastAsia="Arial"/>
          <w:sz w:val="20"/>
          <w:szCs w:val="20"/>
          <w:color w:val="9C9E9C"/>
          <w:spacing w:val="14"/>
          <w:w w:val="41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C6C6C6"/>
          <w:spacing w:val="0"/>
          <w:w w:val="167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C6C6C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C6C6C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45"/>
          <w:position w:val="-1"/>
        </w:rPr>
        <w:t>Bin: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77" w:lineRule="exact"/>
        <w:ind w:left="2758" w:right="-20"/>
        <w:jc w:val="left"/>
        <w:tabs>
          <w:tab w:pos="8200" w:val="left"/>
          <w:tab w:pos="9020" w:val="left"/>
          <w:tab w:pos="9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4"/>
        </w:rPr>
        <w:t>Okta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4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5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b/>
          <w:bCs/>
          <w:position w:val="4"/>
        </w:rPr>
        <w:t>Ç</w:t>
      </w:r>
      <w:r>
        <w:rPr>
          <w:rFonts w:ascii="Arial" w:hAnsi="Arial" w:cs="Arial" w:eastAsia="Arial"/>
          <w:sz w:val="19"/>
          <w:szCs w:val="19"/>
          <w:color w:val="757575"/>
          <w:spacing w:val="3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b/>
          <w:bCs/>
          <w:position w:val="4"/>
        </w:rPr>
        <w:t>NAR</w:t>
      </w:r>
      <w:r>
        <w:rPr>
          <w:rFonts w:ascii="Arial" w:hAnsi="Arial" w:cs="Arial" w:eastAsia="Arial"/>
          <w:sz w:val="19"/>
          <w:szCs w:val="19"/>
          <w:color w:val="757575"/>
          <w:spacing w:val="-4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1D248E"/>
          <w:spacing w:val="0"/>
          <w:w w:val="512"/>
          <w:position w:val="-2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1D248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1D248E"/>
          <w:spacing w:val="0"/>
          <w:w w:val="266"/>
          <w:position w:val="-2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1D248E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131AA3"/>
          <w:spacing w:val="0"/>
          <w:w w:val="75"/>
          <w:position w:val="-2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131AA3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24B9A"/>
          <w:spacing w:val="0"/>
          <w:w w:val="67"/>
          <w:position w:val="-2"/>
        </w:rPr>
        <w:t>Jr</w:t>
      </w:r>
      <w:r>
        <w:rPr>
          <w:rFonts w:ascii="Times New Roman" w:hAnsi="Times New Roman" w:cs="Times New Roman" w:eastAsia="Times New Roman"/>
          <w:sz w:val="26"/>
          <w:szCs w:val="26"/>
          <w:color w:val="424B9A"/>
          <w:spacing w:val="-27"/>
          <w:w w:val="67"/>
          <w:position w:val="-2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8"/>
          <w:w w:val="38"/>
          <w:position w:val="-2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57"/>
          <w:position w:val="-2"/>
        </w:rPr>
        <w:t>'"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1"/>
          <w:position w:val="-2"/>
        </w:rPr>
        <w:t>'J)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E9C"/>
          <w:spacing w:val="0"/>
          <w:w w:val="100"/>
          <w:position w:val="-2"/>
        </w:rPr>
        <w:t>fJ</w:t>
      </w:r>
      <w:r>
        <w:rPr>
          <w:rFonts w:ascii="Times New Roman" w:hAnsi="Times New Roman" w:cs="Times New Roman" w:eastAsia="Times New Roman"/>
          <w:sz w:val="18"/>
          <w:szCs w:val="18"/>
          <w:color w:val="9C9E9C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9C9E9C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55"/>
          <w:position w:val="-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55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55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6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76"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0" w:after="0" w:line="165" w:lineRule="exact"/>
        <w:ind w:left="2653" w:right="-228"/>
        <w:jc w:val="left"/>
        <w:tabs>
          <w:tab w:pos="8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5"/>
          <w:szCs w:val="125"/>
          <w:color w:val="2F3687"/>
          <w:spacing w:val="0"/>
          <w:w w:val="100"/>
          <w:position w:val="-87"/>
        </w:rPr>
        <w:t>L</w:t>
      </w:r>
      <w:r>
        <w:rPr>
          <w:rFonts w:ascii="Times New Roman" w:hAnsi="Times New Roman" w:cs="Times New Roman" w:eastAsia="Times New Roman"/>
          <w:sz w:val="125"/>
          <w:szCs w:val="125"/>
          <w:color w:val="2F3687"/>
          <w:spacing w:val="-213"/>
          <w:w w:val="100"/>
          <w:position w:val="-87"/>
        </w:rPr>
        <w:t> </w:t>
      </w:r>
      <w:r>
        <w:rPr>
          <w:rFonts w:ascii="Times New Roman" w:hAnsi="Times New Roman" w:cs="Times New Roman" w:eastAsia="Times New Roman"/>
          <w:sz w:val="125"/>
          <w:szCs w:val="125"/>
          <w:color w:val="2F3687"/>
          <w:spacing w:val="0"/>
          <w:w w:val="100"/>
          <w:position w:val="-87"/>
        </w:rPr>
        <w:tab/>
      </w:r>
      <w:r>
        <w:rPr>
          <w:rFonts w:ascii="Times New Roman" w:hAnsi="Times New Roman" w:cs="Times New Roman" w:eastAsia="Times New Roman"/>
          <w:sz w:val="125"/>
          <w:szCs w:val="125"/>
          <w:color w:val="2F3687"/>
          <w:spacing w:val="0"/>
          <w:w w:val="100"/>
          <w:position w:val="-87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57"/>
          <w:position w:val="-4"/>
        </w:rPr>
        <w:t>Biil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57"/>
          <w:position w:val="-4"/>
        </w:rPr>
        <w:t>l</w:t>
      </w:r>
      <w:r>
        <w:rPr>
          <w:rFonts w:ascii="Arial" w:hAnsi="Arial" w:cs="Arial" w:eastAsia="Arial"/>
          <w:sz w:val="20"/>
          <w:szCs w:val="20"/>
          <w:color w:val="5B5B5B"/>
          <w:spacing w:val="34"/>
          <w:w w:val="157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1D248E"/>
          <w:spacing w:val="0"/>
          <w:w w:val="15"/>
          <w:b/>
          <w:bCs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1D248E"/>
          <w:spacing w:val="-2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-13"/>
          <w:w w:val="51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4527E"/>
          <w:spacing w:val="0"/>
          <w:w w:val="105"/>
          <w:b/>
          <w:bCs/>
          <w:position w:val="-4"/>
        </w:rPr>
        <w:t>..t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52" w:lineRule="exact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06989"/>
          <w:spacing w:val="-38"/>
          <w:w w:val="100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A8C8C"/>
          <w:spacing w:val="0"/>
          <w:w w:val="100"/>
          <w:i/>
          <w:position w:val="-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8A8C8C"/>
          <w:spacing w:val="-27"/>
          <w:w w:val="100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7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37"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9391" w:space="109"/>
            <w:col w:w="2300"/>
          </w:cols>
        </w:sectPr>
      </w:pPr>
      <w:rPr/>
    </w:p>
    <w:p>
      <w:pPr>
        <w:spacing w:before="0" w:after="0" w:line="354" w:lineRule="exact"/>
        <w:ind w:right="-20"/>
        <w:jc w:val="righ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428.204041pt;margin-top:.465671pt;width:129.526632pt;height:3.11247pt;mso-position-horizontal-relative:page;mso-position-vertical-relative:paragraph;z-index:-14963" coordorigin="8564,9" coordsize="2591,62">
            <v:group style="position:absolute;left:8595;top:40;width:2155;height:2" coordorigin="8595,40" coordsize="2155,2">
              <v:shape style="position:absolute;left:8595;top:40;width:2155;height:2" coordorigin="8595,40" coordsize="2155,0" path="m8595,40l10750,40e" filled="f" stroked="t" strokeweight="3.11247pt" strokecolor="#546087">
                <v:path arrowok="t"/>
              </v:shape>
            </v:group>
            <v:group style="position:absolute;left:10745;top:40;width:402;height:2" coordorigin="10745,40" coordsize="402,2">
              <v:shape style="position:absolute;left:10745;top:40;width:402;height:2" coordorigin="10745,40" coordsize="402,0" path="m10745,40l11147,40e" filled="f" stroked="t" strokeweight=".718262pt" strokecolor="#AFB3B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303802pt;margin-top:13.308454pt;width:3.6652pt;height:5pt;mso-position-horizontal-relative:page;mso-position-vertical-relative:paragraph;z-index:-14956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2F3687"/>
                      <w:spacing w:val="0"/>
                      <w:w w:val="100"/>
                      <w:i/>
                    </w:rPr>
                    <w:t>4!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424B9A"/>
          <w:spacing w:val="0"/>
          <w:w w:val="111"/>
          <w:b/>
          <w:bCs/>
        </w:rPr>
        <w:t>p--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0" w:after="0" w:line="38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363B64"/>
          <w:w w:val="238"/>
          <w:position w:val="2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363B64"/>
          <w:spacing w:val="22"/>
          <w:w w:val="238"/>
          <w:position w:val="2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363B64"/>
          <w:spacing w:val="-25"/>
          <w:w w:val="238"/>
          <w:position w:val="2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9C9E9C"/>
          <w:spacing w:val="-85"/>
          <w:w w:val="188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3"/>
          <w:w w:val="169"/>
          <w:position w:val="-4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757575"/>
          <w:spacing w:val="-44"/>
          <w:w w:val="81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41"/>
          <w:w w:val="17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83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-4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1"/>
          <w:w w:val="89"/>
          <w:position w:val="-4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5B5B5B"/>
          <w:spacing w:val="-40"/>
          <w:w w:val="168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88"/>
          <w:position w:val="-4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8A8C8C"/>
          <w:spacing w:val="-127"/>
          <w:w w:val="99"/>
          <w:position w:val="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-4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A8C8C"/>
          <w:spacing w:val="0"/>
          <w:w w:val="99"/>
          <w:position w:val="2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8A8C8C"/>
          <w:spacing w:val="-68"/>
          <w:w w:val="99"/>
          <w:position w:val="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9"/>
          <w:w w:val="122"/>
          <w:position w:val="-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8A8C8C"/>
          <w:spacing w:val="18"/>
          <w:w w:val="99"/>
          <w:position w:val="2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0"/>
          <w:w w:val="41"/>
          <w:position w:val="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0"/>
          <w:w w:val="85"/>
          <w:position w:val="2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8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48"/>
          <w:w w:val="18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1"/>
          <w:position w:val="-4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6754" w:space="1712"/>
            <w:col w:w="3334"/>
          </w:cols>
        </w:sectPr>
      </w:pPr>
      <w:rPr/>
    </w:p>
    <w:p>
      <w:pPr>
        <w:spacing w:before="11" w:after="0" w:line="179" w:lineRule="exact"/>
        <w:ind w:left="5325" w:right="-20"/>
        <w:jc w:val="left"/>
        <w:tabs>
          <w:tab w:pos="9000" w:val="left"/>
          <w:tab w:pos="107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310.648438pt;margin-top:1.989733pt;width:.1pt;height:7.189747pt;mso-position-horizontal-relative:page;mso-position-vertical-relative:paragraph;z-index:-14962" coordorigin="6213,40" coordsize="2,144">
            <v:shape style="position:absolute;left:6213;top:40;width:2;height:144" coordorigin="6213,40" coordsize="0,144" path="m6213,184l6213,40e" filled="f" stroked="t" strokeweight=".957683pt" strokecolor="#444B5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217896pt;margin-top:5.081791pt;width:7.00256pt;height:16pt;mso-position-horizontal-relative:page;mso-position-vertical-relative:paragraph;z-index:-1495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1B1B1"/>
                      <w:spacing w:val="0"/>
                      <w:w w:val="78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:A.NZAN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63"/>
          <w:position w:val="-3"/>
        </w:rPr>
        <w:t>h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98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757575"/>
          <w:spacing w:val="2"/>
          <w:w w:val="97"/>
          <w:position w:val="-3"/>
        </w:rPr>
        <w:t>;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9"/>
          <w:position w:val="-3"/>
        </w:rPr>
        <w:t>$ubf.1Aü</w:t>
      </w:r>
      <w:r>
        <w:rPr>
          <w:rFonts w:ascii="Arial" w:hAnsi="Arial" w:cs="Arial" w:eastAsia="Arial"/>
          <w:sz w:val="18"/>
          <w:szCs w:val="18"/>
          <w:color w:val="5B5B5B"/>
          <w:spacing w:val="-48"/>
          <w:w w:val="90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C6C6C6"/>
          <w:spacing w:val="0"/>
          <w:w w:val="18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C6C6C6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205"/>
          <w:position w:val="-3"/>
        </w:rPr>
        <w:t>r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65"/>
          <w:i/>
          <w:position w:val="-3"/>
        </w:rPr>
        <w:t>M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64"/>
          <w:position w:val="-3"/>
        </w:rPr>
        <w:t>•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" w:lineRule="atLeast"/>
        <w:ind w:right="1982"/>
        <w:jc w:val="right"/>
        <w:tabs>
          <w:tab w:pos="5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0.612389pt;margin-top:8.450745pt;width:8.83116pt;height:25.5pt;mso-position-horizontal-relative:page;mso-position-vertical-relative:paragraph;z-index:-14955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424B9A"/>
                      <w:spacing w:val="0"/>
                      <w:w w:val="10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9C9E9C"/>
          <w:w w:val="110"/>
        </w:rPr>
        <w:t>'</w:t>
      </w:r>
      <w:r>
        <w:rPr>
          <w:rFonts w:ascii="Arial" w:hAnsi="Arial" w:cs="Arial" w:eastAsia="Arial"/>
          <w:sz w:val="26"/>
          <w:szCs w:val="26"/>
          <w:color w:val="9C9E9C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9C9E9C"/>
          <w:w w:val="100"/>
        </w:rPr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42"/>
        </w:rPr>
        <w:t>':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0" w:after="0" w:line="6" w:lineRule="atLeast"/>
        <w:ind w:left="57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0.874023pt;margin-top:9.588118pt;width:32.082382pt;height:.1pt;mso-position-horizontal-relative:page;mso-position-vertical-relative:paragraph;z-index:-14961" coordorigin="4017,192" coordsize="642,2">
            <v:shape style="position:absolute;left:4017;top:192;width:642;height:2" coordorigin="4017,192" coordsize="642,0" path="m4017,192l4659,192e" filled="f" stroked="t" strokeweight=".718262pt" strokecolor="#4B54A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2500" w:right="-105"/>
        <w:jc w:val="left"/>
        <w:tabs>
          <w:tab w:pos="3660" w:val="left"/>
          <w:tab w:pos="92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B1B1B1"/>
          <w:spacing w:val="-45"/>
          <w:w w:val="147"/>
          <w:position w:val="-7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30"/>
          <w:w w:val="81"/>
          <w:position w:val="-11"/>
        </w:rPr>
        <w:t>.</w:t>
      </w:r>
      <w:r>
        <w:rPr>
          <w:rFonts w:ascii="Arial" w:hAnsi="Arial" w:cs="Arial" w:eastAsia="Arial"/>
          <w:sz w:val="15"/>
          <w:szCs w:val="15"/>
          <w:color w:val="B1B1B1"/>
          <w:spacing w:val="-11"/>
          <w:w w:val="68"/>
          <w:position w:val="-7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30"/>
          <w:w w:val="80"/>
          <w:position w:val="-11"/>
        </w:rPr>
        <w:t>:</w:t>
      </w:r>
      <w:r>
        <w:rPr>
          <w:rFonts w:ascii="Arial" w:hAnsi="Arial" w:cs="Arial" w:eastAsia="Arial"/>
          <w:sz w:val="15"/>
          <w:szCs w:val="15"/>
          <w:color w:val="B1B1B1"/>
          <w:spacing w:val="-14"/>
          <w:w w:val="67"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27"/>
          <w:w w:val="80"/>
          <w:position w:val="-11"/>
        </w:rPr>
        <w:t>: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67"/>
          <w:position w:val="-7"/>
        </w:rPr>
        <w:t>'</w:t>
      </w:r>
      <w:r>
        <w:rPr>
          <w:rFonts w:ascii="Arial" w:hAnsi="Arial" w:cs="Arial" w:eastAsia="Arial"/>
          <w:sz w:val="15"/>
          <w:szCs w:val="15"/>
          <w:color w:val="B1B1B1"/>
          <w:spacing w:val="-43"/>
          <w:w w:val="67"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1"/>
          <w:w w:val="80"/>
          <w:position w:val="-11"/>
        </w:rPr>
        <w:t>/</w:t>
      </w:r>
      <w:r>
        <w:rPr>
          <w:rFonts w:ascii="Arial" w:hAnsi="Arial" w:cs="Arial" w:eastAsia="Arial"/>
          <w:sz w:val="15"/>
          <w:szCs w:val="15"/>
          <w:color w:val="B1B1B1"/>
          <w:spacing w:val="-46"/>
          <w:w w:val="67"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26"/>
          <w:w w:val="81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B64"/>
          <w:spacing w:val="-55"/>
          <w:w w:val="211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34"/>
          <w:w w:val="80"/>
          <w:position w:val="-11"/>
        </w:rPr>
        <w:t>ı</w:t>
      </w:r>
      <w:r>
        <w:rPr>
          <w:rFonts w:ascii="Arial" w:hAnsi="Arial" w:cs="Arial" w:eastAsia="Arial"/>
          <w:sz w:val="15"/>
          <w:szCs w:val="15"/>
          <w:color w:val="B1B1B1"/>
          <w:spacing w:val="10"/>
          <w:w w:val="67"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50"/>
          <w:w w:val="81"/>
          <w:position w:val="-11"/>
        </w:rPr>
        <w:t>_</w:t>
      </w:r>
      <w:r>
        <w:rPr>
          <w:rFonts w:ascii="Arial" w:hAnsi="Arial" w:cs="Arial" w:eastAsia="Arial"/>
          <w:sz w:val="15"/>
          <w:szCs w:val="15"/>
          <w:color w:val="B1B1B1"/>
          <w:spacing w:val="-27"/>
          <w:w w:val="67"/>
          <w:position w:val="-7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12"/>
          <w:w w:val="81"/>
          <w:position w:val="-11"/>
        </w:rPr>
        <w:t>,</w:t>
      </w:r>
      <w:r>
        <w:rPr>
          <w:rFonts w:ascii="Arial" w:hAnsi="Arial" w:cs="Arial" w:eastAsia="Arial"/>
          <w:sz w:val="15"/>
          <w:szCs w:val="15"/>
          <w:color w:val="B1B1B1"/>
          <w:spacing w:val="-34"/>
          <w:w w:val="67"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25"/>
          <w:w w:val="81"/>
          <w:position w:val="-11"/>
        </w:rPr>
        <w:t>J</w:t>
      </w:r>
      <w:r>
        <w:rPr>
          <w:rFonts w:ascii="Arial" w:hAnsi="Arial" w:cs="Arial" w:eastAsia="Arial"/>
          <w:sz w:val="15"/>
          <w:szCs w:val="15"/>
          <w:color w:val="B1B1B1"/>
          <w:spacing w:val="-47"/>
          <w:w w:val="68"/>
          <w:position w:val="-7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1"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1"/>
          <w:shadow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1"/>
          <w:shadow/>
          <w:position w:val="-11"/>
        </w:rPr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1"/>
          <w:position w:val="-11"/>
        </w:rPr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37"/>
          <w:w w:val="80"/>
          <w:position w:val="-11"/>
        </w:rPr>
        <w:t>: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67"/>
          <w:position w:val="-7"/>
        </w:rPr>
        <w:t>.</w:t>
      </w:r>
      <w:r>
        <w:rPr>
          <w:rFonts w:ascii="Arial" w:hAnsi="Arial" w:cs="Arial" w:eastAsia="Arial"/>
          <w:sz w:val="15"/>
          <w:szCs w:val="15"/>
          <w:color w:val="B1B1B1"/>
          <w:spacing w:val="-42"/>
          <w:w w:val="68"/>
          <w:position w:val="-7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0"/>
          <w:w w:val="80"/>
          <w:position w:val="-11"/>
        </w:rPr>
        <w:t>.,jj</w:t>
      </w:r>
      <w:r>
        <w:rPr>
          <w:rFonts w:ascii="Times New Roman" w:hAnsi="Times New Roman" w:cs="Times New Roman" w:eastAsia="Times New Roman"/>
          <w:sz w:val="15"/>
          <w:szCs w:val="15"/>
          <w:color w:val="9C9E9C"/>
          <w:spacing w:val="-31"/>
          <w:w w:val="81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45"/>
          <w:position w:val="-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7"/>
        </w:rPr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88"/>
          <w:position w:val="-10"/>
        </w:rPr>
        <w:t>AY/</w:t>
      </w:r>
      <w:r>
        <w:rPr>
          <w:rFonts w:ascii="Arial" w:hAnsi="Arial" w:cs="Arial" w:eastAsia="Arial"/>
          <w:sz w:val="25"/>
          <w:szCs w:val="25"/>
          <w:color w:val="B1B1B1"/>
          <w:spacing w:val="16"/>
          <w:w w:val="88"/>
          <w:position w:val="-10"/>
        </w:rPr>
        <w:t> </w:t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48"/>
          <w:position w:val="-6"/>
        </w:rPr>
        <w:t>·.</w:t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00"/>
          <w:position w:val="-6"/>
        </w:rPr>
      </w:r>
      <w:r>
        <w:rPr>
          <w:rFonts w:ascii="Arial" w:hAnsi="Arial" w:cs="Arial" w:eastAsia="Arial"/>
          <w:sz w:val="32"/>
          <w:szCs w:val="32"/>
          <w:color w:val="9C9E9C"/>
          <w:spacing w:val="0"/>
          <w:w w:val="149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109"/>
        <w:jc w:val="left"/>
        <w:tabs>
          <w:tab w:pos="4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B1B1B1"/>
          <w:spacing w:val="-78"/>
          <w:w w:val="68"/>
          <w:position w:val="-8"/>
        </w:rPr>
        <w:t>-</w:t>
      </w:r>
      <w:r>
        <w:rPr>
          <w:rFonts w:ascii="Arial" w:hAnsi="Arial" w:cs="Arial" w:eastAsia="Arial"/>
          <w:sz w:val="46"/>
          <w:szCs w:val="46"/>
          <w:color w:val="B1B1B1"/>
          <w:spacing w:val="-84"/>
          <w:w w:val="57"/>
          <w:position w:val="-13"/>
        </w:rPr>
        <w:t>.</w:t>
      </w:r>
      <w:r>
        <w:rPr>
          <w:rFonts w:ascii="Arial" w:hAnsi="Arial" w:cs="Arial" w:eastAsia="Arial"/>
          <w:sz w:val="26"/>
          <w:szCs w:val="26"/>
          <w:color w:val="8A8C8C"/>
          <w:spacing w:val="-14"/>
          <w:w w:val="74"/>
          <w:position w:val="-8"/>
        </w:rPr>
        <w:t>·</w:t>
      </w:r>
      <w:r>
        <w:rPr>
          <w:rFonts w:ascii="Arial" w:hAnsi="Arial" w:cs="Arial" w:eastAsia="Arial"/>
          <w:sz w:val="46"/>
          <w:szCs w:val="46"/>
          <w:color w:val="B1B1B1"/>
          <w:spacing w:val="25"/>
          <w:w w:val="57"/>
          <w:position w:val="-13"/>
        </w:rPr>
        <w:t>.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91"/>
          <w:i/>
          <w:position w:val="-13"/>
        </w:rPr>
        <w:t>]'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i/>
          <w:position w:val="-13"/>
        </w:rPr>
        <w:tab/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i/>
          <w:position w:val="-13"/>
        </w:rPr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89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B1B1B1"/>
          <w:spacing w:val="-44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237"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B1B1B1"/>
          <w:spacing w:val="0"/>
          <w:w w:val="53"/>
          <w:position w:val="13"/>
        </w:rPr>
        <w:t>..</w:t>
      </w:r>
      <w:r>
        <w:rPr>
          <w:rFonts w:ascii="Arial" w:hAnsi="Arial" w:cs="Arial" w:eastAsia="Arial"/>
          <w:sz w:val="33"/>
          <w:szCs w:val="33"/>
          <w:color w:val="B1B1B1"/>
          <w:spacing w:val="20"/>
          <w:w w:val="53"/>
          <w:position w:val="13"/>
        </w:rPr>
        <w:t> </w:t>
      </w:r>
      <w:r>
        <w:rPr>
          <w:rFonts w:ascii="Arial" w:hAnsi="Arial" w:cs="Arial" w:eastAsia="Arial"/>
          <w:sz w:val="37"/>
          <w:szCs w:val="37"/>
          <w:color w:val="8A8C8C"/>
          <w:spacing w:val="0"/>
          <w:w w:val="103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3" w:equalWidth="0">
            <w:col w:w="9366" w:space="125"/>
            <w:col w:w="695" w:space="569"/>
            <w:col w:w="1045"/>
          </w:cols>
        </w:sectPr>
      </w:pPr>
      <w:rPr/>
    </w:p>
    <w:p>
      <w:pPr>
        <w:spacing w:before="0" w:after="0" w:line="262" w:lineRule="exact"/>
        <w:ind w:left="2500" w:right="-93"/>
        <w:jc w:val="left"/>
        <w:tabs>
          <w:tab w:pos="95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64"/>
          <w:position w:val="-1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1"/>
          <w:w w:val="64"/>
          <w:position w:val="-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64"/>
          <w:position w:val="-10"/>
        </w:rPr>
        <w:t>i\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64"/>
          <w:position w:val="-10"/>
        </w:rPr>
        <w:t>.1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64"/>
          <w:position w:val="-1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23"/>
          <w:w w:val="64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10"/>
        </w:rPr>
        <w:t>L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10"/>
        </w:rPr>
        <w:t>\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10"/>
        </w:rPr>
        <w:t>iU</w:t>
      </w:r>
      <w:r>
        <w:rPr>
          <w:rFonts w:ascii="Arial" w:hAnsi="Arial" w:cs="Arial" w:eastAsia="Arial"/>
          <w:sz w:val="19"/>
          <w:szCs w:val="19"/>
          <w:color w:val="B1B1B1"/>
          <w:spacing w:val="35"/>
          <w:w w:val="100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59"/>
          <w:b/>
          <w:bCs/>
          <w:position w:val="-10"/>
        </w:rPr>
        <w:t>B;·)</w:t>
      </w:r>
      <w:r>
        <w:rPr>
          <w:rFonts w:ascii="Arial" w:hAnsi="Arial" w:cs="Arial" w:eastAsia="Arial"/>
          <w:sz w:val="21"/>
          <w:szCs w:val="21"/>
          <w:color w:val="B1B1B1"/>
          <w:spacing w:val="-24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59"/>
          <w:b/>
          <w:bCs/>
          <w:position w:val="-10"/>
        </w:rPr>
        <w:t>:··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59"/>
          <w:b/>
          <w:bCs/>
          <w:position w:val="-10"/>
        </w:rPr>
        <w:t>   </w:t>
      </w:r>
      <w:r>
        <w:rPr>
          <w:rFonts w:ascii="Arial" w:hAnsi="Arial" w:cs="Arial" w:eastAsia="Arial"/>
          <w:sz w:val="21"/>
          <w:szCs w:val="21"/>
          <w:color w:val="B1B1B1"/>
          <w:spacing w:val="32"/>
          <w:w w:val="59"/>
          <w:b/>
          <w:bCs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i/>
          <w:position w:val="-8"/>
        </w:rPr>
        <w:t>i</w:t>
      </w:r>
      <w:r>
        <w:rPr>
          <w:rFonts w:ascii="Arial" w:hAnsi="Arial" w:cs="Arial" w:eastAsia="Arial"/>
          <w:sz w:val="10"/>
          <w:szCs w:val="10"/>
          <w:color w:val="B1B1B1"/>
          <w:spacing w:val="-23"/>
          <w:w w:val="100"/>
          <w:i/>
          <w:position w:val="-8"/>
        </w:rPr>
        <w:t> 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7"/>
          <w:szCs w:val="17"/>
          <w:color w:val="8A8C8C"/>
          <w:spacing w:val="0"/>
          <w:w w:val="216"/>
          <w:i/>
          <w:position w:val="3"/>
        </w:rPr>
        <w:t>;</w:t>
      </w:r>
      <w:r>
        <w:rPr>
          <w:rFonts w:ascii="Arial" w:hAnsi="Arial" w:cs="Arial" w:eastAsia="Arial"/>
          <w:sz w:val="17"/>
          <w:szCs w:val="17"/>
          <w:color w:val="8A8C8C"/>
          <w:spacing w:val="-2"/>
          <w:w w:val="216"/>
          <w:i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4"/>
          <w:i/>
          <w:position w:val="3"/>
        </w:rPr>
        <w:t>.: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4"/>
          <w:i/>
          <w:position w:val="3"/>
        </w:rPr>
        <w:t>i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4"/>
          <w:i/>
          <w:position w:val="3"/>
        </w:rPr>
        <w:t>  </w:t>
      </w:r>
      <w:r>
        <w:rPr>
          <w:rFonts w:ascii="Arial" w:hAnsi="Arial" w:cs="Arial" w:eastAsia="Arial"/>
          <w:sz w:val="17"/>
          <w:szCs w:val="17"/>
          <w:color w:val="363636"/>
          <w:spacing w:val="2"/>
          <w:w w:val="54"/>
          <w:i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3"/>
        </w:rPr>
        <w:t>f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35"/>
          <w:w w:val="100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57"/>
          <w:position w:val="3"/>
        </w:rPr>
        <w:t>.&gt;</w:t>
      </w:r>
      <w:r>
        <w:rPr>
          <w:rFonts w:ascii="Arial" w:hAnsi="Arial" w:cs="Arial" w:eastAsia="Arial"/>
          <w:sz w:val="22"/>
          <w:szCs w:val="22"/>
          <w:color w:val="363636"/>
          <w:spacing w:val="18"/>
          <w:w w:val="57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1"/>
          <w:b/>
          <w:bCs/>
        </w:rPr>
        <w:t>;·.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7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56"/>
          <w:b/>
          <w:bCs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14"/>
          <w:w w:val="156"/>
          <w:b/>
          <w:bCs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88"/>
          <w:b/>
          <w:bCs/>
        </w:rPr>
        <w:t>(fo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10304" w:space="24"/>
            <w:col w:w="1472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507" w:lineRule="exact"/>
        <w:ind w:left="263" w:right="-108"/>
        <w:jc w:val="left"/>
        <w:tabs>
          <w:tab w:pos="256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2F3687"/>
          <w:spacing w:val="0"/>
          <w:w w:val="62"/>
          <w:b/>
          <w:bCs/>
          <w:position w:val="-2"/>
        </w:rPr>
        <w:t>ooti\9-.S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-20"/>
        <w:jc w:val="left"/>
        <w:tabs>
          <w:tab w:pos="5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C9E9C"/>
          <w:spacing w:val="0"/>
          <w:w w:val="100"/>
          <w:i/>
        </w:rPr>
        <w:t>.:</w:t>
      </w:r>
      <w:r>
        <w:rPr>
          <w:rFonts w:ascii="Arial" w:hAnsi="Arial" w:cs="Arial" w:eastAsia="Arial"/>
          <w:sz w:val="11"/>
          <w:szCs w:val="11"/>
          <w:color w:val="9C9E9C"/>
          <w:spacing w:val="0"/>
          <w:w w:val="100"/>
          <w:i/>
        </w:rPr>
        <w:t>-</w:t>
      </w:r>
      <w:r>
        <w:rPr>
          <w:rFonts w:ascii="Arial" w:hAnsi="Arial" w:cs="Arial" w:eastAsia="Arial"/>
          <w:sz w:val="11"/>
          <w:szCs w:val="11"/>
          <w:color w:val="9C9E9C"/>
          <w:spacing w:val="-30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9C9E9C"/>
          <w:spacing w:val="0"/>
          <w:w w:val="100"/>
          <w:i/>
        </w:rPr>
        <w:tab/>
      </w:r>
      <w:r>
        <w:rPr>
          <w:rFonts w:ascii="Arial" w:hAnsi="Arial" w:cs="Arial" w:eastAsia="Arial"/>
          <w:sz w:val="11"/>
          <w:szCs w:val="11"/>
          <w:color w:val="9C9E9C"/>
          <w:spacing w:val="0"/>
          <w:w w:val="100"/>
          <w:i/>
        </w:rPr>
      </w:r>
      <w:r>
        <w:rPr>
          <w:rFonts w:ascii="Arial" w:hAnsi="Arial" w:cs="Arial" w:eastAsia="Arial"/>
          <w:sz w:val="11"/>
          <w:szCs w:val="11"/>
          <w:color w:val="5B5B5B"/>
          <w:spacing w:val="0"/>
          <w:w w:val="143"/>
          <w:i/>
        </w:rPr>
        <w:t>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20"/>
          <w:cols w:num="2" w:equalWidth="0">
            <w:col w:w="3679" w:space="6141"/>
            <w:col w:w="1980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9.45712pt;margin-top:23.726639pt;width:574.968958pt;height:793.387699pt;mso-position-horizontal-relative:page;mso-position-vertical-relative:page;z-index:-14967" coordorigin="189,475" coordsize="11499,15868">
            <v:group style="position:absolute;left:230;top:489;width:517;height:2" coordorigin="230,489" coordsize="517,2">
              <v:shape style="position:absolute;left:230;top:489;width:517;height:2" coordorigin="230,489" coordsize="517,0" path="m230,489l747,489e" filled="f" stroked="t" strokeweight=".478842pt" strokecolor="#4F4F4F">
                <v:path arrowok="t"/>
              </v:shape>
            </v:group>
            <v:group style="position:absolute;left:230;top:494;width:11406;height:2" coordorigin="230,494" coordsize="11406,2">
              <v:shape style="position:absolute;left:230;top:494;width:11406;height:2" coordorigin="230,494" coordsize="11406,0" path="m230,494l11636,494e" filled="f" stroked="t" strokeweight=".718262pt" strokecolor="#5B5B5B">
                <v:path arrowok="t"/>
              </v:shape>
            </v:group>
            <v:group style="position:absolute;left:2186;top:489;width:2;height:1170" coordorigin="2186,489" coordsize="2,1170">
              <v:shape style="position:absolute;left:2186;top:489;width:2;height:1170" coordorigin="2186,489" coordsize="0,1170" path="m2186,1658l2186,489e" filled="f" stroked="t" strokeweight=".957683pt" strokecolor="#8C8C8C">
                <v:path arrowok="t"/>
              </v:shape>
            </v:group>
            <v:group style="position:absolute;left:2140;top:494;width:943;height:2" coordorigin="2140,494" coordsize="943,2">
              <v:shape style="position:absolute;left:2140;top:494;width:943;height:2" coordorigin="2140,494" coordsize="943,0" path="m2140,494l3084,494e" filled="f" stroked="t" strokeweight=".478842pt" strokecolor="#343434">
                <v:path arrowok="t"/>
              </v:shape>
            </v:group>
            <v:group style="position:absolute;left:8976;top:484;width:2;height:532" coordorigin="8976,484" coordsize="2,532">
              <v:shape style="position:absolute;left:8976;top:484;width:2;height:532" coordorigin="8976,484" coordsize="0,532" path="m8976,1016l8976,484e" filled="f" stroked="t" strokeweight=".957683pt" strokecolor="#747474">
                <v:path arrowok="t"/>
              </v:shape>
            </v:group>
            <v:group style="position:absolute;left:9347;top:498;width:1427;height:2" coordorigin="9347,498" coordsize="1427,2">
              <v:shape style="position:absolute;left:9347;top:498;width:1427;height:2" coordorigin="9347,498" coordsize="1427,0" path="m9347,498l10774,498e" filled="f" stroked="t" strokeweight=".478842pt" strokecolor="#3B3B3B">
                <v:path arrowok="t"/>
              </v:shape>
            </v:group>
            <v:group style="position:absolute;left:10716;top:496;width:460;height:2" coordorigin="10716,496" coordsize="460,2">
              <v:shape style="position:absolute;left:10716;top:496;width:460;height:2" coordorigin="10716,496" coordsize="460,0" path="m10716,496l11176,496e" filled="f" stroked="t" strokeweight=".718262pt" strokecolor="#4F4F4F">
                <v:path arrowok="t"/>
              </v:shape>
            </v:group>
            <v:group style="position:absolute;left:11119;top:494;width:522;height:2" coordorigin="11119,494" coordsize="522,2">
              <v:shape style="position:absolute;left:11119;top:494;width:522;height:2" coordorigin="11119,494" coordsize="522,0" path="m11119,494l11641,494e" filled="f" stroked="t" strokeweight=".478842pt" strokecolor="#3B3B3B">
                <v:path arrowok="t"/>
              </v:shape>
            </v:group>
            <v:group style="position:absolute;left:11636;top:489;width:2;height:1026" coordorigin="11636,489" coordsize="2,1026">
              <v:shape style="position:absolute;left:11636;top:489;width:2;height:1026" coordorigin="11636,489" coordsize="0,1026" path="m11636,1515l11636,489e" filled="f" stroked="t" strokeweight=".718262pt" strokecolor="#575757">
                <v:path arrowok="t"/>
              </v:shape>
            </v:group>
            <v:group style="position:absolute;left:8981;top:959;width:2;height:618" coordorigin="8981,959" coordsize="2,618">
              <v:shape style="position:absolute;left:8981;top:959;width:2;height:618" coordorigin="8981,959" coordsize="0,618" path="m8981,1577l8981,959e" filled="f" stroked="t" strokeweight=".718262pt" strokecolor="#606060">
                <v:path arrowok="t"/>
              </v:shape>
            </v:group>
            <v:group style="position:absolute;left:11636;top:959;width:2;height:312" coordorigin="11636,959" coordsize="2,312">
              <v:shape style="position:absolute;left:11636;top:959;width:2;height:312" coordorigin="11636,959" coordsize="0,312" path="m11636,1270l11636,959e" filled="f" stroked="t" strokeweight=".478842pt" strokecolor="#4B4B4B">
                <v:path arrowok="t"/>
              </v:shape>
            </v:group>
            <v:group style="position:absolute;left:225;top:1294;width:2;height:709" coordorigin="225,1294" coordsize="2,709">
              <v:shape style="position:absolute;left:225;top:1294;width:2;height:709" coordorigin="225,1294" coordsize="0,709" path="m225,2004l225,1294e" filled="f" stroked="t" strokeweight=".957683pt" strokecolor="#747474">
                <v:path arrowok="t"/>
              </v:shape>
            </v:group>
            <v:group style="position:absolute;left:215;top:1975;width:3472;height:2" coordorigin="215,1975" coordsize="3472,2">
              <v:shape style="position:absolute;left:215;top:1975;width:3472;height:2" coordorigin="215,1975" coordsize="3472,0" path="m215,1975l3687,1975e" filled="f" stroked="t" strokeweight=".718262pt" strokecolor="#545454">
                <v:path arrowok="t"/>
              </v:shape>
            </v:group>
            <v:group style="position:absolute;left:2188;top:1275;width:2;height:709" coordorigin="2188,1275" coordsize="2,709">
              <v:shape style="position:absolute;left:2188;top:1275;width:2;height:709" coordorigin="2188,1275" coordsize="0,709" path="m2188,1984l2188,1275e" filled="f" stroked="t" strokeweight=".718262pt" strokecolor="#707070">
                <v:path arrowok="t"/>
              </v:shape>
            </v:group>
            <v:group style="position:absolute;left:3630;top:1975;width:2978;height:2" coordorigin="3630,1975" coordsize="2978,2">
              <v:shape style="position:absolute;left:3630;top:1975;width:2978;height:2" coordorigin="3630,1975" coordsize="2978,0" path="m3630,1975l6608,1975e" filled="f" stroked="t" strokeweight=".478842pt" strokecolor="#3B3B3B">
                <v:path arrowok="t"/>
              </v:shape>
            </v:group>
            <v:group style="position:absolute;left:6493;top:1972;width:2514;height:2" coordorigin="6493,1972" coordsize="2514,2">
              <v:shape style="position:absolute;left:6493;top:1972;width:2514;height:2" coordorigin="6493,1972" coordsize="2514,0" path="m6493,1972l9007,1972e" filled="f" stroked="t" strokeweight=".957683pt" strokecolor="#606060">
                <v:path arrowok="t"/>
              </v:shape>
            </v:group>
            <v:group style="position:absolute;left:8983;top:1457;width:2;height:522" coordorigin="8983,1457" coordsize="2,522">
              <v:shape style="position:absolute;left:8983;top:1457;width:2;height:522" coordorigin="8983,1457" coordsize="0,522" path="m8983,1980l8983,1457e" filled="f" stroked="t" strokeweight=".478842pt" strokecolor="#444444">
                <v:path arrowok="t"/>
              </v:shape>
            </v:group>
            <v:group style="position:absolute;left:8935;top:1975;width:1839;height:2" coordorigin="8935,1975" coordsize="1839,2">
              <v:shape style="position:absolute;left:8935;top:1975;width:1839;height:2" coordorigin="8935,1975" coordsize="1839,0" path="m8935,1975l10774,1975e" filled="f" stroked="t" strokeweight=".478842pt" strokecolor="#3F3F3F">
                <v:path arrowok="t"/>
              </v:shape>
            </v:group>
            <v:group style="position:absolute;left:10506;top:1977;width:1144;height:2" coordorigin="10506,1977" coordsize="1144,2">
              <v:shape style="position:absolute;left:10506;top:1977;width:1144;height:2" coordorigin="10506,1977" coordsize="1144,0" path="m10506,1977l11650,1977e" filled="f" stroked="t" strokeweight=".957683pt" strokecolor="#707070">
                <v:path arrowok="t"/>
              </v:shape>
            </v:group>
            <v:group style="position:absolute;left:11643;top:1304;width:2;height:3672" coordorigin="11643,1304" coordsize="2,3672">
              <v:shape style="position:absolute;left:11643;top:1304;width:2;height:3672" coordorigin="11643,1304" coordsize="0,3672" path="m11643,4975l11643,1304e" filled="f" stroked="t" strokeweight=".957683pt" strokecolor="#707070">
                <v:path arrowok="t"/>
              </v:shape>
            </v:group>
            <v:group style="position:absolute;left:206;top:2214;width:1336;height:2" coordorigin="206,2214" coordsize="1336,2">
              <v:shape style="position:absolute;left:206;top:2214;width:1336;height:2" coordorigin="206,2214" coordsize="1336,0" path="m206,2214l1542,2214e" filled="f" stroked="t" strokeweight=".478842pt" strokecolor="#444444">
                <v:path arrowok="t"/>
              </v:shape>
            </v:group>
            <v:group style="position:absolute;left:235;top:2214;width:8763;height:2" coordorigin="235,2214" coordsize="8763,2">
              <v:shape style="position:absolute;left:235;top:2214;width:8763;height:2" coordorigin="235,2214" coordsize="8763,0" path="m235,2214l8997,2214e" filled="f" stroked="t" strokeweight=".718262pt" strokecolor="#575757">
                <v:path arrowok="t"/>
              </v:shape>
            </v:group>
            <v:group style="position:absolute;left:8940;top:2214;width:2236;height:2" coordorigin="8940,2214" coordsize="2236,2">
              <v:shape style="position:absolute;left:8940;top:2214;width:2236;height:2" coordorigin="8940,2214" coordsize="2236,0" path="m8940,2214l11176,2214e" filled="f" stroked="t" strokeweight=".478842pt" strokecolor="#3F3F3F">
                <v:path arrowok="t"/>
              </v:shape>
            </v:group>
            <v:group style="position:absolute;left:11028;top:2214;width:622;height:2" coordorigin="11028,2214" coordsize="622,2">
              <v:shape style="position:absolute;left:11028;top:2214;width:622;height:2" coordorigin="11028,2214" coordsize="622,0" path="m11028,2214l11650,2214e" filled="f" stroked="t" strokeweight=".718262pt" strokecolor="#5B5B5B">
                <v:path arrowok="t"/>
              </v:shape>
            </v:group>
            <v:group style="position:absolute;left:215;top:2459;width:2006;height:2" coordorigin="215,2459" coordsize="2006,2">
              <v:shape style="position:absolute;left:215;top:2459;width:2006;height:2" coordorigin="215,2459" coordsize="2006,0" path="m215,2459l2222,2459e" filled="f" stroked="t" strokeweight=".957683pt" strokecolor="#676767">
                <v:path arrowok="t"/>
              </v:shape>
            </v:group>
            <v:group style="position:absolute;left:1484;top:2456;width:3869;height:2" coordorigin="1484,2456" coordsize="3869,2">
              <v:shape style="position:absolute;left:1484;top:2456;width:3869;height:2" coordorigin="1484,2456" coordsize="3869,0" path="m1484,2456l5353,2456e" filled="f" stroked="t" strokeweight=".718262pt" strokecolor="#545454">
                <v:path arrowok="t"/>
              </v:shape>
            </v:group>
            <v:group style="position:absolute;left:2859;top:2459;width:225;height:2" coordorigin="2859,2459" coordsize="225,2">
              <v:shape style="position:absolute;left:2859;top:2459;width:225;height:2" coordorigin="2859,2459" coordsize="225,0" path="m2859,2459l3084,2459e" filled="f" stroked="t" strokeweight=".478842pt" strokecolor="#3B3B3B">
                <v:path arrowok="t"/>
              </v:shape>
            </v:group>
            <v:group style="position:absolute;left:5296;top:2459;width:3701;height:2" coordorigin="5296,2459" coordsize="3701,2">
              <v:shape style="position:absolute;left:5296;top:2459;width:3701;height:2" coordorigin="5296,2459" coordsize="3701,0" path="m5296,2459l8997,2459e" filled="f" stroked="t" strokeweight=".478842pt" strokecolor="#4F4F4F">
                <v:path arrowok="t"/>
              </v:shape>
            </v:group>
            <v:group style="position:absolute;left:8399;top:2456;width:3251;height:2" coordorigin="8399,2456" coordsize="3251,2">
              <v:shape style="position:absolute;left:8399;top:2456;width:3251;height:2" coordorigin="8399,2456" coordsize="3251,0" path="m8399,2456l11650,2456e" filled="f" stroked="t" strokeweight=".957683pt" strokecolor="#646464">
                <v:path arrowok="t"/>
              </v:shape>
            </v:group>
            <v:group style="position:absolute;left:215;top:2696;width:7005;height:2" coordorigin="215,2696" coordsize="7005,2">
              <v:shape style="position:absolute;left:215;top:2696;width:7005;height:2" coordorigin="215,2696" coordsize="7005,0" path="m215,2696l7221,2696e" filled="f" stroked="t" strokeweight=".718262pt" strokecolor="#707070">
                <v:path arrowok="t"/>
              </v:shape>
            </v:group>
            <v:group style="position:absolute;left:7163;top:2699;width:915;height:2" coordorigin="7163,2699" coordsize="915,2">
              <v:shape style="position:absolute;left:7163;top:2699;width:915;height:2" coordorigin="7163,2699" coordsize="915,0" path="m7163,2699l8078,2699e" filled="f" stroked="t" strokeweight=".478842pt" strokecolor="#4B4B4B">
                <v:path arrowok="t"/>
              </v:shape>
            </v:group>
            <v:group style="position:absolute;left:8021;top:2696;width:1384;height:2" coordorigin="8021,2696" coordsize="1384,2">
              <v:shape style="position:absolute;left:8021;top:2696;width:1384;height:2" coordorigin="8021,2696" coordsize="1384,0" path="m8021,2696l9404,2696e" filled="f" stroked="t" strokeweight=".478842pt" strokecolor="#606060">
                <v:path arrowok="t"/>
              </v:shape>
            </v:group>
            <v:group style="position:absolute;left:9328;top:2696;width:2322;height:2" coordorigin="9328,2696" coordsize="2322,2">
              <v:shape style="position:absolute;left:9328;top:2696;width:2322;height:2" coordorigin="9328,2696" coordsize="2322,0" path="m9328,2696l11650,2696e" filled="f" stroked="t" strokeweight=".957683pt" strokecolor="#7C7C7C">
                <v:path arrowok="t"/>
              </v:shape>
            </v:group>
            <v:group style="position:absolute;left:215;top:2941;width:10961;height:2" coordorigin="215,2941" coordsize="10961,2">
              <v:shape style="position:absolute;left:215;top:2941;width:10961;height:2" coordorigin="215,2941" coordsize="10961,0" path="m215,2941l11176,2941e" filled="f" stroked="t" strokeweight=".718262pt" strokecolor="#5B5B5B">
                <v:path arrowok="t"/>
              </v:shape>
            </v:group>
            <v:group style="position:absolute;left:11119;top:2938;width:532;height:2" coordorigin="11119,2938" coordsize="532,2">
              <v:shape style="position:absolute;left:11119;top:2938;width:532;height:2" coordorigin="11119,2938" coordsize="532,0" path="m11119,2938l11650,2938e" filled="f" stroked="t" strokeweight=".478842pt" strokecolor="#3F3F3F">
                <v:path arrowok="t"/>
              </v:shape>
            </v:group>
            <v:group style="position:absolute;left:215;top:3183;width:1326;height:2" coordorigin="215,3183" coordsize="1326,2">
              <v:shape style="position:absolute;left:215;top:3183;width:1326;height:2" coordorigin="215,3183" coordsize="1326,0" path="m215,3183l1542,3183e" filled="f" stroked="t" strokeweight=".478842pt" strokecolor="#545454">
                <v:path arrowok="t"/>
              </v:shape>
            </v:group>
            <v:group style="position:absolute;left:1484;top:3180;width:3266;height:2" coordorigin="1484,3180" coordsize="3266,2">
              <v:shape style="position:absolute;left:1484;top:3180;width:3266;height:2" coordorigin="1484,3180" coordsize="3266,0" path="m1484,3180l4750,3180e" filled="f" stroked="t" strokeweight=".957683pt" strokecolor="#606060">
                <v:path arrowok="t"/>
              </v:shape>
            </v:group>
            <v:group style="position:absolute;left:4391;top:3180;width:2217;height:2" coordorigin="4391,3180" coordsize="2217,2">
              <v:shape style="position:absolute;left:4391;top:3180;width:2217;height:2" coordorigin="4391,3180" coordsize="2217,0" path="m4391,3180l6608,3180e" filled="f" stroked="t" strokeweight=".718262pt" strokecolor="#4B4B4B">
                <v:path arrowok="t"/>
              </v:shape>
            </v:group>
            <v:group style="position:absolute;left:6551;top:3178;width:488;height:2" coordorigin="6551,3178" coordsize="488,2">
              <v:shape style="position:absolute;left:6551;top:3178;width:488;height:2" coordorigin="6551,3178" coordsize="488,0" path="m6551,3178l7039,3178e" filled="f" stroked="t" strokeweight=".478842pt" strokecolor="#2F2F2F">
                <v:path arrowok="t"/>
              </v:shape>
            </v:group>
            <v:group style="position:absolute;left:6982;top:3183;width:4195;height:2" coordorigin="6982,3183" coordsize="4195,2">
              <v:shape style="position:absolute;left:6982;top:3183;width:4195;height:2" coordorigin="6982,3183" coordsize="4195,0" path="m6982,3183l11176,3183e" filled="f" stroked="t" strokeweight=".718262pt" strokecolor="#575757">
                <v:path arrowok="t"/>
              </v:shape>
            </v:group>
            <v:group style="position:absolute;left:11119;top:3178;width:532;height:2" coordorigin="11119,3178" coordsize="532,2">
              <v:shape style="position:absolute;left:11119;top:3178;width:532;height:2" coordorigin="11119,3178" coordsize="532,0" path="m11119,3178l11650,3178e" filled="f" stroked="t" strokeweight=".478842pt" strokecolor="#444444">
                <v:path arrowok="t"/>
              </v:shape>
            </v:group>
            <v:group style="position:absolute;left:3675;top:3168;width:2;height:786" coordorigin="3675,3168" coordsize="2,786">
              <v:shape style="position:absolute;left:3675;top:3168;width:2;height:786" coordorigin="3675,3168" coordsize="0,786" path="m3675,3954l3675,3168e" filled="f" stroked="t" strokeweight=".957683pt" strokecolor="#707070">
                <v:path arrowok="t"/>
              </v:shape>
            </v:group>
            <v:group style="position:absolute;left:7022;top:3173;width:2;height:484" coordorigin="7022,3173" coordsize="2,484">
              <v:shape style="position:absolute;left:7022;top:3173;width:2;height:484" coordorigin="7022,3173" coordsize="0,484" path="m7022,3657l7022,3173e" filled="f" stroked="t" strokeweight=".718262pt" strokecolor="#3B3B3B">
                <v:path arrowok="t"/>
              </v:shape>
            </v:group>
            <v:group style="position:absolute;left:7015;top:3413;width:1202;height:2" coordorigin="7015,3413" coordsize="1202,2">
              <v:shape style="position:absolute;left:7015;top:3413;width:1202;height:2" coordorigin="7015,3413" coordsize="1202,0" path="m7015,3413l8217,3413e" filled="f" stroked="t" strokeweight="1.197104pt" strokecolor="#4F4F4F">
                <v:path arrowok="t"/>
              </v:shape>
            </v:group>
            <v:group style="position:absolute;left:8375;top:3422;width:2772;height:2" coordorigin="8375,3422" coordsize="2772,2">
              <v:shape style="position:absolute;left:8375;top:3422;width:2772;height:2" coordorigin="8375,3422" coordsize="2772,0" path="m8375,3422l11147,3422e" filled="f" stroked="t" strokeweight=".239421pt" strokecolor="#000000">
                <v:path arrowok="t"/>
              </v:shape>
            </v:group>
            <v:group style="position:absolute;left:11147;top:3422;width:503;height:2" coordorigin="11147,3422" coordsize="503,2">
              <v:shape style="position:absolute;left:11147;top:3422;width:503;height:2" coordorigin="11147,3422" coordsize="503,0" path="m11147,3422l11650,3422e" filled="f" stroked="t" strokeweight=".239421pt" strokecolor="#747474">
                <v:path arrowok="t"/>
              </v:shape>
            </v:group>
            <v:group style="position:absolute;left:3663;top:3628;width:2270;height:2" coordorigin="3663,3628" coordsize="2270,2">
              <v:shape style="position:absolute;left:3663;top:3628;width:2270;height:2" coordorigin="3663,3628" coordsize="2270,0" path="m3663,3628l5933,3628e" filled="f" stroked="t" strokeweight=".718262pt" strokecolor="#5B5B5B">
                <v:path arrowok="t"/>
              </v:shape>
            </v:group>
            <v:group style="position:absolute;left:220;top:3942;width:4228;height:2" coordorigin="220,3942" coordsize="4228,2">
              <v:shape style="position:absolute;left:220;top:3942;width:4228;height:2" coordorigin="220,3942" coordsize="4228,0" path="m220,3942l4448,3942e" filled="f" stroked="t" strokeweight=".957683pt" strokecolor="#5B5B5B">
                <v:path arrowok="t"/>
              </v:shape>
            </v:group>
            <v:group style="position:absolute;left:4391;top:3945;width:2658;height:2" coordorigin="4391,3945" coordsize="2658,2">
              <v:shape style="position:absolute;left:4391;top:3945;width:2658;height:2" coordorigin="4391,3945" coordsize="2658,0" path="m4391,3945l7049,3945e" filled="f" stroked="t" strokeweight=".718262pt" strokecolor="#3F3F3F">
                <v:path arrowok="t"/>
              </v:shape>
            </v:group>
            <v:group style="position:absolute;left:7010;top:3619;width:2;height:326" coordorigin="7010,3619" coordsize="2,326">
              <v:shape style="position:absolute;left:7010;top:3619;width:2;height:326" coordorigin="7010,3619" coordsize="0,326" path="m7010,3945l7010,3619e" filled="f" stroked="t" strokeweight=".718262pt" strokecolor="#3F3F3F">
                <v:path arrowok="t"/>
              </v:shape>
            </v:group>
            <v:group style="position:absolute;left:6977;top:3947;width:3079;height:2" coordorigin="6977,3947" coordsize="3079,2">
              <v:shape style="position:absolute;left:6977;top:3947;width:3079;height:2" coordorigin="6977,3947" coordsize="3079,0" path="m6977,3947l10056,3947e" filled="f" stroked="t" strokeweight=".957683pt" strokecolor="#606060">
                <v:path arrowok="t"/>
              </v:shape>
            </v:group>
            <v:group style="position:absolute;left:9902;top:3947;width:1753;height:2" coordorigin="9902,3947" coordsize="1753,2">
              <v:shape style="position:absolute;left:9902;top:3947;width:1753;height:2" coordorigin="9902,3947" coordsize="1753,0" path="m9902,3947l11655,3947e" filled="f" stroked="t" strokeweight=".478842pt" strokecolor="#484848">
                <v:path arrowok="t"/>
              </v:shape>
            </v:group>
            <v:group style="position:absolute;left:2195;top:3940;width:2;height:12371" coordorigin="2195,3940" coordsize="2,12371">
              <v:shape style="position:absolute;left:2195;top:3940;width:2;height:12371" coordorigin="2195,3940" coordsize="0,12371" path="m2195,16311l2195,3940e" filled="f" stroked="t" strokeweight=".478842pt" strokecolor="#383838">
                <v:path arrowok="t"/>
              </v:shape>
            </v:group>
            <v:group style="position:absolute;left:220;top:4225;width:5133;height:2" coordorigin="220,4225" coordsize="5133,2">
              <v:shape style="position:absolute;left:220;top:4225;width:5133;height:2" coordorigin="220,4225" coordsize="5133,0" path="m220,4225l5353,4225e" filled="f" stroked="t" strokeweight=".957683pt" strokecolor="#5B5B5B">
                <v:path arrowok="t"/>
              </v:shape>
            </v:group>
            <v:group style="position:absolute;left:5296;top:4225;width:2782;height:2" coordorigin="5296,4225" coordsize="2782,2">
              <v:shape style="position:absolute;left:5296;top:4225;width:2782;height:2" coordorigin="5296,4225" coordsize="2782,0" path="m5296,4225l8078,4225e" filled="f" stroked="t" strokeweight=".478842pt" strokecolor="#444444">
                <v:path arrowok="t"/>
              </v:shape>
            </v:group>
            <v:group style="position:absolute;left:8021;top:4223;width:3634;height:2" coordorigin="8021,4223" coordsize="3634,2">
              <v:shape style="position:absolute;left:8021;top:4223;width:3634;height:2" coordorigin="8021,4223" coordsize="3634,0" path="m8021,4223l11655,4223e" filled="f" stroked="t" strokeweight=".957683pt" strokecolor="#676767">
                <v:path arrowok="t"/>
              </v:shape>
            </v:group>
            <v:group style="position:absolute;left:2164;top:4465;width:4717;height:2" coordorigin="2164,4465" coordsize="4717,2">
              <v:shape style="position:absolute;left:2164;top:4465;width:4717;height:2" coordorigin="2164,4465" coordsize="4717,0" path="m2164,4465l6881,4465e" filled="f" stroked="t" strokeweight=".718262pt" strokecolor="#5B5B5B">
                <v:path arrowok="t"/>
              </v:shape>
            </v:group>
            <v:group style="position:absolute;left:6823;top:4462;width:771;height:2" coordorigin="6823,4462" coordsize="771,2">
              <v:shape style="position:absolute;left:6823;top:4462;width:771;height:2" coordorigin="6823,4462" coordsize="771,0" path="m6823,4462l7594,4462e" filled="f" stroked="t" strokeweight=".478842pt" strokecolor="#343434">
                <v:path arrowok="t"/>
              </v:shape>
            </v:group>
            <v:group style="position:absolute;left:7523;top:4465;width:2533;height:2" coordorigin="7523,4465" coordsize="2533,2">
              <v:shape style="position:absolute;left:7523;top:4465;width:2533;height:2" coordorigin="7523,4465" coordsize="2533,0" path="m7523,4465l10056,4465e" filled="f" stroked="t" strokeweight=".957683pt" strokecolor="#646464">
                <v:path arrowok="t"/>
              </v:shape>
            </v:group>
            <v:group style="position:absolute;left:9998;top:4465;width:1657;height:2" coordorigin="9998,4465" coordsize="1657,2">
              <v:shape style="position:absolute;left:9998;top:4465;width:1657;height:2" coordorigin="9998,4465" coordsize="1657,0" path="m9998,4465l11655,4465e" filled="f" stroked="t" strokeweight=".478842pt" strokecolor="#4B4B4B">
                <v:path arrowok="t"/>
              </v:shape>
            </v:group>
            <v:group style="position:absolute;left:2188;top:4429;width:2;height:1265" coordorigin="2188,4429" coordsize="2,1265">
              <v:shape style="position:absolute;left:2188;top:4429;width:2;height:1265" coordorigin="2188,4429" coordsize="0,1265" path="m2188,5694l2188,4429e" filled="f" stroked="t" strokeweight=".478842pt" strokecolor="#1F1F1F">
                <v:path arrowok="t"/>
              </v:shape>
            </v:group>
            <v:group style="position:absolute;left:4745;top:4462;width:2;height:992" coordorigin="4745,4462" coordsize="2,992">
              <v:shape style="position:absolute;left:4745;top:4462;width:2;height:992" coordorigin="4745,4462" coordsize="0,992" path="m4745,5455l4745,4462e" filled="f" stroked="t" strokeweight=".478842pt" strokecolor="#343434">
                <v:path arrowok="t"/>
              </v:shape>
            </v:group>
            <v:group style="position:absolute;left:7566;top:4453;width:2;height:283" coordorigin="7566,4453" coordsize="2,283">
              <v:shape style="position:absolute;left:7566;top:4453;width:2;height:283" coordorigin="7566,4453" coordsize="0,283" path="m7566,4736l7566,4453e" filled="f" stroked="t" strokeweight=".239421pt" strokecolor="#343434">
                <v:path arrowok="t"/>
              </v:shape>
            </v:group>
            <v:group style="position:absolute;left:220;top:3753;width:2;height:2790" coordorigin="220,3753" coordsize="2,2790">
              <v:shape style="position:absolute;left:220;top:3753;width:2;height:2790" coordorigin="220,3753" coordsize="0,2790" path="m220,6543l220,3753e" filled="f" stroked="t" strokeweight=".718262pt" strokecolor="#808080">
                <v:path arrowok="t"/>
              </v:shape>
            </v:group>
            <v:group style="position:absolute;left:4741;top:4951;width:1523;height:2" coordorigin="4741,4951" coordsize="1523,2">
              <v:shape style="position:absolute;left:4741;top:4951;width:1523;height:2" coordorigin="4741,4951" coordsize="1523,0" path="m4741,4951l6263,4951e" filled="f" stroked="t" strokeweight=".957683pt" strokecolor="#777777">
                <v:path arrowok="t"/>
              </v:shape>
            </v:group>
            <v:group style="position:absolute;left:7566;top:4736;width:2;height:211" coordorigin="7566,4736" coordsize="2,211">
              <v:shape style="position:absolute;left:7566;top:4736;width:2;height:211" coordorigin="7566,4736" coordsize="0,211" path="m7566,4947l7566,4736e" filled="f" stroked="t" strokeweight=".239421pt" strokecolor="#484848">
                <v:path arrowok="t"/>
              </v:shape>
            </v:group>
            <v:group style="position:absolute;left:6206;top:4949;width:3199;height:2" coordorigin="6206,4949" coordsize="3199,2">
              <v:shape style="position:absolute;left:6206;top:4949;width:3199;height:2" coordorigin="6206,4949" coordsize="3199,0" path="m6206,4949l9404,4949e" filled="f" stroked="t" strokeweight=".478842pt" strokecolor="#575757">
                <v:path arrowok="t"/>
              </v:shape>
            </v:group>
            <v:group style="position:absolute;left:9328;top:4949;width:2327;height:2" coordorigin="9328,4949" coordsize="2327,2">
              <v:shape style="position:absolute;left:9328;top:4949;width:2327;height:2" coordorigin="9328,4949" coordsize="2327,0" path="m9328,4949l11655,4949e" filled="f" stroked="t" strokeweight=".957683pt" strokecolor="#7C7C7C">
                <v:path arrowok="t"/>
              </v:shape>
            </v:group>
            <v:group style="position:absolute;left:215;top:3753;width:2;height:1457" coordorigin="215,3753" coordsize="2,1457">
              <v:shape style="position:absolute;left:215;top:3753;width:2;height:1457" coordorigin="215,3753" coordsize="0,1457" path="m215,5210l215,3753e" filled="f" stroked="t" strokeweight=".478842pt" strokecolor="#808080">
                <v:path arrowok="t"/>
              </v:shape>
            </v:group>
            <v:group style="position:absolute;left:4741;top:5193;width:2480;height:2" coordorigin="4741,5193" coordsize="2480,2">
              <v:shape style="position:absolute;left:4741;top:5193;width:2480;height:2" coordorigin="4741,5193" coordsize="2480,0" path="m4741,5193l7221,5193e" filled="f" stroked="t" strokeweight=".478842pt" strokecolor="#3F3F3F">
                <v:path arrowok="t"/>
              </v:shape>
            </v:group>
            <v:group style="position:absolute;left:7163;top:5191;width:915;height:2" coordorigin="7163,5191" coordsize="915,2">
              <v:shape style="position:absolute;left:7163;top:5191;width:915;height:2" coordorigin="7163,5191" coordsize="915,0" path="m7163,5191l8078,5191e" filled="f" stroked="t" strokeweight=".478842pt" strokecolor="#282828">
                <v:path arrowok="t"/>
              </v:shape>
            </v:group>
            <v:group style="position:absolute;left:8021;top:5191;width:383;height:2" coordorigin="8021,5191" coordsize="383,2">
              <v:shape style="position:absolute;left:8021;top:5191;width:383;height:2" coordorigin="8021,5191" coordsize="383,0" path="m8021,5191l8404,5191e" filled="f" stroked="t" strokeweight=".478842pt" strokecolor="#3F3F3F">
                <v:path arrowok="t"/>
              </v:shape>
            </v:group>
            <v:group style="position:absolute;left:8346;top:5189;width:3309;height:2" coordorigin="8346,5189" coordsize="3309,2">
              <v:shape style="position:absolute;left:8346;top:5189;width:3309;height:2" coordorigin="8346,5189" coordsize="3309,0" path="m8346,5189l11655,5189e" filled="f" stroked="t" strokeweight=".957683pt" strokecolor="#6B6B6B">
                <v:path arrowok="t"/>
              </v:shape>
            </v:group>
            <v:group style="position:absolute;left:11650;top:4903;width:2;height:1716" coordorigin="11650,4903" coordsize="2,1716">
              <v:shape style="position:absolute;left:11650;top:4903;width:2;height:1716" coordorigin="11650,4903" coordsize="0,1716" path="m11650,6619l11650,4903e" filled="f" stroked="t" strokeweight=".478842pt" strokecolor="#575757">
                <v:path arrowok="t"/>
              </v:shape>
            </v:group>
            <v:group style="position:absolute;left:4741;top:5438;width:4257;height:2" coordorigin="4741,5438" coordsize="4257,2">
              <v:shape style="position:absolute;left:4741;top:5438;width:4257;height:2" coordorigin="4741,5438" coordsize="4257,0" path="m4741,5438l8997,5438e" filled="f" stroked="t" strokeweight=".957683pt" strokecolor="#646464">
                <v:path arrowok="t"/>
              </v:shape>
            </v:group>
            <v:group style="position:absolute;left:8940;top:5435;width:1834;height:2" coordorigin="8940,5435" coordsize="1834,2">
              <v:shape style="position:absolute;left:8940;top:5435;width:1834;height:2" coordorigin="8940,5435" coordsize="1834,0" path="m8940,5435l10774,5435e" filled="f" stroked="t" strokeweight=".478842pt" strokecolor="#383838">
                <v:path arrowok="t"/>
              </v:shape>
            </v:group>
            <v:group style="position:absolute;left:10716;top:5433;width:939;height:2" coordorigin="10716,5433" coordsize="939,2">
              <v:shape style="position:absolute;left:10716;top:5433;width:939;height:2" coordorigin="10716,5433" coordsize="939,0" path="m10716,5433l11655,5433e" filled="f" stroked="t" strokeweight=".718262pt" strokecolor="#4F4F4F">
                <v:path arrowok="t"/>
              </v:shape>
            </v:group>
            <v:group style="position:absolute;left:2184;top:5680;width:1504;height:2" coordorigin="2184,5680" coordsize="1504,2">
              <v:shape style="position:absolute;left:2184;top:5680;width:1504;height:2" coordorigin="2184,5680" coordsize="1504,0" path="m2184,5680l3687,5680e" filled="f" stroked="t" strokeweight=".478842pt" strokecolor="#383838">
                <v:path arrowok="t"/>
              </v:shape>
            </v:group>
            <v:group style="position:absolute;left:4741;top:5426;width:2;height:249" coordorigin="4741,5426" coordsize="2,249">
              <v:shape style="position:absolute;left:4741;top:5426;width:2;height:249" coordorigin="4741,5426" coordsize="0,249" path="m4741,5675l4741,5426e" filled="f" stroked="t" strokeweight=".718262pt" strokecolor="#444444">
                <v:path arrowok="t"/>
              </v:shape>
            </v:group>
            <v:group style="position:absolute;left:3630;top:5678;width:5368;height:2" coordorigin="3630,5678" coordsize="5368,2">
              <v:shape style="position:absolute;left:3630;top:5678;width:5368;height:2" coordorigin="3630,5678" coordsize="5368,0" path="m3630,5678l8997,5678e" filled="f" stroked="t" strokeweight=".957683pt" strokecolor="#606060">
                <v:path arrowok="t"/>
              </v:shape>
            </v:group>
            <v:group style="position:absolute;left:8940;top:5675;width:1307;height:2" coordorigin="8940,5675" coordsize="1307,2">
              <v:shape style="position:absolute;left:8940;top:5675;width:1307;height:2" coordorigin="8940,5675" coordsize="1307,0" path="m8940,5675l10247,5675e" filled="f" stroked="t" strokeweight=".478842pt" strokecolor="#383838">
                <v:path arrowok="t"/>
              </v:shape>
            </v:group>
            <v:group style="position:absolute;left:10190;top:5675;width:584;height:2" coordorigin="10190,5675" coordsize="584,2">
              <v:shape style="position:absolute;left:10190;top:5675;width:584;height:2" coordorigin="10190,5675" coordsize="584,0" path="m10190,5675l10774,5675e" filled="f" stroked="t" strokeweight=".478842pt" strokecolor="#4B4B4B">
                <v:path arrowok="t"/>
              </v:shape>
            </v:group>
            <v:group style="position:absolute;left:10664;top:5675;width:991;height:2" coordorigin="10664,5675" coordsize="991,2">
              <v:shape style="position:absolute;left:10664;top:5675;width:991;height:2" coordorigin="10664,5675" coordsize="991,0" path="m10664,5675l11655,5675e" filled="f" stroked="t" strokeweight=".718262pt" strokecolor="#676767">
                <v:path arrowok="t"/>
              </v:shape>
            </v:group>
            <v:group style="position:absolute;left:206;top:5637;width:2;height:312" coordorigin="206,5637" coordsize="2,312">
              <v:shape style="position:absolute;left:206;top:5637;width:2;height:312" coordorigin="206,5637" coordsize="0,312" path="m206,5948l206,5637e" filled="f" stroked="t" strokeweight=".478842pt" strokecolor="#575757">
                <v:path arrowok="t"/>
              </v:shape>
            </v:group>
            <v:group style="position:absolute;left:239;top:5922;width:1973;height:2" coordorigin="239,5922" coordsize="1973,2">
              <v:shape style="position:absolute;left:239;top:5922;width:1973;height:2" coordorigin="239,5922" coordsize="1973,0" path="m239,5922l2212,5922e" filled="f" stroked="t" strokeweight=".478842pt" strokecolor="#4B4B4B">
                <v:path arrowok="t"/>
              </v:shape>
            </v:group>
            <v:group style="position:absolute;left:4748;top:5632;width:2;height:1016" coordorigin="4748,5632" coordsize="2,1016">
              <v:shape style="position:absolute;left:4748;top:5632;width:2;height:1016" coordorigin="4748,5632" coordsize="0,1016" path="m4748,6648l4748,5632e" filled="f" stroked="t" strokeweight=".718262pt" strokecolor="#4B4B4B">
                <v:path arrowok="t"/>
              </v:shape>
            </v:group>
            <v:group style="position:absolute;left:239;top:5920;width:7355;height:2" coordorigin="239,5920" coordsize="7355,2">
              <v:shape style="position:absolute;left:239;top:5920;width:7355;height:2" coordorigin="239,5920" coordsize="7355,0" path="m239,5920l7594,5920e" filled="f" stroked="t" strokeweight=".957683pt" strokecolor="#606060">
                <v:path arrowok="t"/>
              </v:shape>
            </v:group>
            <v:group style="position:absolute;left:7537;top:5920;width:867;height:2" coordorigin="7537,5920" coordsize="867,2">
              <v:shape style="position:absolute;left:7537;top:5920;width:867;height:2" coordorigin="7537,5920" coordsize="867,0" path="m7537,5920l8404,5920e" filled="f" stroked="t" strokeweight=".478842pt" strokecolor="#444444">
                <v:path arrowok="t"/>
              </v:shape>
            </v:group>
            <v:group style="position:absolute;left:8346;top:5920;width:1709;height:2" coordorigin="8346,5920" coordsize="1709,2">
              <v:shape style="position:absolute;left:8346;top:5920;width:1709;height:2" coordorigin="8346,5920" coordsize="1709,0" path="m8346,5920l10056,5920e" filled="f" stroked="t" strokeweight=".718262pt" strokecolor="#545454">
                <v:path arrowok="t"/>
              </v:shape>
            </v:group>
            <v:group style="position:absolute;left:9998;top:5915;width:249;height:2" coordorigin="9998,5915" coordsize="249,2">
              <v:shape style="position:absolute;left:9998;top:5915;width:249;height:2" coordorigin="9998,5915" coordsize="249,0" path="m9998,5915l10247,5915e" filled="f" stroked="t" strokeweight=".478842pt" strokecolor="#343434">
                <v:path arrowok="t"/>
              </v:shape>
            </v:group>
            <v:group style="position:absolute;left:10190;top:5917;width:1470;height:2" coordorigin="10190,5917" coordsize="1470,2">
              <v:shape style="position:absolute;left:10190;top:5917;width:1470;height:2" coordorigin="10190,5917" coordsize="1470,0" path="m10190,5917l11660,5917e" filled="f" stroked="t" strokeweight=".957683pt" strokecolor="#676767">
                <v:path arrowok="t"/>
              </v:shape>
            </v:group>
            <v:group style="position:absolute;left:7566;top:5905;width:2;height:729" coordorigin="7566,5905" coordsize="2,729">
              <v:shape style="position:absolute;left:7566;top:5905;width:2;height:729" coordorigin="7566,5905" coordsize="0,729" path="m7566,6634l7566,5905e" filled="f" stroked="t" strokeweight=".239421pt" strokecolor="#5B5B5B">
                <v:path arrowok="t"/>
              </v:shape>
            </v:group>
            <v:group style="position:absolute;left:2184;top:6394;width:1504;height:2" coordorigin="2184,6394" coordsize="1504,2">
              <v:shape style="position:absolute;left:2184;top:6394;width:1504;height:2" coordorigin="2184,6394" coordsize="1504,0" path="m2184,6394l3687,6394e" filled="f" stroked="t" strokeweight=".957683pt" strokecolor="#575757">
                <v:path arrowok="t"/>
              </v:shape>
            </v:group>
            <v:group style="position:absolute;left:3630;top:6394;width:2634;height:2" coordorigin="3630,6394" coordsize="2634,2">
              <v:shape style="position:absolute;left:3630;top:6394;width:2634;height:2" coordorigin="3630,6394" coordsize="2634,0" path="m3630,6394l6263,6394e" filled="f" stroked="t" strokeweight=".478842pt" strokecolor="#3F3F3F">
                <v:path arrowok="t"/>
              </v:shape>
            </v:group>
            <v:group style="position:absolute;left:6129;top:6389;width:5531;height:2" coordorigin="6129,6389" coordsize="5531,2">
              <v:shape style="position:absolute;left:6129;top:6389;width:5531;height:2" coordorigin="6129,6389" coordsize="5531,0" path="m6129,6389l11660,6389e" filled="f" stroked="t" strokeweight=".957683pt" strokecolor="#646464">
                <v:path arrowok="t"/>
              </v:shape>
            </v:group>
            <v:group style="position:absolute;left:215;top:1898;width:2;height:10085" coordorigin="215,1898" coordsize="2,10085">
              <v:shape style="position:absolute;left:215;top:1898;width:2;height:10085" coordorigin="215,1898" coordsize="0,10085" path="m215,11983l215,1898e" filled="f" stroked="t" strokeweight=".718262pt" strokecolor="#878787">
                <v:path arrowok="t"/>
              </v:shape>
            </v:group>
            <v:group style="position:absolute;left:2184;top:6636;width:2595;height:2" coordorigin="2184,6636" coordsize="2595,2">
              <v:shape style="position:absolute;left:2184;top:6636;width:2595;height:2" coordorigin="2184,6636" coordsize="2595,0" path="m2184,6636l4779,6636e" filled="f" stroked="t" strokeweight=".478842pt" strokecolor="#444444">
                <v:path arrowok="t"/>
              </v:shape>
            </v:group>
            <v:group style="position:absolute;left:4496;top:6636;width:4065;height:2" coordorigin="4496,6636" coordsize="4065,2">
              <v:shape style="position:absolute;left:4496;top:6636;width:4065;height:2" coordorigin="4496,6636" coordsize="4065,0" path="m4496,6636l8562,6636e" filled="f" stroked="t" strokeweight=".957683pt" strokecolor="#646464">
                <v:path arrowok="t"/>
              </v:shape>
            </v:group>
            <v:group style="position:absolute;left:8346;top:6631;width:3314;height:2" coordorigin="8346,6631" coordsize="3314,2">
              <v:shape style="position:absolute;left:8346;top:6631;width:3314;height:2" coordorigin="8346,6631" coordsize="3314,0" path="m8346,6631l11660,6631e" filled="f" stroked="t" strokeweight=".478842pt" strokecolor="#3F3F3F">
                <v:path arrowok="t"/>
              </v:shape>
            </v:group>
            <v:group style="position:absolute;left:11657;top:6380;width:2;height:4295" coordorigin="11657,6380" coordsize="2,4295">
              <v:shape style="position:absolute;left:11657;top:6380;width:2;height:4295" coordorigin="11657,6380" coordsize="0,4295" path="m11657,10674l11657,6380e" filled="f" stroked="t" strokeweight=".478842pt" strokecolor="#4F4F4F">
                <v:path arrowok="t"/>
              </v:shape>
            </v:group>
            <v:group style="position:absolute;left:244;top:6881;width:4525;height:2" coordorigin="244,6881" coordsize="4525,2">
              <v:shape style="position:absolute;left:244;top:6881;width:4525;height:2" coordorigin="244,6881" coordsize="4525,0" path="m244,6881l4769,6881e" filled="f" stroked="t" strokeweight=".478842pt" strokecolor="#484848">
                <v:path arrowok="t"/>
              </v:shape>
            </v:group>
            <v:group style="position:absolute;left:204;top:4242;width:2;height:2660" coordorigin="204,4242" coordsize="2,2660">
              <v:shape style="position:absolute;left:204;top:4242;width:2;height:2660" coordorigin="204,4242" coordsize="0,2660" path="m204,6902l204,4242e" filled="f" stroked="t" strokeweight=".718262pt" strokecolor="#777777">
                <v:path arrowok="t"/>
              </v:shape>
            </v:group>
            <v:group style="position:absolute;left:4458;top:6876;width:4104;height:2" coordorigin="4458,6876" coordsize="4104,2">
              <v:shape style="position:absolute;left:4458;top:6876;width:4104;height:2" coordorigin="4458,6876" coordsize="4104,0" path="m4458,6876l8562,6876e" filled="f" stroked="t" strokeweight=".957683pt" strokecolor="#676767">
                <v:path arrowok="t"/>
              </v:shape>
            </v:group>
            <v:group style="position:absolute;left:8346;top:6873;width:651;height:2" coordorigin="8346,6873" coordsize="651,2">
              <v:shape style="position:absolute;left:8346;top:6873;width:651;height:2" coordorigin="8346,6873" coordsize="651,0" path="m8346,6873l8997,6873e" filled="f" stroked="t" strokeweight=".478842pt" strokecolor="#4B4B4B">
                <v:path arrowok="t"/>
              </v:shape>
            </v:group>
            <v:group style="position:absolute;left:8940;top:6873;width:1834;height:2" coordorigin="8940,6873" coordsize="1834,2">
              <v:shape style="position:absolute;left:8940;top:6873;width:1834;height:2" coordorigin="8940,6873" coordsize="1834,0" path="m8940,6873l10774,6873e" filled="f" stroked="t" strokeweight=".478842pt" strokecolor="#343434">
                <v:path arrowok="t"/>
              </v:shape>
            </v:group>
            <v:group style="position:absolute;left:10716;top:6871;width:943;height:2" coordorigin="10716,6871" coordsize="943,2">
              <v:shape style="position:absolute;left:10716;top:6871;width:943;height:2" coordorigin="10716,6871" coordsize="943,0" path="m10716,6871l11660,6871e" filled="f" stroked="t" strokeweight=".478842pt" strokecolor="#575757">
                <v:path arrowok="t"/>
              </v:shape>
            </v:group>
            <v:group style="position:absolute;left:244;top:7353;width:742;height:2" coordorigin="244,7353" coordsize="742,2">
              <v:shape style="position:absolute;left:244;top:7353;width:742;height:2" coordorigin="244,7353" coordsize="742,0" path="m244,7353l986,7353e" filled="f" stroked="t" strokeweight=".478842pt" strokecolor="#484848">
                <v:path arrowok="t"/>
              </v:shape>
            </v:group>
            <v:group style="position:absolute;left:541;top:7353;width:3907;height:2" coordorigin="541,7353" coordsize="3907,2">
              <v:shape style="position:absolute;left:541;top:7353;width:3907;height:2" coordorigin="541,7353" coordsize="3907,0" path="m541,7353l4448,7353e" filled="f" stroked="t" strokeweight=".957683pt" strokecolor="#646464">
                <v:path arrowok="t"/>
              </v:shape>
            </v:group>
            <v:group style="position:absolute;left:4391;top:7353;width:962;height:2" coordorigin="4391,7353" coordsize="962,2">
              <v:shape style="position:absolute;left:4391;top:7353;width:962;height:2" coordorigin="4391,7353" coordsize="962,0" path="m4391,7353l5353,7353e" filled="f" stroked="t" strokeweight=".478842pt" strokecolor="#2F2F2F">
                <v:path arrowok="t"/>
              </v:shape>
            </v:group>
            <v:group style="position:absolute;left:5296;top:7350;width:2298;height:2" coordorigin="5296,7350" coordsize="2298,2">
              <v:shape style="position:absolute;left:5296;top:7350;width:2298;height:2" coordorigin="5296,7350" coordsize="2298,0" path="m5296,7350l7594,7350e" filled="f" stroked="t" strokeweight=".478842pt" strokecolor="#444444">
                <v:path arrowok="t"/>
              </v:shape>
            </v:group>
            <v:group style="position:absolute;left:7451;top:7348;width:4209;height:2" coordorigin="7451,7348" coordsize="4209,2">
              <v:shape style="position:absolute;left:7451;top:7348;width:4209;height:2" coordorigin="7451,7348" coordsize="4209,0" path="m7451,7348l11660,7348e" filled="f" stroked="t" strokeweight=".957683pt" strokecolor="#676767">
                <v:path arrowok="t"/>
              </v:shape>
            </v:group>
            <v:group style="position:absolute;left:4750;top:7338;width:2;height:748" coordorigin="4750,7338" coordsize="2,748">
              <v:shape style="position:absolute;left:4750;top:7338;width:2;height:748" coordorigin="4750,7338" coordsize="0,748" path="m4750,8086l4750,7338e" filled="f" stroked="t" strokeweight=".478842pt" strokecolor="#2F2F2F">
                <v:path arrowok="t"/>
              </v:shape>
            </v:group>
            <v:group style="position:absolute;left:4745;top:7590;width:2849;height:2" coordorigin="4745,7590" coordsize="2849,2">
              <v:shape style="position:absolute;left:4745;top:7590;width:2849;height:2" coordorigin="4745,7590" coordsize="2849,0" path="m4745,7590l7594,7590e" filled="f" stroked="t" strokeweight=".478842pt" strokecolor="#4F4F4F">
                <v:path arrowok="t"/>
              </v:shape>
            </v:group>
            <v:group style="position:absolute;left:7240;top:7590;width:3936;height:2" coordorigin="7240,7590" coordsize="3936,2">
              <v:shape style="position:absolute;left:7240;top:7590;width:3936;height:2" coordorigin="7240,7590" coordsize="3936,0" path="m7240,7590l11176,7590e" filled="f" stroked="t" strokeweight=".957683pt" strokecolor="#676767">
                <v:path arrowok="t"/>
              </v:shape>
            </v:group>
            <v:group style="position:absolute;left:11119;top:7588;width:541;height:2" coordorigin="11119,7588" coordsize="541,2">
              <v:shape style="position:absolute;left:11119;top:7588;width:541;height:2" coordorigin="11119,7588" coordsize="541,0" path="m11119,7588l11660,7588e" filled="f" stroked="t" strokeweight=".478842pt" strokecolor="#3F3F3F">
                <v:path arrowok="t"/>
              </v:shape>
            </v:group>
            <v:group style="position:absolute;left:211;top:7554;width:2;height:297" coordorigin="211,7554" coordsize="2,297">
              <v:shape style="position:absolute;left:211;top:7554;width:2;height:297" coordorigin="211,7554" coordsize="0,297" path="m211,7851l211,7554e" filled="f" stroked="t" strokeweight=".478842pt" strokecolor="#545454">
                <v:path arrowok="t"/>
              </v:shape>
            </v:group>
            <v:group style="position:absolute;left:2193;top:7554;width:2;height:297" coordorigin="2193,7554" coordsize="2,297">
              <v:shape style="position:absolute;left:2193;top:7554;width:2;height:297" coordorigin="2193,7554" coordsize="0,297" path="m2193,7851l2193,7554e" filled="f" stroked="t" strokeweight=".478842pt" strokecolor="#1C1C1C">
                <v:path arrowok="t"/>
              </v:shape>
            </v:group>
            <v:group style="position:absolute;left:4745;top:7834;width:4659;height:2" coordorigin="4745,7834" coordsize="4659,2">
              <v:shape style="position:absolute;left:4745;top:7834;width:4659;height:2" coordorigin="4745,7834" coordsize="4659,0" path="m4745,7834l9404,7834e" filled="f" stroked="t" strokeweight=".957683pt" strokecolor="#646464">
                <v:path arrowok="t"/>
              </v:shape>
            </v:group>
            <v:group style="position:absolute;left:9347;top:7830;width:2313;height:2" coordorigin="9347,7830" coordsize="2313,2">
              <v:shape style="position:absolute;left:9347;top:7830;width:2313;height:2" coordorigin="9347,7830" coordsize="2313,0" path="m9347,7830l11660,7830e" filled="f" stroked="t" strokeweight=".478842pt" strokecolor="#484848">
                <v:path arrowok="t"/>
              </v:shape>
            </v:group>
            <v:group style="position:absolute;left:244;top:8081;width:742;height:2" coordorigin="244,8081" coordsize="742,2">
              <v:shape style="position:absolute;left:244;top:8081;width:742;height:2" coordorigin="244,8081" coordsize="742,0" path="m244,8081l986,8081e" filled="f" stroked="t" strokeweight=".478842pt" strokecolor="#3B3B3B">
                <v:path arrowok="t"/>
              </v:shape>
            </v:group>
            <v:group style="position:absolute;left:244;top:8081;width:1968;height:2" coordorigin="244,8081" coordsize="1968,2">
              <v:shape style="position:absolute;left:244;top:8081;width:1968;height:2" coordorigin="244,8081" coordsize="1968,0" path="m244,8081l2212,8081e" filled="f" stroked="t" strokeweight=".718262pt" strokecolor="#4F4F4F">
                <v:path arrowok="t"/>
              </v:shape>
            </v:group>
            <v:group style="position:absolute;left:1858;top:8076;width:5229;height:2" coordorigin="1858,8076" coordsize="5229,2">
              <v:shape style="position:absolute;left:1858;top:8076;width:5229;height:2" coordorigin="1858,8076" coordsize="5229,0" path="m1858,8076l7087,8076e" filled="f" stroked="t" strokeweight=".957683pt" strokecolor="#646464">
                <v:path arrowok="t"/>
              </v:shape>
            </v:group>
            <v:group style="position:absolute;left:6982;top:8072;width:1422;height:2" coordorigin="6982,8072" coordsize="1422,2">
              <v:shape style="position:absolute;left:6982;top:8072;width:1422;height:2" coordorigin="6982,8072" coordsize="1422,0" path="m6982,8072l8404,8072e" filled="f" stroked="t" strokeweight=".718262pt" strokecolor="#484848">
                <v:path arrowok="t"/>
              </v:shape>
            </v:group>
            <v:group style="position:absolute;left:8346;top:8072;width:651;height:2" coordorigin="8346,8072" coordsize="651,2">
              <v:shape style="position:absolute;left:8346;top:8072;width:651;height:2" coordorigin="8346,8072" coordsize="651,0" path="m8346,8072l8997,8072e" filled="f" stroked="t" strokeweight=".478842pt" strokecolor="#575757">
                <v:path arrowok="t"/>
              </v:shape>
            </v:group>
            <v:group style="position:absolute;left:8940;top:8072;width:1834;height:2" coordorigin="8940,8072" coordsize="1834,2">
              <v:shape style="position:absolute;left:8940;top:8072;width:1834;height:2" coordorigin="8940,8072" coordsize="1834,0" path="m8940,8072l10774,8072e" filled="f" stroked="t" strokeweight=".478842pt" strokecolor="#3F3F3F">
                <v:path arrowok="t"/>
              </v:shape>
            </v:group>
            <v:group style="position:absolute;left:10716;top:8069;width:948;height:2" coordorigin="10716,8069" coordsize="948,2">
              <v:shape style="position:absolute;left:10716;top:8069;width:948;height:2" coordorigin="10716,8069" coordsize="948,0" path="m10716,8069l11665,8069e" filled="f" stroked="t" strokeweight=".718262pt" strokecolor="#575757">
                <v:path arrowok="t"/>
              </v:shape>
            </v:group>
            <v:group style="position:absolute;left:2191;top:8311;width:2;height:978" coordorigin="2191,8311" coordsize="2,978">
              <v:shape style="position:absolute;left:2191;top:8311;width:2;height:978" coordorigin="2191,8311" coordsize="0,978" path="m2191,9289l2191,8311e" filled="f" stroked="t" strokeweight=".718262pt" strokecolor="#4B4B4B">
                <v:path arrowok="t"/>
              </v:shape>
            </v:group>
            <v:group style="position:absolute;left:196;top:8891;width:4573;height:2" coordorigin="196,8891" coordsize="4573,2">
              <v:shape style="position:absolute;left:196;top:8891;width:4573;height:2" coordorigin="196,8891" coordsize="4573,0" path="m196,8891l4769,8891e" filled="f" stroked="t" strokeweight=".718262pt" strokecolor="#4B4B4B">
                <v:path arrowok="t"/>
              </v:shape>
            </v:group>
            <v:group style="position:absolute;left:1484;top:8891;width:728;height:2" coordorigin="1484,8891" coordsize="728,2">
              <v:shape style="position:absolute;left:1484;top:8891;width:728;height:2" coordorigin="1484,8891" coordsize="728,0" path="m1484,8891l2212,8891e" filled="f" stroked="t" strokeweight=".478842pt" strokecolor="#383838">
                <v:path arrowok="t"/>
              </v:shape>
            </v:group>
            <v:group style="position:absolute;left:4463;top:8884;width:7202;height:2" coordorigin="4463,8884" coordsize="7202,2">
              <v:shape style="position:absolute;left:4463;top:8884;width:7202;height:2" coordorigin="4463,8884" coordsize="7202,0" path="m4463,8884l11665,8884e" filled="f" stroked="t" strokeweight=".957683pt" strokecolor="#646464">
                <v:path arrowok="t"/>
              </v:shape>
            </v:group>
            <v:group style="position:absolute;left:249;top:9737;width:1293;height:2" coordorigin="249,9737" coordsize="1293,2">
              <v:shape style="position:absolute;left:249;top:9737;width:1293;height:2" coordorigin="249,9737" coordsize="1293,0" path="m249,9737l1542,9737e" filled="f" stroked="t" strokeweight=".478842pt" strokecolor="#484848">
                <v:path arrowok="t"/>
              </v:shape>
            </v:group>
            <v:group style="position:absolute;left:249;top:9735;width:10927;height:2" coordorigin="249,9735" coordsize="10927,2">
              <v:shape style="position:absolute;left:249;top:9735;width:10927;height:2" coordorigin="249,9735" coordsize="10927,0" path="m249,9735l11176,9735e" filled="f" stroked="t" strokeweight=".718262pt" strokecolor="#5B5B5B">
                <v:path arrowok="t"/>
              </v:shape>
            </v:group>
            <v:group style="position:absolute;left:11119;top:9725;width:546;height:2" coordorigin="11119,9725" coordsize="546,2">
              <v:shape style="position:absolute;left:11119;top:9725;width:546;height:2" coordorigin="11119,9725" coordsize="546,0" path="m11119,9725l11665,9725e" filled="f" stroked="t" strokeweight=".478842pt" strokecolor="#575757">
                <v:path arrowok="t"/>
              </v:shape>
            </v:group>
            <v:group style="position:absolute;left:201;top:9977;width:6062;height:2" coordorigin="201,9977" coordsize="6062,2">
              <v:shape style="position:absolute;left:201;top:9977;width:6062;height:2" coordorigin="201,9977" coordsize="6062,0" path="m201,9977l6263,9977e" filled="f" stroked="t" strokeweight=".957683pt" strokecolor="#606060">
                <v:path arrowok="t"/>
              </v:shape>
            </v:group>
            <v:group style="position:absolute;left:6206;top:9972;width:5459;height:2" coordorigin="6206,9972" coordsize="5459,2">
              <v:shape style="position:absolute;left:6206;top:9972;width:5459;height:2" coordorigin="6206,9972" coordsize="5459,0" path="m6206,9972l11665,9972e" filled="f" stroked="t" strokeweight=".478842pt" strokecolor="#444444">
                <v:path arrowok="t"/>
              </v:shape>
            </v:group>
            <v:group style="position:absolute;left:201;top:10224;width:2011;height:2" coordorigin="201,10224" coordsize="2011,2">
              <v:shape style="position:absolute;left:201;top:10224;width:2011;height:2" coordorigin="201,10224" coordsize="2011,0" path="m201,10224l2212,10224e" filled="f" stroked="t" strokeweight=".718262pt" strokecolor="#606060">
                <v:path arrowok="t"/>
              </v:shape>
            </v:group>
            <v:group style="position:absolute;left:2140;top:10221;width:4123;height:2" coordorigin="2140,10221" coordsize="4123,2">
              <v:shape style="position:absolute;left:2140;top:10221;width:4123;height:2" coordorigin="2140,10221" coordsize="4123,0" path="m2140,10221l6263,10221e" filled="f" stroked="t" strokeweight=".478842pt" strokecolor="#3F3F3F">
                <v:path arrowok="t"/>
              </v:shape>
            </v:group>
            <v:group style="position:absolute;left:6206;top:10221;width:4970;height:2" coordorigin="6206,10221" coordsize="4970,2">
              <v:shape style="position:absolute;left:6206;top:10221;width:4970;height:2" coordorigin="6206,10221" coordsize="4970,0" path="m6206,10221l11176,10221e" filled="f" stroked="t" strokeweight=".478842pt" strokecolor="#646464">
                <v:path arrowok="t"/>
              </v:shape>
            </v:group>
            <v:group style="position:absolute;left:11119;top:10217;width:551;height:2" coordorigin="11119,10217" coordsize="551,2">
              <v:shape style="position:absolute;left:11119;top:10217;width:551;height:2" coordorigin="11119,10217" coordsize="551,0" path="m11119,10217l11669,10217e" filled="f" stroked="t" strokeweight=".239421pt" strokecolor="#575757">
                <v:path arrowok="t"/>
              </v:shape>
            </v:group>
            <v:group style="position:absolute;left:11665;top:10219;width:2;height:4544" coordorigin="11665,10219" coordsize="2,4544">
              <v:shape style="position:absolute;left:11665;top:10219;width:2;height:4544" coordorigin="11665,10219" coordsize="0,4544" path="m11665,14763l11665,10219e" filled="f" stroked="t" strokeweight=".957683pt" strokecolor="#6B6B6B">
                <v:path arrowok="t"/>
              </v:shape>
            </v:group>
            <v:group style="position:absolute;left:709;top:10703;width:833;height:2" coordorigin="709,10703" coordsize="833,2">
              <v:shape style="position:absolute;left:709;top:10703;width:833;height:2" coordorigin="709,10703" coordsize="833,0" path="m709,10703l1542,10703e" filled="f" stroked="t" strokeweight=".718262pt" strokecolor="#575757">
                <v:path arrowok="t"/>
              </v:shape>
            </v:group>
            <v:group style="position:absolute;left:1484;top:10703;width:895;height:2" coordorigin="1484,10703" coordsize="895,2">
              <v:shape style="position:absolute;left:1484;top:10703;width:895;height:2" coordorigin="1484,10703" coordsize="895,0" path="m1484,10703l2380,10703e" filled="f" stroked="t" strokeweight=".478842pt" strokecolor="#383838">
                <v:path arrowok="t"/>
              </v:shape>
            </v:group>
            <v:group style="position:absolute;left:2322;top:10703;width:761;height:2" coordorigin="2322,10703" coordsize="761,2">
              <v:shape style="position:absolute;left:2322;top:10703;width:761;height:2" coordorigin="2322,10703" coordsize="761,0" path="m2322,10703l3084,10703e" filled="f" stroked="t" strokeweight=".478842pt" strokecolor="#232323">
                <v:path arrowok="t"/>
              </v:shape>
            </v:group>
            <v:group style="position:absolute;left:3026;top:10703;width:661;height:2" coordorigin="3026,10703" coordsize="661,2">
              <v:shape style="position:absolute;left:3026;top:10703;width:661;height:2" coordorigin="3026,10703" coordsize="661,0" path="m3026,10703l3687,10703e" filled="f" stroked="t" strokeweight=".478842pt" strokecolor="#3B3B3B">
                <v:path arrowok="t"/>
              </v:shape>
            </v:group>
            <v:group style="position:absolute;left:3630;top:10701;width:445;height:2" coordorigin="3630,10701" coordsize="445,2">
              <v:shape style="position:absolute;left:3630;top:10701;width:445;height:2" coordorigin="3630,10701" coordsize="445,0" path="m3630,10701l4075,10701e" filled="f" stroked="t" strokeweight=".718262pt" strokecolor="#545454">
                <v:path arrowok="t"/>
              </v:shape>
            </v:group>
            <v:group style="position:absolute;left:3658;top:10696;width:8011;height:2" coordorigin="3658,10696" coordsize="8011,2">
              <v:shape style="position:absolute;left:3658;top:10696;width:8011;height:2" coordorigin="3658,10696" coordsize="8011,0" path="m3658,10696l11669,10696e" filled="f" stroked="t" strokeweight=".957683pt" strokecolor="#676767">
                <v:path arrowok="t"/>
              </v:shape>
            </v:group>
            <v:group style="position:absolute;left:709;top:10945;width:3869;height:2" coordorigin="709,10945" coordsize="3869,2">
              <v:shape style="position:absolute;left:709;top:10945;width:3869;height:2" coordorigin="709,10945" coordsize="3869,0" path="m709,10945l4578,10945e" filled="f" stroked="t" strokeweight=".957683pt" strokecolor="#676767">
                <v:path arrowok="t"/>
              </v:shape>
            </v:group>
            <v:group style="position:absolute;left:4391;top:10945;width:378;height:2" coordorigin="4391,10945" coordsize="378,2">
              <v:shape style="position:absolute;left:4391;top:10945;width:378;height:2" coordorigin="4391,10945" coordsize="378,0" path="m4391,10945l4769,10945e" filled="f" stroked="t" strokeweight=".478842pt" strokecolor="#484848">
                <v:path arrowok="t"/>
              </v:shape>
            </v:group>
            <v:group style="position:absolute;left:4712;top:10948;width:642;height:2" coordorigin="4712,10948" coordsize="642,2">
              <v:shape style="position:absolute;left:4712;top:10948;width:642;height:2" coordorigin="4712,10948" coordsize="642,0" path="m4712,10948l5353,10948e" filled="f" stroked="t" strokeweight=".478842pt" strokecolor="#343434">
                <v:path arrowok="t"/>
              </v:shape>
            </v:group>
            <v:group style="position:absolute;left:5296;top:10945;width:1312;height:2" coordorigin="5296,10945" coordsize="1312,2">
              <v:shape style="position:absolute;left:5296;top:10945;width:1312;height:2" coordorigin="5296,10945" coordsize="1312,0" path="m5296,10945l6608,10945e" filled="f" stroked="t" strokeweight=".478842pt" strokecolor="#4B4B4B">
                <v:path arrowok="t"/>
              </v:shape>
            </v:group>
            <v:group style="position:absolute;left:6551;top:10943;width:1853;height:2" coordorigin="6551,10943" coordsize="1853,2">
              <v:shape style="position:absolute;left:6551;top:10943;width:1853;height:2" coordorigin="6551,10943" coordsize="1853,0" path="m6551,10943l8404,10943e" filled="f" stroked="t" strokeweight=".478842pt" strokecolor="#343434">
                <v:path arrowok="t"/>
              </v:shape>
            </v:group>
            <v:group style="position:absolute;left:8346;top:10940;width:651;height:2" coordorigin="8346,10940" coordsize="651,2">
              <v:shape style="position:absolute;left:8346;top:10940;width:651;height:2" coordorigin="8346,10940" coordsize="651,0" path="m8346,10940l8997,10940e" filled="f" stroked="t" strokeweight=".478842pt" strokecolor="#4F4F4F">
                <v:path arrowok="t"/>
              </v:shape>
            </v:group>
            <v:group style="position:absolute;left:8940;top:10938;width:1834;height:2" coordorigin="8940,10938" coordsize="1834,2">
              <v:shape style="position:absolute;left:8940;top:10938;width:1834;height:2" coordorigin="8940,10938" coordsize="1834,0" path="m8940,10938l10774,10938e" filled="f" stroked="t" strokeweight=".478842pt" strokecolor="#343434">
                <v:path arrowok="t"/>
              </v:shape>
            </v:group>
            <v:group style="position:absolute;left:10716;top:10936;width:953;height:2" coordorigin="10716,10936" coordsize="953,2">
              <v:shape style="position:absolute;left:10716;top:10936;width:953;height:2" coordorigin="10716,10936" coordsize="953,0" path="m10716,10936l11669,10936e" filled="f" stroked="t" strokeweight=".478842pt" strokecolor="#545454">
                <v:path arrowok="t"/>
              </v:shape>
            </v:group>
            <v:group style="position:absolute;left:225;top:7386;width:2;height:8949" coordorigin="225,7386" coordsize="2,8949">
              <v:shape style="position:absolute;left:225;top:7386;width:2;height:8949" coordorigin="225,7386" coordsize="0,8949" path="m225,16335l225,7386e" filled="f" stroked="t" strokeweight=".718262pt" strokecolor="#808080">
                <v:path arrowok="t"/>
              </v:shape>
            </v:group>
            <v:group style="position:absolute;left:958;top:10933;width:2;height:58" coordorigin="958,10933" coordsize="2,58">
              <v:shape style="position:absolute;left:958;top:10933;width:2;height:58" coordorigin="958,10933" coordsize="0,58" path="m958,10991l958,10933e" filled="f" stroked="t" strokeweight=".718262pt" strokecolor="#747474">
                <v:path arrowok="t"/>
              </v:shape>
            </v:group>
            <v:group style="position:absolute;left:215;top:11190;width:5138;height:2" coordorigin="215,11190" coordsize="5138,2">
              <v:shape style="position:absolute;left:215;top:11190;width:5138;height:2" coordorigin="215,11190" coordsize="5138,0" path="m215,11190l5353,11190e" filled="f" stroked="t" strokeweight=".957683pt" strokecolor="#646464">
                <v:path arrowok="t"/>
              </v:shape>
            </v:group>
            <v:group style="position:absolute;left:1523;top:10938;width:2;height:2459" coordorigin="1523,10938" coordsize="2,2459">
              <v:shape style="position:absolute;left:1523;top:10938;width:2;height:2459" coordorigin="1523,10938" coordsize="0,2459" path="m1523,13397l1523,10938e" filled="f" stroked="t" strokeweight=".478842pt" strokecolor="#383838">
                <v:path arrowok="t"/>
              </v:shape>
            </v:group>
            <v:group style="position:absolute;left:7207;top:10689;width:2;height:748" coordorigin="7207,10689" coordsize="2,748">
              <v:shape style="position:absolute;left:7207;top:10689;width:2;height:748" coordorigin="7207,10689" coordsize="0,748" path="m7207,11436l7207,10689e" filled="f" stroked="t" strokeweight=".718262pt" strokecolor="#575757">
                <v:path arrowok="t"/>
              </v:shape>
            </v:group>
            <v:group style="position:absolute;left:11665;top:10900;width:2;height:307" coordorigin="11665,10900" coordsize="2,307">
              <v:shape style="position:absolute;left:11665;top:10900;width:2;height:307" coordorigin="11665,10900" coordsize="0,307" path="m11665,11206l11665,10900e" filled="f" stroked="t" strokeweight=".478842pt" strokecolor="#575757">
                <v:path arrowok="t"/>
              </v:shape>
            </v:group>
            <v:group style="position:absolute;left:958;top:10991;width:2;height:187" coordorigin="958,10991" coordsize="2,187">
              <v:shape style="position:absolute;left:958;top:10991;width:2;height:187" coordorigin="958,10991" coordsize="0,187" path="m958,11178l958,10991e" filled="f" stroked="t" strokeweight=".239421pt" strokecolor="#000000">
                <v:path arrowok="t"/>
              </v:shape>
            </v:group>
            <v:group style="position:absolute;left:5296;top:11182;width:5478;height:2" coordorigin="5296,11182" coordsize="5478,2">
              <v:shape style="position:absolute;left:5296;top:11182;width:5478;height:2" coordorigin="5296,11182" coordsize="5478,0" path="m5296,11182l10774,11182e" filled="f" stroked="t" strokeweight=".478842pt" strokecolor="#3F3F3F">
                <v:path arrowok="t"/>
              </v:shape>
            </v:group>
            <v:group style="position:absolute;left:10716;top:11175;width:953;height:2" coordorigin="10716,11175" coordsize="953,2">
              <v:shape style="position:absolute;left:10716;top:11175;width:953;height:2" coordorigin="10716,11175" coordsize="953,0" path="m10716,11175l11669,11175e" filled="f" stroked="t" strokeweight=".478842pt" strokecolor="#545454">
                <v:path arrowok="t"/>
              </v:shape>
            </v:group>
            <v:group style="position:absolute;left:958;top:11163;width:2;height:508" coordorigin="958,11163" coordsize="2,508">
              <v:shape style="position:absolute;left:958;top:11163;width:2;height:508" coordorigin="958,11163" coordsize="0,508" path="m958,11671l958,11163e" filled="f" stroked="t" strokeweight=".239421pt" strokecolor="#676767">
                <v:path arrowok="t"/>
              </v:shape>
            </v:group>
            <v:group style="position:absolute;left:7209;top:11135;width:2;height:566" coordorigin="7209,11135" coordsize="2,566">
              <v:shape style="position:absolute;left:7209;top:11135;width:2;height:566" coordorigin="7209,11135" coordsize="0,566" path="m7209,11700l7209,11135e" filled="f" stroked="t" strokeweight=".718262pt" strokecolor="#444444">
                <v:path arrowok="t"/>
              </v:shape>
            </v:group>
            <v:group style="position:absolute;left:958;top:11671;width:2;height:1534" coordorigin="958,11671" coordsize="2,1534">
              <v:shape style="position:absolute;left:958;top:11671;width:2;height:1534" coordorigin="958,11671" coordsize="0,1534" path="m958,13205l958,11671e" filled="f" stroked="t" strokeweight=".239421pt" strokecolor="#000000">
                <v:path arrowok="t"/>
              </v:shape>
            </v:group>
            <v:group style="position:absolute;left:7211;top:11643;width:2;height:1126" coordorigin="7211,11643" coordsize="2,1126">
              <v:shape style="position:absolute;left:7211;top:11643;width:2;height:1126" coordorigin="7211,11643" coordsize="0,1126" path="m7211,12769l7211,11643e" filled="f" stroked="t" strokeweight=".478842pt" strokecolor="#232323">
                <v:path arrowok="t"/>
              </v:shape>
            </v:group>
            <v:group style="position:absolute;left:220;top:11988;width:2;height:1054" coordorigin="220,11988" coordsize="2,1054">
              <v:shape style="position:absolute;left:220;top:11988;width:2;height:1054" coordorigin="220,11988" coordsize="0,1054" path="m220,13042l220,11988e" filled="f" stroked="t" strokeweight=".478842pt" strokecolor="#545454">
                <v:path arrowok="t"/>
              </v:shape>
            </v:group>
            <v:group style="position:absolute;left:2203;top:12074;width:2;height:307" coordorigin="2203,12074" coordsize="2,307">
              <v:shape style="position:absolute;left:2203;top:12074;width:2;height:307" coordorigin="2203,12074" coordsize="0,307" path="m2203,12381l2203,12074e" filled="f" stroked="t" strokeweight=".478842pt" strokecolor="#131313">
                <v:path arrowok="t"/>
              </v:shape>
            </v:group>
            <v:group style="position:absolute;left:7219;top:12678;width:2;height:3614" coordorigin="7219,12678" coordsize="2,3614">
              <v:shape style="position:absolute;left:7219;top:12678;width:2;height:3614" coordorigin="7219,12678" coordsize="0,3614" path="m7219,16292l7219,12678e" filled="f" stroked="t" strokeweight=".957683pt" strokecolor="#5B5B5B">
                <v:path arrowok="t"/>
              </v:shape>
            </v:group>
            <v:group style="position:absolute;left:201;top:13363;width:517;height:2" coordorigin="201,13363" coordsize="517,2">
              <v:shape style="position:absolute;left:201;top:13363;width:517;height:2" coordorigin="201,13363" coordsize="517,0" path="m201,13363l718,13363e" filled="f" stroked="t" strokeweight=".239421pt" strokecolor="#808080">
                <v:path arrowok="t"/>
              </v:shape>
            </v:group>
            <v:group style="position:absolute;left:718;top:13363;width:244;height:2" coordorigin="718,13363" coordsize="244,2">
              <v:shape style="position:absolute;left:718;top:13363;width:244;height:2" coordorigin="718,13363" coordsize="244,0" path="m718,13363l962,13363e" filled="f" stroked="t" strokeweight=".239421pt" strokecolor="#000000">
                <v:path arrowok="t"/>
              </v:shape>
            </v:group>
            <v:group style="position:absolute;left:958;top:13205;width:2;height:163" coordorigin="958,13205" coordsize="2,163">
              <v:shape style="position:absolute;left:958;top:13205;width:2;height:163" coordorigin="958,13205" coordsize="0,163" path="m958,13368l958,13205e" filled="f" stroked="t" strokeweight=".239421pt" strokecolor="#6B6B6B">
                <v:path arrowok="t"/>
              </v:shape>
            </v:group>
            <v:group style="position:absolute;left:958;top:13363;width:1221;height:2" coordorigin="958,13363" coordsize="1221,2">
              <v:shape style="position:absolute;left:958;top:13363;width:1221;height:2" coordorigin="958,13363" coordsize="1221,0" path="m958,13363l2179,13363e" filled="f" stroked="t" strokeweight=".239421pt" strokecolor="#5B5B5B">
                <v:path arrowok="t"/>
              </v:shape>
            </v:group>
            <v:group style="position:absolute;left:958;top:13363;width:2;height:2047" coordorigin="958,13363" coordsize="2,2047">
              <v:shape style="position:absolute;left:958;top:13363;width:2;height:2047" coordorigin="958,13363" coordsize="0,2047" path="m958,15410l958,13363e" filled="f" stroked="t" strokeweight=".239421pt" strokecolor="#000000">
                <v:path arrowok="t"/>
              </v:shape>
            </v:group>
            <v:group style="position:absolute;left:1525;top:13335;width:2;height:709" coordorigin="1525,13335" coordsize="2,709">
              <v:shape style="position:absolute;left:1525;top:13335;width:2;height:709" coordorigin="1525,13335" coordsize="0,709" path="m1525,14044l1525,13335e" filled="f" stroked="t" strokeweight=".718262pt" strokecolor="#4B4B4B">
                <v:path arrowok="t"/>
              </v:shape>
            </v:group>
            <v:group style="position:absolute;left:11669;top:11216;width:2;height:5076" coordorigin="11669,11216" coordsize="2,5076">
              <v:shape style="position:absolute;left:11669;top:11216;width:2;height:5076" coordorigin="11669,11216" coordsize="0,5076" path="m11669,16292l11669,11216e" filled="f" stroked="t" strokeweight=".718262pt" strokecolor="#6B6B6B">
                <v:path arrowok="t"/>
              </v:shape>
            </v:group>
            <v:group style="position:absolute;left:2203;top:13517;width:2;height:681" coordorigin="2203,13517" coordsize="2,681">
              <v:shape style="position:absolute;left:2203;top:13517;width:2;height:681" coordorigin="2203,13517" coordsize="0,681" path="m2203,14197l2203,13517e" filled="f" stroked="t" strokeweight=".718262pt" strokecolor="#444848">
                <v:path arrowok="t"/>
              </v:shape>
            </v:group>
            <v:group style="position:absolute;left:2174;top:14015;width:177;height:2" coordorigin="2174,14015" coordsize="177,2">
              <v:shape style="position:absolute;left:2174;top:14015;width:177;height:2" coordorigin="2174,14015" coordsize="177,0" path="m2174,14015l2351,14015e" filled="f" stroked="t" strokeweight=".239421pt" strokecolor="#444854">
                <v:path arrowok="t"/>
              </v:shape>
            </v:group>
            <v:group style="position:absolute;left:1528;top:13986;width:2;height:1452" coordorigin="1528,13986" coordsize="2,1452">
              <v:shape style="position:absolute;left:1528;top:13986;width:2;height:1452" coordorigin="1528,13986" coordsize="0,1452" path="m1528,15439l1528,13986e" filled="f" stroked="t" strokeweight=".478842pt" strokecolor="#232323">
                <v:path arrowok="t"/>
              </v:shape>
            </v:group>
            <v:group style="position:absolute;left:2205;top:14236;width:2;height:144" coordorigin="2205,14236" coordsize="2,144">
              <v:shape style="position:absolute;left:2205;top:14236;width:2;height:144" coordorigin="2205,14236" coordsize="0,144" path="m2205,14379l2205,14236e" filled="f" stroked="t" strokeweight=".478842pt" strokecolor="#343434">
                <v:path arrowok="t"/>
              </v:shape>
            </v:group>
            <v:group style="position:absolute;left:2205;top:14322;width:2;height:1117" coordorigin="2205,14322" coordsize="2,1117">
              <v:shape style="position:absolute;left:2205;top:14322;width:2;height:1117" coordorigin="2205,14322" coordsize="0,1117" path="m2205,15439l2205,14322e" filled="f" stroked="t" strokeweight=".478842pt" strokecolor="#1F1F1F">
                <v:path arrowok="t"/>
              </v:shape>
            </v:group>
            <v:group style="position:absolute;left:259;top:16302;width:733;height:2" coordorigin="259,16302" coordsize="733,2">
              <v:shape style="position:absolute;left:259;top:16302;width:733;height:2" coordorigin="259,16302" coordsize="733,0" path="m259,16302l991,16302e" filled="f" stroked="t" strokeweight=".478842pt" strokecolor="#4F4F4F">
                <v:path arrowok="t"/>
              </v:shape>
            </v:group>
            <v:group style="position:absolute;left:958;top:15410;width:2;height:882" coordorigin="958,15410" coordsize="2,882">
              <v:shape style="position:absolute;left:958;top:15410;width:2;height:882" coordorigin="958,15410" coordsize="0,882" path="m958,16292l958,15410e" filled="f" stroked="t" strokeweight=".239421pt" strokecolor="#7C7C7C">
                <v:path arrowok="t"/>
              </v:shape>
            </v:group>
            <v:group style="position:absolute;left:1530;top:15381;width:2;height:925" coordorigin="1530,15381" coordsize="2,925">
              <v:shape style="position:absolute;left:1530;top:15381;width:2;height:925" coordorigin="1530,15381" coordsize="0,925" path="m1530,16306l1530,15381e" filled="f" stroked="t" strokeweight=".478842pt" strokecolor="#3F3F3F">
                <v:path arrowok="t"/>
              </v:shape>
            </v:group>
            <v:group style="position:absolute;left:1480;top:16297;width:2207;height:2" coordorigin="1480,16297" coordsize="2207,2">
              <v:shape style="position:absolute;left:1480;top:16297;width:2207;height:2" coordorigin="1480,16297" coordsize="2207,0" path="m1480,16297l3687,16297e" filled="f" stroked="t" strokeweight=".478842pt" strokecolor="#444444">
                <v:path arrowok="t"/>
              </v:shape>
            </v:group>
            <v:group style="position:absolute;left:2205;top:15381;width:2;height:920" coordorigin="2205,15381" coordsize="2,920">
              <v:shape style="position:absolute;left:2205;top:15381;width:2;height:920" coordorigin="2205,15381" coordsize="0,920" path="m2205,16302l2205,15381e" filled="f" stroked="t" strokeweight=".478842pt" strokecolor="#383838">
                <v:path arrowok="t"/>
              </v:shape>
            </v:group>
            <v:group style="position:absolute;left:254;top:16297;width:11425;height:2" coordorigin="254,16297" coordsize="11425,2">
              <v:shape style="position:absolute;left:254;top:16297;width:11425;height:2" coordorigin="254,16297" coordsize="11425,0" path="m254,16297l11679,16297e" filled="f" stroked="t" strokeweight=".478842pt" strokecolor="#5B5B5B">
                <v:path arrowok="t"/>
              </v:shape>
            </v:group>
            <v:group style="position:absolute;left:4391;top:16292;width:962;height:2" coordorigin="4391,16292" coordsize="962,2">
              <v:shape style="position:absolute;left:4391;top:16292;width:962;height:2" coordorigin="4391,16292" coordsize="962,0" path="m4391,16292l5353,16292e" filled="f" stroked="t" strokeweight=".478842pt" strokecolor="#3B3B3B">
                <v:path arrowok="t"/>
              </v:shape>
            </v:group>
            <v:group style="position:absolute;left:5296;top:16290;width:1743;height:2" coordorigin="5296,16290" coordsize="1743,2">
              <v:shape style="position:absolute;left:5296;top:16290;width:1743;height:2" coordorigin="5296,16290" coordsize="1743,0" path="m5296,16290l7039,16290e" filled="f" stroked="t" strokeweight=".478842pt" strokecolor="#4F4F4F">
                <v:path arrowok="t"/>
              </v:shape>
            </v:group>
            <v:group style="position:absolute;left:6982;top:16287;width:4697;height:2" coordorigin="6982,16287" coordsize="4697,2">
              <v:shape style="position:absolute;left:6982;top:16287;width:4697;height:2" coordorigin="6982,16287" coordsize="4697,0" path="m6982,16287l11679,16287e" filled="f" stroked="t" strokeweight=".957683pt" strokecolor="#6B6B6B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35" w:after="0" w:line="240" w:lineRule="auto"/>
        <w:ind w:left="5755" w:right="51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0" w:right="120"/>
        </w:sectPr>
      </w:pPr>
      <w:rPr/>
    </w:p>
    <w:p>
      <w:pPr>
        <w:spacing w:before="78" w:after="0" w:line="220" w:lineRule="auto"/>
        <w:ind w:left="628" w:right="-152" w:firstLine="-7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2B2B2B"/>
          <w:spacing w:val="-420"/>
          <w:w w:val="179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9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2B2B2B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6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487" w:right="4264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position:absolute;margin-left:497.279999pt;margin-top:-4.906601pt;width:49.919998pt;height:46.080002pt;mso-position-horizontal-relative:page;mso-position-vertical-relative:paragraph;z-index:-14954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9"/>
          <w:w w:val="104"/>
        </w:rPr>
        <w:t>G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285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8" w:lineRule="exact"/>
        <w:ind w:left="114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60" w:right="220"/>
          <w:cols w:num="2" w:equalWidth="0">
            <w:col w:w="1649" w:space="1672"/>
            <w:col w:w="8119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</w:sectPr>
      </w:pPr>
      <w:rPr/>
    </w:p>
    <w:p>
      <w:pPr>
        <w:spacing w:before="35" w:after="0" w:line="240" w:lineRule="auto"/>
        <w:ind w:left="117" w:right="-20"/>
        <w:jc w:val="left"/>
        <w:tabs>
          <w:tab w:pos="148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127" w:right="-53" w:firstLine="-5"/>
        <w:jc w:val="left"/>
        <w:tabs>
          <w:tab w:pos="1500" w:val="left"/>
          <w:tab w:pos="316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:27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Açıkgöz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ticaret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Te1:68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2" w:equalWidth="0">
            <w:col w:w="5003" w:space="553"/>
            <w:col w:w="5884"/>
          </w:cols>
        </w:sectPr>
      </w:pPr>
      <w:rPr/>
    </w:p>
    <w:p>
      <w:pPr>
        <w:spacing w:before="1" w:after="0" w:line="240" w:lineRule="auto"/>
        <w:ind w:left="12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Osmaniye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AtatUr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186" w:lineRule="auto"/>
        <w:ind w:left="127" w:right="1720" w:firstLine="-5"/>
        <w:jc w:val="left"/>
        <w:tabs>
          <w:tab w:pos="1480" w:val="left"/>
          <w:tab w:pos="3660" w:val="left"/>
          <w:tab w:pos="4720" w:val="left"/>
          <w:tab w:pos="6780" w:val="left"/>
          <w:tab w:pos="75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554764pt;margin-top:23.506451pt;width:82.532042pt;height:26pt;mso-position-horizontal-relative:page;mso-position-vertical-relative:paragraph;z-index:-1495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10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76767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76767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7676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76767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A9A9A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A9A9A"/>
                      <w:spacing w:val="-72"/>
                      <w:w w:val="5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A9A9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A9A9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6"/>
        </w:rPr>
        <w:t>Yan_gı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:EKD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63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ind w:left="3670" w:right="-20"/>
        <w:jc w:val="left"/>
        <w:tabs>
          <w:tab w:pos="8520" w:val="left"/>
          <w:tab w:pos="9720" w:val="left"/>
          <w:tab w:pos="109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Betonarm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17"/>
          <w:szCs w:val="17"/>
          <w:color w:val="3F3F3F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Kagi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Absap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98"/>
          <w:position w:val="2"/>
        </w:rPr>
        <w:t>Çe</w:t>
      </w:r>
      <w:r>
        <w:rPr>
          <w:rFonts w:ascii="Arial" w:hAnsi="Arial" w:cs="Arial" w:eastAsia="Arial"/>
          <w:sz w:val="17"/>
          <w:szCs w:val="17"/>
          <w:color w:val="525252"/>
          <w:spacing w:val="-8"/>
          <w:w w:val="98"/>
          <w:position w:val="2"/>
        </w:rPr>
        <w:t>l</w:t>
      </w:r>
      <w:r>
        <w:rPr>
          <w:rFonts w:ascii="Arial" w:hAnsi="Arial" w:cs="Arial" w:eastAsia="Arial"/>
          <w:sz w:val="17"/>
          <w:szCs w:val="17"/>
          <w:color w:val="2B2B2B"/>
          <w:spacing w:val="-5"/>
          <w:w w:val="128"/>
          <w:position w:val="2"/>
        </w:rPr>
        <w:t>i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5"/>
          <w:position w:val="2"/>
        </w:rPr>
        <w:t>k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2"/>
        </w:rPr>
        <w:t>   </w:t>
      </w:r>
      <w:r>
        <w:rPr>
          <w:rFonts w:ascii="Arial" w:hAnsi="Arial" w:cs="Arial" w:eastAsia="Arial"/>
          <w:sz w:val="17"/>
          <w:szCs w:val="17"/>
          <w:color w:val="525252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Diğer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  <w:position w:val="2"/>
        </w:rPr>
        <w:t>f-u_an_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93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4"/>
          <w:w w:val="122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95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243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3"/>
          <w:w w:val="105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243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0"/>
          <w:w w:val="122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14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66666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66666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666666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66666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43"/>
          <w:position w:val="2"/>
        </w:rPr>
        <w:t>_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68"/>
          <w:position w:val="2"/>
        </w:rPr>
        <w:t>--ı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6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</w:sectPr>
      </w:pPr>
      <w:rPr/>
    </w:p>
    <w:p>
      <w:pPr>
        <w:spacing w:before="83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315" w:lineRule="auto"/>
        <w:ind w:left="10" w:right="81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:Emra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KINA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:Akı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SEVGiLi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573" w:lineRule="auto"/>
        <w:ind w:right="2264" w:firstLine="1027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ÇAKAR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15:06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3" w:equalWidth="0">
            <w:col w:w="1196" w:space="960"/>
            <w:col w:w="2046" w:space="523"/>
            <w:col w:w="6715"/>
          </w:cols>
        </w:sectPr>
      </w:pPr>
      <w:rPr/>
    </w:p>
    <w:p>
      <w:pPr>
        <w:spacing w:before="29" w:after="0" w:line="214" w:lineRule="exact"/>
        <w:ind w:left="217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</w:sectPr>
      </w:pPr>
      <w:rPr/>
    </w:p>
    <w:p>
      <w:pPr>
        <w:spacing w:before="29" w:after="0" w:line="247" w:lineRule="auto"/>
        <w:ind w:left="2170" w:right="1110" w:firstLine="-16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6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6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7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2" w:equalWidth="0">
            <w:col w:w="4358" w:space="372"/>
            <w:col w:w="6710"/>
          </w:cols>
        </w:sectPr>
      </w:pPr>
      <w:rPr/>
    </w:p>
    <w:p>
      <w:pPr>
        <w:spacing w:before="29" w:after="0" w:line="240" w:lineRule="auto"/>
        <w:ind w:left="12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GörUidUğü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görUidü.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söndürtlcil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2" w:equalWidth="0">
            <w:col w:w="1572" w:space="594"/>
            <w:col w:w="9274"/>
          </w:cols>
        </w:sectPr>
      </w:pPr>
      <w:rPr/>
    </w:p>
    <w:p>
      <w:pPr>
        <w:spacing w:before="2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Söndtirme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5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1" w:lineRule="exact"/>
        <w:ind w:right="-69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söndtirme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4"/>
          <w:w w:val="45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3204" w:right="-20"/>
        <w:jc w:val="left"/>
        <w:tabs>
          <w:tab w:pos="4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9" w:after="0" w:line="1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0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38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3" w:equalWidth="0">
            <w:col w:w="1391" w:space="942"/>
            <w:col w:w="5199" w:space="645"/>
            <w:col w:w="3263"/>
          </w:cols>
        </w:sectPr>
      </w:pPr>
      <w:rPr/>
    </w:p>
    <w:p>
      <w:pPr>
        <w:spacing w:before="0" w:after="0" w:line="194" w:lineRule="exact"/>
        <w:ind w:left="13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kısmı,elektri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tesisatı,Ust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kaputyanma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Uçbin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gelmiştir.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2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5897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renkli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Renault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europa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7" w:lineRule="auto"/>
        <w:ind w:left="2180" w:right="71" w:firstLine="-203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görtilmU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tesisatının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eskime,gevşeme,yıpranma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yaparak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41" w:right="4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0" w:lineRule="auto"/>
        <w:ind w:left="132" w:right="-53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9" w:lineRule="exact"/>
        <w:ind w:left="132" w:right="1229"/>
        <w:jc w:val="both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219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51" w:right="2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66"/>
          <w:position w:val="1"/>
        </w:rPr>
        <w:t>11n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1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ÇAKAR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B2B2B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2B2B2B"/>
          <w:spacing w:val="1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  <w:position w:val="-1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7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85"/>
        </w:rPr>
        <w:t>]S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3" w:equalWidth="0">
            <w:col w:w="1601" w:space="574"/>
            <w:col w:w="2740" w:space="1180"/>
            <w:col w:w="5345"/>
          </w:cols>
        </w:sectPr>
      </w:pPr>
      <w:rPr/>
    </w:p>
    <w:p>
      <w:pPr>
        <w:spacing w:before="25" w:after="0" w:line="214" w:lineRule="exact"/>
        <w:ind w:left="241" w:right="-68"/>
        <w:jc w:val="left"/>
        <w:tabs>
          <w:tab w:pos="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  <w:cols w:num="3" w:equalWidth="0">
            <w:col w:w="1339" w:space="220"/>
            <w:col w:w="2981" w:space="4100"/>
            <w:col w:w="2800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309265pt;margin-top:35.778805pt;width:562.968965pt;height:772.993518pt;mso-position-horizontal-relative:page;mso-position-vertical-relative:page;z-index:-14953" coordorigin="346,716" coordsize="11259,15460">
            <v:shape style="position:absolute;left:2342;top:11635;width:2419;height:3840" type="#_x0000_t75">
              <v:imagedata r:id="rId26" o:title=""/>
            </v:shape>
            <v:group style="position:absolute;left:2421;top:4202;width:2;height:8166" coordorigin="2421,4202" coordsize="2,8166">
              <v:shape style="position:absolute;left:2421;top:4202;width:2;height:8166" coordorigin="2421,4202" coordsize="0,8166" path="m2421,12368l2421,4202e" filled="f" stroked="t" strokeweight=".954994pt" strokecolor="#606060">
                <v:path arrowok="t"/>
              </v:shape>
            </v:group>
            <v:group style="position:absolute;left:358;top:742;width:11178;height:2" coordorigin="358,742" coordsize="11178,2">
              <v:shape style="position:absolute;left:358;top:742;width:11178;height:2" coordorigin="358,742" coordsize="11178,0" path="m358,742l11536,742e" filled="f" stroked="t" strokeweight=".716246pt" strokecolor="#606060">
                <v:path arrowok="t"/>
              </v:shape>
            </v:group>
            <v:group style="position:absolute;left:387;top:723;width:2;height:15446" coordorigin="387,723" coordsize="2,15446">
              <v:shape style="position:absolute;left:387;top:723;width:2;height:15446" coordorigin="387,723" coordsize="0,15446" path="m387,16168l387,723e" filled="f" stroked="t" strokeweight=".716246pt" strokecolor="#4F4F4F">
                <v:path arrowok="t"/>
              </v:shape>
            </v:group>
            <v:group style="position:absolute;left:2402;top:728;width:2;height:1541" coordorigin="2402,728" coordsize="2,1541">
              <v:shape style="position:absolute;left:2402;top:728;width:2;height:1541" coordorigin="2402,728" coordsize="0,1541" path="m2402,2269l2402,728e" filled="f" stroked="t" strokeweight=".716246pt" strokecolor="#484848">
                <v:path arrowok="t"/>
              </v:shape>
            </v:group>
            <v:group style="position:absolute;left:9182;top:737;width:2;height:1532" coordorigin="9182,737" coordsize="2,1532">
              <v:shape style="position:absolute;left:9182;top:737;width:2;height:1532" coordorigin="9182,737" coordsize="0,1532" path="m9182,2269l9182,737e" filled="f" stroked="t" strokeweight=".954994pt" strokecolor="#676767">
                <v:path arrowok="t"/>
              </v:shape>
            </v:group>
            <v:group style="position:absolute;left:353;top:2259;width:11183;height:2" coordorigin="353,2259" coordsize="11183,2">
              <v:shape style="position:absolute;left:353;top:2259;width:11183;height:2" coordorigin="353,2259" coordsize="11183,0" path="m353,2259l11536,2259e" filled="f" stroked="t" strokeweight=".716246pt" strokecolor="#606060">
                <v:path arrowok="t"/>
              </v:shape>
            </v:group>
            <v:group style="position:absolute;left:353;top:2498;width:11188;height:2" coordorigin="353,2498" coordsize="11188,2">
              <v:shape style="position:absolute;left:353;top:2498;width:11188;height:2" coordorigin="353,2498" coordsize="11188,0" path="m353,2498l11541,2498e" filled="f" stroked="t" strokeweight=".716246pt" strokecolor="#606060">
                <v:path arrowok="t"/>
              </v:shape>
            </v:group>
            <v:group style="position:absolute;left:353;top:2738;width:11193;height:2" coordorigin="353,2738" coordsize="11193,2">
              <v:shape style="position:absolute;left:353;top:2738;width:11193;height:2" coordorigin="353,2738" coordsize="11193,0" path="m353,2738l11546,2738e" filled="f" stroked="t" strokeweight=".716246pt" strokecolor="#606060">
                <v:path arrowok="t"/>
              </v:shape>
            </v:group>
            <v:group style="position:absolute;left:353;top:2977;width:11193;height:2" coordorigin="353,2977" coordsize="11193,2">
              <v:shape style="position:absolute;left:353;top:2977;width:11193;height:2" coordorigin="353,2977" coordsize="11193,0" path="m353,2977l11546,2977e" filled="f" stroked="t" strokeweight=".716246pt" strokecolor="#606060">
                <v:path arrowok="t"/>
              </v:shape>
            </v:group>
            <v:group style="position:absolute;left:353;top:3216;width:11197;height:2" coordorigin="353,3216" coordsize="11197,2">
              <v:shape style="position:absolute;left:353;top:3216;width:11197;height:2" coordorigin="353,3216" coordsize="11197,0" path="m353,3216l11551,3216e" filled="f" stroked="t" strokeweight=".716246pt" strokecolor="#606060">
                <v:path arrowok="t"/>
              </v:shape>
            </v:group>
            <v:group style="position:absolute;left:358;top:3456;width:11193;height:2" coordorigin="358,3456" coordsize="11193,2">
              <v:shape style="position:absolute;left:358;top:3456;width:11193;height:2" coordorigin="358,3456" coordsize="11193,0" path="m358,3456l11551,3456e" filled="f" stroked="t" strokeweight=".716246pt" strokecolor="#5B5B5B">
                <v:path arrowok="t"/>
              </v:shape>
            </v:group>
            <v:group style="position:absolute;left:3913;top:3451;width:2;height:766" coordorigin="3913,3451" coordsize="2,766">
              <v:shape style="position:absolute;left:3913;top:3451;width:2;height:766" coordorigin="3913,3451" coordsize="0,766" path="m3913,4217l3913,3451e" filled="f" stroked="t" strokeweight=".954994pt" strokecolor="#2F2F2F">
                <v:path arrowok="t"/>
              </v:shape>
            </v:group>
            <v:group style="position:absolute;left:11546;top:728;width:2;height:15431" coordorigin="11546,728" coordsize="2,15431">
              <v:shape style="position:absolute;left:11546;top:728;width:2;height:15431" coordorigin="11546,728" coordsize="0,15431" path="m11546,16159l11546,728e" filled="f" stroked="t" strokeweight=".954994pt" strokecolor="#676767">
                <v:path arrowok="t"/>
              </v:shape>
            </v:group>
            <v:group style="position:absolute;left:358;top:4212;width:11197;height:2" coordorigin="358,4212" coordsize="11197,2">
              <v:shape style="position:absolute;left:358;top:4212;width:11197;height:2" coordorigin="358,4212" coordsize="11197,0" path="m358,4212l11555,4212e" filled="f" stroked="t" strokeweight=".716246pt" strokecolor="#646464">
                <v:path arrowok="t"/>
              </v:shape>
            </v:group>
            <v:group style="position:absolute;left:2402;top:4738;width:9154;height:2" coordorigin="2402,4738" coordsize="9154,2">
              <v:shape style="position:absolute;left:2402;top:4738;width:9154;height:2" coordorigin="2402,4738" coordsize="9154,0" path="m2402,4738l11555,4738e" filled="f" stroked="t" strokeweight=".716246pt" strokecolor="#5B5B5B">
                <v:path arrowok="t"/>
              </v:shape>
            </v:group>
            <v:group style="position:absolute;left:4971;top:4729;width:2;height:2202" coordorigin="4971,4729" coordsize="2,2202">
              <v:shape style="position:absolute;left:4971;top:4729;width:2;height:2202" coordorigin="4971,4729" coordsize="0,2202" path="m4971,6931l4971,4729e" filled="f" stroked="t" strokeweight=".716246pt" strokecolor="#606060">
                <v:path arrowok="t"/>
              </v:shape>
            </v:group>
            <v:group style="position:absolute;left:4966;top:5229;width:6589;height:2" coordorigin="4966,5229" coordsize="6589,2">
              <v:shape style="position:absolute;left:4966;top:5229;width:6589;height:2" coordorigin="4966,5229" coordsize="6589,0" path="m4966,5229l11555,5229e" filled="f" stroked="t" strokeweight=".716246pt" strokecolor="#606060">
                <v:path arrowok="t"/>
              </v:shape>
            </v:group>
            <v:group style="position:absolute;left:4966;top:5478;width:6594;height:2" coordorigin="4966,5478" coordsize="6594,2">
              <v:shape style="position:absolute;left:4966;top:5478;width:6594;height:2" coordorigin="4966,5478" coordsize="6594,0" path="m4966,5478l11560,5478e" filled="f" stroked="t" strokeweight=".716246pt" strokecolor="#5B5B5B">
                <v:path arrowok="t"/>
              </v:shape>
            </v:group>
            <v:group style="position:absolute;left:4961;top:5727;width:6599;height:2" coordorigin="4961,5727" coordsize="6599,2">
              <v:shape style="position:absolute;left:4961;top:5727;width:6599;height:2" coordorigin="4961,5727" coordsize="6599,0" path="m4961,5727l11560,5727e" filled="f" stroked="t" strokeweight=".716246pt" strokecolor="#606060">
                <v:path arrowok="t"/>
              </v:shape>
            </v:group>
            <v:group style="position:absolute;left:2402;top:5969;width:9158;height:2" coordorigin="2402,5969" coordsize="9158,2">
              <v:shape style="position:absolute;left:2402;top:5969;width:9158;height:2" coordorigin="2402,5969" coordsize="9158,0" path="m2402,5969l11560,5969e" filled="f" stroked="t" strokeweight=".716246pt" strokecolor="#606060">
                <v:path arrowok="t"/>
              </v:shape>
            </v:group>
            <v:group style="position:absolute;left:363;top:4497;width:11193;height:2" coordorigin="363,4497" coordsize="11193,2">
              <v:shape style="position:absolute;left:363;top:4497;width:11193;height:2" coordorigin="363,4497" coordsize="11193,0" path="m363,4497l11555,4497e" filled="f" stroked="t" strokeweight=".716246pt" strokecolor="#5B5B5B">
                <v:path arrowok="t"/>
              </v:shape>
            </v:group>
            <v:group style="position:absolute;left:683;top:6213;width:10868;height:2" coordorigin="683,6213" coordsize="10868,2">
              <v:shape style="position:absolute;left:683;top:6213;width:10868;height:2" coordorigin="683,6213" coordsize="10868,0" path="m683,6213l11551,6213e" filled="f" stroked="t" strokeweight=".716246pt" strokecolor="#646464">
                <v:path arrowok="t"/>
              </v:shape>
            </v:group>
            <v:group style="position:absolute;left:7876;top:6203;width:2;height:728" coordorigin="7876,6203" coordsize="2,728">
              <v:shape style="position:absolute;left:7876;top:6203;width:2;height:728" coordorigin="7876,6203" coordsize="0,728" path="m7876,6931l7876,6203e" filled="f" stroked="t" strokeweight=".954994pt" strokecolor="#6B6B6B">
                <v:path arrowok="t"/>
              </v:shape>
            </v:group>
            <v:group style="position:absolute;left:2402;top:6682;width:9158;height:2" coordorigin="2402,6682" coordsize="9158,2">
              <v:shape style="position:absolute;left:2402;top:6682;width:9158;height:2" coordorigin="2402,6682" coordsize="9158,0" path="m2402,6682l11560,6682e" filled="f" stroked="t" strokeweight=".716246pt" strokecolor="#676767">
                <v:path arrowok="t"/>
              </v:shape>
            </v:group>
            <v:group style="position:absolute;left:2407;top:6921;width:9158;height:2" coordorigin="2407,6921" coordsize="9158,2">
              <v:shape style="position:absolute;left:2407;top:6921;width:9158;height:2" coordorigin="2407,6921" coordsize="9158,0" path="m2407,6921l11565,6921e" filled="f" stroked="t" strokeweight=".716246pt" strokecolor="#676767">
                <v:path arrowok="t"/>
              </v:shape>
            </v:group>
            <v:group style="position:absolute;left:363;top:7163;width:11202;height:2" coordorigin="363,7163" coordsize="11202,2">
              <v:shape style="position:absolute;left:363;top:7163;width:11202;height:2" coordorigin="363,7163" coordsize="11202,0" path="m363,7163l11565,7163e" filled="f" stroked="t" strokeweight=".716246pt" strokecolor="#676767">
                <v:path arrowok="t"/>
              </v:shape>
            </v:group>
            <v:group style="position:absolute;left:363;top:7629;width:11202;height:2" coordorigin="363,7629" coordsize="11202,2">
              <v:shape style="position:absolute;left:363;top:7629;width:11202;height:2" coordorigin="363,7629" coordsize="11202,0" path="m363,7629l11565,7629e" filled="f" stroked="t" strokeweight=".716246pt" strokecolor="#5B5B5B">
                <v:path arrowok="t"/>
              </v:shape>
            </v:group>
            <v:group style="position:absolute;left:4983;top:7620;width:2;height:737" coordorigin="4983,7620" coordsize="2,737">
              <v:shape style="position:absolute;left:4983;top:7620;width:2;height:737" coordorigin="4983,7620" coordsize="0,737" path="m4983,8357l4983,7620e" filled="f" stroked="t" strokeweight=".477497pt" strokecolor="#3F3F3F">
                <v:path arrowok="t"/>
              </v:shape>
            </v:group>
            <v:group style="position:absolute;left:4976;top:7866;width:6594;height:2" coordorigin="4976,7866" coordsize="6594,2">
              <v:shape style="position:absolute;left:4976;top:7866;width:6594;height:2" coordorigin="4976,7866" coordsize="6594,0" path="m4976,7866l11570,7866e" filled="f" stroked="t" strokeweight=".477497pt" strokecolor="#606060">
                <v:path arrowok="t"/>
              </v:shape>
            </v:group>
            <v:group style="position:absolute;left:372;top:9807;width:11202;height:2" coordorigin="372,9807" coordsize="11202,2">
              <v:shape style="position:absolute;left:372;top:9807;width:11202;height:2" coordorigin="372,9807" coordsize="11202,0" path="m372,9807l11575,9807e" filled="f" stroked="t" strokeweight=".716246pt" strokecolor="#606060">
                <v:path arrowok="t"/>
              </v:shape>
            </v:group>
            <v:group style="position:absolute;left:368;top:8347;width:11202;height:2" coordorigin="368,8347" coordsize="11202,2">
              <v:shape style="position:absolute;left:368;top:8347;width:11202;height:2" coordorigin="368,8347" coordsize="11202,0" path="m368,8347l11570,8347e" filled="f" stroked="t" strokeweight=".716246pt" strokecolor="#606060">
                <v:path arrowok="t"/>
              </v:shape>
            </v:group>
            <v:group style="position:absolute;left:368;top:8960;width:11202;height:2" coordorigin="368,8960" coordsize="11202,2">
              <v:shape style="position:absolute;left:368;top:8960;width:11202;height:2" coordorigin="368,8960" coordsize="11202,0" path="m368,8960l11570,8960e" filled="f" stroked="t" strokeweight=".716246pt" strokecolor="#606060">
                <v:path arrowok="t"/>
              </v:shape>
            </v:group>
            <v:group style="position:absolute;left:372;top:10056;width:11202;height:2" coordorigin="372,10056" coordsize="11202,2">
              <v:shape style="position:absolute;left:372;top:10056;width:11202;height:2" coordorigin="372,10056" coordsize="11202,0" path="m372,10056l11575,10056e" filled="f" stroked="t" strokeweight=".716246pt" strokecolor="#606060">
                <v:path arrowok="t"/>
              </v:shape>
            </v:group>
            <v:group style="position:absolute;left:372;top:10300;width:11207;height:2" coordorigin="372,10300" coordsize="11207,2">
              <v:shape style="position:absolute;left:372;top:10300;width:11207;height:2" coordorigin="372,10300" coordsize="11207,0" path="m372,10300l11579,10300e" filled="f" stroked="t" strokeweight=".716246pt" strokecolor="#646464">
                <v:path arrowok="t"/>
              </v:shape>
            </v:group>
            <v:group style="position:absolute;left:855;top:10875;width:10725;height:2" coordorigin="855,10875" coordsize="10725,2">
              <v:shape style="position:absolute;left:855;top:10875;width:10725;height:2" coordorigin="855,10875" coordsize="10725,0" path="m855,10875l11579,10875e" filled="f" stroked="t" strokeweight=".716246pt" strokecolor="#6B6B6B">
                <v:path arrowok="t"/>
              </v:shape>
            </v:group>
            <v:group style="position:absolute;left:1772;top:11109;width:2;height:5054" coordorigin="1772,11109" coordsize="2,5054">
              <v:shape style="position:absolute;left:1772;top:11109;width:2;height:5054" coordorigin="1772,11109" coordsize="0,5054" path="m1772,16163l1772,11109e" filled="f" stroked="t" strokeweight=".716246pt" strokecolor="#5B5B5B">
                <v:path arrowok="t"/>
              </v:shape>
            </v:group>
            <v:group style="position:absolute;left:377;top:11114;width:11202;height:2" coordorigin="377,11114" coordsize="11202,2">
              <v:shape style="position:absolute;left:377;top:11114;width:11202;height:2" coordorigin="377,11114" coordsize="11202,0" path="m377,11114l11579,11114e" filled="f" stroked="t" strokeweight=".716246pt" strokecolor="#6B6B6B">
                <v:path arrowok="t"/>
              </v:shape>
            </v:group>
            <v:group style="position:absolute;left:377;top:11358;width:11202;height:2" coordorigin="377,11358" coordsize="11202,2">
              <v:shape style="position:absolute;left:377;top:11358;width:11202;height:2" coordorigin="377,11358" coordsize="11202,0" path="m377,11358l11579,11358e" filled="f" stroked="t" strokeweight=".716246pt" strokecolor="#6B6B6B">
                <v:path arrowok="t"/>
              </v:shape>
            </v:group>
            <v:group style="position:absolute;left:406;top:16147;width:11193;height:2" coordorigin="406,16147" coordsize="11193,2">
              <v:shape style="position:absolute;left:406;top:16147;width:11193;height:2" coordorigin="406,16147" coordsize="11193,0" path="m406,16147l11598,16147e" filled="f" stroked="t" strokeweight=".716246pt" strokecolor="#646464">
                <v:path arrowok="t"/>
              </v:shape>
            </v:group>
            <v:group style="position:absolute;left:1194;top:11109;width:2;height:5054" coordorigin="1194,11109" coordsize="2,5054">
              <v:shape style="position:absolute;left:1194;top:11109;width:2;height:5054" coordorigin="1194,11109" coordsize="0,5054" path="m1194,16163l1194,11109e" filled="f" stroked="t" strokeweight=".477497pt" strokecolor="#4F4F4F">
                <v:path arrowok="t"/>
              </v:shape>
            </v:group>
            <v:group style="position:absolute;left:396;top:13454;width:1963;height:2" coordorigin="396,13454" coordsize="1963,2">
              <v:shape style="position:absolute;left:396;top:13454;width:1963;height:2" coordorigin="396,13454" coordsize="1963,0" path="m396,13454l2359,13454e" filled="f" stroked="t" strokeweight=".716246pt" strokecolor="#6B6B6B">
                <v:path arrowok="t"/>
              </v:shape>
            </v:group>
            <v:group style="position:absolute;left:7456;top:11104;width:2;height:5045" coordorigin="7456,11104" coordsize="2,5045">
              <v:shape style="position:absolute;left:7456;top:11104;width:2;height:5045" coordorigin="7456,11104" coordsize="0,5045" path="m7456,16149l7456,11104e" filled="f" stroked="t" strokeweight=".477497pt" strokecolor="#4B4B4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5" w:right="53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5.440002pt;margin-top:5.371089pt;width:57.599998pt;height:17.280001pt;mso-position-horizontal-relative:page;mso-position-vertical-relative:paragraph;z-index:-14952" type="#_x0000_t75">
            <v:imagedata r:id="rId27" o:title=""/>
          </v:shape>
        </w:pict>
      </w:r>
      <w:r>
        <w:rPr/>
        <w:pict>
          <v:shape style="position:absolute;margin-left:426.23999pt;margin-top:30.331091pt;width:144.960007pt;height:102.720001pt;mso-position-horizontal-relative:page;mso-position-vertical-relative:paragraph;z-index:-14951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5.279999pt;height:16.32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1" w:after="0" w:line="240" w:lineRule="auto"/>
        <w:ind w:left="107" w:right="51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SEVGiLi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exact"/>
        <w:ind w:left="494" w:right="5292"/>
        <w:jc w:val="center"/>
        <w:tabs>
          <w:tab w:pos="8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24349A"/>
          <w:spacing w:val="0"/>
          <w:w w:val="64"/>
          <w:i/>
          <w:position w:val="-7"/>
        </w:rPr>
        <w:t>r</w:t>
      </w:r>
      <w:r>
        <w:rPr>
          <w:rFonts w:ascii="Times New Roman" w:hAnsi="Times New Roman" w:cs="Times New Roman" w:eastAsia="Times New Roman"/>
          <w:sz w:val="33"/>
          <w:szCs w:val="33"/>
          <w:color w:val="24349A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24349A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33"/>
          <w:szCs w:val="33"/>
          <w:color w:val="6B69A3"/>
          <w:spacing w:val="-48"/>
          <w:w w:val="177"/>
          <w:position w:val="-7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484D82"/>
          <w:spacing w:val="0"/>
          <w:w w:val="73"/>
          <w:position w:val="-7"/>
        </w:rPr>
        <w:t>;,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557" w:lineRule="exact"/>
        <w:ind w:left="43" w:right="4875"/>
        <w:jc w:val="center"/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484D82"/>
          <w:spacing w:val="0"/>
          <w:w w:val="72"/>
          <w:i/>
          <w:position w:val="2"/>
        </w:rPr>
        <w:t>f/IJJIIi6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422" w:right="55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B2B2B"/>
          <w:spacing w:val="0"/>
          <w:w w:val="100"/>
        </w:rPr>
        <w:t>ltf.</w:t>
      </w:r>
      <w:r>
        <w:rPr>
          <w:rFonts w:ascii="Arial" w:hAnsi="Arial" w:cs="Arial" w:eastAsia="Arial"/>
          <w:sz w:val="22"/>
          <w:szCs w:val="22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220"/>
          <w:cols w:num="2" w:equalWidth="0">
            <w:col w:w="813" w:space="4060"/>
            <w:col w:w="6567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781952pt;margin-top:-14.314851pt;width:37.972022pt;height:43.5pt;mso-position-horizontal-relative:page;mso-position-vertical-relative:paragraph;z-index:-1494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5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73" w:lineRule="exact"/>
        <w:ind w:left="3766" w:right="-20"/>
        <w:jc w:val="left"/>
        <w:tabs>
          <w:tab w:pos="98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BAŞKANLlCil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6"/>
          <w:szCs w:val="6"/>
          <w:color w:val="646464"/>
          <w:spacing w:val="0"/>
          <w:w w:val="216"/>
          <w:position w:val="0"/>
        </w:rPr>
        <w:t>...</w:t>
      </w:r>
      <w:r>
        <w:rPr>
          <w:rFonts w:ascii="Arial" w:hAnsi="Arial" w:cs="Arial" w:eastAsia="Arial"/>
          <w:sz w:val="6"/>
          <w:szCs w:val="6"/>
          <w:color w:val="646464"/>
          <w:spacing w:val="0"/>
          <w:w w:val="216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646464"/>
          <w:spacing w:val="11"/>
          <w:w w:val="216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646464"/>
          <w:spacing w:val="0"/>
          <w:w w:val="216"/>
          <w:b/>
          <w:bCs/>
          <w:position w:val="0"/>
        </w:rPr>
        <w:t>h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87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0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651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48" w:lineRule="exact"/>
        <w:ind w:left="128" w:right="-20"/>
        <w:jc w:val="left"/>
        <w:tabs>
          <w:tab w:pos="1480" w:val="left"/>
          <w:tab w:pos="314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8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24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8"/>
          <w:position w:val="-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65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-2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  <w:position w:val="-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5"/>
          <w:w w:val="148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0"/>
          <w:w w:val="79"/>
          <w:position w:val="-2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11"/>
          <w:w w:val="79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2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-2"/>
        </w:rPr>
        <w:t>53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26"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693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2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26"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56" w:right="-20"/>
        <w:jc w:val="left"/>
        <w:tabs>
          <w:tab w:pos="1480" w:val="left"/>
          <w:tab w:pos="3140" w:val="left"/>
          <w:tab w:pos="448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24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1"/>
        </w:rPr>
        <w:t>04.05.20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7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24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2709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rgün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DÜŞÜNÜR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:Tepekö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4552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9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4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5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Tepekö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4552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47" w:right="-20"/>
        <w:jc w:val="left"/>
        <w:tabs>
          <w:tab w:pos="1480" w:val="left"/>
          <w:tab w:pos="426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164" w:lineRule="auto"/>
        <w:ind w:left="3622" w:right="2649" w:firstLine="-347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777481pt;margin-top:13.423421pt;width:81.429627pt;height:27.420166pt;mso-position-horizontal-relative:page;mso-position-vertical-relative:paragraph;z-index:-14946" type="#_x0000_t202" filled="f" stroked="f">
            <v:textbox inset="0,0,0,0">
              <w:txbxContent>
                <w:p>
                  <w:pPr>
                    <w:spacing w:before="0" w:after="0" w:line="548" w:lineRule="exact"/>
                    <w:ind w:right="-122"/>
                    <w:jc w:val="left"/>
                    <w:tabs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0"/>
                      <w:position w:val="2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38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24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6"/>
          <w:position w:val="2"/>
        </w:rPr>
        <w:t>jYapıııııı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7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Mctnık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5"/>
          <w:position w:val="0"/>
        </w:rPr>
        <w:t>cınna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ıııc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5"/>
          <w:position w:val="0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ap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3977" w:right="-20"/>
        <w:jc w:val="left"/>
        <w:tabs>
          <w:tab w:pos="500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9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39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383838"/>
          <w:spacing w:val="-122"/>
          <w:w w:val="139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9"/>
          <w:position w:val="9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9"/>
          <w:w w:val="139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14:29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56" w:right="-20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2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1"/>
        </w:rPr>
        <w:t>lKinıcı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28" w:lineRule="exact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rgil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DÜ$ÜNÜR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2141" w:right="-20"/>
        <w:jc w:val="left"/>
        <w:tabs>
          <w:tab w:pos="462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9"/>
        </w:rPr>
        <w:t>pk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00" w:bottom="280" w:left="460" w:right="140"/>
        </w:sectPr>
      </w:pPr>
      <w:rPr/>
    </w:p>
    <w:p>
      <w:pPr>
        <w:spacing w:before="0" w:after="0" w:line="209" w:lineRule="exact"/>
        <w:ind w:left="1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3"/>
        </w:rPr>
        <w:t>pidcn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  <w:cols w:num="2" w:equalWidth="0">
            <w:col w:w="591" w:space="1546"/>
            <w:col w:w="9183"/>
          </w:cols>
        </w:sectPr>
      </w:pPr>
      <w:rPr/>
    </w:p>
    <w:p>
      <w:pPr>
        <w:spacing w:before="0" w:after="0" w:line="260" w:lineRule="exact"/>
        <w:ind w:left="152" w:right="-20"/>
        <w:jc w:val="left"/>
        <w:tabs>
          <w:tab w:pos="3200" w:val="left"/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8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w w:val="81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608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37" w:right="447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6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iı;nıııiycı-Jandarma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14:29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4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Doğalga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7" w:lineRule="exact"/>
        <w:ind w:left="142" w:right="-20"/>
        <w:jc w:val="left"/>
        <w:tabs>
          <w:tab w:pos="520" w:val="left"/>
          <w:tab w:pos="462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83838"/>
          <w:spacing w:val="0"/>
          <w:w w:val="135"/>
          <w:position w:val="-3"/>
        </w:rPr>
        <w:t>'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53"/>
          <w:position w:val="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53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5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4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49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  <w:position w:val="5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28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5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2"/>
          <w:position w:val="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92"/>
          <w:position w:val="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5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5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6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141" w:right="-20"/>
        <w:jc w:val="left"/>
        <w:tabs>
          <w:tab w:pos="110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6"/>
        </w:rPr>
        <w:t>DönUs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4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6"/>
        </w:rPr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105"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6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8" w:lineRule="exact"/>
        <w:ind w:left="138" w:right="838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9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ınetru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652" w:right="37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3"/>
        </w:rPr>
        <w:t>öndürmedc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8" w:lineRule="exact"/>
        <w:ind w:left="128" w:right="-20"/>
        <w:jc w:val="left"/>
        <w:tabs>
          <w:tab w:pos="2360" w:val="left"/>
          <w:tab w:pos="4620" w:val="left"/>
          <w:tab w:pos="6520" w:val="left"/>
          <w:tab w:pos="8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2"/>
        </w:rPr>
        <w:t>:,öndürnıc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-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7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4649" w:right="-20"/>
        <w:jc w:val="left"/>
        <w:tabs>
          <w:tab w:pos="6460" w:val="left"/>
          <w:tab w:pos="80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"/>
        </w:rPr>
        <w:t>J</w:t>
      </w:r>
      <w:r>
        <w:rPr>
          <w:rFonts w:ascii="Arial" w:hAnsi="Arial" w:cs="Arial" w:eastAsia="Arial"/>
          <w:sz w:val="28"/>
          <w:szCs w:val="28"/>
          <w:color w:val="4F4F4F"/>
          <w:spacing w:val="-75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metnı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ilc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birlikte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1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  <w:position w:val="-1"/>
        </w:rPr>
        <w:t>i$öndürmc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3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0.000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3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kişilercc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0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ISigortalı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Şjrkctiıı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1" w:lineRule="exact"/>
        <w:ind w:left="12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3"/>
        </w:rPr>
        <w:t>Emniyet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72"/>
          <w:position w:val="4"/>
        </w:rPr>
        <w:t>r-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72"/>
          <w:position w:val="4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39"/>
          <w:w w:val="72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59"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-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4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33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61"/>
          <w:position w:val="1"/>
        </w:rPr>
        <w:t>l:.ı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w w:val="6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ıbi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1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0"/>
        </w:rPr>
        <w:t>04.05.20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ISaali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7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5:15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22" w:right="-20"/>
        <w:jc w:val="left"/>
        <w:tabs>
          <w:tab w:pos="1000" w:val="left"/>
          <w:tab w:pos="152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F4F4F"/>
          <w:spacing w:val="3"/>
          <w:w w:val="100"/>
          <w:position w:val="-1"/>
        </w:rPr>
        <w:t>Ö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1"/>
        </w:rPr>
        <w:t>lü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1" w:lineRule="exact"/>
        <w:ind w:right="8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171"/>
          <w:position w:val="-1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29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83838"/>
          <w:w w:val="136"/>
          <w:position w:val="-1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w w:val="135"/>
          <w:position w:val="-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w w:val="136"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39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  <w:position w:val="-8"/>
        </w:rPr>
        <w:t>&gt;.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4" w:after="0" w:line="266" w:lineRule="exact"/>
        <w:ind w:right="-77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G;tm;ş.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(h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33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0.457443pt;margin-top:9.739355pt;width:.1pt;height:5.443916pt;mso-position-horizontal-relative:page;mso-position-vertical-relative:paragraph;z-index:-14948" coordorigin="3409,195" coordsize="2,109">
            <v:shape style="position:absolute;left:3409;top:195;width:2;height:109" coordorigin="3409,195" coordsize="0,109" path="m3409,304l3409,195e" filled="f" stroked="t" strokeweight="2.10153pt" strokecolor="#5467A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32547pt;margin-top:-2.840382pt;width:16.380001pt;height:30pt;mso-position-horizontal-relative:page;mso-position-vertical-relative:paragraph;z-index:-14945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Courier New" w:hAnsi="Courier New" w:cs="Courier New" w:eastAsia="Courier New"/>
                      <w:sz w:val="60"/>
                      <w:szCs w:val="6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60"/>
                      <w:szCs w:val="60"/>
                      <w:color w:val="333A82"/>
                      <w:spacing w:val="0"/>
                      <w:w w:val="100"/>
                      <w:i/>
                      <w:position w:val="4"/>
                    </w:rPr>
                    <w:t>{</w:t>
                  </w:r>
                  <w:r>
                    <w:rPr>
                      <w:rFonts w:ascii="Courier New" w:hAnsi="Courier New" w:cs="Courier New" w:eastAsia="Courier New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5" w:after="0" w:line="138" w:lineRule="exact"/>
        <w:ind w:left="383" w:right="-20"/>
        <w:jc w:val="left"/>
        <w:tabs>
          <w:tab w:pos="20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9"/>
          <w:szCs w:val="29"/>
          <w:color w:val="646464"/>
          <w:w w:val="73"/>
          <w:i/>
          <w:position w:val="-19"/>
        </w:rPr>
      </w:r>
      <w:r>
        <w:rPr>
          <w:rFonts w:ascii="Arial" w:hAnsi="Arial" w:cs="Arial" w:eastAsia="Arial"/>
          <w:sz w:val="29"/>
          <w:szCs w:val="29"/>
          <w:color w:val="646464"/>
          <w:w w:val="73"/>
          <w:i/>
          <w:u w:val="thick" w:color="4B5460"/>
          <w:position w:val="-19"/>
        </w:rPr>
        <w:t>N</w:t>
      </w:r>
      <w:r>
        <w:rPr>
          <w:rFonts w:ascii="Arial" w:hAnsi="Arial" w:cs="Arial" w:eastAsia="Arial"/>
          <w:sz w:val="29"/>
          <w:szCs w:val="29"/>
          <w:color w:val="646464"/>
          <w:w w:val="73"/>
          <w:i/>
          <w:u w:val="thick" w:color="4B5460"/>
          <w:position w:val="-19"/>
        </w:rPr>
      </w:r>
      <w:r>
        <w:rPr>
          <w:rFonts w:ascii="Arial" w:hAnsi="Arial" w:cs="Arial" w:eastAsia="Arial"/>
          <w:sz w:val="29"/>
          <w:szCs w:val="29"/>
          <w:color w:val="646464"/>
          <w:w w:val="73"/>
          <w:i/>
          <w:u w:val="thick" w:color="4B5460"/>
          <w:position w:val="-19"/>
        </w:rPr>
        <w:t>§</w:t>
      </w:r>
      <w:r>
        <w:rPr>
          <w:rFonts w:ascii="Arial" w:hAnsi="Arial" w:cs="Arial" w:eastAsia="Arial"/>
          <w:sz w:val="29"/>
          <w:szCs w:val="29"/>
          <w:color w:val="646464"/>
          <w:w w:val="73"/>
          <w:i/>
          <w:u w:val="thick" w:color="4B5460"/>
          <w:position w:val="-19"/>
        </w:rPr>
      </w:r>
      <w:r>
        <w:rPr>
          <w:rFonts w:ascii="Arial" w:hAnsi="Arial" w:cs="Arial" w:eastAsia="Arial"/>
          <w:sz w:val="29"/>
          <w:szCs w:val="29"/>
          <w:color w:val="646464"/>
          <w:w w:val="99"/>
          <w:i/>
          <w:u w:val="thick" w:color="4B5460"/>
          <w:position w:val="-19"/>
        </w:rPr>
        <w:t> </w:t>
      </w:r>
      <w:r>
        <w:rPr>
          <w:rFonts w:ascii="Arial" w:hAnsi="Arial" w:cs="Arial" w:eastAsia="Arial"/>
          <w:sz w:val="29"/>
          <w:szCs w:val="29"/>
          <w:color w:val="646464"/>
          <w:spacing w:val="2"/>
          <w:w w:val="100"/>
          <w:i/>
          <w:u w:val="thick" w:color="4B5460"/>
          <w:position w:val="-19"/>
        </w:rPr>
        <w:t> </w:t>
      </w:r>
      <w:r>
        <w:rPr>
          <w:rFonts w:ascii="Arial" w:hAnsi="Arial" w:cs="Arial" w:eastAsia="Arial"/>
          <w:sz w:val="29"/>
          <w:szCs w:val="29"/>
          <w:color w:val="646464"/>
          <w:spacing w:val="2"/>
          <w:w w:val="100"/>
          <w:i/>
          <w:u w:val="thick" w:color="4B5460"/>
          <w:position w:val="-19"/>
        </w:rPr>
      </w:r>
      <w:r>
        <w:rPr>
          <w:rFonts w:ascii="Arial" w:hAnsi="Arial" w:cs="Arial" w:eastAsia="Arial"/>
          <w:sz w:val="29"/>
          <w:szCs w:val="29"/>
          <w:color w:val="646464"/>
          <w:spacing w:val="2"/>
          <w:w w:val="100"/>
          <w:i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0"/>
          <w:w w:val="54"/>
          <w:u w:val="thick" w:color="4B5460"/>
          <w:position w:val="-19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0"/>
          <w:w w:val="54"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0"/>
          <w:w w:val="54"/>
          <w:u w:val="thick" w:color="4B5460"/>
          <w:position w:val="-19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0"/>
          <w:w w:val="54"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-58"/>
          <w:w w:val="100"/>
          <w:u w:val="thick" w:color="4B5460"/>
          <w:position w:val="-1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-58"/>
          <w:w w:val="100"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464D85"/>
          <w:spacing w:val="-58"/>
          <w:w w:val="100"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2"/>
          <w:w w:val="54"/>
          <w:u w:val="thick" w:color="4B5460"/>
          <w:position w:val="-19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2"/>
          <w:w w:val="54"/>
          <w:u w:val="thick" w:color="4B5460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2"/>
          <w:w w:val="54"/>
          <w:position w:val="-19"/>
        </w:rPr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2"/>
          <w:w w:val="54"/>
          <w:position w:val="-19"/>
        </w:rPr>
      </w:r>
      <w:r>
        <w:rPr>
          <w:rFonts w:ascii="Arial" w:hAnsi="Arial" w:cs="Arial" w:eastAsia="Arial"/>
          <w:sz w:val="21"/>
          <w:szCs w:val="21"/>
          <w:color w:val="333A82"/>
          <w:spacing w:val="0"/>
          <w:w w:val="87"/>
          <w:position w:val="-19"/>
        </w:rPr>
        <w:t>.J</w:t>
      </w:r>
      <w:r>
        <w:rPr>
          <w:rFonts w:ascii="Arial" w:hAnsi="Arial" w:cs="Arial" w:eastAsia="Arial"/>
          <w:sz w:val="21"/>
          <w:szCs w:val="21"/>
          <w:color w:val="333A82"/>
          <w:spacing w:val="4"/>
          <w:w w:val="100"/>
          <w:position w:val="-19"/>
        </w:rPr>
        <w:t> </w:t>
      </w:r>
      <w:r>
        <w:rPr>
          <w:rFonts w:ascii="Arial" w:hAnsi="Arial" w:cs="Arial" w:eastAsia="Arial"/>
          <w:sz w:val="28"/>
          <w:szCs w:val="28"/>
          <w:color w:val="333A82"/>
          <w:spacing w:val="4"/>
          <w:w w:val="118"/>
          <w:position w:val="-19"/>
        </w:rPr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118"/>
          <w:u w:val="thick" w:color="4B5460"/>
          <w:position w:val="-19"/>
        </w:rPr>
        <w:t>ııiiJV</w:t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118"/>
          <w:u w:val="thick" w:color="4B5460"/>
          <w:position w:val="-19"/>
        </w:rPr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99"/>
          <w:u w:val="thick" w:color="4B5460"/>
          <w:position w:val="-19"/>
        </w:rPr>
        <w:t> </w:t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100"/>
          <w:u w:val="thick" w:color="4B5460"/>
          <w:position w:val="-19"/>
        </w:rPr>
        <w:tab/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100"/>
          <w:u w:val="thick" w:color="4B5460"/>
          <w:position w:val="-19"/>
        </w:rPr>
      </w:r>
      <w:r>
        <w:rPr>
          <w:rFonts w:ascii="Arial" w:hAnsi="Arial" w:cs="Arial" w:eastAsia="Arial"/>
          <w:sz w:val="28"/>
          <w:szCs w:val="28"/>
          <w:color w:val="333A82"/>
          <w:spacing w:val="0"/>
          <w:w w:val="100"/>
          <w:position w:val="-19"/>
        </w:rPr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4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2"/>
        </w:rPr>
        <w:t>c;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2"/>
        </w:rPr>
        <w:t>.o·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3"/>
          <w:w w:val="8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82"/>
        </w:rPr>
        <w:t>c?M7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31" w:lineRule="atLeast"/>
        <w:ind w:left="5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950745pt;margin-top:11.993133pt;width:43.223083pt;height:43.5pt;mso-position-horizontal-relative:page;mso-position-vertical-relative:paragraph;z-index:-14944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40" w:val="left"/>
                    </w:tabs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C8C8C"/>
                      <w:spacing w:val="0"/>
                      <w:w w:val="63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8C8C8C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8C8C8C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00"/>
                      <w:position w:val="-1"/>
                    </w:rPr>
                    <w:t>i;,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A1A1A3"/>
          <w:spacing w:val="0"/>
          <w:w w:val="126"/>
        </w:rPr>
        <w:t>...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  <w:cols w:num="3" w:equalWidth="0">
            <w:col w:w="664" w:space="1604"/>
            <w:col w:w="3946" w:space="2340"/>
            <w:col w:w="2766"/>
          </w:cols>
        </w:sectPr>
      </w:pPr>
      <w:rPr/>
    </w:p>
    <w:p>
      <w:pPr>
        <w:spacing w:before="0" w:after="0" w:line="174" w:lineRule="exact"/>
        <w:ind w:left="441" w:right="-117"/>
        <w:jc w:val="left"/>
        <w:tabs>
          <w:tab w:pos="266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99"/>
          <w:position w:val="-1"/>
        </w:rPr>
        <w:t>-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646464"/>
          <w:spacing w:val="-145"/>
          <w:w w:val="39"/>
          <w:i/>
          <w:position w:val="-5"/>
        </w:rPr>
        <w:t>U</w:t>
      </w:r>
      <w:r>
        <w:rPr>
          <w:rFonts w:ascii="Arial" w:hAnsi="Arial" w:cs="Arial" w:eastAsia="Arial"/>
          <w:sz w:val="44"/>
          <w:szCs w:val="44"/>
          <w:color w:val="333A82"/>
          <w:spacing w:val="0"/>
          <w:w w:val="55"/>
          <w:i/>
          <w:position w:val="-5"/>
        </w:rPr>
        <w:t>'</w:t>
      </w:r>
      <w:r>
        <w:rPr>
          <w:rFonts w:ascii="Arial" w:hAnsi="Arial" w:cs="Arial" w:eastAsia="Arial"/>
          <w:sz w:val="44"/>
          <w:szCs w:val="44"/>
          <w:color w:val="646464"/>
          <w:spacing w:val="-56"/>
          <w:w w:val="63"/>
          <w:i/>
          <w:position w:val="-5"/>
        </w:rPr>
        <w:t>'</w:t>
      </w:r>
      <w:r>
        <w:rPr>
          <w:rFonts w:ascii="Arial" w:hAnsi="Arial" w:cs="Arial" w:eastAsia="Arial"/>
          <w:sz w:val="24"/>
          <w:szCs w:val="24"/>
          <w:color w:val="4F4F4F"/>
          <w:spacing w:val="-115"/>
          <w:w w:val="64"/>
          <w:b/>
          <w:bCs/>
          <w:i/>
          <w:position w:val="-16"/>
        </w:rPr>
        <w:t>R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52"/>
          <w:i/>
          <w:position w:val="-5"/>
        </w:rPr>
        <w:t>·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10"/>
          <w:szCs w:val="1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00"/>
          <w:b/>
          <w:bCs/>
          <w:position w:val="-16"/>
        </w:rPr>
        <w:t>Y1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8"/>
          <w:w w:val="100"/>
          <w:b/>
          <w:bCs/>
          <w:position w:val="-16"/>
        </w:rPr>
        <w:t>6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0"/>
          <w:w w:val="100"/>
          <w:b/>
          <w:bCs/>
          <w:position w:val="-16"/>
        </w:rPr>
        <w:t>tp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0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26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0"/>
          <w:w w:val="74"/>
          <w:b/>
          <w:bCs/>
          <w:position w:val="-1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42424"/>
          <w:spacing w:val="1"/>
          <w:w w:val="74"/>
          <w:b/>
          <w:bCs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-27"/>
          <w:w w:val="100"/>
          <w:b/>
          <w:bCs/>
          <w:position w:val="-16"/>
        </w:rPr>
        <w:t>p</w:t>
      </w:r>
      <w:r>
        <w:rPr>
          <w:rFonts w:ascii="Arial" w:hAnsi="Arial" w:cs="Arial" w:eastAsia="Arial"/>
          <w:sz w:val="24"/>
          <w:szCs w:val="24"/>
          <w:color w:val="383838"/>
          <w:spacing w:val="-115"/>
          <w:w w:val="100"/>
          <w:b/>
          <w:bCs/>
          <w:position w:val="-5"/>
        </w:rPr>
        <w:t>L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6"/>
        </w:rPr>
        <w:t>.</w:t>
      </w:r>
      <w:r>
        <w:rPr>
          <w:rFonts w:ascii="Arial" w:hAnsi="Arial" w:cs="Arial" w:eastAsia="Arial"/>
          <w:sz w:val="28"/>
          <w:szCs w:val="28"/>
          <w:color w:val="383838"/>
          <w:spacing w:val="-52"/>
          <w:w w:val="100"/>
          <w:b/>
          <w:bCs/>
          <w:position w:val="-16"/>
        </w:rPr>
        <w:t>,</w:t>
      </w:r>
      <w:r>
        <w:rPr>
          <w:rFonts w:ascii="Arial" w:hAnsi="Arial" w:cs="Arial" w:eastAsia="Arial"/>
          <w:sz w:val="24"/>
          <w:szCs w:val="24"/>
          <w:color w:val="383838"/>
          <w:spacing w:val="-112"/>
          <w:w w:val="100"/>
          <w:b/>
          <w:bCs/>
          <w:position w:val="-5"/>
        </w:rPr>
        <w:t>U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6"/>
        </w:rPr>
        <w:t>_</w:t>
      </w:r>
      <w:r>
        <w:rPr>
          <w:rFonts w:ascii="Arial" w:hAnsi="Arial" w:cs="Arial" w:eastAsia="Arial"/>
          <w:sz w:val="28"/>
          <w:szCs w:val="28"/>
          <w:color w:val="383838"/>
          <w:spacing w:val="9"/>
          <w:w w:val="100"/>
          <w:b/>
          <w:bCs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6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6"/>
        </w:rPr>
      </w:r>
      <w:r>
        <w:rPr>
          <w:rFonts w:ascii="Times New Roman" w:hAnsi="Times New Roman" w:cs="Times New Roman" w:eastAsia="Times New Roman"/>
          <w:sz w:val="110"/>
          <w:szCs w:val="110"/>
          <w:color w:val="333A82"/>
          <w:spacing w:val="0"/>
          <w:w w:val="60"/>
          <w:i/>
          <w:position w:val="-49"/>
        </w:rPr>
        <w:t>tM</w:t>
      </w:r>
      <w:r>
        <w:rPr>
          <w:rFonts w:ascii="Times New Roman" w:hAnsi="Times New Roman" w:cs="Times New Roman" w:eastAsia="Times New Roman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0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1A1A3"/>
          <w:spacing w:val="7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44"/>
        </w:rPr>
        <w:t>f</w:t>
      </w:r>
      <w:r>
        <w:rPr>
          <w:rFonts w:ascii="Arial" w:hAnsi="Arial" w:cs="Arial" w:eastAsia="Arial"/>
          <w:sz w:val="23"/>
          <w:szCs w:val="23"/>
          <w:color w:val="646464"/>
          <w:spacing w:val="-70"/>
          <w:w w:val="103"/>
          <w:position w:val="-1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43"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646464"/>
          <w:spacing w:val="2"/>
          <w:w w:val="103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43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  <w:position w:val="0"/>
        </w:rPr>
        <w:t>ıi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61"/>
          <w:w w:val="87"/>
          <w:position w:val="0"/>
        </w:rPr>
        <w:t>]</w:t>
      </w:r>
      <w:r>
        <w:rPr>
          <w:rFonts w:ascii="Arial" w:hAnsi="Arial" w:cs="Arial" w:eastAsia="Arial"/>
          <w:sz w:val="32"/>
          <w:szCs w:val="32"/>
          <w:color w:val="A1A1A3"/>
          <w:spacing w:val="0"/>
          <w:w w:val="58"/>
          <w:position w:val="-10"/>
        </w:rPr>
        <w:t>f</w:t>
      </w:r>
      <w:r>
        <w:rPr>
          <w:rFonts w:ascii="Arial" w:hAnsi="Arial" w:cs="Arial" w:eastAsia="Arial"/>
          <w:sz w:val="32"/>
          <w:szCs w:val="32"/>
          <w:color w:val="A1A1A3"/>
          <w:spacing w:val="-80"/>
          <w:w w:val="58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47"/>
          <w:w w:val="87"/>
          <w:position w:val="0"/>
        </w:rPr>
        <w:t>r</w:t>
      </w:r>
      <w:r>
        <w:rPr>
          <w:rFonts w:ascii="Arial" w:hAnsi="Arial" w:cs="Arial" w:eastAsia="Arial"/>
          <w:sz w:val="32"/>
          <w:szCs w:val="32"/>
          <w:color w:val="646464"/>
          <w:spacing w:val="-126"/>
          <w:w w:val="131"/>
          <w:position w:val="-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  <w:position w:val="0"/>
        </w:rPr>
        <w:t>i'n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2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atLeast"/>
        <w:ind w:left="87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123657pt;margin-top:13.06169pt;width:11.273221pt;height:42pt;mso-position-horizontal-relative:page;mso-position-vertical-relative:paragraph;z-index:-14943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116AE"/>
                      <w:spacing w:val="0"/>
                      <w:w w:val="69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646464"/>
          <w:spacing w:val="-29"/>
          <w:w w:val="117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0"/>
          <w:w w:val="74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7B7B7B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7B7B7B"/>
          <w:spacing w:val="-5"/>
          <w:w w:val="57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0"/>
          <w:w w:val="57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A1A1A3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0"/>
          <w:w w:val="85"/>
        </w:rPr>
        <w:t>Q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24"/>
          <w:w w:val="8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B5B6B5"/>
          <w:spacing w:val="0"/>
          <w:w w:val="18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  <w:cols w:num="3" w:equalWidth="0">
            <w:col w:w="2896" w:space="113"/>
            <w:col w:w="2937" w:space="2314"/>
            <w:col w:w="3060"/>
          </w:cols>
        </w:sectPr>
      </w:pPr>
      <w:rPr/>
    </w:p>
    <w:p>
      <w:pPr>
        <w:spacing w:before="0" w:after="0" w:line="164" w:lineRule="atLeast"/>
        <w:ind w:left="2898" w:right="-20"/>
        <w:jc w:val="left"/>
        <w:tabs>
          <w:tab w:pos="8300" w:val="left"/>
          <w:tab w:pos="8720" w:val="left"/>
          <w:tab w:pos="99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w w:val="73"/>
          <w:b/>
          <w:bCs/>
        </w:rPr>
        <w:t>fifuplar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5"/>
          <w:b/>
          <w:bCs/>
        </w:rPr>
        <w:t>Amtrt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A1A1A3"/>
          <w:spacing w:val="0"/>
          <w:w w:val="47"/>
          <w:position w:val="13"/>
        </w:rPr>
        <w:t>-·</w:t>
      </w:r>
      <w:r>
        <w:rPr>
          <w:rFonts w:ascii="Times New Roman" w:hAnsi="Times New Roman" w:cs="Times New Roman" w:eastAsia="Times New Roman"/>
          <w:sz w:val="29"/>
          <w:szCs w:val="29"/>
          <w:color w:val="A1A1A3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1A1A3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0"/>
          <w:w w:val="70"/>
          <w:position w:val="13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646464"/>
          <w:spacing w:val="-3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5B6B5"/>
          <w:spacing w:val="0"/>
          <w:w w:val="76"/>
          <w:position w:val="13"/>
        </w:rPr>
        <w:t>"'-</w:t>
      </w:r>
      <w:r>
        <w:rPr>
          <w:rFonts w:ascii="Times New Roman" w:hAnsi="Times New Roman" w:cs="Times New Roman" w:eastAsia="Times New Roman"/>
          <w:sz w:val="9"/>
          <w:szCs w:val="9"/>
          <w:color w:val="B5B6B5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5B6B5"/>
          <w:spacing w:val="0"/>
          <w:w w:val="100"/>
          <w:position w:val="13"/>
        </w:rPr>
      </w:r>
      <w:r>
        <w:rPr>
          <w:rFonts w:ascii="Arial" w:hAnsi="Arial" w:cs="Arial" w:eastAsia="Arial"/>
          <w:sz w:val="22"/>
          <w:szCs w:val="22"/>
          <w:color w:val="B5B6B5"/>
          <w:spacing w:val="0"/>
          <w:w w:val="126"/>
          <w:position w:val="10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4857" w:right="49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Ergü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DÜŞÜNÜR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2" w:lineRule="atLeast"/>
        <w:ind w:left="5242" w:right="-20"/>
        <w:jc w:val="left"/>
        <w:tabs>
          <w:tab w:pos="822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8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8"/>
        </w:rPr>
      </w:r>
      <w:r>
        <w:rPr>
          <w:rFonts w:ascii="Arial" w:hAnsi="Arial" w:cs="Arial" w:eastAsia="Arial"/>
          <w:sz w:val="42"/>
          <w:szCs w:val="42"/>
          <w:color w:val="A1A1A3"/>
          <w:spacing w:val="-36"/>
          <w:w w:val="155"/>
          <w:position w:val="0"/>
        </w:rPr>
        <w:t>:</w:t>
      </w:r>
      <w:r>
        <w:rPr>
          <w:rFonts w:ascii="Arial" w:hAnsi="Arial" w:cs="Arial" w:eastAsia="Arial"/>
          <w:sz w:val="42"/>
          <w:szCs w:val="42"/>
          <w:color w:val="646464"/>
          <w:spacing w:val="0"/>
          <w:w w:val="70"/>
          <w:position w:val="0"/>
        </w:rPr>
        <w:t>-</w:t>
      </w:r>
      <w:r>
        <w:rPr>
          <w:rFonts w:ascii="Arial" w:hAnsi="Arial" w:cs="Arial" w:eastAsia="Arial"/>
          <w:sz w:val="42"/>
          <w:szCs w:val="42"/>
          <w:color w:val="646464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646464"/>
          <w:spacing w:val="0"/>
          <w:w w:val="69"/>
          <w:position w:val="0"/>
        </w:rPr>
        <w:t>j!ıi:fı</w:t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49"/>
          <w:position w:val="0"/>
        </w:rPr>
        <w:t>·'·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9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5"/>
          <w:position w:val="-3"/>
        </w:rPr>
        <w:t>..::.: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right="-17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53"/>
          <w:position w:val="-5"/>
        </w:rPr>
        <w:t>-ro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right="-250"/>
        <w:jc w:val="left"/>
        <w:tabs>
          <w:tab w:pos="1940" w:val="left"/>
        </w:tabs>
        <w:rPr>
          <w:rFonts w:ascii="Arial" w:hAnsi="Arial" w:cs="Arial" w:eastAsia="Arial"/>
          <w:sz w:val="140"/>
          <w:szCs w:val="140"/>
        </w:rPr>
      </w:pPr>
      <w:rPr/>
      <w:r>
        <w:rPr>
          <w:rFonts w:ascii="Arial" w:hAnsi="Arial" w:cs="Arial" w:eastAsia="Arial"/>
          <w:sz w:val="38"/>
          <w:szCs w:val="38"/>
          <w:color w:val="333A82"/>
          <w:spacing w:val="-73"/>
          <w:w w:val="71"/>
          <w:i/>
          <w:position w:val="-92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333A82"/>
          <w:spacing w:val="0"/>
          <w:w w:val="120"/>
          <w:i/>
          <w:position w:val="-108"/>
        </w:rPr>
        <w:t>%5</w:t>
      </w:r>
      <w:r>
        <w:rPr>
          <w:rFonts w:ascii="Times New Roman" w:hAnsi="Times New Roman" w:cs="Times New Roman" w:eastAsia="Times New Roman"/>
          <w:sz w:val="37"/>
          <w:szCs w:val="37"/>
          <w:color w:val="333A82"/>
          <w:spacing w:val="-7"/>
          <w:w w:val="100"/>
          <w:i/>
          <w:position w:val="-108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F59A8"/>
          <w:spacing w:val="0"/>
          <w:w w:val="182"/>
          <w:i/>
          <w:position w:val="-108"/>
        </w:rPr>
        <w:t>fi</w:t>
      </w:r>
      <w:r>
        <w:rPr>
          <w:rFonts w:ascii="Times New Roman" w:hAnsi="Times New Roman" w:cs="Times New Roman" w:eastAsia="Times New Roman"/>
          <w:sz w:val="37"/>
          <w:szCs w:val="37"/>
          <w:color w:val="4F59A8"/>
          <w:spacing w:val="0"/>
          <w:w w:val="100"/>
          <w:i/>
          <w:position w:val="-108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F59A8"/>
          <w:spacing w:val="0"/>
          <w:w w:val="100"/>
          <w:i/>
          <w:position w:val="-108"/>
        </w:rPr>
      </w:r>
      <w:r>
        <w:rPr>
          <w:rFonts w:ascii="Arial" w:hAnsi="Arial" w:cs="Arial" w:eastAsia="Arial"/>
          <w:sz w:val="140"/>
          <w:szCs w:val="140"/>
          <w:color w:val="383838"/>
          <w:spacing w:val="0"/>
          <w:w w:val="17"/>
          <w:position w:val="-107"/>
        </w:rPr>
        <w:t>l</w:t>
      </w:r>
      <w:r>
        <w:rPr>
          <w:rFonts w:ascii="Arial" w:hAnsi="Arial" w:cs="Arial" w:eastAsia="Arial"/>
          <w:sz w:val="140"/>
          <w:szCs w:val="140"/>
          <w:color w:val="383838"/>
          <w:spacing w:val="-129"/>
          <w:w w:val="16"/>
          <w:position w:val="-107"/>
        </w:rPr>
        <w:t>t</w:t>
      </w:r>
      <w:r>
        <w:rPr>
          <w:rFonts w:ascii="Arial" w:hAnsi="Arial" w:cs="Arial" w:eastAsia="Arial"/>
          <w:sz w:val="140"/>
          <w:szCs w:val="140"/>
          <w:color w:val="464D85"/>
          <w:spacing w:val="0"/>
          <w:w w:val="277"/>
          <w:position w:val="-107"/>
        </w:rPr>
        <w:t>r</w:t>
      </w:r>
      <w:r>
        <w:rPr>
          <w:rFonts w:ascii="Arial" w:hAnsi="Arial" w:cs="Arial" w:eastAsia="Arial"/>
          <w:sz w:val="140"/>
          <w:szCs w:val="140"/>
          <w:color w:val="000000"/>
          <w:spacing w:val="0"/>
          <w:w w:val="100"/>
          <w:position w:val="0"/>
        </w:rPr>
      </w:r>
    </w:p>
    <w:p>
      <w:pPr>
        <w:spacing w:before="0" w:after="0" w:line="421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5B6B5"/>
          <w:w w:val="139"/>
        </w:rPr>
        <w:t>:</w:t>
      </w:r>
      <w:r>
        <w:rPr>
          <w:rFonts w:ascii="Arial" w:hAnsi="Arial" w:cs="Arial" w:eastAsia="Arial"/>
          <w:sz w:val="20"/>
          <w:szCs w:val="20"/>
          <w:color w:val="B5B6B5"/>
          <w:spacing w:val="-2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81"/>
        </w:rPr>
        <w:t>,,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1"/>
        </w:rPr>
        <w:t>l.tt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1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1"/>
        </w:rPr>
        <w:t>  </w:t>
      </w:r>
      <w:r>
        <w:rPr>
          <w:rFonts w:ascii="Arial" w:hAnsi="Arial" w:cs="Arial" w:eastAsia="Arial"/>
          <w:sz w:val="20"/>
          <w:szCs w:val="20"/>
          <w:color w:val="383838"/>
          <w:spacing w:val="14"/>
          <w:w w:val="81"/>
        </w:rPr>
        <w:t> </w:t>
      </w:r>
      <w:r>
        <w:rPr>
          <w:rFonts w:ascii="Arial" w:hAnsi="Arial" w:cs="Arial" w:eastAsia="Arial"/>
          <w:sz w:val="20"/>
          <w:szCs w:val="20"/>
          <w:color w:val="646464"/>
          <w:spacing w:val="0"/>
          <w:w w:val="138"/>
        </w:rPr>
        <w:t>oil</w:t>
      </w:r>
      <w:r>
        <w:rPr>
          <w:rFonts w:ascii="Arial" w:hAnsi="Arial" w:cs="Arial" w:eastAsia="Arial"/>
          <w:sz w:val="20"/>
          <w:szCs w:val="20"/>
          <w:color w:val="646464"/>
          <w:spacing w:val="-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29"/>
        </w:rPr>
        <w:t>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0" w:right="1277"/>
        <w:jc w:val="center"/>
        <w:tabs>
          <w:tab w:pos="700" w:val="left"/>
          <w:tab w:pos="13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8"/>
          <w:szCs w:val="28"/>
          <w:color w:val="B5B6B5"/>
          <w:spacing w:val="17"/>
          <w:w w:val="49"/>
        </w:rPr>
        <w:t>-</w:t>
      </w:r>
      <w:r>
        <w:rPr>
          <w:rFonts w:ascii="Arial" w:hAnsi="Arial" w:cs="Arial" w:eastAsia="Arial"/>
          <w:sz w:val="28"/>
          <w:szCs w:val="28"/>
          <w:color w:val="69728A"/>
          <w:spacing w:val="0"/>
          <w:w w:val="66"/>
        </w:rPr>
        <w:t>.</w:t>
      </w:r>
      <w:r>
        <w:rPr>
          <w:rFonts w:ascii="Arial" w:hAnsi="Arial" w:cs="Arial" w:eastAsia="Arial"/>
          <w:sz w:val="28"/>
          <w:szCs w:val="28"/>
          <w:color w:val="69728A"/>
          <w:spacing w:val="-39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13"/>
          <w:b/>
          <w:bCs/>
          <w:i/>
        </w:rPr>
        <w:t>'</w:t>
      </w:r>
      <w:r>
        <w:rPr>
          <w:rFonts w:ascii="Arial" w:hAnsi="Arial" w:cs="Arial" w:eastAsia="Arial"/>
          <w:sz w:val="28"/>
          <w:szCs w:val="28"/>
          <w:color w:val="383838"/>
          <w:spacing w:val="-47"/>
          <w:w w:val="100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464D85"/>
          <w:spacing w:val="0"/>
          <w:w w:val="34"/>
          <w:b/>
          <w:bCs/>
          <w:i/>
        </w:rPr>
        <w:t>:</w:t>
      </w:r>
      <w:r>
        <w:rPr>
          <w:rFonts w:ascii="Arial" w:hAnsi="Arial" w:cs="Arial" w:eastAsia="Arial"/>
          <w:sz w:val="28"/>
          <w:szCs w:val="28"/>
          <w:color w:val="464D85"/>
          <w:spacing w:val="-54"/>
          <w:w w:val="100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A1A1A3"/>
          <w:spacing w:val="0"/>
          <w:w w:val="33"/>
          <w:b/>
          <w:bCs/>
          <w:i/>
        </w:rPr>
        <w:t>ı</w:t>
      </w:r>
      <w:r>
        <w:rPr>
          <w:rFonts w:ascii="Arial" w:hAnsi="Arial" w:cs="Arial" w:eastAsia="Arial"/>
          <w:sz w:val="28"/>
          <w:szCs w:val="28"/>
          <w:color w:val="A1A1A3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8"/>
          <w:szCs w:val="28"/>
          <w:color w:val="A1A1A3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00"/>
          <w:b/>
          <w:bCs/>
        </w:rPr>
        <w:t>!</w:t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16"/>
          <w:szCs w:val="16"/>
          <w:color w:val="7B7B7B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C8C8C"/>
          <w:spacing w:val="0"/>
          <w:w w:val="77"/>
          <w:b/>
          <w:bCs/>
        </w:rPr>
        <w:t>f..</w:t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77"/>
        </w:rPr>
        <w:t>&amp;'</w:t>
      </w:r>
      <w:r>
        <w:rPr>
          <w:rFonts w:ascii="Arial" w:hAnsi="Arial" w:cs="Arial" w:eastAsia="Arial"/>
          <w:sz w:val="11"/>
          <w:szCs w:val="11"/>
          <w:color w:val="8C8C8C"/>
          <w:spacing w:val="-22"/>
          <w:w w:val="77"/>
        </w:rPr>
        <w:t> </w:t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68"/>
        </w:rPr>
        <w:t>•</w:t>
      </w:r>
      <w:r>
        <w:rPr>
          <w:rFonts w:ascii="Arial" w:hAnsi="Arial" w:cs="Arial" w:eastAsia="Arial"/>
          <w:sz w:val="11"/>
          <w:szCs w:val="11"/>
          <w:color w:val="A1A1A3"/>
          <w:spacing w:val="-14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B5B6B5"/>
          <w:spacing w:val="0"/>
          <w:w w:val="54"/>
        </w:rPr>
        <w:t>':.</w:t>
      </w:r>
      <w:r>
        <w:rPr>
          <w:rFonts w:ascii="Arial" w:hAnsi="Arial" w:cs="Arial" w:eastAsia="Arial"/>
          <w:sz w:val="11"/>
          <w:szCs w:val="11"/>
          <w:color w:val="B5B6B5"/>
          <w:spacing w:val="0"/>
          <w:w w:val="54"/>
        </w:rPr>
        <w:t> </w:t>
      </w:r>
      <w:r>
        <w:rPr>
          <w:rFonts w:ascii="Arial" w:hAnsi="Arial" w:cs="Arial" w:eastAsia="Arial"/>
          <w:sz w:val="11"/>
          <w:szCs w:val="11"/>
          <w:color w:val="B5B6B5"/>
          <w:spacing w:val="2"/>
          <w:w w:val="54"/>
        </w:rPr>
        <w:t> </w:t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100"/>
          <w:i/>
        </w:rPr>
        <w:t>'</w:t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100"/>
          <w:i/>
        </w:rPr>
        <w:t>(</w:t>
      </w:r>
      <w:r>
        <w:rPr>
          <w:rFonts w:ascii="Arial" w:hAnsi="Arial" w:cs="Arial" w:eastAsia="Arial"/>
          <w:sz w:val="11"/>
          <w:szCs w:val="11"/>
          <w:color w:val="8C8C8C"/>
          <w:spacing w:val="-7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7B7B7B"/>
          <w:spacing w:val="0"/>
          <w:w w:val="338"/>
        </w:rPr>
        <w:t>.</w:t>
      </w:r>
      <w:r>
        <w:rPr>
          <w:rFonts w:ascii="Arial" w:hAnsi="Arial" w:cs="Arial" w:eastAsia="Arial"/>
          <w:sz w:val="11"/>
          <w:szCs w:val="11"/>
          <w:color w:val="7B7B7B"/>
          <w:spacing w:val="-72"/>
          <w:w w:val="338"/>
        </w:rPr>
        <w:t> </w:t>
      </w:r>
      <w:r>
        <w:rPr>
          <w:rFonts w:ascii="Arial" w:hAnsi="Arial" w:cs="Arial" w:eastAsia="Arial"/>
          <w:sz w:val="10"/>
          <w:szCs w:val="10"/>
          <w:color w:val="A1A1A3"/>
          <w:spacing w:val="0"/>
          <w:w w:val="147"/>
          <w:b/>
          <w:bCs/>
          <w:i/>
        </w:rPr>
        <w:t>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7" w:after="0" w:line="240" w:lineRule="auto"/>
        <w:ind w:left="242" w:right="1393"/>
        <w:jc w:val="center"/>
        <w:tabs>
          <w:tab w:pos="14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2"/>
          <w:szCs w:val="12"/>
          <w:color w:val="A1A1A3"/>
          <w:w w:val="51"/>
          <w:b/>
          <w:bCs/>
        </w:rPr>
        <w:t>t....</w:t>
      </w:r>
      <w:r>
        <w:rPr>
          <w:rFonts w:ascii="Arial" w:hAnsi="Arial" w:cs="Arial" w:eastAsia="Arial"/>
          <w:sz w:val="12"/>
          <w:szCs w:val="12"/>
          <w:color w:val="A1A1A3"/>
          <w:spacing w:val="3"/>
          <w:w w:val="51"/>
          <w:b/>
          <w:bCs/>
        </w:rPr>
        <w:t>.</w:t>
      </w:r>
      <w:r>
        <w:rPr>
          <w:rFonts w:ascii="Arial" w:hAnsi="Arial" w:cs="Arial" w:eastAsia="Arial"/>
          <w:sz w:val="12"/>
          <w:szCs w:val="12"/>
          <w:color w:val="7B7B7B"/>
          <w:spacing w:val="0"/>
          <w:w w:val="51"/>
          <w:b/>
          <w:bCs/>
        </w:rPr>
        <w:t>.:</w:t>
      </w:r>
      <w:r>
        <w:rPr>
          <w:rFonts w:ascii="Arial" w:hAnsi="Arial" w:cs="Arial" w:eastAsia="Arial"/>
          <w:sz w:val="12"/>
          <w:szCs w:val="12"/>
          <w:color w:val="7B7B7B"/>
          <w:spacing w:val="2"/>
          <w:w w:val="52"/>
          <w:b/>
          <w:bCs/>
        </w:rPr>
        <w:t>"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67"/>
          <w:b/>
          <w:bCs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-8"/>
          <w:w w:val="84"/>
          <w:i/>
        </w:rPr>
        <w:t>•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84"/>
          <w:i/>
        </w:rPr>
        <w:t>:-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84"/>
          <w:i/>
        </w:rPr>
        <w:t>     </w:t>
      </w:r>
      <w:r>
        <w:rPr>
          <w:rFonts w:ascii="Arial" w:hAnsi="Arial" w:cs="Arial" w:eastAsia="Arial"/>
          <w:sz w:val="12"/>
          <w:szCs w:val="12"/>
          <w:color w:val="4F4F4F"/>
          <w:spacing w:val="14"/>
          <w:w w:val="84"/>
          <w:i/>
        </w:rPr>
        <w:t> </w:t>
      </w:r>
      <w:r>
        <w:rPr>
          <w:rFonts w:ascii="Arial" w:hAnsi="Arial" w:cs="Arial" w:eastAsia="Arial"/>
          <w:sz w:val="12"/>
          <w:szCs w:val="12"/>
          <w:color w:val="646464"/>
          <w:spacing w:val="-6"/>
          <w:w w:val="100"/>
        </w:rPr>
        <w:t>·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</w:rPr>
        <w:t>"'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83838"/>
          <w:spacing w:val="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646464"/>
          <w:spacing w:val="0"/>
          <w:w w:val="93"/>
          <w:i/>
        </w:rPr>
        <w:t>:</w:t>
      </w:r>
      <w:r>
        <w:rPr>
          <w:rFonts w:ascii="Arial" w:hAnsi="Arial" w:cs="Arial" w:eastAsia="Arial"/>
          <w:sz w:val="12"/>
          <w:szCs w:val="12"/>
          <w:color w:val="646464"/>
          <w:spacing w:val="-11"/>
          <w:w w:val="93"/>
          <w:i/>
        </w:rPr>
        <w:t> </w:t>
      </w:r>
      <w:r>
        <w:rPr>
          <w:rFonts w:ascii="Arial" w:hAnsi="Arial" w:cs="Arial" w:eastAsia="Arial"/>
          <w:sz w:val="12"/>
          <w:szCs w:val="12"/>
          <w:color w:val="646464"/>
          <w:spacing w:val="0"/>
          <w:w w:val="45"/>
          <w:i/>
        </w:rPr>
        <w:t>...</w:t>
      </w:r>
      <w:r>
        <w:rPr>
          <w:rFonts w:ascii="Arial" w:hAnsi="Arial" w:cs="Arial" w:eastAsia="Arial"/>
          <w:sz w:val="12"/>
          <w:szCs w:val="12"/>
          <w:color w:val="646464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64646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7"/>
          <w:szCs w:val="7"/>
          <w:color w:val="B5B6B5"/>
          <w:spacing w:val="0"/>
          <w:w w:val="133"/>
          <w:b/>
          <w:bCs/>
        </w:rPr>
        <w:t>;.ı.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41" w:after="0" w:line="240" w:lineRule="auto"/>
        <w:ind w:left="504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5B6B5"/>
          <w:spacing w:val="3"/>
          <w:w w:val="130"/>
          <w:b/>
          <w:bCs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646464"/>
          <w:spacing w:val="-15"/>
          <w:w w:val="267"/>
          <w:b/>
          <w:bCs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8C8C8C"/>
          <w:spacing w:val="2"/>
          <w:w w:val="167"/>
          <w:b/>
          <w:bCs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5B6B5"/>
          <w:spacing w:val="-5"/>
          <w:w w:val="112"/>
          <w:b/>
          <w:bCs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0"/>
          <w:w w:val="247"/>
          <w:b/>
          <w:bCs/>
        </w:rPr>
        <w:t>,._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0"/>
          <w:w w:val="135"/>
          <w:b/>
          <w:bCs/>
        </w:rPr>
        <w:t>....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-2"/>
          <w:w w:val="135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3"/>
          <w:spacing w:val="0"/>
          <w:w w:val="135"/>
          <w:b/>
          <w:bCs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60" w:right="140"/>
          <w:cols w:num="3" w:equalWidth="0">
            <w:col w:w="648" w:space="2441"/>
            <w:col w:w="3327" w:space="1829"/>
            <w:col w:w="3075"/>
          </w:cols>
        </w:sectPr>
      </w:pPr>
      <w:rPr/>
    </w:p>
    <w:p>
      <w:pPr>
        <w:spacing w:before="0" w:after="0" w:line="329" w:lineRule="exact"/>
        <w:ind w:left="502" w:right="-20"/>
        <w:jc w:val="left"/>
        <w:tabs>
          <w:tab w:pos="2560" w:val="left"/>
          <w:tab w:pos="34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7.203138pt;margin-top:35.626926pt;width:555.504445pt;height:752.907634pt;mso-position-horizontal-relative:page;mso-position-vertical-relative:page;z-index:-14949" coordorigin="544,713" coordsize="11110,15058">
            <v:group style="position:absolute;left:570;top:734;width:2036;height:2" coordorigin="570,734" coordsize="2036,2">
              <v:shape style="position:absolute;left:570;top:734;width:2036;height:2" coordorigin="570,734" coordsize="2036,0" path="m570,734l2606,734e" filled="f" stroked="t" strokeweight=".70051pt" strokecolor="#8C8C8C">
                <v:path arrowok="t"/>
              </v:shape>
            </v:group>
            <v:group style="position:absolute;left:584;top:720;width:2;height:1150" coordorigin="584,720" coordsize="2,1150">
              <v:shape style="position:absolute;left:584;top:720;width:2;height:1150" coordorigin="584,720" coordsize="0,1150" path="m584,1870l584,720e" filled="f" stroked="t" strokeweight=".70051pt" strokecolor="#C8C8C8">
                <v:path arrowok="t"/>
              </v:shape>
            </v:group>
            <v:group style="position:absolute;left:2587;top:724;width:2;height:724" coordorigin="2587,724" coordsize="2,724">
              <v:shape style="position:absolute;left:2587;top:724;width:2;height:724" coordorigin="2587,724" coordsize="0,724" path="m2587,1449l2587,724e" filled="f" stroked="t" strokeweight=".70051pt" strokecolor="#575757">
                <v:path arrowok="t"/>
              </v:shape>
            </v:group>
            <v:group style="position:absolute;left:2391;top:734;width:1308;height:2" coordorigin="2391,734" coordsize="1308,2">
              <v:shape style="position:absolute;left:2391;top:734;width:1308;height:2" coordorigin="2391,734" coordsize="1308,0" path="m2391,734l3699,734e" filled="f" stroked="t" strokeweight=".70051pt" strokecolor="#777777">
                <v:path arrowok="t"/>
              </v:shape>
            </v:group>
            <v:group style="position:absolute;left:3643;top:734;width:234;height:2" coordorigin="3643,734" coordsize="234,2">
              <v:shape style="position:absolute;left:3643;top:734;width:234;height:2" coordorigin="3643,734" coordsize="234,0" path="m3643,734l3876,734e" filled="f" stroked="t" strokeweight=".467007pt" strokecolor="#646464">
                <v:path arrowok="t"/>
              </v:shape>
            </v:group>
            <v:group style="position:absolute;left:3820;top:734;width:7822;height:2" coordorigin="3820,734" coordsize="7822,2">
              <v:shape style="position:absolute;left:3820;top:734;width:7822;height:2" coordorigin="3820,734" coordsize="7822,0" path="m3820,734l11642,734e" filled="f" stroked="t" strokeweight=".70051pt" strokecolor="#747474">
                <v:path arrowok="t"/>
              </v:shape>
            </v:group>
            <v:group style="position:absolute;left:9270;top:724;width:2;height:563" coordorigin="9270,724" coordsize="2,563">
              <v:shape style="position:absolute;left:9270;top:724;width:2;height:563" coordorigin="9270,724" coordsize="0,563" path="m9270,1288l9270,724e" filled="f" stroked="t" strokeweight=".70051pt" strokecolor="#6B6B6B">
                <v:path arrowok="t"/>
              </v:shape>
            </v:group>
            <v:group style="position:absolute;left:11635;top:724;width:2;height:8601" coordorigin="11635,724" coordsize="2,8601">
              <v:shape style="position:absolute;left:11635;top:724;width:2;height:8601" coordorigin="11635,724" coordsize="0,8601" path="m11635,9326l11635,724e" filled="f" stroked="t" strokeweight=".70051pt" strokecolor="#676767">
                <v:path arrowok="t"/>
              </v:shape>
            </v:group>
            <v:group style="position:absolute;left:9270;top:1217;width:2;height:232" coordorigin="9270,1217" coordsize="2,232">
              <v:shape style="position:absolute;left:9270;top:1217;width:2;height:232" coordorigin="9270,1217" coordsize="0,232" path="m9270,1449l9270,1217e" filled="f" stroked="t" strokeweight=".467007pt" strokecolor="#646464">
                <v:path arrowok="t"/>
              </v:shape>
            </v:group>
            <v:group style="position:absolute;left:2587;top:1392;width:2;height:185" coordorigin="2587,1392" coordsize="2,185">
              <v:shape style="position:absolute;left:2587;top:1392;width:2;height:185" coordorigin="2587,1392" coordsize="0,185" path="m2587,1576l2587,1392e" filled="f" stroked="t" strokeweight=".467007pt" strokecolor="#3B3B3B">
                <v:path arrowok="t"/>
              </v:shape>
            </v:group>
            <v:group style="position:absolute;left:11633;top:1392;width:2;height:185" coordorigin="11633,1392" coordsize="2,185">
              <v:shape style="position:absolute;left:11633;top:1392;width:2;height:185" coordorigin="11633,1392" coordsize="0,185" path="m11633,1576l11633,1392e" filled="f" stroked="t" strokeweight=".467007pt" strokecolor="#484848">
                <v:path arrowok="t"/>
              </v:shape>
            </v:group>
            <v:group style="position:absolute;left:2587;top:1520;width:2;height:729" coordorigin="2587,1520" coordsize="2,729">
              <v:shape style="position:absolute;left:2587;top:1520;width:2;height:729" coordorigin="2587,1520" coordsize="0,729" path="m2587,2249l2587,1520e" filled="f" stroked="t" strokeweight=".70051pt" strokecolor="#575757">
                <v:path arrowok="t"/>
              </v:shape>
            </v:group>
            <v:group style="position:absolute;left:9270;top:1392;width:2;height:857" coordorigin="9270,1392" coordsize="2,857">
              <v:shape style="position:absolute;left:9270;top:1392;width:2;height:857" coordorigin="9270,1392" coordsize="0,857" path="m9270,2249l9270,1392e" filled="f" stroked="t" strokeweight=".70051pt" strokecolor="#6B6B6B">
                <v:path arrowok="t"/>
              </v:shape>
            </v:group>
            <v:group style="position:absolute;left:588;top:2239;width:2653;height:2" coordorigin="588,2239" coordsize="2653,2">
              <v:shape style="position:absolute;left:588;top:2239;width:2653;height:2" coordorigin="588,2239" coordsize="2653,0" path="m588,2239l3241,2239e" filled="f" stroked="t" strokeweight=".70051pt" strokecolor="#707070">
                <v:path arrowok="t"/>
              </v:shape>
            </v:group>
            <v:group style="position:absolute;left:584;top:871;width:2;height:2064" coordorigin="584,871" coordsize="2,2064">
              <v:shape style="position:absolute;left:584;top:871;width:2;height:2064" coordorigin="584,871" coordsize="0,2064" path="m584,2935l584,871e" filled="f" stroked="t" strokeweight=".70051pt" strokecolor="#A0A0A0">
                <v:path arrowok="t"/>
              </v:shape>
            </v:group>
            <v:group style="position:absolute;left:3185;top:2239;width:252;height:2" coordorigin="3185,2239" coordsize="252,2">
              <v:shape style="position:absolute;left:3185;top:2239;width:252;height:2" coordorigin="3185,2239" coordsize="252,0" path="m3185,2239l3437,2239e" filled="f" stroked="t" strokeweight=".467007pt" strokecolor="#5B5B5B">
                <v:path arrowok="t"/>
              </v:shape>
            </v:group>
            <v:group style="position:absolute;left:3381;top:2239;width:318;height:2" coordorigin="3381,2239" coordsize="318,2">
              <v:shape style="position:absolute;left:3381;top:2239;width:318;height:2" coordorigin="3381,2239" coordsize="318,0" path="m3381,2239l3699,2239e" filled="f" stroked="t" strokeweight=".70051pt" strokecolor="#747474">
                <v:path arrowok="t"/>
              </v:shape>
            </v:group>
            <v:group style="position:absolute;left:3643;top:2239;width:234;height:2" coordorigin="3643,2239" coordsize="234,2">
              <v:shape style="position:absolute;left:3643;top:2239;width:234;height:2" coordorigin="3643,2239" coordsize="234,0" path="m3643,2239l3876,2239e" filled="f" stroked="t" strokeweight=".467007pt" strokecolor="#575757">
                <v:path arrowok="t"/>
              </v:shape>
            </v:group>
            <v:group style="position:absolute;left:3820;top:2239;width:7822;height:2" coordorigin="3820,2239" coordsize="7822,2">
              <v:shape style="position:absolute;left:3820;top:2239;width:7822;height:2" coordorigin="3820,2239" coordsize="7822,0" path="m3820,2239l11642,2239e" filled="f" stroked="t" strokeweight=".70051pt" strokecolor="#707070">
                <v:path arrowok="t"/>
              </v:shape>
            </v:group>
            <v:group style="position:absolute;left:586;top:1884;width:2;height:1112" coordorigin="586,1884" coordsize="2,1112">
              <v:shape style="position:absolute;left:586;top:1884;width:2;height:1112" coordorigin="586,1884" coordsize="0,1112" path="m586,2997l586,1884e" filled="f" stroked="t" strokeweight=".70051pt" strokecolor="#606060">
                <v:path arrowok="t"/>
              </v:shape>
            </v:group>
            <v:group style="position:absolute;left:584;top:2478;width:11054;height:2" coordorigin="584,2478" coordsize="11054,2">
              <v:shape style="position:absolute;left:584;top:2478;width:11054;height:2" coordorigin="584,2478" coordsize="11054,0" path="m584,2478l11638,2478e" filled="f" stroked="t" strokeweight=".70051pt" strokecolor="#707070">
                <v:path arrowok="t"/>
              </v:shape>
            </v:group>
            <v:group style="position:absolute;left:588;top:2717;width:2456;height:2" coordorigin="588,2717" coordsize="2456,2">
              <v:shape style="position:absolute;left:588;top:2717;width:2456;height:2" coordorigin="588,2717" coordsize="2456,0" path="m588,2717l3045,2717e" filled="f" stroked="t" strokeweight=".70051pt" strokecolor="#707070">
                <v:path arrowok="t"/>
              </v:shape>
            </v:group>
            <v:group style="position:absolute;left:556;top:2462;width:2;height:270" coordorigin="556,2462" coordsize="2,270">
              <v:shape style="position:absolute;left:556;top:2462;width:2;height:270" coordorigin="556,2462" coordsize="0,270" path="m556,2731l556,2462e" filled="f" stroked="t" strokeweight=".233503pt" strokecolor="#000000">
                <v:path arrowok="t"/>
              </v:shape>
            </v:group>
            <v:group style="position:absolute;left:2989;top:2717;width:252;height:2" coordorigin="2989,2717" coordsize="252,2">
              <v:shape style="position:absolute;left:2989;top:2717;width:252;height:2" coordorigin="2989,2717" coordsize="252,0" path="m2989,2717l3241,2717e" filled="f" stroked="t" strokeweight=".467007pt" strokecolor="#5B5B5B">
                <v:path arrowok="t"/>
              </v:shape>
            </v:group>
            <v:group style="position:absolute;left:9233;top:2717;width:149;height:2" coordorigin="9233,2717" coordsize="149,2">
              <v:shape style="position:absolute;left:9233;top:2717;width:149;height:2" coordorigin="9233,2717" coordsize="149,0" path="m9233,2717l9382,2717e" filled="f" stroked="t" strokeweight=".467007pt" strokecolor="#545454">
                <v:path arrowok="t"/>
              </v:shape>
            </v:group>
            <v:group style="position:absolute;left:3185;top:2715;width:8457;height:2" coordorigin="3185,2715" coordsize="8457,2">
              <v:shape style="position:absolute;left:3185;top:2715;width:8457;height:2" coordorigin="3185,2715" coordsize="8457,0" path="m3185,2715l11642,2715e" filled="f" stroked="t" strokeweight=".70051pt" strokecolor="#707070">
                <v:path arrowok="t"/>
              </v:shape>
            </v:group>
            <v:group style="position:absolute;left:588;top:2956;width:8700;height:2" coordorigin="588,2956" coordsize="8700,2">
              <v:shape style="position:absolute;left:588;top:2956;width:8700;height:2" coordorigin="588,2956" coordsize="8700,0" path="m588,2956l9289,2956e" filled="f" stroked="t" strokeweight=".70051pt" strokecolor="#707070">
                <v:path arrowok="t"/>
              </v:shape>
            </v:group>
            <v:group style="position:absolute;left:9233;top:2954;width:243;height:2" coordorigin="9233,2954" coordsize="243,2">
              <v:shape style="position:absolute;left:9233;top:2954;width:243;height:2" coordorigin="9233,2954" coordsize="243,0" path="m9233,2954l9476,2954e" filled="f" stroked="t" strokeweight=".467007pt" strokecolor="#545454">
                <v:path arrowok="t"/>
              </v:shape>
            </v:group>
            <v:group style="position:absolute;left:9420;top:2954;width:2228;height:2" coordorigin="9420,2954" coordsize="2228,2">
              <v:shape style="position:absolute;left:9420;top:2954;width:2228;height:2" coordorigin="9420,2954" coordsize="2228,0" path="m9420,2954l11647,2954e" filled="f" stroked="t" strokeweight=".70051pt" strokecolor="#747474">
                <v:path arrowok="t"/>
              </v:shape>
            </v:group>
            <v:group style="position:absolute;left:556;top:2935;width:2;height:256" coordorigin="556,2935" coordsize="2,256">
              <v:shape style="position:absolute;left:556;top:2935;width:2;height:256" coordorigin="556,2935" coordsize="0,256" path="m556,3191l556,2935e" filled="f" stroked="t" strokeweight=".233503pt" strokecolor="#000000">
                <v:path arrowok="t"/>
              </v:shape>
            </v:group>
            <v:group style="position:absolute;left:588;top:3193;width:8794;height:2" coordorigin="588,3193" coordsize="8794,2">
              <v:shape style="position:absolute;left:588;top:3193;width:8794;height:2" coordorigin="588,3193" coordsize="8794,0" path="m588,3193l9382,3193e" filled="f" stroked="t" strokeweight=".70051pt" strokecolor="#707070">
                <v:path arrowok="t"/>
              </v:shape>
            </v:group>
            <v:group style="position:absolute;left:9326;top:3191;width:149;height:2" coordorigin="9326,3191" coordsize="149,2">
              <v:shape style="position:absolute;left:9326;top:3191;width:149;height:2" coordorigin="9326,3191" coordsize="149,0" path="m9326,3191l9476,3191e" filled="f" stroked="t" strokeweight=".467007pt" strokecolor="#606060">
                <v:path arrowok="t"/>
              </v:shape>
            </v:group>
            <v:group style="position:absolute;left:9420;top:3191;width:2223;height:2" coordorigin="9420,3191" coordsize="2223,2">
              <v:shape style="position:absolute;left:9420;top:3191;width:2223;height:2" coordorigin="9420,3191" coordsize="2223,0" path="m9420,3191l11642,3191e" filled="f" stroked="t" strokeweight=".70051pt" strokecolor="#777777">
                <v:path arrowok="t"/>
              </v:shape>
            </v:group>
            <v:group style="position:absolute;left:588;top:3434;width:11059;height:2" coordorigin="588,3434" coordsize="11059,2">
              <v:shape style="position:absolute;left:588;top:3434;width:11059;height:2" coordorigin="588,3434" coordsize="11059,0" path="m588,3434l11647,3434e" filled="f" stroked="t" strokeweight=".70051pt" strokecolor="#707070">
                <v:path arrowok="t"/>
              </v:shape>
            </v:group>
            <v:group style="position:absolute;left:4065;top:3432;width:2;height:284" coordorigin="4065,3432" coordsize="2,284">
              <v:shape style="position:absolute;left:4065;top:3432;width:2;height:284" coordorigin="4065,3432" coordsize="0,284" path="m4065,3716l4065,3432e" filled="f" stroked="t" strokeweight=".934013pt" strokecolor="#606060">
                <v:path arrowok="t"/>
              </v:shape>
            </v:group>
            <v:group style="position:absolute;left:7122;top:3427;width:2;height:275" coordorigin="7122,3427" coordsize="2,275">
              <v:shape style="position:absolute;left:7122;top:3427;width:2;height:275" coordorigin="7122,3427" coordsize="0,275" path="m7122,3702l7122,3427e" filled="f" stroked="t" strokeweight=".934013pt" strokecolor="#5B5B5B">
                <v:path arrowok="t"/>
              </v:shape>
            </v:group>
            <v:group style="position:absolute;left:4068;top:3645;width:2;height:241" coordorigin="4068,3645" coordsize="2,241">
              <v:shape style="position:absolute;left:4068;top:3645;width:2;height:241" coordorigin="4068,3645" coordsize="0,241" path="m4068,3886l4068,3645e" filled="f" stroked="t" strokeweight=".467007pt" strokecolor="#4B4B4B">
                <v:path arrowok="t"/>
              </v:shape>
            </v:group>
            <v:group style="position:absolute;left:4058;top:3851;width:1919;height:2" coordorigin="4058,3851" coordsize="1919,2">
              <v:shape style="position:absolute;left:4058;top:3851;width:1919;height:2" coordorigin="4058,3851" coordsize="1919,0" path="m4058,3851l5978,3851e" filled="f" stroked="t" strokeweight=".467007pt" strokecolor="#838383">
                <v:path arrowok="t"/>
              </v:shape>
            </v:group>
            <v:group style="position:absolute;left:7108;top:3858;width:2153;height:2" coordorigin="7108,3858" coordsize="2153,2">
              <v:shape style="position:absolute;left:7108;top:3858;width:2153;height:2" coordorigin="7108,3858" coordsize="2153,0" path="m7108,3858l9261,3858e" filled="f" stroked="t" strokeweight=".233503pt" strokecolor="#2B2B2B">
                <v:path arrowok="t"/>
              </v:shape>
            </v:group>
            <v:group style="position:absolute;left:7122;top:3645;width:2;height:241" coordorigin="7122,3645" coordsize="2,241">
              <v:shape style="position:absolute;left:7122;top:3645;width:2;height:241" coordorigin="7122,3645" coordsize="0,241" path="m7122,3886l7122,3645e" filled="f" stroked="t" strokeweight=".467007pt" strokecolor="#3B3B3B">
                <v:path arrowok="t"/>
              </v:shape>
            </v:group>
            <v:group style="position:absolute;left:9261;top:3858;width:1069;height:2" coordorigin="9261,3858" coordsize="1069,2">
              <v:shape style="position:absolute;left:9261;top:3858;width:1069;height:2" coordorigin="9261,3858" coordsize="1069,0" path="m9261,3858l10330,3858e" filled="f" stroked="t" strokeweight=".233503pt" strokecolor="#000000">
                <v:path arrowok="t"/>
              </v:shape>
            </v:group>
            <v:group style="position:absolute;left:10330;top:3858;width:1303;height:2" coordorigin="10330,3858" coordsize="1303,2">
              <v:shape style="position:absolute;left:10330;top:3858;width:1303;height:2" coordorigin="10330,3858" coordsize="1303,0" path="m10330,3858l11633,3858e" filled="f" stroked="t" strokeweight=".233503pt" strokecolor="#383838">
                <v:path arrowok="t"/>
              </v:shape>
            </v:group>
            <v:group style="position:absolute;left:588;top:4156;width:234;height:2" coordorigin="588,4156" coordsize="234,2">
              <v:shape style="position:absolute;left:588;top:4156;width:234;height:2" coordorigin="588,4156" coordsize="234,0" path="m588,4156l822,4156e" filled="f" stroked="t" strokeweight=".467007pt" strokecolor="#646464">
                <v:path arrowok="t"/>
              </v:shape>
            </v:group>
            <v:group style="position:absolute;left:602;top:4159;width:3493;height:2" coordorigin="602,4159" coordsize="3493,2">
              <v:shape style="position:absolute;left:602;top:4159;width:3493;height:2" coordorigin="602,4159" coordsize="3493,0" path="m602,4159l4096,4159e" filled="f" stroked="t" strokeweight=".70051pt" strokecolor="#878787">
                <v:path arrowok="t"/>
              </v:shape>
            </v:group>
            <v:group style="position:absolute;left:3185;top:4161;width:252;height:2" coordorigin="3185,4161" coordsize="252,2">
              <v:shape style="position:absolute;left:3185;top:4161;width:252;height:2" coordorigin="3185,4161" coordsize="252,0" path="m3185,4161l3437,4161e" filled="f" stroked="t" strokeweight=".467007pt" strokecolor="#7C7C7C">
                <v:path arrowok="t"/>
              </v:shape>
            </v:group>
            <v:group style="position:absolute;left:3643;top:4161;width:234;height:2" coordorigin="3643,4161" coordsize="234,2">
              <v:shape style="position:absolute;left:3643;top:4161;width:234;height:2" coordorigin="3643,4161" coordsize="234,0" path="m3643,4161l3876,4161e" filled="f" stroked="t" strokeweight=".467007pt" strokecolor="#808080">
                <v:path arrowok="t"/>
              </v:shape>
            </v:group>
            <v:group style="position:absolute;left:4068;top:3830;width:2;height:341" coordorigin="4068,3830" coordsize="2,341">
              <v:shape style="position:absolute;left:4068;top:3830;width:2;height:341" coordorigin="4068,3830" coordsize="0,341" path="m4068,4171l4068,3830e" filled="f" stroked="t" strokeweight=".70051pt" strokecolor="#606060">
                <v:path arrowok="t"/>
              </v:shape>
            </v:group>
            <v:group style="position:absolute;left:3951;top:4154;width:2148;height:2" coordorigin="3951,4154" coordsize="2148,2">
              <v:shape style="position:absolute;left:3951;top:4154;width:2148;height:2" coordorigin="3951,4154" coordsize="2148,0" path="m3951,4154l6099,4154e" filled="f" stroked="t" strokeweight=".934013pt" strokecolor="#545454">
                <v:path arrowok="t"/>
              </v:shape>
            </v:group>
            <v:group style="position:absolute;left:5464;top:4161;width:1111;height:2" coordorigin="5464,4161" coordsize="1111,2">
              <v:shape style="position:absolute;left:5464;top:4161;width:1111;height:2" coordorigin="5464,4161" coordsize="1111,0" path="m5464,4161l6575,4161e" filled="f" stroked="t" strokeweight=".70051pt" strokecolor="#676767">
                <v:path arrowok="t"/>
              </v:shape>
            </v:group>
            <v:group style="position:absolute;left:6295;top:4161;width:5347;height:2" coordorigin="6295,4161" coordsize="5347,2">
              <v:shape style="position:absolute;left:6295;top:4161;width:5347;height:2" coordorigin="6295,4161" coordsize="5347,0" path="m6295,4161l11642,4161e" filled="f" stroked="t" strokeweight=".70051pt" strokecolor="#909090">
                <v:path arrowok="t"/>
              </v:shape>
            </v:group>
            <v:group style="position:absolute;left:7122;top:3830;width:2;height:336" coordorigin="7122,3830" coordsize="2,336">
              <v:shape style="position:absolute;left:7122;top:3830;width:2;height:336" coordorigin="7122,3830" coordsize="0,336" path="m7122,4166l7122,3830e" filled="f" stroked="t" strokeweight=".934013pt" strokecolor="#606060">
                <v:path arrowok="t"/>
              </v:shape>
            </v:group>
            <v:group style="position:absolute;left:584;top:4433;width:11063;height:2" coordorigin="584,4433" coordsize="11063,2">
              <v:shape style="position:absolute;left:584;top:4433;width:11063;height:2" coordorigin="584,4433" coordsize="11063,0" path="m584,4433l11647,4433e" filled="f" stroked="t" strokeweight=".70051pt" strokecolor="#8C8C8C">
                <v:path arrowok="t"/>
              </v:shape>
            </v:group>
            <v:group style="position:absolute;left:9233;top:4431;width:243;height:2" coordorigin="9233,4431" coordsize="243,2">
              <v:shape style="position:absolute;left:9233;top:4431;width:243;height:2" coordorigin="9233,4431" coordsize="243,0" path="m9233,4431l9476,4431e" filled="f" stroked="t" strokeweight=".467007pt" strokecolor="#838383">
                <v:path arrowok="t"/>
              </v:shape>
            </v:group>
            <v:group style="position:absolute;left:2578;top:4675;width:9065;height:2" coordorigin="2578,4675" coordsize="9065,2">
              <v:shape style="position:absolute;left:2578;top:4675;width:9065;height:2" coordorigin="2578,4675" coordsize="9065,0" path="m2578,4675l11642,4675e" filled="f" stroked="t" strokeweight=".70051pt" strokecolor="#747474">
                <v:path arrowok="t"/>
              </v:shape>
            </v:group>
            <v:group style="position:absolute;left:7874;top:4658;width:2;height:492" coordorigin="7874,4658" coordsize="2,492">
              <v:shape style="position:absolute;left:7874;top:4658;width:2;height:492" coordorigin="7874,4658" coordsize="0,492" path="m7874,5150l7874,4658e" filled="f" stroked="t" strokeweight=".233503pt" strokecolor="#6B6B6B">
                <v:path arrowok="t"/>
              </v:shape>
            </v:group>
            <v:group style="position:absolute;left:5090;top:5155;width:6552;height:2" coordorigin="5090,5155" coordsize="6552,2">
              <v:shape style="position:absolute;left:5090;top:5155;width:6552;height:2" coordorigin="5090,5155" coordsize="6552,0" path="m5090,5155l11642,5155e" filled="f" stroked="t" strokeweight=".70051pt" strokecolor="#747474">
                <v:path arrowok="t"/>
              </v:shape>
            </v:group>
            <v:group style="position:absolute;left:556;top:3437;width:2;height:237" coordorigin="556,3437" coordsize="2,237">
              <v:shape style="position:absolute;left:556;top:3437;width:2;height:237" coordorigin="556,3437" coordsize="0,237" path="m556,3673l556,3437e" filled="f" stroked="t" strokeweight=".233503pt" strokecolor="#000000">
                <v:path arrowok="t"/>
              </v:shape>
            </v:group>
            <v:group style="position:absolute;left:584;top:3148;width:2;height:2504" coordorigin="584,3148" coordsize="2,2504">
              <v:shape style="position:absolute;left:584;top:3148;width:2;height:2504" coordorigin="584,3148" coordsize="0,2504" path="m584,5652l584,3148e" filled="f" stroked="t" strokeweight=".70051pt" strokecolor="#545454">
                <v:path arrowok="t"/>
              </v:shape>
            </v:group>
            <v:group style="position:absolute;left:5086;top:5397;width:2055;height:2" coordorigin="5086,5397" coordsize="2055,2">
              <v:shape style="position:absolute;left:5086;top:5397;width:2055;height:2" coordorigin="5086,5397" coordsize="2055,0" path="m5086,5397l7141,5397e" filled="f" stroked="t" strokeweight=".467007pt" strokecolor="#6B6B6B">
                <v:path arrowok="t"/>
              </v:shape>
            </v:group>
            <v:group style="position:absolute;left:7084;top:5397;width:2204;height:2" coordorigin="7084,5397" coordsize="2204,2">
              <v:shape style="position:absolute;left:7084;top:5397;width:2204;height:2" coordorigin="7084,5397" coordsize="2204,0" path="m7084,5397l9289,5397e" filled="f" stroked="t" strokeweight=".70051pt" strokecolor="#707070">
                <v:path arrowok="t"/>
              </v:shape>
            </v:group>
            <v:group style="position:absolute;left:9233;top:5397;width:149;height:2" coordorigin="9233,5397" coordsize="149,2">
              <v:shape style="position:absolute;left:9233;top:5397;width:149;height:2" coordorigin="9233,5397" coordsize="149,0" path="m9233,5397l9382,5397e" filled="f" stroked="t" strokeweight=".467007pt" strokecolor="#575757">
                <v:path arrowok="t"/>
              </v:shape>
            </v:group>
            <v:group style="position:absolute;left:9326;top:5397;width:836;height:2" coordorigin="9326,5397" coordsize="836,2">
              <v:shape style="position:absolute;left:9326;top:5397;width:836;height:2" coordorigin="9326,5397" coordsize="836,0" path="m9326,5397l10162,5397e" filled="f" stroked="t" strokeweight=".70051pt" strokecolor="#777777">
                <v:path arrowok="t"/>
              </v:shape>
            </v:group>
            <v:group style="position:absolute;left:10092;top:5397;width:266;height:2" coordorigin="10092,5397" coordsize="266,2">
              <v:shape style="position:absolute;left:10092;top:5397;width:266;height:2" coordorigin="10092,5397" coordsize="266,0" path="m10092,5397l10358,5397e" filled="f" stroked="t" strokeweight=".467007pt" strokecolor="#646464">
                <v:path arrowok="t"/>
              </v:shape>
            </v:group>
            <v:group style="position:absolute;left:10302;top:5397;width:1345;height:2" coordorigin="10302,5397" coordsize="1345,2">
              <v:shape style="position:absolute;left:10302;top:5397;width:1345;height:2" coordorigin="10302,5397" coordsize="1345,0" path="m10302,5397l11647,5397e" filled="f" stroked="t" strokeweight=".70051pt" strokecolor="#777777">
                <v:path arrowok="t"/>
              </v:shape>
            </v:group>
            <v:group style="position:absolute;left:5095;top:4663;width:2;height:2163" coordorigin="5095,4663" coordsize="2,2163">
              <v:shape style="position:absolute;left:5095;top:4663;width:2;height:2163" coordorigin="5095,4663" coordsize="0,2163" path="m5095,6826l5095,4663e" filled="f" stroked="t" strokeweight=".70051pt" strokecolor="#676767">
                <v:path arrowok="t"/>
              </v:shape>
            </v:group>
            <v:group style="position:absolute;left:5090;top:5633;width:4198;height:2" coordorigin="5090,5633" coordsize="4198,2">
              <v:shape style="position:absolute;left:5090;top:5633;width:4198;height:2" coordorigin="5090,5633" coordsize="4198,0" path="m5090,5633l9289,5633e" filled="f" stroked="t" strokeweight=".70051pt" strokecolor="#707070">
                <v:path arrowok="t"/>
              </v:shape>
            </v:group>
            <v:group style="position:absolute;left:9233;top:5633;width:243;height:2" coordorigin="9233,5633" coordsize="243,2">
              <v:shape style="position:absolute;left:9233;top:5633;width:243;height:2" coordorigin="9233,5633" coordsize="243,0" path="m9233,5633l9476,5633e" filled="f" stroked="t" strokeweight=".467007pt" strokecolor="#606060">
                <v:path arrowok="t"/>
              </v:shape>
            </v:group>
            <v:group style="position:absolute;left:9420;top:5633;width:729;height:2" coordorigin="9420,5633" coordsize="729,2">
              <v:shape style="position:absolute;left:9420;top:5633;width:729;height:2" coordorigin="9420,5633" coordsize="729,0" path="m9420,5633l10148,5633e" filled="f" stroked="t" strokeweight=".70051pt" strokecolor="#7C7C7C">
                <v:path arrowok="t"/>
              </v:shape>
            </v:group>
            <v:group style="position:absolute;left:10092;top:5633;width:266;height:2" coordorigin="10092,5633" coordsize="266,2">
              <v:shape style="position:absolute;left:10092;top:5633;width:266;height:2" coordorigin="10092,5633" coordsize="266,0" path="m10092,5633l10358,5633e" filled="f" stroked="t" strokeweight=".467007pt" strokecolor="#676767">
                <v:path arrowok="t"/>
              </v:shape>
            </v:group>
            <v:group style="position:absolute;left:10302;top:5633;width:1340;height:2" coordorigin="10302,5633" coordsize="1340,2">
              <v:shape style="position:absolute;left:10302;top:5633;width:1340;height:2" coordorigin="10302,5633" coordsize="1340,0" path="m10302,5633l11642,5633e" filled="f" stroked="t" strokeweight=".70051pt" strokecolor="#777777">
                <v:path arrowok="t"/>
              </v:shape>
            </v:group>
            <v:group style="position:absolute;left:2573;top:5875;width:701;height:2" coordorigin="2573,5875" coordsize="701,2">
              <v:shape style="position:absolute;left:2573;top:5875;width:701;height:2" coordorigin="2573,5875" coordsize="701,0" path="m2573,5875l3274,5875e" filled="f" stroked="t" strokeweight=".70051pt" strokecolor="#747474">
                <v:path arrowok="t"/>
              </v:shape>
            </v:group>
            <v:group style="position:absolute;left:3185;top:5875;width:252;height:2" coordorigin="3185,5875" coordsize="252,2">
              <v:shape style="position:absolute;left:3185;top:5875;width:252;height:2" coordorigin="3185,5875" coordsize="252,0" path="m3185,5875l3437,5875e" filled="f" stroked="t" strokeweight=".467007pt" strokecolor="#646464">
                <v:path arrowok="t"/>
              </v:shape>
            </v:group>
            <v:group style="position:absolute;left:3381;top:5875;width:8266;height:2" coordorigin="3381,5875" coordsize="8266,2">
              <v:shape style="position:absolute;left:3381;top:5875;width:8266;height:2" coordorigin="3381,5875" coordsize="8266,0" path="m3381,5875l11647,5875e" filled="f" stroked="t" strokeweight=".70051pt" strokecolor="#707070">
                <v:path arrowok="t"/>
              </v:shape>
            </v:group>
            <v:group style="position:absolute;left:579;top:6107;width:243;height:2" coordorigin="579,6107" coordsize="243,2">
              <v:shape style="position:absolute;left:579;top:6107;width:243;height:2" coordorigin="579,6107" coordsize="243,0" path="m579,6107l822,6107e" filled="f" stroked="t" strokeweight=".467007pt" strokecolor="#575757">
                <v:path arrowok="t"/>
              </v:shape>
            </v:group>
            <v:group style="position:absolute;left:766;top:6111;width:10877;height:2" coordorigin="766,6111" coordsize="10877,2">
              <v:shape style="position:absolute;left:766;top:6111;width:10877;height:2" coordorigin="766,6111" coordsize="10877,0" path="m766,6111l11642,6111e" filled="f" stroked="t" strokeweight=".70051pt" strokecolor="#707070">
                <v:path arrowok="t"/>
              </v:shape>
            </v:group>
            <v:group style="position:absolute;left:2580;top:4152;width:2;height:1988" coordorigin="2580,4152" coordsize="2,1988">
              <v:shape style="position:absolute;left:2580;top:4152;width:2;height:1988" coordorigin="2580,4152" coordsize="0,1988" path="m2580,6140l2580,4152e" filled="f" stroked="t" strokeweight=".70051pt" strokecolor="#575757">
                <v:path arrowok="t"/>
              </v:shape>
            </v:group>
            <v:group style="position:absolute;left:2583;top:6069;width:2;height:346" coordorigin="2583,6069" coordsize="2,346">
              <v:shape style="position:absolute;left:2583;top:6069;width:2;height:346" coordorigin="2583,6069" coordsize="0,346" path="m2583,6414l2583,6069e" filled="f" stroked="t" strokeweight=".467007pt" strokecolor="#4F4F4F">
                <v:path arrowok="t"/>
              </v:shape>
            </v:group>
            <v:group style="position:absolute;left:7874;top:6097;width:2;height:289" coordorigin="7874,6097" coordsize="2,289">
              <v:shape style="position:absolute;left:7874;top:6097;width:2;height:289" coordorigin="7874,6097" coordsize="0,289" path="m7874,6386l7874,6097e" filled="f" stroked="t" strokeweight=".233503pt" strokecolor="#707070">
                <v:path arrowok="t"/>
              </v:shape>
            </v:group>
            <v:group style="position:absolute;left:2578;top:6582;width:9065;height:2" coordorigin="2578,6582" coordsize="9065,2">
              <v:shape style="position:absolute;left:2578;top:6582;width:9065;height:2" coordorigin="2578,6582" coordsize="9065,0" path="m2578,6582l11642,6582e" filled="f" stroked="t" strokeweight=".70051pt" strokecolor="#747474">
                <v:path arrowok="t"/>
              </v:shape>
            </v:group>
            <v:group style="position:absolute;left:7874;top:6386;width:2;height:431" coordorigin="7874,6386" coordsize="2,431">
              <v:shape style="position:absolute;left:7874;top:6386;width:2;height:431" coordorigin="7874,6386" coordsize="0,431" path="m7874,6817l7874,6386e" filled="f" stroked="t" strokeweight=".233503pt" strokecolor="#575757">
                <v:path arrowok="t"/>
              </v:shape>
            </v:group>
            <v:group style="position:absolute;left:9233;top:6580;width:243;height:2" coordorigin="9233,6580" coordsize="243,2">
              <v:shape style="position:absolute;left:9233;top:6580;width:243;height:2" coordorigin="9233,6580" coordsize="243,0" path="m9233,6580l9476,6580e" filled="f" stroked="t" strokeweight=".467007pt" strokecolor="#646464">
                <v:path arrowok="t"/>
              </v:shape>
            </v:group>
            <v:group style="position:absolute;left:2573;top:6819;width:9074;height:2" coordorigin="2573,6819" coordsize="9074,2">
              <v:shape style="position:absolute;left:2573;top:6819;width:9074;height:2" coordorigin="2573,6819" coordsize="9074,0" path="m2573,6819l11647,6819e" filled="f" stroked="t" strokeweight=".70051pt" strokecolor="#747474">
                <v:path arrowok="t"/>
              </v:shape>
            </v:group>
            <v:group style="position:absolute;left:9233;top:6817;width:243;height:2" coordorigin="9233,6817" coordsize="243,2">
              <v:shape style="position:absolute;left:9233;top:6817;width:243;height:2" coordorigin="9233,6817" coordsize="243,0" path="m9233,6817l9476,6817e" filled="f" stroked="t" strokeweight=".467007pt" strokecolor="#606060">
                <v:path arrowok="t"/>
              </v:shape>
            </v:group>
            <v:group style="position:absolute;left:570;top:7058;width:11073;height:2" coordorigin="570,7058" coordsize="11073,2">
              <v:shape style="position:absolute;left:570;top:7058;width:11073;height:2" coordorigin="570,7058" coordsize="11073,0" path="m570,7058l11642,7058e" filled="f" stroked="t" strokeweight=".70051pt" strokecolor="#707070">
                <v:path arrowok="t"/>
              </v:shape>
            </v:group>
            <v:group style="position:absolute;left:551;top:7524;width:2494;height:2" coordorigin="551,7524" coordsize="2494,2">
              <v:shape style="position:absolute;left:551;top:7524;width:2494;height:2" coordorigin="551,7524" coordsize="2494,0" path="m551,7524l3045,7524e" filled="f" stroked="t" strokeweight=".70051pt" strokecolor="#747474">
                <v:path arrowok="t"/>
              </v:shape>
            </v:group>
            <v:group style="position:absolute;left:2989;top:7527;width:252;height:2" coordorigin="2989,7527" coordsize="252,2">
              <v:shape style="position:absolute;left:2989;top:7527;width:252;height:2" coordorigin="2989,7527" coordsize="252,0" path="m2989,7527l3241,7527e" filled="f" stroked="t" strokeweight=".467007pt" strokecolor="#646464">
                <v:path arrowok="t"/>
              </v:shape>
            </v:group>
            <v:group style="position:absolute;left:3166;top:7524;width:8476;height:2" coordorigin="3166,7524" coordsize="8476,2">
              <v:shape style="position:absolute;left:3166;top:7524;width:8476;height:2" coordorigin="3166,7524" coordsize="8476,0" path="m3166,7524l11642,7524e" filled="f" stroked="t" strokeweight=".70051pt" strokecolor="#747474">
                <v:path arrowok="t"/>
              </v:shape>
            </v:group>
            <v:group style="position:absolute;left:5095;top:7513;width:2;height:738" coordorigin="5095,7513" coordsize="2,738">
              <v:shape style="position:absolute;left:5095;top:7513;width:2;height:738" coordorigin="5095,7513" coordsize="0,738" path="m5095,8251l5095,7513e" filled="f" stroked="t" strokeweight=".70051pt" strokecolor="#646464">
                <v:path arrowok="t"/>
              </v:shape>
            </v:group>
            <v:group style="position:absolute;left:5086;top:7763;width:4203;height:2" coordorigin="5086,7763" coordsize="4203,2">
              <v:shape style="position:absolute;left:5086;top:7763;width:4203;height:2" coordorigin="5086,7763" coordsize="4203,0" path="m5086,7763l9289,7763e" filled="f" stroked="t" strokeweight=".70051pt" strokecolor="#777777">
                <v:path arrowok="t"/>
              </v:shape>
            </v:group>
            <v:group style="position:absolute;left:9233;top:7763;width:243;height:2" coordorigin="9233,7763" coordsize="243,2">
              <v:shape style="position:absolute;left:9233;top:7763;width:243;height:2" coordorigin="9233,7763" coordsize="243,0" path="m9233,7763l9476,7763e" filled="f" stroked="t" strokeweight=".467007pt" strokecolor="#5B5B5B">
                <v:path arrowok="t"/>
              </v:shape>
            </v:group>
            <v:group style="position:absolute;left:9420;top:7763;width:2228;height:2" coordorigin="9420,7763" coordsize="2228,2">
              <v:shape style="position:absolute;left:9420;top:7763;width:2228;height:2" coordorigin="9420,7763" coordsize="2228,0" path="m9420,7763l11647,7763e" filled="f" stroked="t" strokeweight=".70051pt" strokecolor="#777777">
                <v:path arrowok="t"/>
              </v:shape>
            </v:group>
            <v:group style="position:absolute;left:5095;top:7513;width:2;height:738" coordorigin="5095,7513" coordsize="2,738">
              <v:shape style="position:absolute;left:5095;top:7513;width:2;height:738" coordorigin="5095,7513" coordsize="0,738" path="m5095,8251l5095,7513e" filled="f" stroked="t" strokeweight="1.167517pt" strokecolor="#676767">
                <v:path arrowok="t"/>
              </v:shape>
            </v:group>
            <v:group style="position:absolute;left:5090;top:8005;width:523;height:2" coordorigin="5090,8005" coordsize="523,2">
              <v:shape style="position:absolute;left:5090;top:8005;width:523;height:2" coordorigin="5090,8005" coordsize="523,0" path="m5090,8005l5613,8005e" filled="f" stroked="t" strokeweight=".467007pt" strokecolor="#6B6B6B">
                <v:path arrowok="t"/>
              </v:shape>
            </v:group>
            <v:group style="position:absolute;left:5417;top:8005;width:6225;height:2" coordorigin="5417,8005" coordsize="6225,2">
              <v:shape style="position:absolute;left:5417;top:8005;width:6225;height:2" coordorigin="5417,8005" coordsize="6225,0" path="m5417,8005l11642,8005e" filled="f" stroked="t" strokeweight=".70051pt" strokecolor="#707070">
                <v:path arrowok="t"/>
              </v:shape>
            </v:group>
            <v:group style="position:absolute;left:565;top:8237;width:257;height:2" coordorigin="565,8237" coordsize="257,2">
              <v:shape style="position:absolute;left:565;top:8237;width:257;height:2" coordorigin="565,8237" coordsize="257,0" path="m565,8237l822,8237e" filled="f" stroked="t" strokeweight=".467007pt" strokecolor="#545454">
                <v:path arrowok="t"/>
              </v:shape>
            </v:group>
            <v:group style="position:absolute;left:766;top:8242;width:2475;height:2" coordorigin="766,8242" coordsize="2475,2">
              <v:shape style="position:absolute;left:766;top:8242;width:2475;height:2" coordorigin="766,8242" coordsize="2475,0" path="m766,8242l3241,8242e" filled="f" stroked="t" strokeweight=".70051pt" strokecolor="#6B6B6B">
                <v:path arrowok="t"/>
              </v:shape>
            </v:group>
            <v:group style="position:absolute;left:3185;top:8242;width:252;height:2" coordorigin="3185,8242" coordsize="252,2">
              <v:shape style="position:absolute;left:3185;top:8242;width:252;height:2" coordorigin="3185,8242" coordsize="252,0" path="m3185,8242l3437,8242e" filled="f" stroked="t" strokeweight=".467007pt" strokecolor="#646464">
                <v:path arrowok="t"/>
              </v:shape>
            </v:group>
            <v:group style="position:absolute;left:3381;top:8242;width:318;height:2" coordorigin="3381,8242" coordsize="318,2">
              <v:shape style="position:absolute;left:3381;top:8242;width:318;height:2" coordorigin="3381,8242" coordsize="318,0" path="m3381,8242l3699,8242e" filled="f" stroked="t" strokeweight=".70051pt" strokecolor="#747474">
                <v:path arrowok="t"/>
              </v:shape>
            </v:group>
            <v:group style="position:absolute;left:3643;top:8242;width:234;height:2" coordorigin="3643,8242" coordsize="234,2">
              <v:shape style="position:absolute;left:3643;top:8242;width:234;height:2" coordorigin="3643,8242" coordsize="234,0" path="m3643,8242l3876,8242e" filled="f" stroked="t" strokeweight=".467007pt" strokecolor="#676767">
                <v:path arrowok="t"/>
              </v:shape>
            </v:group>
            <v:group style="position:absolute;left:3820;top:8242;width:7822;height:2" coordorigin="3820,8242" coordsize="7822,2">
              <v:shape style="position:absolute;left:3820;top:8242;width:7822;height:2" coordorigin="3820,8242" coordsize="7822,0" path="m3820,8242l11642,8242e" filled="f" stroked="t" strokeweight=".70051pt" strokecolor="#707070">
                <v:path arrowok="t"/>
              </v:shape>
            </v:group>
            <v:group style="position:absolute;left:570;top:9039;width:8719;height:2" coordorigin="570,9039" coordsize="8719,2">
              <v:shape style="position:absolute;left:570;top:9039;width:8719;height:2" coordorigin="570,9039" coordsize="8719,0" path="m570,9039l9289,9039e" filled="f" stroked="t" strokeweight=".70051pt" strokecolor="#707070">
                <v:path arrowok="t"/>
              </v:shape>
            </v:group>
            <v:group style="position:absolute;left:9233;top:9042;width:149;height:2" coordorigin="9233,9042" coordsize="149,2">
              <v:shape style="position:absolute;left:9233;top:9042;width:149;height:2" coordorigin="9233,9042" coordsize="149,0" path="m9233,9042l9382,9042e" filled="f" stroked="t" strokeweight=".467007pt" strokecolor="#4F4F4F">
                <v:path arrowok="t"/>
              </v:shape>
            </v:group>
            <v:group style="position:absolute;left:9326;top:9042;width:149;height:2" coordorigin="9326,9042" coordsize="149,2">
              <v:shape style="position:absolute;left:9326;top:9042;width:149;height:2" coordorigin="9326,9042" coordsize="149,0" path="m9326,9042l9476,9042e" filled="f" stroked="t" strokeweight=".467007pt" strokecolor="#646464">
                <v:path arrowok="t"/>
              </v:shape>
            </v:group>
            <v:group style="position:absolute;left:9420;top:9042;width:729;height:2" coordorigin="9420,9042" coordsize="729,2">
              <v:shape style="position:absolute;left:9420;top:9042;width:729;height:2" coordorigin="9420,9042" coordsize="729,0" path="m9420,9042l10148,9042e" filled="f" stroked="t" strokeweight=".70051pt" strokecolor="#7C7C7C">
                <v:path arrowok="t"/>
              </v:shape>
            </v:group>
            <v:group style="position:absolute;left:10092;top:9042;width:266;height:2" coordorigin="10092,9042" coordsize="266,2">
              <v:shape style="position:absolute;left:10092;top:9042;width:266;height:2" coordorigin="10092,9042" coordsize="266,0" path="m10092,9042l10358,9042e" filled="f" stroked="t" strokeweight=".467007pt" strokecolor="#676767">
                <v:path arrowok="t"/>
              </v:shape>
            </v:group>
            <v:group style="position:absolute;left:10302;top:9042;width:1345;height:2" coordorigin="10302,9042" coordsize="1345,2">
              <v:shape style="position:absolute;left:10302;top:9042;width:1345;height:2" coordorigin="10302,9042" coordsize="1345,0" path="m10302,9042l11647,9042e" filled="f" stroked="t" strokeweight=".70051pt" strokecolor="#777777">
                <v:path arrowok="t"/>
              </v:shape>
            </v:group>
            <v:group style="position:absolute;left:574;top:3484;width:2;height:7262" coordorigin="574,3484" coordsize="2,7262">
              <v:shape style="position:absolute;left:574;top:3484;width:2;height:7262" coordorigin="574,3484" coordsize="0,7262" path="m574,10746l574,3484e" filled="f" stroked="t" strokeweight=".70051pt" strokecolor="#575757">
                <v:path arrowok="t"/>
              </v:shape>
            </v:group>
            <v:group style="position:absolute;left:11638;top:9269;width:2;height:289" coordorigin="11638,9269" coordsize="2,289">
              <v:shape style="position:absolute;left:11638;top:9269;width:2;height:289" coordorigin="11638,9269" coordsize="0,289" path="m11638,9558l11638,9269e" filled="f" stroked="t" strokeweight=".467007pt" strokecolor="#5B5B5B">
                <v:path arrowok="t"/>
              </v:shape>
            </v:group>
            <v:group style="position:absolute;left:560;top:9875;width:11082;height:2" coordorigin="560,9875" coordsize="11082,2">
              <v:shape style="position:absolute;left:560;top:9875;width:11082;height:2" coordorigin="560,9875" coordsize="11082,0" path="m560,9875l11642,9875e" filled="f" stroked="t" strokeweight=".70051pt" strokecolor="#747474">
                <v:path arrowok="t"/>
              </v:shape>
            </v:group>
            <v:group style="position:absolute;left:9326;top:9875;width:149;height:2" coordorigin="9326,9875" coordsize="149,2">
              <v:shape style="position:absolute;left:9326;top:9875;width:149;height:2" coordorigin="9326,9875" coordsize="149,0" path="m9326,9875l9476,9875e" filled="f" stroked="t" strokeweight=".467007pt" strokecolor="#646464">
                <v:path arrowok="t"/>
              </v:shape>
            </v:group>
            <v:group style="position:absolute;left:11638;top:9501;width:2;height:4303" coordorigin="11638,9501" coordsize="2,4303">
              <v:shape style="position:absolute;left:11638;top:9501;width:2;height:4303" coordorigin="11638,9501" coordsize="0,4303" path="m11638,13804l11638,9501e" filled="f" stroked="t" strokeweight=".70051pt" strokecolor="#676767">
                <v:path arrowok="t"/>
              </v:shape>
            </v:group>
            <v:group style="position:absolute;left:565;top:10116;width:3134;height:2" coordorigin="565,10116" coordsize="3134,2">
              <v:shape style="position:absolute;left:565;top:10116;width:3134;height:2" coordorigin="565,10116" coordsize="3134,0" path="m565,10116l3699,10116e" filled="f" stroked="t" strokeweight=".70051pt" strokecolor="#707070">
                <v:path arrowok="t"/>
              </v:shape>
            </v:group>
            <v:group style="position:absolute;left:3643;top:10116;width:234;height:2" coordorigin="3643,10116" coordsize="234,2">
              <v:shape style="position:absolute;left:3643;top:10116;width:234;height:2" coordorigin="3643,10116" coordsize="234,0" path="m3643,10116l3876,10116e" filled="f" stroked="t" strokeweight=".467007pt" strokecolor="#5B5B5B">
                <v:path arrowok="t"/>
              </v:shape>
            </v:group>
            <v:group style="position:absolute;left:3820;top:10116;width:7827;height:2" coordorigin="3820,10116" coordsize="7827,2">
              <v:shape style="position:absolute;left:3820;top:10116;width:7827;height:2" coordorigin="3820,10116" coordsize="7827,0" path="m3820,10116l11647,10116e" filled="f" stroked="t" strokeweight=".70051pt" strokecolor="#747474">
                <v:path arrowok="t"/>
              </v:shape>
            </v:group>
            <v:group style="position:absolute;left:560;top:10353;width:11082;height:2" coordorigin="560,10353" coordsize="11082,2">
              <v:shape style="position:absolute;left:560;top:10353;width:11082;height:2" coordorigin="560,10353" coordsize="11082,0" path="m560,10353l11642,10353e" filled="f" stroked="t" strokeweight=".70051pt" strokecolor="#747474">
                <v:path arrowok="t"/>
              </v:shape>
            </v:group>
            <v:group style="position:absolute;left:2578;top:6358;width:2;height:5936" coordorigin="2578,6358" coordsize="2,5936">
              <v:shape style="position:absolute;left:2578;top:6358;width:2;height:5936" coordorigin="2578,6358" coordsize="0,5936" path="m2578,12294l2578,6358e" filled="f" stroked="t" strokeweight=".70051pt" strokecolor="#575757">
                <v:path arrowok="t"/>
              </v:shape>
            </v:group>
            <v:group style="position:absolute;left:9233;top:10358;width:149;height:2" coordorigin="9233,10358" coordsize="149,2">
              <v:shape style="position:absolute;left:9233;top:10358;width:149;height:2" coordorigin="9233,10358" coordsize="149,0" path="m9233,10358l9382,10358e" filled="f" stroked="t" strokeweight=".467007pt" strokecolor="#606060">
                <v:path arrowok="t"/>
              </v:shape>
            </v:group>
            <v:group style="position:absolute;left:897;top:10833;width:10750;height:2" coordorigin="897,10833" coordsize="10750,2">
              <v:shape style="position:absolute;left:897;top:10833;width:10750;height:2" coordorigin="897,10833" coordsize="10750,0" path="m897,10833l11647,10833e" filled="f" stroked="t" strokeweight=".70051pt" strokecolor="#747474">
                <v:path arrowok="t"/>
              </v:shape>
            </v:group>
            <v:group style="position:absolute;left:2989;top:10831;width:252;height:2" coordorigin="2989,10831" coordsize="252,2">
              <v:shape style="position:absolute;left:2989;top:10831;width:252;height:2" coordorigin="2989,10831" coordsize="252,0" path="m2989,10831l3241,10831e" filled="f" stroked="t" strokeweight=".467007pt" strokecolor="#646464">
                <v:path arrowok="t"/>
              </v:shape>
            </v:group>
            <v:group style="position:absolute;left:6842;top:10831;width:299;height:2" coordorigin="6842,10831" coordsize="299,2">
              <v:shape style="position:absolute;left:6842;top:10831;width:299;height:2" coordorigin="6842,10831" coordsize="299,0" path="m6842,10831l7141,10831e" filled="f" stroked="t" strokeweight=".467007pt" strokecolor="#707070">
                <v:path arrowok="t"/>
              </v:shape>
            </v:group>
            <v:group style="position:absolute;left:9233;top:10831;width:243;height:2" coordorigin="9233,10831" coordsize="243,2">
              <v:shape style="position:absolute;left:9233;top:10831;width:243;height:2" coordorigin="9233,10831" coordsize="243,0" path="m9233,10831l9476,10831e" filled="f" stroked="t" strokeweight=".467007pt" strokecolor="#606060">
                <v:path arrowok="t"/>
              </v:shape>
            </v:group>
            <v:group style="position:absolute;left:565;top:11068;width:8724;height:2" coordorigin="565,11068" coordsize="8724,2">
              <v:shape style="position:absolute;left:565;top:11068;width:8724;height:2" coordorigin="565,11068" coordsize="8724,0" path="m565,11068l9289,11068e" filled="f" stroked="t" strokeweight=".70051pt" strokecolor="#747474">
                <v:path arrowok="t"/>
              </v:shape>
            </v:group>
            <v:group style="position:absolute;left:9233;top:11068;width:243;height:2" coordorigin="9233,11068" coordsize="243,2">
              <v:shape style="position:absolute;left:9233;top:11068;width:243;height:2" coordorigin="9233,11068" coordsize="243,0" path="m9233,11068l9476,11068e" filled="f" stroked="t" strokeweight=".467007pt" strokecolor="#606060">
                <v:path arrowok="t"/>
              </v:shape>
            </v:group>
            <v:group style="position:absolute;left:9420;top:11070;width:2228;height:2" coordorigin="9420,11070" coordsize="2228,2">
              <v:shape style="position:absolute;left:9420;top:11070;width:2228;height:2" coordorigin="9420,11070" coordsize="2228,0" path="m9420,11070l11647,11070e" filled="f" stroked="t" strokeweight=".70051pt" strokecolor="#7C7C7C">
                <v:path arrowok="t"/>
              </v:shape>
            </v:group>
            <v:group style="position:absolute;left:560;top:11307;width:11087;height:2" coordorigin="560,11307" coordsize="11087,2">
              <v:shape style="position:absolute;left:560;top:11307;width:11087;height:2" coordorigin="560,11307" coordsize="11087,0" path="m560,11307l11647,11307e" filled="f" stroked="t" strokeweight=".70051pt" strokecolor="#747474">
                <v:path arrowok="t"/>
              </v:shape>
            </v:group>
            <v:group style="position:absolute;left:1919;top:11058;width:2;height:966" coordorigin="1919,11058" coordsize="2,966">
              <v:shape style="position:absolute;left:1919;top:11058;width:2;height:966" coordorigin="1919,11058" coordsize="0,966" path="m1919,12024l1919,11058e" filled="f" stroked="t" strokeweight=".70051pt" strokecolor="#5B5B5B">
                <v:path arrowok="t"/>
              </v:shape>
            </v:group>
            <v:group style="position:absolute;left:7514;top:11063;width:2;height:961" coordorigin="7514,11063" coordsize="2,961">
              <v:shape style="position:absolute;left:7514;top:11063;width:2;height:961" coordorigin="7514,11063" coordsize="0,961" path="m7514,12024l7514,11063e" filled="f" stroked="t" strokeweight=".70051pt" strokecolor="#5B5B5B">
                <v:path arrowok="t"/>
              </v:shape>
            </v:group>
            <v:group style="position:absolute;left:1345;top:11058;width:2;height:1075" coordorigin="1345,11058" coordsize="2,1075">
              <v:shape style="position:absolute;left:1345;top:11058;width:2;height:1075" coordorigin="1345,11058" coordsize="0,1075" path="m1345,12133l1345,11058e" filled="f" stroked="t" strokeweight=".70051pt" strokecolor="#747474">
                <v:path arrowok="t"/>
              </v:shape>
            </v:group>
            <v:group style="position:absolute;left:1917;top:11967;width:2;height:166" coordorigin="1917,11967" coordsize="2,166">
              <v:shape style="position:absolute;left:1917;top:11967;width:2;height:166" coordorigin="1917,11967" coordsize="0,166" path="m1917,12133l1917,11967e" filled="f" stroked="t" strokeweight=".467007pt" strokecolor="#484848">
                <v:path arrowok="t"/>
              </v:shape>
            </v:group>
            <v:group style="position:absolute;left:7514;top:11967;width:2;height:166" coordorigin="7514,11967" coordsize="2,166">
              <v:shape style="position:absolute;left:7514;top:11967;width:2;height:166" coordorigin="7514,11967" coordsize="0,166" path="m7514,12133l7514,11967e" filled="f" stroked="t" strokeweight=".467007pt" strokecolor="#3F3F3F">
                <v:path arrowok="t"/>
              </v:shape>
            </v:group>
            <v:group style="position:absolute;left:1345;top:12076;width:2;height:114" coordorigin="1345,12076" coordsize="2,114">
              <v:shape style="position:absolute;left:1345;top:12076;width:2;height:114" coordorigin="1345,12076" coordsize="0,114" path="m1345,12190l1345,12076e" filled="f" stroked="t" strokeweight=".467007pt" strokecolor="#3F3F3F">
                <v:path arrowok="t"/>
              </v:shape>
            </v:group>
            <v:group style="position:absolute;left:1915;top:12076;width:2;height:114" coordorigin="1915,12076" coordsize="2,114">
              <v:shape style="position:absolute;left:1915;top:12076;width:2;height:114" coordorigin="1915,12076" coordsize="0,114" path="m1915,12190l1915,12076e" filled="f" stroked="t" strokeweight=".467007pt" strokecolor="#343434">
                <v:path arrowok="t"/>
              </v:shape>
            </v:group>
            <v:group style="position:absolute;left:7516;top:12076;width:2;height:3683" coordorigin="7516,12076" coordsize="2,3683">
              <v:shape style="position:absolute;left:7516;top:12076;width:2;height:3683" coordorigin="7516,12076" coordsize="0,3683" path="m7516,15759l7516,12076e" filled="f" stroked="t" strokeweight=".70051pt" strokecolor="#606060">
                <v:path arrowok="t"/>
              </v:shape>
            </v:group>
            <v:group style="position:absolute;left:1345;top:12133;width:2;height:161" coordorigin="1345,12133" coordsize="2,161">
              <v:shape style="position:absolute;left:1345;top:12133;width:2;height:161" coordorigin="1345,12133" coordsize="0,161" path="m1345,12294l1345,12133e" filled="f" stroked="t" strokeweight=".467007pt" strokecolor="#5B5B5B">
                <v:path arrowok="t"/>
              </v:shape>
            </v:group>
            <v:group style="position:absolute;left:1915;top:12133;width:2;height:317" coordorigin="1915,12133" coordsize="2,317">
              <v:shape style="position:absolute;left:1915;top:12133;width:2;height:317" coordorigin="1915,12133" coordsize="0,317" path="m1915,12450l1915,12133e" filled="f" stroked="t" strokeweight=".70051pt" strokecolor="#5B5B5B">
                <v:path arrowok="t"/>
              </v:shape>
            </v:group>
            <v:group style="position:absolute;left:2573;top:12237;width:2;height:213" coordorigin="2573,12237" coordsize="2,213">
              <v:shape style="position:absolute;left:2573;top:12237;width:2;height:213" coordorigin="2573,12237" coordsize="0,213" path="m2573,12450l2573,12237e" filled="f" stroked="t" strokeweight=".467007pt" strokecolor="#444444">
                <v:path arrowok="t"/>
              </v:shape>
            </v:group>
            <v:group style="position:absolute;left:1917;top:12393;width:2;height:303" coordorigin="1917,12393" coordsize="2,303">
              <v:shape style="position:absolute;left:1917;top:12393;width:2;height:303" coordorigin="1917,12393" coordsize="0,303" path="m1917,12696l1917,12393e" filled="f" stroked="t" strokeweight=".467007pt" strokecolor="#444444">
                <v:path arrowok="t"/>
              </v:shape>
            </v:group>
            <v:group style="position:absolute;left:2573;top:12393;width:2;height:436" coordorigin="2573,12393" coordsize="2,436">
              <v:shape style="position:absolute;left:2573;top:12393;width:2;height:436" coordorigin="2573,12393" coordsize="0,436" path="m2573,12829l2573,12393e" filled="f" stroked="t" strokeweight=".70051pt" strokecolor="#5B5B5B">
                <v:path arrowok="t"/>
              </v:shape>
            </v:group>
            <v:group style="position:absolute;left:1917;top:12639;width:2;height:1354" coordorigin="1917,12639" coordsize="2,1354">
              <v:shape style="position:absolute;left:1917;top:12639;width:2;height:1354" coordorigin="1917,12639" coordsize="0,1354" path="m1917,13993l1917,12639e" filled="f" stroked="t" strokeweight=".70051pt" strokecolor="#606060">
                <v:path arrowok="t"/>
              </v:shape>
            </v:group>
            <v:group style="position:absolute;left:2573;top:12772;width:2;height:128" coordorigin="2573,12772" coordsize="2,128">
              <v:shape style="position:absolute;left:2573;top:12772;width:2;height:128" coordorigin="2573,12772" coordsize="0,128" path="m2573,12900l2573,12772e" filled="f" stroked="t" strokeweight=".467007pt" strokecolor="#3B3B3B">
                <v:path arrowok="t"/>
              </v:shape>
            </v:group>
            <v:group style="position:absolute;left:2573;top:12843;width:2;height:942" coordorigin="2573,12843" coordsize="2,942">
              <v:shape style="position:absolute;left:2573;top:12843;width:2;height:942" coordorigin="2573,12843" coordsize="0,942" path="m2573,13785l2573,12843e" filled="f" stroked="t" strokeweight=".70051pt" strokecolor="#575757">
                <v:path arrowok="t"/>
              </v:shape>
            </v:group>
            <v:group style="position:absolute;left:551;top:13411;width:1364;height:2" coordorigin="551,13411" coordsize="1364,2">
              <v:shape style="position:absolute;left:551;top:13411;width:1364;height:2" coordorigin="551,13411" coordsize="1364,0" path="m551,13411l1915,13411e" filled="f" stroked="t" strokeweight=".233503pt" strokecolor="#6B6B6B">
                <v:path arrowok="t"/>
              </v:shape>
            </v:group>
            <v:group style="position:absolute;left:1901;top:13411;width:677;height:2" coordorigin="1901,13411" coordsize="677,2">
              <v:shape style="position:absolute;left:1901;top:13411;width:677;height:2" coordorigin="1901,13411" coordsize="677,0" path="m1901,13411l2578,13411e" filled="f" stroked="t" strokeweight=".233503pt" strokecolor="#545454">
                <v:path arrowok="t"/>
              </v:shape>
            </v:group>
            <v:group style="position:absolute;left:2573;top:13383;width:2;height:99" coordorigin="2573,13383" coordsize="2,99">
              <v:shape style="position:absolute;left:2573;top:13383;width:2;height:99" coordorigin="2573,13383" coordsize="0,99" path="m2573,13482l2573,13383e" filled="f" stroked="t" strokeweight=".467007pt" strokecolor="#343434">
                <v:path arrowok="t"/>
              </v:shape>
            </v:group>
            <v:group style="position:absolute;left:7514;top:13383;width:2;height:99" coordorigin="7514,13383" coordsize="2,99">
              <v:shape style="position:absolute;left:7514;top:13383;width:2;height:99" coordorigin="7514,13383" coordsize="0,99" path="m7514,13482l7514,13383e" filled="f" stroked="t" strokeweight=".467007pt" strokecolor="#3B3B3B">
                <v:path arrowok="t"/>
              </v:shape>
            </v:group>
            <v:group style="position:absolute;left:2573;top:13728;width:2;height:241" coordorigin="2573,13728" coordsize="2,241">
              <v:shape style="position:absolute;left:2573;top:13728;width:2;height:241" coordorigin="2573,13728" coordsize="0,241" path="m2573,13970l2573,13728e" filled="f" stroked="t" strokeweight=".467007pt" strokecolor="#3F3F3F">
                <v:path arrowok="t"/>
              </v:shape>
            </v:group>
            <v:group style="position:absolute;left:11638;top:13728;width:2;height:507" coordorigin="11638,13728" coordsize="2,507">
              <v:shape style="position:absolute;left:11638;top:13728;width:2;height:507" coordorigin="11638,13728" coordsize="0,507" path="m11638,14235l11638,13728e" filled="f" stroked="t" strokeweight=".233503pt" strokecolor="#878787">
                <v:path arrowok="t"/>
              </v:shape>
            </v:group>
            <v:group style="position:absolute;left:1343;top:12237;width:2;height:3527" coordorigin="1343,12237" coordsize="2,3527">
              <v:shape style="position:absolute;left:1343;top:12237;width:2;height:3527" coordorigin="1343,12237" coordsize="0,3527" path="m1343,15764l1343,12237e" filled="f" stroked="t" strokeweight=".70051pt" strokecolor="#707070">
                <v:path arrowok="t"/>
              </v:shape>
            </v:group>
            <v:group style="position:absolute;left:1915;top:13913;width:2;height:246" coordorigin="1915,13913" coordsize="2,246">
              <v:shape style="position:absolute;left:1915;top:13913;width:2;height:246" coordorigin="1915,13913" coordsize="0,246" path="m1915,14159l1915,13913e" filled="f" stroked="t" strokeweight=".467007pt" strokecolor="#4F4F4F">
                <v:path arrowok="t"/>
              </v:shape>
            </v:group>
            <v:group style="position:absolute;left:2573;top:13913;width:2;height:431" coordorigin="2573,13913" coordsize="2,431">
              <v:shape style="position:absolute;left:2573;top:13913;width:2;height:431" coordorigin="2573,13913" coordsize="0,431" path="m2573,14344l2573,13913e" filled="f" stroked="t" strokeweight=".70051pt" strokecolor="#606060">
                <v:path arrowok="t"/>
              </v:shape>
            </v:group>
            <v:group style="position:absolute;left:11633;top:13913;width:2;height:322" coordorigin="11633,13913" coordsize="2,322">
              <v:shape style="position:absolute;left:11633;top:13913;width:2;height:322" coordorigin="11633,13913" coordsize="0,322" path="m11633,14235l11633,13913e" filled="f" stroked="t" strokeweight=".467007pt" strokecolor="#A8A8A8">
                <v:path arrowok="t"/>
              </v:shape>
            </v:group>
            <v:group style="position:absolute;left:1343;top:14102;width:2;height:241" coordorigin="1343,14102" coordsize="2,241">
              <v:shape style="position:absolute;left:1343;top:14102;width:2;height:241" coordorigin="1343,14102" coordsize="0,241" path="m1343,14344l1343,14102e" filled="f" stroked="t" strokeweight=".467007pt" strokecolor="#575757">
                <v:path arrowok="t"/>
              </v:shape>
            </v:group>
            <v:group style="position:absolute;left:1915;top:14102;width:2;height:1652" coordorigin="1915,14102" coordsize="2,1652">
              <v:shape style="position:absolute;left:1915;top:14102;width:2;height:1652" coordorigin="1915,14102" coordsize="0,1652" path="m1915,15754l1915,14102e" filled="f" stroked="t" strokeweight=".70051pt" strokecolor="#5B5B5B">
                <v:path arrowok="t"/>
              </v:shape>
            </v:group>
            <v:group style="position:absolute;left:2573;top:14287;width:2;height:199" coordorigin="2573,14287" coordsize="2,199">
              <v:shape style="position:absolute;left:2573;top:14287;width:2;height:199" coordorigin="2573,14287" coordsize="0,199" path="m2573,14486l2573,14287e" filled="f" stroked="t" strokeweight=".467007pt" strokecolor="#3B3B3B">
                <v:path arrowok="t"/>
              </v:shape>
            </v:group>
            <v:group style="position:absolute;left:570;top:11967;width:2;height:166" coordorigin="570,11967" coordsize="2,166">
              <v:shape style="position:absolute;left:570;top:11967;width:2;height:166" coordorigin="570,11967" coordsize="0,166" path="m570,12133l570,11967e" filled="f" stroked="t" strokeweight=".467007pt" strokecolor="#444444">
                <v:path arrowok="t"/>
              </v:shape>
            </v:group>
            <v:group style="position:absolute;left:570;top:12076;width:2;height:114" coordorigin="570,12076" coordsize="2,114">
              <v:shape style="position:absolute;left:570;top:12076;width:2;height:114" coordorigin="570,12076" coordsize="0,114" path="m570,12190l570,12076e" filled="f" stroked="t" strokeweight=".467007pt" strokecolor="#2F2F2F">
                <v:path arrowok="t"/>
              </v:shape>
            </v:group>
            <v:group style="position:absolute;left:570;top:12204;width:2;height:289" coordorigin="570,12204" coordsize="2,289">
              <v:shape style="position:absolute;left:570;top:12204;width:2;height:289" coordorigin="570,12204" coordsize="0,289" path="m570,12493l570,12204e" filled="f" stroked="t" strokeweight=".934013pt" strokecolor="#707070">
                <v:path arrowok="t"/>
              </v:shape>
            </v:group>
            <v:group style="position:absolute;left:570;top:12393;width:2;height:303" coordorigin="570,12393" coordsize="2,303">
              <v:shape style="position:absolute;left:570;top:12393;width:2;height:303" coordorigin="570,12393" coordsize="0,303" path="m570,12696l570,12393e" filled="f" stroked="t" strokeweight=".467007pt" strokecolor="#4F4F4F">
                <v:path arrowok="t"/>
              </v:shape>
            </v:group>
            <v:group style="position:absolute;left:570;top:10840;width:2;height:4918" coordorigin="570,10840" coordsize="2,4918">
              <v:shape style="position:absolute;left:570;top:10840;width:2;height:4918" coordorigin="570,10840" coordsize="0,4918" path="m570,15759l570,10840e" filled="f" stroked="t" strokeweight=".70051pt" strokecolor="#5B5B5B">
                <v:path arrowok="t"/>
              </v:shape>
            </v:group>
            <v:group style="position:absolute;left:2573;top:14429;width:2;height:1330" coordorigin="2573,14429" coordsize="2,1330">
              <v:shape style="position:absolute;left:2573;top:14429;width:2;height:1330" coordorigin="2573,14429" coordsize="0,1330" path="m2573,15759l2573,14429e" filled="f" stroked="t" strokeweight=".70051pt" strokecolor="#646464">
                <v:path arrowok="t"/>
              </v:shape>
            </v:group>
            <v:group style="position:absolute;left:560;top:15754;width:11040;height:2" coordorigin="560,15754" coordsize="11040,2">
              <v:shape style="position:absolute;left:560;top:15754;width:11040;height:2" coordorigin="560,15754" coordsize="11040,0" path="m560,15754l11600,15754e" filled="f" stroked="t" strokeweight=".70051pt" strokecolor="#808083">
                <v:path arrowok="t"/>
              </v:shape>
            </v:group>
            <v:group style="position:absolute;left:6842;top:15757;width:299;height:2" coordorigin="6842,15757" coordsize="299,2">
              <v:shape style="position:absolute;left:6842;top:15757;width:299;height:2" coordorigin="6842,15757" coordsize="299,0" path="m6842,15757l7141,15757e" filled="f" stroked="t" strokeweight=".467007pt" strokecolor="#7C7C7C">
                <v:path arrowok="t"/>
              </v:shape>
            </v:group>
            <v:group style="position:absolute;left:7467;top:15757;width:1448;height:2" coordorigin="7467,15757" coordsize="1448,2">
              <v:shape style="position:absolute;left:7467;top:15757;width:1448;height:2" coordorigin="7467,15757" coordsize="1448,0" path="m7467,15757l8915,15757e" filled="f" stroked="t" strokeweight=".70051pt" strokecolor="#808080">
                <v:path arrowok="t"/>
              </v:shape>
            </v:group>
            <v:group style="position:absolute;left:9326;top:15757;width:822;height:2" coordorigin="9326,15757" coordsize="822,2">
              <v:shape style="position:absolute;left:9326;top:15757;width:822;height:2" coordorigin="9326,15757" coordsize="822,0" path="m9326,15757l10148,15757e" filled="f" stroked="t" strokeweight=".467007pt" strokecolor="#777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51"/>
          <w:position w:val="9"/>
        </w:rPr>
        <w:t>::ı::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9"/>
        </w:rPr>
      </w:r>
      <w:r>
        <w:rPr>
          <w:rFonts w:ascii="Courier New" w:hAnsi="Courier New" w:cs="Courier New" w:eastAsia="Courier New"/>
          <w:sz w:val="20"/>
          <w:szCs w:val="20"/>
          <w:color w:val="8C8C8C"/>
          <w:spacing w:val="0"/>
          <w:w w:val="56"/>
          <w:position w:val="1"/>
        </w:rPr>
        <w:t>J</w:t>
      </w:r>
      <w:r>
        <w:rPr>
          <w:rFonts w:ascii="Courier New" w:hAnsi="Courier New" w:cs="Courier New" w:eastAsia="Courier New"/>
          <w:sz w:val="20"/>
          <w:szCs w:val="20"/>
          <w:color w:val="8C8C8C"/>
          <w:spacing w:val="-45"/>
          <w:w w:val="56"/>
          <w:position w:val="1"/>
        </w:rPr>
        <w:t>E</w:t>
      </w:r>
      <w:r>
        <w:rPr>
          <w:rFonts w:ascii="Courier New" w:hAnsi="Courier New" w:cs="Courier New" w:eastAsia="Courier New"/>
          <w:sz w:val="20"/>
          <w:szCs w:val="20"/>
          <w:color w:val="646464"/>
          <w:spacing w:val="0"/>
          <w:w w:val="84"/>
          <w:position w:val="1"/>
        </w:rPr>
        <w:t>;</w:t>
      </w:r>
      <w:r>
        <w:rPr>
          <w:rFonts w:ascii="Courier New" w:hAnsi="Courier New" w:cs="Courier New" w:eastAsia="Courier New"/>
          <w:sz w:val="20"/>
          <w:szCs w:val="20"/>
          <w:color w:val="64646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B7B7B"/>
          <w:spacing w:val="0"/>
          <w:w w:val="100"/>
          <w:position w:val="-1"/>
        </w:rPr>
        <w:t>gu</w:t>
      </w:r>
      <w:r>
        <w:rPr>
          <w:rFonts w:ascii="Times New Roman" w:hAnsi="Times New Roman" w:cs="Times New Roman" w:eastAsia="Times New Roman"/>
          <w:sz w:val="29"/>
          <w:szCs w:val="29"/>
          <w:color w:val="7B7B7B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B7B7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B7B7B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10"/>
          <w:position w:val="0"/>
        </w:rPr>
        <w:t>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2389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8C8C8C"/>
          <w:spacing w:val="0"/>
          <w:w w:val="78"/>
        </w:rPr>
        <w:t>I</w:t>
      </w:r>
      <w:r>
        <w:rPr>
          <w:rFonts w:ascii="Arial" w:hAnsi="Arial" w:cs="Arial" w:eastAsia="Arial"/>
          <w:sz w:val="23"/>
          <w:szCs w:val="23"/>
          <w:color w:val="8C8C8C"/>
          <w:spacing w:val="11"/>
          <w:w w:val="78"/>
        </w:rPr>
        <w:t>t</w:t>
      </w:r>
      <w:r>
        <w:rPr>
          <w:rFonts w:ascii="Arial" w:hAnsi="Arial" w:cs="Arial" w:eastAsia="Arial"/>
          <w:sz w:val="23"/>
          <w:szCs w:val="23"/>
          <w:color w:val="646464"/>
          <w:spacing w:val="0"/>
          <w:w w:val="78"/>
        </w:rPr>
        <w:t>faiy</w:t>
      </w:r>
      <w:r>
        <w:rPr>
          <w:rFonts w:ascii="Arial" w:hAnsi="Arial" w:cs="Arial" w:eastAsia="Arial"/>
          <w:sz w:val="23"/>
          <w:szCs w:val="23"/>
          <w:color w:val="646464"/>
          <w:spacing w:val="0"/>
          <w:w w:val="78"/>
        </w:rPr>
        <w:t>e</w:t>
      </w:r>
      <w:r>
        <w:rPr>
          <w:rFonts w:ascii="Arial" w:hAnsi="Arial" w:cs="Arial" w:eastAsia="Arial"/>
          <w:sz w:val="23"/>
          <w:szCs w:val="23"/>
          <w:color w:val="646464"/>
          <w:spacing w:val="-1"/>
          <w:w w:val="7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0"/>
          <w:w w:val="78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3"/>
          <w:w w:val="78"/>
        </w:rPr>
        <w:t>ü</w:t>
      </w:r>
      <w:r>
        <w:rPr>
          <w:rFonts w:ascii="Arial" w:hAnsi="Arial" w:cs="Arial" w:eastAsia="Arial"/>
          <w:sz w:val="23"/>
          <w:szCs w:val="23"/>
          <w:color w:val="646464"/>
          <w:spacing w:val="0"/>
          <w:w w:val="78"/>
        </w:rPr>
        <w:t>nev</w:t>
      </w:r>
      <w:r>
        <w:rPr>
          <w:rFonts w:ascii="Arial" w:hAnsi="Arial" w:cs="Arial" w:eastAsia="Arial"/>
          <w:sz w:val="23"/>
          <w:szCs w:val="23"/>
          <w:color w:val="646464"/>
          <w:spacing w:val="-10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646464"/>
          <w:spacing w:val="0"/>
          <w:w w:val="78"/>
        </w:rPr>
        <w:t>B</w:t>
      </w:r>
      <w:r>
        <w:rPr>
          <w:rFonts w:ascii="Arial" w:hAnsi="Arial" w:cs="Arial" w:eastAsia="Arial"/>
          <w:sz w:val="23"/>
          <w:szCs w:val="23"/>
          <w:color w:val="646464"/>
          <w:spacing w:val="0"/>
          <w:w w:val="78"/>
        </w:rPr>
        <w:t>ö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8"/>
        </w:rPr>
        <w:t>lge</w:t>
      </w:r>
      <w:r>
        <w:rPr>
          <w:rFonts w:ascii="Arial" w:hAnsi="Arial" w:cs="Arial" w:eastAsia="Arial"/>
          <w:sz w:val="23"/>
          <w:szCs w:val="23"/>
          <w:color w:val="383838"/>
          <w:spacing w:val="-9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8"/>
        </w:rPr>
        <w:t>Amiri</w:t>
      </w:r>
      <w:r>
        <w:rPr>
          <w:rFonts w:ascii="Arial" w:hAnsi="Arial" w:cs="Arial" w:eastAsia="Arial"/>
          <w:sz w:val="23"/>
          <w:szCs w:val="23"/>
          <w:color w:val="4F4F4F"/>
          <w:spacing w:val="-39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4"/>
        </w:rPr>
        <w:t>Ersa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5151" w:right="580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D85"/>
          <w:spacing w:val="0"/>
          <w:w w:val="189"/>
          <w:i/>
        </w:rPr>
        <w:t>'{/'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60" w:right="140"/>
        </w:sectPr>
      </w:pPr>
      <w:rPr/>
    </w:p>
    <w:p>
      <w:pPr>
        <w:spacing w:before="71" w:after="0" w:line="220" w:lineRule="auto"/>
        <w:ind w:left="648" w:right="-148" w:firstLine="-6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62626"/>
          <w:spacing w:val="-371"/>
          <w:w w:val="207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8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exact"/>
        <w:ind w:left="435" w:right="3909" w:firstLine="-15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6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13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-36" w:right="33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MildUrlüğü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993" w:right="44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280" w:right="80"/>
          <w:cols w:num="2" w:equalWidth="0">
            <w:col w:w="1681" w:space="2853"/>
            <w:col w:w="7026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</w:sectPr>
      </w:pPr>
      <w:rPr/>
    </w:p>
    <w:p>
      <w:pPr>
        <w:spacing w:before="30" w:after="0" w:line="240" w:lineRule="auto"/>
        <w:ind w:left="165" w:right="48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Pla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y</w:t>
      </w:r>
      <w:r>
        <w:rPr>
          <w:rFonts w:ascii="Arial" w:hAnsi="Arial" w:cs="Arial" w:eastAsia="Arial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04.05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21"/>
          <w:w w:val="11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       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8" w:lineRule="exact"/>
        <w:ind w:left="184" w:right="19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96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9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55"/>
        </w:rPr>
        <w:t>ı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33"/>
        </w:rPr>
        <w:t>ı</w:t>
      </w:r>
      <w:r>
        <w:rPr>
          <w:rFonts w:ascii="Arial" w:hAnsi="Arial" w:cs="Arial" w:eastAsia="Arial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</w:rPr>
        <w:t>:04.05.2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6"/>
        </w:rPr>
        <w:t>0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13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43"/>
        </w:rPr>
        <w:t>ı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33"/>
        </w:rPr>
        <w:t>ı</w:t>
      </w:r>
      <w:r>
        <w:rPr>
          <w:rFonts w:ascii="Arial" w:hAnsi="Arial" w:cs="Arial" w:eastAsia="Arial"/>
          <w:sz w:val="20"/>
          <w:szCs w:val="20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2708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65" w:right="-53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Çamb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eza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2"/>
          <w:w w:val="12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Doğ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Çambel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mezarlığı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D'ıı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65" w:right="42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6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6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0"/>
        </w:rPr>
        <w:t>aıı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6"/>
          <w:w w:val="8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:14:05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7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malp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8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6"/>
        </w:rPr>
        <w:t>ga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2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5175" w:space="405"/>
            <w:col w:w="5980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263306pt;margin-top:4.011827pt;width:32.771972pt;height:26pt;mso-position-horizontal-relative:page;mso-position-vertical-relative:paragraph;z-index:-1494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7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ıo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5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4" w:equalWidth="0">
            <w:col w:w="5505" w:space="132"/>
            <w:col w:w="379" w:space="199"/>
            <w:col w:w="394" w:space="184"/>
            <w:col w:w="4767"/>
          </w:cols>
        </w:sectPr>
      </w:pPr>
      <w:rPr/>
    </w:p>
    <w:p>
      <w:pPr>
        <w:spacing w:before="86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IVana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90" w:lineRule="atLeast"/>
        <w:ind w:right="-54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RDiMAN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14:06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7"/>
        </w:rPr>
        <w:t>CJ_eli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5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14:16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3" w:equalWidth="0">
            <w:col w:w="1124" w:space="1086"/>
            <w:col w:w="5091" w:space="343"/>
            <w:col w:w="3916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Yıı--'•mcı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38" w:lineRule="auto"/>
        <w:ind w:left="19" w:right="757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3" w:equalWidth="0">
            <w:col w:w="1892" w:space="299"/>
            <w:col w:w="1975" w:space="581"/>
            <w:col w:w="6813"/>
          </w:cols>
        </w:sectPr>
      </w:pPr>
      <w:rPr/>
    </w:p>
    <w:p>
      <w:pPr>
        <w:spacing w:before="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2008" w:space="183"/>
            <w:col w:w="9369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4" w:lineRule="exact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5"/>
        </w:rPr>
        <w:t>Söndümıe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4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D"/>
          <w:w w:val="93"/>
        </w:rPr>
        <w:t>Şö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ndtlrmcde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5" w:lineRule="exact"/>
        <w:ind w:right="-20"/>
        <w:jc w:val="left"/>
        <w:tabs>
          <w:tab w:pos="1900" w:val="left"/>
          <w:tab w:pos="34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849243pt;margin-top:-5.91966pt;width:17.011612pt;height:19pt;mso-position-horizontal-relative:page;mso-position-vertical-relative:paragraph;z-index:-1493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B6B6B"/>
                      <w:spacing w:val="9"/>
                      <w:w w:val="10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4B4B4B"/>
                      <w:spacing w:val="0"/>
                      <w:w w:val="68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6"/>
        </w:rPr>
        <w:t>ıKöpil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0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4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3"/>
          <w:w w:val="11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6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8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8"/>
          <w:position w:val="-6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0"/>
          <w:w w:val="8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3" w:equalWidth="0">
            <w:col w:w="1280" w:space="1271"/>
            <w:col w:w="1207" w:space="989"/>
            <w:col w:w="6813"/>
          </w:cols>
        </w:sectPr>
      </w:pPr>
      <w:rPr/>
    </w:p>
    <w:p>
      <w:pPr>
        <w:spacing w:before="0" w:after="0" w:line="332" w:lineRule="exact"/>
        <w:ind w:left="4917" w:right="-20"/>
        <w:jc w:val="left"/>
        <w:tabs>
          <w:tab w:pos="6640" w:val="left"/>
          <w:tab w:pos="8200" w:val="left"/>
          <w:tab w:pos="97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383838"/>
          <w:spacing w:val="-1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  <w:tab/>
      </w:r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65"/>
        </w:rPr>
        <w:t>ı</w:t>
      </w:r>
      <w:r>
        <w:rPr>
          <w:rFonts w:ascii="Arial" w:hAnsi="Arial" w:cs="Arial" w:eastAsia="Arial"/>
          <w:sz w:val="30"/>
          <w:szCs w:val="30"/>
          <w:color w:val="383838"/>
          <w:spacing w:val="-49"/>
          <w:w w:val="65"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6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6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8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16"/>
          <w:w w:val="236"/>
          <w:position w:val="-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79597"/>
          <w:spacing w:val="-16"/>
          <w:w w:val="99"/>
          <w:position w:val="-2"/>
        </w:rPr>
        <w:t>"</w:t>
      </w:r>
      <w:r>
        <w:rPr>
          <w:rFonts w:ascii="Arial" w:hAnsi="Arial" w:cs="Arial" w:eastAsia="Arial"/>
          <w:sz w:val="15"/>
          <w:szCs w:val="15"/>
          <w:color w:val="4B4B4B"/>
          <w:spacing w:val="-32"/>
          <w:w w:val="102"/>
          <w:position w:val="-2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2"/>
          <w:w w:val="80"/>
          <w:position w:val="-2"/>
        </w:rPr>
        <w:t>'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2"/>
          <w:position w:val="-2"/>
        </w:rPr>
        <w:t>rrı</w:t>
      </w:r>
      <w:r>
        <w:rPr>
          <w:rFonts w:ascii="Arial" w:hAnsi="Arial" w:cs="Arial" w:eastAsia="Arial"/>
          <w:sz w:val="15"/>
          <w:szCs w:val="15"/>
          <w:color w:val="4B4B4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kenanndaki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41" w:right="63" w:firstLine="4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mezarlığı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örOlmil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söndüıülmede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nıaritini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kanaaline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22"/>
        </w:rPr>
        <w:t>arılınıştı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41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irkcti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Bed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2179" w:space="26"/>
            <w:col w:w="9355"/>
          </w:cols>
        </w:sectPr>
      </w:pPr>
      <w:rPr/>
    </w:p>
    <w:p>
      <w:pPr>
        <w:spacing w:before="0" w:after="0" w:line="303" w:lineRule="exact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B5B5D"/>
          <w:spacing w:val="-72"/>
          <w:w w:val="145"/>
          <w:position w:val="12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-103"/>
          <w:w w:val="51"/>
          <w:position w:val="0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5B5B5D"/>
          <w:spacing w:val="-7"/>
          <w:w w:val="145"/>
          <w:position w:val="12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-13"/>
          <w:w w:val="52"/>
          <w:position w:val="0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7E7E80"/>
          <w:spacing w:val="0"/>
          <w:w w:val="78"/>
          <w:position w:val="0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7E7E8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10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0"/>
        </w:rPr>
        <w:t>nl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2"/>
          <w:position w:val="0"/>
        </w:rPr>
        <w:t>i.l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41" w:right="-68"/>
        <w:jc w:val="left"/>
        <w:tabs>
          <w:tab w:pos="104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88"/>
        </w:rPr>
        <w:t>I</w:t>
      </w:r>
      <w:r>
        <w:rPr>
          <w:rFonts w:ascii="Arial" w:hAnsi="Arial" w:cs="Arial" w:eastAsia="Arial"/>
          <w:sz w:val="25"/>
          <w:szCs w:val="25"/>
          <w:color w:val="4B4B4B"/>
          <w:spacing w:val="-18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88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8"/>
        </w:rPr>
        <w:t>h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8"/>
        </w:rPr>
        <w:t>  </w:t>
      </w:r>
      <w:r>
        <w:rPr>
          <w:rFonts w:ascii="Arial" w:hAnsi="Arial" w:cs="Arial" w:eastAsia="Arial"/>
          <w:sz w:val="17"/>
          <w:szCs w:val="17"/>
          <w:color w:val="383838"/>
          <w:spacing w:val="5"/>
          <w:w w:val="88"/>
        </w:rPr>
        <w:t> </w:t>
      </w:r>
      <w:r>
        <w:rPr>
          <w:rFonts w:ascii="Arial" w:hAnsi="Arial" w:cs="Arial" w:eastAsia="Arial"/>
          <w:sz w:val="17"/>
          <w:szCs w:val="17"/>
          <w:color w:val="6B6B6B"/>
          <w:spacing w:val="0"/>
          <w:w w:val="166"/>
        </w:rPr>
        <w:t>:</w:t>
      </w:r>
      <w:r>
        <w:rPr>
          <w:rFonts w:ascii="Arial" w:hAnsi="Arial" w:cs="Arial" w:eastAsia="Arial"/>
          <w:sz w:val="17"/>
          <w:szCs w:val="17"/>
          <w:color w:val="6B6B6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04.0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6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2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4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4" w:equalWidth="0">
            <w:col w:w="1984" w:space="207"/>
            <w:col w:w="2918" w:space="977"/>
            <w:col w:w="943" w:space="1703"/>
            <w:col w:w="2828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00" w:lineRule="atLeast"/>
        <w:ind w:left="2300" w:right="-74"/>
        <w:jc w:val="left"/>
        <w:tabs>
          <w:tab w:pos="3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w w:val="107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979597"/>
          <w:spacing w:val="12"/>
          <w:w w:val="66"/>
        </w:rPr>
        <w:t>.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59"/>
        </w:rPr>
        <w:t>F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60"/>
        </w:rPr>
        <w:t>-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13F6B"/>
          <w:spacing w:val="0"/>
          <w:w w:val="52"/>
        </w:rPr>
        <w:t>1€</w:t>
      </w:r>
      <w:r>
        <w:rPr>
          <w:rFonts w:ascii="Times New Roman" w:hAnsi="Times New Roman" w:cs="Times New Roman" w:eastAsia="Times New Roman"/>
          <w:sz w:val="23"/>
          <w:szCs w:val="23"/>
          <w:color w:val="313F6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F6B"/>
          <w:spacing w:val="2"/>
          <w:w w:val="5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F6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13F6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F6B"/>
          <w:spacing w:val="0"/>
          <w:w w:val="92"/>
          <w:i/>
        </w:rPr>
        <w:t>Anıi</w:t>
      </w:r>
      <w:r>
        <w:rPr>
          <w:rFonts w:ascii="Times New Roman" w:hAnsi="Times New Roman" w:cs="Times New Roman" w:eastAsia="Times New Roman"/>
          <w:sz w:val="21"/>
          <w:szCs w:val="21"/>
          <w:color w:val="313F6B"/>
          <w:spacing w:val="-2"/>
          <w:w w:val="93"/>
          <w:i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B5B5D"/>
          <w:spacing w:val="0"/>
          <w:w w:val="50"/>
          <w:i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812" w:lineRule="exact"/>
        <w:ind w:right="-2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9"/>
          <w:position w:val="2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3"/>
          <w:w w:val="90"/>
          <w:position w:val="24"/>
        </w:rPr>
        <w:t>n</w:t>
      </w:r>
      <w:r>
        <w:rPr>
          <w:rFonts w:ascii="Times New Roman" w:hAnsi="Times New Roman" w:cs="Times New Roman" w:eastAsia="Times New Roman"/>
          <w:sz w:val="144"/>
          <w:szCs w:val="144"/>
          <w:color w:val="4B4B4B"/>
          <w:spacing w:val="-300"/>
          <w:w w:val="61"/>
          <w:position w:val="-5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24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90"/>
          <w:position w:val="24"/>
        </w:rPr>
        <w:t>n</w:t>
      </w:r>
      <w:r>
        <w:rPr>
          <w:rFonts w:ascii="Times New Roman" w:hAnsi="Times New Roman" w:cs="Times New Roman" w:eastAsia="Times New Roman"/>
          <w:sz w:val="144"/>
          <w:szCs w:val="144"/>
          <w:color w:val="4B4B4B"/>
          <w:spacing w:val="-348"/>
          <w:w w:val="61"/>
          <w:position w:val="-5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  <w:position w:val="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-49" w:right="155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9"/>
          <w:szCs w:val="39"/>
          <w:color w:val="383838"/>
          <w:spacing w:val="-3"/>
          <w:w w:val="192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383838"/>
          <w:spacing w:val="0"/>
          <w:w w:val="52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383838"/>
          <w:spacing w:val="-3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1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22"/>
          <w:w w:val="5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6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3" w:after="0" w:line="150" w:lineRule="exact"/>
        <w:ind w:left="119" w:right="181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B5B5D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B5B5D"/>
          <w:spacing w:val="4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0"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80"/>
          <w:cols w:num="3" w:equalWidth="0">
            <w:col w:w="4247" w:space="330"/>
            <w:col w:w="1304" w:space="2947"/>
            <w:col w:w="2732"/>
          </w:cols>
        </w:sectPr>
      </w:pPr>
      <w:rPr/>
    </w:p>
    <w:p>
      <w:pPr>
        <w:spacing w:before="0" w:after="0" w:line="224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-95"/>
          <w:w w:val="101"/>
          <w:position w:val="9"/>
        </w:rPr>
        <w:t>M</w:t>
      </w:r>
      <w:r>
        <w:rPr>
          <w:rFonts w:ascii="Arial" w:hAnsi="Arial" w:cs="Arial" w:eastAsia="Arial"/>
          <w:sz w:val="19"/>
          <w:szCs w:val="19"/>
          <w:color w:val="AEA7C3"/>
          <w:spacing w:val="0"/>
          <w:w w:val="50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AEA7C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-79"/>
          <w:w w:val="101"/>
          <w:position w:val="9"/>
        </w:rPr>
        <w:t>u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1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1"/>
          <w:emboss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1"/>
          <w:position w:val="0"/>
        </w:rPr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atLeast"/>
        <w:ind w:right="-9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13F6B"/>
          <w:spacing w:val="0"/>
          <w:w w:val="298"/>
          <w:position w:val="9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13F6B"/>
          <w:spacing w:val="-147"/>
          <w:w w:val="298"/>
          <w:position w:val="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0"/>
          <w:w w:val="101"/>
          <w:position w:val="9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0"/>
          <w:w w:val="100"/>
          <w:position w:val="9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-34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5"/>
          <w:position w:val="0"/>
        </w:rPr>
        <w:t>ehir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atLeast"/>
        <w:ind w:right="-8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64D83"/>
          <w:spacing w:val="0"/>
          <w:w w:val="425"/>
          <w:i/>
        </w:rPr>
        <w:t>'nı•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39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4" w:equalWidth="0">
            <w:col w:w="2860" w:space="137"/>
            <w:col w:w="796" w:space="1076"/>
            <w:col w:w="1542" w:space="2274"/>
            <w:col w:w="2875"/>
          </w:cols>
        </w:sectPr>
      </w:pPr>
      <w:rPr/>
    </w:p>
    <w:p>
      <w:pPr>
        <w:spacing w:before="0" w:after="0" w:line="719" w:lineRule="exact"/>
        <w:ind w:right="-20"/>
        <w:jc w:val="right"/>
        <w:rPr>
          <w:rFonts w:ascii="Arial" w:hAnsi="Arial" w:cs="Arial" w:eastAsia="Arial"/>
          <w:sz w:val="84"/>
          <w:szCs w:val="84"/>
        </w:rPr>
      </w:pPr>
      <w:rPr/>
      <w:r>
        <w:rPr>
          <w:rFonts w:ascii="Arial" w:hAnsi="Arial" w:cs="Arial" w:eastAsia="Arial"/>
          <w:sz w:val="84"/>
          <w:szCs w:val="84"/>
          <w:color w:val="181F93"/>
          <w:spacing w:val="0"/>
          <w:w w:val="50"/>
          <w:i/>
          <w:position w:val="3"/>
        </w:rPr>
        <w:t>71/lt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89" w:lineRule="exact"/>
        <w:ind w:left="-34" w:right="50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0" w:lineRule="exact"/>
        <w:ind w:left="80" w:right="5252"/>
        <w:jc w:val="center"/>
        <w:rPr>
          <w:rFonts w:ascii="Arial" w:hAnsi="Arial" w:cs="Arial" w:eastAsia="Arial"/>
          <w:sz w:val="144"/>
          <w:szCs w:val="144"/>
        </w:rPr>
      </w:pPr>
      <w:rPr/>
      <w:r>
        <w:rPr/>
        <w:pict>
          <v:shape style="position:absolute;margin-left:409.920013pt;margin-top:13.491413pt;width:163.199997pt;height:102.720001pt;mso-position-horizontal-relative:page;mso-position-vertical-relative:paragraph;z-index:-14942" type="#_x0000_t75">
            <v:imagedata r:id="rId30" o:title=""/>
          </v:shape>
        </w:pict>
      </w:r>
      <w:r>
        <w:rPr>
          <w:rFonts w:ascii="Arial" w:hAnsi="Arial" w:cs="Arial" w:eastAsia="Arial"/>
          <w:sz w:val="144"/>
          <w:szCs w:val="144"/>
          <w:color w:val="464D83"/>
          <w:spacing w:val="0"/>
          <w:w w:val="81"/>
          <w:i/>
          <w:position w:val="-9"/>
        </w:rPr>
        <w:t>;jJ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3341" w:space="1415"/>
            <w:col w:w="6804"/>
          </w:cols>
        </w:sectPr>
      </w:pPr>
      <w:rPr/>
    </w:p>
    <w:p>
      <w:pPr>
        <w:spacing w:before="0" w:after="0" w:line="136" w:lineRule="exact"/>
        <w:ind w:left="265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-5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57"/>
          <w:position w:val="-52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52"/>
        </w:rPr>
        <w:t>f</w:t>
      </w:r>
      <w:r>
        <w:rPr>
          <w:rFonts w:ascii="Arial" w:hAnsi="Arial" w:cs="Arial" w:eastAsia="Arial"/>
          <w:sz w:val="21"/>
          <w:szCs w:val="21"/>
          <w:color w:val="383838"/>
          <w:spacing w:val="21"/>
          <w:w w:val="100"/>
          <w:position w:val="-52"/>
        </w:rPr>
        <w:t> </w:t>
      </w:r>
      <w:r>
        <w:rPr>
          <w:rFonts w:ascii="Arial" w:hAnsi="Arial" w:cs="Arial" w:eastAsia="Arial"/>
          <w:sz w:val="21"/>
          <w:szCs w:val="21"/>
          <w:color w:val="5B5B5D"/>
          <w:spacing w:val="0"/>
          <w:w w:val="90"/>
          <w:position w:val="-52"/>
        </w:rPr>
        <w:t>·</w:t>
      </w:r>
      <w:r>
        <w:rPr>
          <w:rFonts w:ascii="Arial" w:hAnsi="Arial" w:cs="Arial" w:eastAsia="Arial"/>
          <w:sz w:val="21"/>
          <w:szCs w:val="21"/>
          <w:color w:val="5B5B5D"/>
          <w:spacing w:val="-14"/>
          <w:w w:val="90"/>
          <w:position w:val="-52"/>
        </w:rPr>
        <w:t> </w:t>
      </w:r>
      <w:r>
        <w:rPr>
          <w:rFonts w:ascii="Arial" w:hAnsi="Arial" w:cs="Arial" w:eastAsia="Arial"/>
          <w:sz w:val="39"/>
          <w:szCs w:val="39"/>
          <w:color w:val="6B6B6B"/>
          <w:spacing w:val="0"/>
          <w:w w:val="50"/>
          <w:i/>
          <w:position w:val="-52"/>
        </w:rPr>
        <w:t>·</w:t>
      </w:r>
      <w:r>
        <w:rPr>
          <w:rFonts w:ascii="Arial" w:hAnsi="Arial" w:cs="Arial" w:eastAsia="Arial"/>
          <w:sz w:val="39"/>
          <w:szCs w:val="39"/>
          <w:color w:val="6B6B6B"/>
          <w:spacing w:val="-80"/>
          <w:w w:val="100"/>
          <w:i/>
          <w:position w:val="-52"/>
        </w:rPr>
        <w:t> </w:t>
      </w:r>
      <w:r>
        <w:rPr>
          <w:rFonts w:ascii="Arial" w:hAnsi="Arial" w:cs="Arial" w:eastAsia="Arial"/>
          <w:sz w:val="39"/>
          <w:szCs w:val="39"/>
          <w:color w:val="464D83"/>
          <w:spacing w:val="0"/>
          <w:w w:val="84"/>
          <w:i/>
          <w:position w:val="-52"/>
        </w:rPr>
        <w:t>-</w:t>
      </w:r>
      <w:r>
        <w:rPr>
          <w:rFonts w:ascii="Arial" w:hAnsi="Arial" w:cs="Arial" w:eastAsia="Arial"/>
          <w:sz w:val="39"/>
          <w:szCs w:val="39"/>
          <w:color w:val="464D83"/>
          <w:spacing w:val="1"/>
          <w:w w:val="83"/>
          <w:i/>
          <w:position w:val="-52"/>
        </w:rPr>
        <w:t>ı</w:t>
      </w:r>
      <w:r>
        <w:rPr>
          <w:rFonts w:ascii="Arial" w:hAnsi="Arial" w:cs="Arial" w:eastAsia="Arial"/>
          <w:sz w:val="39"/>
          <w:szCs w:val="39"/>
          <w:color w:val="313F6B"/>
          <w:spacing w:val="0"/>
          <w:w w:val="68"/>
          <w:i/>
          <w:position w:val="-52"/>
        </w:rPr>
        <w:t>ıts-</w:t>
      </w:r>
      <w:r>
        <w:rPr>
          <w:rFonts w:ascii="Arial" w:hAnsi="Arial" w:cs="Arial" w:eastAsia="Arial"/>
          <w:sz w:val="39"/>
          <w:szCs w:val="39"/>
          <w:color w:val="313F6B"/>
          <w:spacing w:val="10"/>
          <w:w w:val="69"/>
          <w:i/>
          <w:position w:val="-52"/>
        </w:rPr>
        <w:t>J</w:t>
      </w:r>
      <w:r>
        <w:rPr>
          <w:rFonts w:ascii="Arial" w:hAnsi="Arial" w:cs="Arial" w:eastAsia="Arial"/>
          <w:sz w:val="39"/>
          <w:szCs w:val="39"/>
          <w:color w:val="161A6B"/>
          <w:spacing w:val="0"/>
          <w:w w:val="29"/>
          <w:i/>
          <w:position w:val="-52"/>
        </w:rPr>
        <w:t>.</w:t>
      </w:r>
      <w:r>
        <w:rPr>
          <w:rFonts w:ascii="Arial" w:hAnsi="Arial" w:cs="Arial" w:eastAsia="Arial"/>
          <w:sz w:val="39"/>
          <w:szCs w:val="39"/>
          <w:color w:val="161A6B"/>
          <w:spacing w:val="0"/>
          <w:w w:val="100"/>
          <w:i/>
          <w:position w:val="-52"/>
        </w:rPr>
        <w:tab/>
      </w:r>
      <w:r>
        <w:rPr>
          <w:rFonts w:ascii="Arial" w:hAnsi="Arial" w:cs="Arial" w:eastAsia="Arial"/>
          <w:sz w:val="39"/>
          <w:szCs w:val="39"/>
          <w:color w:val="161A6B"/>
          <w:spacing w:val="0"/>
          <w:w w:val="100"/>
          <w:i/>
          <w:position w:val="-52"/>
        </w:rPr>
      </w:r>
      <w:r>
        <w:rPr>
          <w:rFonts w:ascii="Arial" w:hAnsi="Arial" w:cs="Arial" w:eastAsia="Arial"/>
          <w:sz w:val="77"/>
          <w:szCs w:val="77"/>
          <w:color w:val="232A83"/>
          <w:spacing w:val="0"/>
          <w:w w:val="100"/>
          <w:i/>
          <w:position w:val="-52"/>
        </w:rPr>
        <w:t>f</w:t>
      </w:r>
      <w:r>
        <w:rPr>
          <w:rFonts w:ascii="Arial" w:hAnsi="Arial" w:cs="Arial" w:eastAsia="Arial"/>
          <w:sz w:val="77"/>
          <w:szCs w:val="77"/>
          <w:color w:val="232A83"/>
          <w:spacing w:val="129"/>
          <w:w w:val="100"/>
          <w:i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52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6"/>
          <w:position w:val="-5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69"/>
          <w:position w:val="-5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8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2"/>
        </w:rPr>
        <w:t>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</w:sectPr>
      </w:pPr>
      <w:rPr/>
    </w:p>
    <w:p>
      <w:pPr>
        <w:spacing w:before="0" w:after="0" w:line="317" w:lineRule="exact"/>
        <w:ind w:right="-20"/>
        <w:jc w:val="right"/>
        <w:tabs>
          <w:tab w:pos="5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E7E80"/>
          <w:w w:val="75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E7E8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232A83"/>
          <w:w w:val="81"/>
          <w:i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232A83"/>
          <w:w w:val="80"/>
          <w:i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232A83"/>
          <w:spacing w:val="-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7E7E80"/>
          <w:spacing w:val="7"/>
          <w:w w:val="41"/>
          <w:i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232A83"/>
          <w:spacing w:val="-101"/>
          <w:w w:val="105"/>
          <w:i/>
        </w:rPr>
        <w:t>{</w:t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-62"/>
          <w:w w:val="71"/>
          <w:i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-113"/>
          <w:w w:val="73"/>
          <w:i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232A83"/>
          <w:spacing w:val="0"/>
          <w:w w:val="106"/>
          <w:i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Erkaı:ı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3856" w:space="1080"/>
            <w:col w:w="6624"/>
          </w:cols>
        </w:sectPr>
      </w:pPr>
      <w:rPr/>
    </w:p>
    <w:p>
      <w:pPr>
        <w:spacing w:before="66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0.471094pt;margin-top:31.586359pt;width:562.540926pt;height:753.953721pt;mso-position-horizontal-relative:page;mso-position-vertical-relative:page;z-index:-14941" coordorigin="409,632" coordsize="11251,15079">
            <v:group style="position:absolute;left:435;top:648;width:11203;height:2" coordorigin="435,648" coordsize="11203,2">
              <v:shape style="position:absolute;left:435;top:648;width:11203;height:2" coordorigin="435,648" coordsize="11203,0" path="m435,648l11639,648e" filled="f" stroked="t" strokeweight=".70998pt" strokecolor="#5B5B5B">
                <v:path arrowok="t"/>
              </v:shape>
            </v:group>
            <v:group style="position:absolute;left:435;top:644;width:2;height:15046" coordorigin="435,644" coordsize="2,15046">
              <v:shape style="position:absolute;left:435;top:644;width:2;height:15046" coordorigin="435,644" coordsize="0,15046" path="m435,15689l435,644e" filled="f" stroked="t" strokeweight=".70998pt" strokecolor="#575757">
                <v:path arrowok="t"/>
              </v:shape>
            </v:group>
            <v:group style="position:absolute;left:2480;top:644;width:2;height:1506" coordorigin="2480,644" coordsize="2,1506">
              <v:shape style="position:absolute;left:2480;top:644;width:2;height:1506" coordorigin="2480,644" coordsize="0,1506" path="m2480,2150l2480,644e" filled="f" stroked="t" strokeweight=".70998pt" strokecolor="#545454">
                <v:path arrowok="t"/>
              </v:shape>
            </v:group>
            <v:group style="position:absolute;left:9225;top:644;width:2;height:1497" coordorigin="9225,644" coordsize="2,1497">
              <v:shape style="position:absolute;left:9225;top:644;width:2;height:1497" coordorigin="9225,644" coordsize="0,1497" path="m9225,2141l9225,644e" filled="f" stroked="t" strokeweight=".70998pt" strokecolor="#575757">
                <v:path arrowok="t"/>
              </v:shape>
            </v:group>
            <v:group style="position:absolute;left:440;top:2141;width:11208;height:2" coordorigin="440,2141" coordsize="11208,2">
              <v:shape style="position:absolute;left:440;top:2141;width:11208;height:2" coordorigin="440,2141" coordsize="11208,0" path="m440,2141l11648,2141e" filled="f" stroked="t" strokeweight=".70998pt" strokecolor="#5B5B5B">
                <v:path arrowok="t"/>
              </v:shape>
            </v:group>
            <v:group style="position:absolute;left:435;top:2384;width:11213;height:2" coordorigin="435,2384" coordsize="11213,2">
              <v:shape style="position:absolute;left:435;top:2384;width:11213;height:2" coordorigin="435,2384" coordsize="11213,0" path="m435,2384l11648,2384e" filled="f" stroked="t" strokeweight=".70998pt" strokecolor="#5B5B5B">
                <v:path arrowok="t"/>
              </v:shape>
            </v:group>
            <v:group style="position:absolute;left:435;top:2622;width:11208;height:2" coordorigin="435,2622" coordsize="11208,2">
              <v:shape style="position:absolute;left:435;top:2622;width:11208;height:2" coordorigin="435,2622" coordsize="11208,0" path="m435,2622l11644,2622e" filled="f" stroked="t" strokeweight=".70998pt" strokecolor="#747474">
                <v:path arrowok="t"/>
              </v:shape>
            </v:group>
            <v:group style="position:absolute;left:431;top:2865;width:11218;height:2" coordorigin="431,2865" coordsize="11218,2">
              <v:shape style="position:absolute;left:431;top:2865;width:11218;height:2" coordorigin="431,2865" coordsize="11218,0" path="m431,2865l11648,2865e" filled="f" stroked="t" strokeweight=".70998pt" strokecolor="#5B5B5B">
                <v:path arrowok="t"/>
              </v:shape>
            </v:group>
            <v:group style="position:absolute;left:435;top:3108;width:11213;height:2" coordorigin="435,3108" coordsize="11213,2">
              <v:shape style="position:absolute;left:435;top:3108;width:11213;height:2" coordorigin="435,3108" coordsize="11213,0" path="m435,3108l11648,3108e" filled="f" stroked="t" strokeweight=".70998pt" strokecolor="#5B5B5B">
                <v:path arrowok="t"/>
              </v:shape>
            </v:group>
            <v:group style="position:absolute;left:11639;top:639;width:2;height:3433" coordorigin="11639,639" coordsize="2,3433">
              <v:shape style="position:absolute;left:11639;top:639;width:2;height:3433" coordorigin="11639,639" coordsize="0,3433" path="m11639,4071l11639,639e" filled="f" stroked="t" strokeweight=".70998pt" strokecolor="#606060">
                <v:path arrowok="t"/>
              </v:shape>
            </v:group>
            <v:group style="position:absolute;left:1581;top:3325;width:10068;height:2" coordorigin="1581,3325" coordsize="10068,2">
              <v:shape style="position:absolute;left:1581;top:3325;width:10068;height:2" coordorigin="1581,3325" coordsize="10068,0" path="m1581,3325l11648,3325e" filled="f" stroked="t" strokeweight=".70998pt" strokecolor="#5B5B5B">
                <v:path arrowok="t"/>
              </v:shape>
            </v:group>
            <v:group style="position:absolute;left:3969;top:3318;width:2;height:753" coordorigin="3969,3318" coordsize="2,753">
              <v:shape style="position:absolute;left:3969;top:3318;width:2;height:753" coordorigin="3969,3318" coordsize="0,753" path="m3969,4071l3969,3318e" filled="f" stroked="t" strokeweight=".70998pt" strokecolor="#484848">
                <v:path arrowok="t"/>
              </v:shape>
            </v:group>
            <v:group style="position:absolute;left:7060;top:3318;width:2;height:758" coordorigin="7060,3318" coordsize="2,758">
              <v:shape style="position:absolute;left:7060;top:3318;width:2;height:758" coordorigin="7060,3318" coordsize="0,758" path="m7060,4076l7060,3318e" filled="f" stroked="t" strokeweight=".70998pt" strokecolor="#545454">
                <v:path arrowok="t"/>
              </v:shape>
            </v:group>
            <v:group style="position:absolute;left:2468;top:4057;width:2;height:11632" coordorigin="2468,4057" coordsize="2,11632">
              <v:shape style="position:absolute;left:2468;top:4057;width:2;height:11632" coordorigin="2468,4057" coordsize="0,11632" path="m2468,15689l2468,4057e" filled="f" stroked="t" strokeweight=".70998pt" strokecolor="#4F4F4F">
                <v:path arrowok="t"/>
              </v:shape>
            </v:group>
            <v:group style="position:absolute;left:431;top:4062;width:11218;height:2" coordorigin="431,4062" coordsize="11218,2">
              <v:shape style="position:absolute;left:431;top:4062;width:11218;height:2" coordorigin="431,4062" coordsize="11218,0" path="m431,4062l11648,4062e" filled="f" stroked="t" strokeweight=".70998pt" strokecolor="#545454">
                <v:path arrowok="t"/>
              </v:shape>
            </v:group>
            <v:group style="position:absolute;left:435;top:4338;width:11213;height:2" coordorigin="435,4338" coordsize="11213,2">
              <v:shape style="position:absolute;left:435;top:4338;width:11213;height:2" coordorigin="435,4338" coordsize="11213,0" path="m435,4338l11648,4338e" filled="f" stroked="t" strokeweight=".70998pt" strokecolor="#606060">
                <v:path arrowok="t"/>
              </v:shape>
            </v:group>
            <v:group style="position:absolute;left:2471;top:4581;width:9178;height:2" coordorigin="2471,4581" coordsize="9178,2">
              <v:shape style="position:absolute;left:2471;top:4581;width:9178;height:2" coordorigin="2471,4581" coordsize="9178,0" path="m2471,4581l11648,4581e" filled="f" stroked="t" strokeweight=".70998pt" strokecolor="#606060">
                <v:path arrowok="t"/>
              </v:shape>
            </v:group>
            <v:group style="position:absolute;left:5012;top:4577;width:2;height:2098" coordorigin="5012,4577" coordsize="2,2098">
              <v:shape style="position:absolute;left:5012;top:4577;width:2;height:2098" coordorigin="5012,4577" coordsize="0,2098" path="m5012,6674l5012,4577e" filled="f" stroked="t" strokeweight=".94664pt" strokecolor="#545454">
                <v:path arrowok="t"/>
              </v:shape>
            </v:group>
            <v:group style="position:absolute;left:11644;top:4329;width:2;height:11375" coordorigin="11644,4329" coordsize="2,11375">
              <v:shape style="position:absolute;left:11644;top:4329;width:2;height:11375" coordorigin="11644,4329" coordsize="0,11375" path="m11644,15704l11644,4329e" filled="f" stroked="t" strokeweight=".70998pt" strokecolor="#646464">
                <v:path arrowok="t"/>
              </v:shape>
            </v:group>
            <v:group style="position:absolute;left:5003;top:5065;width:6645;height:2" coordorigin="5003,5065" coordsize="6645,2">
              <v:shape style="position:absolute;left:5003;top:5065;width:6645;height:2" coordorigin="5003,5065" coordsize="6645,0" path="m5003,5065l11648,5065e" filled="f" stroked="t" strokeweight=".70998pt" strokecolor="#7C7C7C">
                <v:path arrowok="t"/>
              </v:shape>
            </v:group>
            <v:group style="position:absolute;left:5008;top:5306;width:6641;height:2" coordorigin="5008,5306" coordsize="6641,2">
              <v:shape style="position:absolute;left:5008;top:5306;width:6641;height:2" coordorigin="5008,5306" coordsize="6641,0" path="m5008,5306l11648,5306e" filled="f" stroked="t" strokeweight=".70998pt" strokecolor="#606060">
                <v:path arrowok="t"/>
              </v:shape>
            </v:group>
            <v:group style="position:absolute;left:5008;top:5549;width:6645;height:2" coordorigin="5008,5549" coordsize="6645,2">
              <v:shape style="position:absolute;left:5008;top:5549;width:6645;height:2" coordorigin="5008,5549" coordsize="6645,0" path="m5008,5549l11653,5549e" filled="f" stroked="t" strokeweight=".70998pt" strokecolor="#606060">
                <v:path arrowok="t"/>
              </v:shape>
            </v:group>
            <v:group style="position:absolute;left:2466;top:5769;width:9182;height:2" coordorigin="2466,5769" coordsize="9182,2">
              <v:shape style="position:absolute;left:2466;top:5769;width:9182;height:2" coordorigin="2466,5769" coordsize="9182,0" path="m2466,5769l11648,5769e" filled="f" stroked="t" strokeweight=".70998pt" strokecolor="#606060">
                <v:path arrowok="t"/>
              </v:shape>
            </v:group>
            <v:group style="position:absolute;left:7912;top:5988;width:2;height:687" coordorigin="7912,5988" coordsize="2,687">
              <v:shape style="position:absolute;left:7912;top:5988;width:2;height:687" coordorigin="7912,5988" coordsize="0,687" path="m7912,6674l7912,5988e" filled="f" stroked="t" strokeweight=".47332pt" strokecolor="#5B5B5B">
                <v:path arrowok="t"/>
              </v:shape>
            </v:group>
            <v:group style="position:absolute;left:2471;top:6424;width:9178;height:2" coordorigin="2471,6424" coordsize="9178,2">
              <v:shape style="position:absolute;left:2471;top:6424;width:9178;height:2" coordorigin="2471,6424" coordsize="9178,0" path="m2471,6424l11648,6424e" filled="f" stroked="t" strokeweight=".70998pt" strokecolor="#606060">
                <v:path arrowok="t"/>
              </v:shape>
            </v:group>
            <v:group style="position:absolute;left:431;top:5997;width:11218;height:2" coordorigin="431,5997" coordsize="11218,2">
              <v:shape style="position:absolute;left:431;top:5997;width:11218;height:2" coordorigin="431,5997" coordsize="11218,0" path="m431,5997l11648,5997e" filled="f" stroked="t" strokeweight=".70998pt" strokecolor="#5B5B5B">
                <v:path arrowok="t"/>
              </v:shape>
            </v:group>
            <v:group style="position:absolute;left:431;top:6884;width:11218;height:2" coordorigin="431,6884" coordsize="11218,2">
              <v:shape style="position:absolute;left:431;top:6884;width:11218;height:2" coordorigin="431,6884" coordsize="11218,0" path="m431,6884l11648,6884e" filled="f" stroked="t" strokeweight=".70998pt" strokecolor="#5B5B5B">
                <v:path arrowok="t"/>
              </v:shape>
            </v:group>
            <v:group style="position:absolute;left:2466;top:6665;width:9187;height:2" coordorigin="2466,6665" coordsize="9187,2">
              <v:shape style="position:absolute;left:2466;top:6665;width:9187;height:2" coordorigin="2466,6665" coordsize="9187,0" path="m2466,6665l11653,6665e" filled="f" stroked="t" strokeweight=".70998pt" strokecolor="#5B5B5B">
                <v:path arrowok="t"/>
              </v:shape>
            </v:group>
            <v:group style="position:absolute;left:5015;top:7323;width:2;height:677" coordorigin="5015,7323" coordsize="2,677">
              <v:shape style="position:absolute;left:5015;top:7323;width:2;height:677" coordorigin="5015,7323" coordsize="0,677" path="m5015,8000l5015,7323e" filled="f" stroked="t" strokeweight=".94664pt" strokecolor="#575757">
                <v:path arrowok="t"/>
              </v:shape>
            </v:group>
            <v:group style="position:absolute;left:5008;top:7556;width:6645;height:2" coordorigin="5008,7556" coordsize="6645,2">
              <v:shape style="position:absolute;left:5008;top:7556;width:6645;height:2" coordorigin="5008,7556" coordsize="6645,0" path="m5008,7556l11653,7556e" filled="f" stroked="t" strokeweight=".70998pt" strokecolor="#606060">
                <v:path arrowok="t"/>
              </v:shape>
            </v:group>
            <v:group style="position:absolute;left:5003;top:7776;width:6650;height:2" coordorigin="5003,7776" coordsize="6650,2">
              <v:shape style="position:absolute;left:5003;top:7776;width:6650;height:2" coordorigin="5003,7776" coordsize="6650,0" path="m5003,7776l11653,7776e" filled="f" stroked="t" strokeweight=".70998pt" strokecolor="#646464">
                <v:path arrowok="t"/>
              </v:shape>
            </v:group>
            <v:group style="position:absolute;left:426;top:7337;width:11227;height:2" coordorigin="426,7337" coordsize="11227,2">
              <v:shape style="position:absolute;left:426;top:7337;width:11227;height:2" coordorigin="426,7337" coordsize="11227,0" path="m426,7337l11653,7337e" filled="f" stroked="t" strokeweight=".70998pt" strokecolor="#606060">
                <v:path arrowok="t"/>
              </v:shape>
            </v:group>
            <v:group style="position:absolute;left:426;top:7990;width:11222;height:2" coordorigin="426,7990" coordsize="11222,2">
              <v:shape style="position:absolute;left:426;top:7990;width:11222;height:2" coordorigin="426,7990" coordsize="11222,0" path="m426,7990l11648,7990e" filled="f" stroked="t" strokeweight=".70998pt" strokecolor="#5B5B5B">
                <v:path arrowok="t"/>
              </v:shape>
            </v:group>
            <v:group style="position:absolute;left:421;top:8798;width:11227;height:2" coordorigin="421,8798" coordsize="11227,2">
              <v:shape style="position:absolute;left:421;top:8798;width:11227;height:2" coordorigin="421,8798" coordsize="11227,0" path="m421,8798l11648,8798e" filled="f" stroked="t" strokeweight=".70998pt" strokecolor="#5B5B5B">
                <v:path arrowok="t"/>
              </v:shape>
            </v:group>
            <v:group style="position:absolute;left:421;top:9735;width:11232;height:2" coordorigin="421,9735" coordsize="11232,2">
              <v:shape style="position:absolute;left:421;top:9735;width:11232;height:2" coordorigin="421,9735" coordsize="11232,0" path="m421,9735l11653,9735e" filled="f" stroked="t" strokeweight=".70998pt" strokecolor="#5B5B5B">
                <v:path arrowok="t"/>
              </v:shape>
            </v:group>
            <v:group style="position:absolute;left:895;top:10786;width:10754;height:2" coordorigin="895,10786" coordsize="10754,2">
              <v:shape style="position:absolute;left:895;top:10786;width:10754;height:2" coordorigin="895,10786" coordsize="10754,0" path="m895,10786l11648,10786e" filled="f" stroked="t" strokeweight=".70998pt" strokecolor="#646464">
                <v:path arrowok="t"/>
              </v:shape>
            </v:group>
            <v:group style="position:absolute;left:417;top:10073;width:11232;height:2" coordorigin="417,10073" coordsize="11232,2">
              <v:shape style="position:absolute;left:417;top:10073;width:11232;height:2" coordorigin="417,10073" coordsize="11232,0" path="m417,10073l11648,10073e" filled="f" stroked="t" strokeweight=".70998pt" strokecolor="#646464">
                <v:path arrowok="t"/>
              </v:shape>
            </v:group>
            <v:group style="position:absolute;left:421;top:10307;width:11227;height:2" coordorigin="421,10307" coordsize="11227,2">
              <v:shape style="position:absolute;left:421;top:10307;width:11227;height:2" coordorigin="421,10307" coordsize="11227,0" path="m421,10307l11648,10307e" filled="f" stroked="t" strokeweight=".70998pt" strokecolor="#606060">
                <v:path arrowok="t"/>
              </v:shape>
            </v:group>
            <v:group style="position:absolute;left:1794;top:10994;width:2;height:4701" coordorigin="1794,10994" coordsize="2,4701">
              <v:shape style="position:absolute;left:1794;top:10994;width:2;height:4701" coordorigin="1794,10994" coordsize="0,4701" path="m1794,15694l1794,10994e" filled="f" stroked="t" strokeweight=".70998pt" strokecolor="#545454">
                <v:path arrowok="t"/>
              </v:shape>
            </v:group>
            <v:group style="position:absolute;left:1216;top:10994;width:2;height:4696" coordorigin="1216,10994" coordsize="2,4696">
              <v:shape style="position:absolute;left:1216;top:10994;width:2;height:4696" coordorigin="1216,10994" coordsize="0,4696" path="m1216,15689l1216,10994e" filled="f" stroked="t" strokeweight=".70998pt" strokecolor="#4F4F4F">
                <v:path arrowok="t"/>
              </v:shape>
            </v:group>
            <v:group style="position:absolute;left:417;top:11003;width:11232;height:2" coordorigin="417,11003" coordsize="11232,2">
              <v:shape style="position:absolute;left:417;top:11003;width:11232;height:2" coordorigin="417,11003" coordsize="11232,0" path="m417,11003l11648,11003e" filled="f" stroked="t" strokeweight=".70998pt" strokecolor="#646464">
                <v:path arrowok="t"/>
              </v:shape>
            </v:group>
            <v:group style="position:absolute;left:417;top:11237;width:11232;height:2" coordorigin="417,11237" coordsize="11232,2">
              <v:shape style="position:absolute;left:417;top:11237;width:11232;height:2" coordorigin="417,11237" coordsize="11232,0" path="m417,11237l11648,11237e" filled="f" stroked="t" strokeweight=".70998pt" strokecolor="#606060">
                <v:path arrowok="t"/>
              </v:shape>
            </v:group>
            <v:group style="position:absolute;left:417;top:13315;width:2054;height:2" coordorigin="417,13315" coordsize="2054,2">
              <v:shape style="position:absolute;left:417;top:13315;width:2054;height:2" coordorigin="417,13315" coordsize="2054,0" path="m417,13315l2471,13315e" filled="f" stroked="t" strokeweight=".70998pt" strokecolor="#676767">
                <v:path arrowok="t"/>
              </v:shape>
            </v:group>
            <v:group style="position:absolute;left:417;top:15689;width:11237;height:2" coordorigin="417,15689" coordsize="11237,2">
              <v:shape style="position:absolute;left:417;top:15689;width:11237;height:2" coordorigin="417,15689" coordsize="11237,0" path="m417,15689l11653,15689e" filled="f" stroked="t" strokeweight=".70998pt" strokecolor="#6B6B6B">
                <v:path arrowok="t"/>
              </v:shape>
            </v:group>
            <v:group style="position:absolute;left:7455;top:10998;width:2;height:4701" coordorigin="7455,10998" coordsize="2,4701">
              <v:shape style="position:absolute;left:7455;top:10998;width:2;height:4701" coordorigin="7455,10998" coordsize="0,4701" path="m7455,15699l7455,10998e" filled="f" stroked="t" strokeweight=".70998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5B5B5D"/>
          <w:w w:val="5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21"/>
          <w:w w:val="65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aıye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9" w:after="0" w:line="298" w:lineRule="exact"/>
        <w:ind w:right="-20"/>
        <w:jc w:val="left"/>
        <w:tabs>
          <w:tab w:pos="11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13F6B"/>
          <w:spacing w:val="-42"/>
          <w:w w:val="58"/>
          <w:i/>
          <w:position w:val="-3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42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-12"/>
          <w:w w:val="42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13F6B"/>
          <w:spacing w:val="-75"/>
          <w:w w:val="27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181F93"/>
          <w:spacing w:val="15"/>
          <w:w w:val="228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21"/>
          <w:w w:val="99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13F6B"/>
          <w:spacing w:val="0"/>
          <w:w w:val="160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313F6B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13F6B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2"/>
          <w:szCs w:val="22"/>
          <w:color w:val="5B5B5D"/>
          <w:spacing w:val="-4"/>
          <w:w w:val="82"/>
          <w:position w:val="-3"/>
        </w:rPr>
        <w:t>A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7"/>
          <w:position w:val="-3"/>
        </w:rPr>
        <w:t>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29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181F93"/>
          <w:spacing w:val="0"/>
          <w:w w:val="148"/>
          <w:position w:val="1"/>
        </w:rPr>
        <w:t>v'V"'</w:t>
      </w:r>
      <w:r>
        <w:rPr>
          <w:rFonts w:ascii="Arial" w:hAnsi="Arial" w:cs="Arial" w:eastAsia="Arial"/>
          <w:sz w:val="14"/>
          <w:szCs w:val="14"/>
          <w:color w:val="181F93"/>
          <w:spacing w:val="17"/>
          <w:w w:val="148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32A83"/>
          <w:spacing w:val="0"/>
          <w:w w:val="274"/>
          <w:i/>
          <w:position w:val="1"/>
        </w:rPr>
        <w:t>/</w:t>
      </w:r>
      <w:r>
        <w:rPr>
          <w:rFonts w:ascii="Arial" w:hAnsi="Arial" w:cs="Arial" w:eastAsia="Arial"/>
          <w:sz w:val="14"/>
          <w:szCs w:val="14"/>
          <w:color w:val="232A83"/>
          <w:spacing w:val="0"/>
          <w:w w:val="275"/>
          <w:i/>
          <w:position w:val="1"/>
        </w:rPr>
        <w:t>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80"/>
          <w:cols w:num="2" w:equalWidth="0">
            <w:col w:w="3143" w:space="32"/>
            <w:col w:w="8385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0" w:right="44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175" w:lineRule="exact"/>
        <w:ind w:left="3798" w:right="455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6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  <w:position w:val="-6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91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2"/>
        </w:rPr>
        <w:t>IZ</w:t>
      </w:r>
      <w:r>
        <w:rPr>
          <w:rFonts w:ascii="Arial" w:hAnsi="Arial" w:cs="Arial" w:eastAsia="Arial"/>
          <w:sz w:val="15"/>
          <w:szCs w:val="15"/>
          <w:color w:val="2B2B2B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9"/>
          <w:position w:val="-2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650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16527pt;margin-top:-41.362343pt;width:505.978485pt;height:84.939289pt;mso-position-horizontal-relative:page;mso-position-vertical-relative:paragraph;z-index:-14922" type="#_x0000_t202" filled="f" stroked="f">
            <v:textbox inset="0,0,0,0">
              <w:txbxContent>
                <w:p>
                  <w:pPr>
                    <w:spacing w:before="0" w:after="0" w:line="1699" w:lineRule="exact"/>
                    <w:ind w:right="-295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B2B2B"/>
                      <w:spacing w:val="0"/>
                      <w:w w:val="176"/>
                      <w:b/>
                      <w:bCs/>
                      <w:i/>
                      <w:position w:val="66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B2B2B"/>
                      <w:spacing w:val="0"/>
                      <w:w w:val="100"/>
                      <w:b/>
                      <w:bCs/>
                      <w:i/>
                      <w:position w:val="66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B2B2B"/>
                      <w:spacing w:val="0"/>
                      <w:w w:val="100"/>
                      <w:b/>
                      <w:bCs/>
                      <w:i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B2B2B"/>
                      <w:spacing w:val="0"/>
                      <w:w w:val="268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9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3" w:right="-20"/>
        <w:jc w:val="left"/>
        <w:tabs>
          <w:tab w:pos="152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1"/>
          <w:position w:val="1"/>
        </w:rPr>
        <w:t>Olay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92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12:49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0"/>
        </w:rPr>
        <w:t>1Tel:68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8" w:right="-20"/>
        <w:jc w:val="left"/>
        <w:tabs>
          <w:tab w:pos="1520" w:val="left"/>
          <w:tab w:pos="3180" w:val="left"/>
          <w:tab w:pos="458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:04.05.2017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:2707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Kocaöme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14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Kocaöme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919197" w:type="dxa"/>
      </w:tblPr>
      <w:tblGrid/>
      <w:tr>
        <w:trPr>
          <w:trHeight w:val="245" w:hRule="exact"/>
        </w:trPr>
        <w:tc>
          <w:tcPr>
            <w:tcW w:w="1778" w:type="dxa"/>
            <w:tcBorders>
              <w:top w:val="single" w:sz="3.829192" w:space="0" w:color="3B3B3B"/>
              <w:bottom w:val="single" w:sz="3.8291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5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5"/>
                <w:w w:val="8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86"/>
              </w:rPr>
              <w:t>an_gı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3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24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08" w:type="dxa"/>
            <w:tcBorders>
              <w:top w:val="single" w:sz="3.829192" w:space="0" w:color="3B3B3B"/>
              <w:bottom w:val="single" w:sz="3.8291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3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39" w:type="dxa"/>
            <w:tcBorders>
              <w:top w:val="single" w:sz="3.829192" w:space="0" w:color="3B3B3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93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61" w:type="dxa"/>
            <w:tcBorders>
              <w:top w:val="single" w:sz="7.658384" w:space="0" w:color="676767"/>
              <w:bottom w:val="single" w:sz="5.743784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62" w:type="dxa"/>
            <w:tcBorders>
              <w:top w:val="single" w:sz="3.829192" w:space="0" w:color="4B4B4B"/>
              <w:bottom w:val="single" w:sz="5.743784" w:space="0" w:color="646464"/>
              <w:left w:val="nil" w:sz="6" w:space="0" w:color="auto"/>
              <w:right w:val="single" w:sz="5.743784" w:space="0" w:color="5B5B5B"/>
            </w:tcBorders>
          </w:tcPr>
          <w:p>
            <w:pPr>
              <w:spacing w:before="9" w:after="0" w:line="240" w:lineRule="auto"/>
              <w:ind w:left="9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3"/>
              </w:rPr>
              <w:t>:Sigara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778" w:type="dxa"/>
            <w:tcBorders>
              <w:top w:val="single" w:sz="3.829192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28"/>
              </w:rPr>
              <w:t>ise: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08" w:type="dxa"/>
            <w:tcBorders>
              <w:top w:val="single" w:sz="3.829192" w:space="0" w:color="4B4B4B"/>
              <w:bottom w:val="nil" w:sz="6" w:space="0" w:color="auto"/>
              <w:left w:val="nil" w:sz="6" w:space="0" w:color="auto"/>
              <w:right w:val="single" w:sz="1.914592" w:space="0" w:color="5B5B5B"/>
            </w:tcBorders>
          </w:tcPr>
          <w:p>
            <w:pPr/>
            <w:rPr/>
          </w:p>
        </w:tc>
        <w:tc>
          <w:tcPr>
            <w:tcW w:w="2139" w:type="dxa"/>
            <w:tcBorders>
              <w:top w:val="nil" w:sz="6" w:space="0" w:color="auto"/>
              <w:bottom w:val="nil" w:sz="6" w:space="0" w:color="auto"/>
              <w:left w:val="single" w:sz="1.914592" w:space="0" w:color="5B5B5B"/>
              <w:right w:val="nil" w:sz="6" w:space="0" w:color="auto"/>
            </w:tcBorders>
          </w:tcPr>
          <w:p>
            <w:pPr>
              <w:spacing w:before="0" w:after="0" w:line="211" w:lineRule="exact"/>
              <w:ind w:left="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91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3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Şekl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61" w:type="dxa"/>
            <w:tcBorders>
              <w:top w:val="single" w:sz="5.743784" w:space="0" w:color="646464"/>
              <w:bottom w:val="nil" w:sz="6" w:space="0" w:color="auto"/>
              <w:left w:val="nil" w:sz="6" w:space="0" w:color="auto"/>
              <w:right w:val="single" w:sz="5.743784" w:space="0" w:color="545454"/>
            </w:tcBorders>
          </w:tcPr>
          <w:p>
            <w:pPr/>
            <w:rPr/>
          </w:p>
        </w:tc>
        <w:tc>
          <w:tcPr>
            <w:tcW w:w="4562" w:type="dxa"/>
            <w:tcBorders>
              <w:top w:val="single" w:sz="5.743784" w:space="0" w:color="646464"/>
              <w:bottom w:val="nil" w:sz="6" w:space="0" w:color="auto"/>
              <w:left w:val="single" w:sz="5.743784" w:space="0" w:color="545454"/>
              <w:right w:val="single" w:sz="5.743784" w:space="0" w:color="5B5B5B"/>
            </w:tcBorders>
          </w:tcPr>
          <w:p>
            <w:pPr>
              <w:spacing w:before="72" w:after="0" w:line="144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6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1"/>
                <w:w w:val="100"/>
                <w:position w:val="-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  <w:position w:val="-6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1"/>
                <w:w w:val="100"/>
                <w:position w:val="-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38"/>
                <w:position w:val="-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75" w:lineRule="exact"/>
        <w:ind w:left="36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933167pt;margin-top:3.596787pt;width:3.74504pt;height:26pt;mso-position-horizontal-relative:page;mso-position-vertical-relative:paragraph;z-index:-149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39595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79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  <w:position w:val="-1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rıııc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8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5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4518" w:right="-20"/>
        <w:jc w:val="left"/>
        <w:tabs>
          <w:tab w:pos="510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B2B2B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B2B2B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2B2B2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B2B2B"/>
          <w:spacing w:val="-57"/>
          <w:w w:val="51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8"/>
        </w:rPr>
        <w:t>:13: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  <w:position w:val="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3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KESKİN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Özgll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!KİZ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2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ı2:50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ı2:54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43" w:right="-20"/>
        <w:jc w:val="left"/>
        <w:tabs>
          <w:tab w:pos="4740" w:val="left"/>
          <w:tab w:pos="72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43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30" w:right="46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4723" w:right="42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303" w:lineRule="exact"/>
        <w:ind w:left="133" w:right="-20"/>
        <w:jc w:val="left"/>
        <w:tabs>
          <w:tab w:pos="218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66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143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86"/>
          <w:position w:val="1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-9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85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1"/>
        </w:rPr>
        <w:t>..ıımcı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52" w:right="2916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32" w:right="40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6" w:lineRule="exact"/>
        <w:ind w:left="143" w:right="-20"/>
        <w:jc w:val="left"/>
        <w:tabs>
          <w:tab w:pos="23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576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4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1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360" w:lineRule="atLeast"/>
        <w:ind w:left="148" w:right="189" w:firstLine="214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67"/>
          <w:position w:val="-12"/>
        </w:rPr>
        <w:t>'</w:t>
      </w:r>
      <w:r>
        <w:rPr>
          <w:rFonts w:ascii="Arial" w:hAnsi="Arial" w:cs="Arial" w:eastAsia="Arial"/>
          <w:sz w:val="20"/>
          <w:szCs w:val="20"/>
          <w:color w:val="2B2B2B"/>
          <w:spacing w:val="39"/>
          <w:w w:val="167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43" w:right="4093" w:firstLine="5"/>
        <w:jc w:val="left"/>
        <w:tabs>
          <w:tab w:pos="22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6" w:lineRule="exact"/>
        <w:ind w:left="133" w:right="6775" w:firstLine="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jrarla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jr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·:m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9" w:lineRule="exact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59"/>
          <w:position w:val="-5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40" w:right="60"/>
        </w:sectPr>
      </w:pPr>
      <w:rPr/>
    </w:p>
    <w:p>
      <w:pPr>
        <w:spacing w:before="0" w:after="0" w:line="195" w:lineRule="exact"/>
        <w:ind w:left="1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jrarih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6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04.0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60"/>
          <w:cols w:num="4" w:equalWidth="0">
            <w:col w:w="1346" w:space="836"/>
            <w:col w:w="416" w:space="188"/>
            <w:col w:w="976" w:space="2365"/>
            <w:col w:w="5493"/>
          </w:cols>
        </w:sectPr>
      </w:pPr>
      <w:rPr/>
    </w:p>
    <w:p>
      <w:pPr>
        <w:spacing w:before="15" w:after="0" w:line="224" w:lineRule="exact"/>
        <w:ind w:left="248" w:right="-20"/>
        <w:jc w:val="left"/>
        <w:tabs>
          <w:tab w:pos="10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60"/>
        </w:sectPr>
      </w:pPr>
      <w:rPr/>
    </w:p>
    <w:p>
      <w:pPr>
        <w:spacing w:before="40" w:after="0" w:line="240" w:lineRule="auto"/>
        <w:ind w:left="2349" w:right="-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61" w:lineRule="exact"/>
        <w:ind w:left="2356" w:right="2469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432816pt;margin-top:6.034948pt;width:428.546362pt;height:48pt;mso-position-horizontal-relative:page;mso-position-vertical-relative:paragraph;z-index:-1492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tabs>
                      <w:tab w:pos="1320" w:val="left"/>
                      <w:tab w:pos="3840" w:val="left"/>
                      <w:tab w:pos="8140" w:val="left"/>
                    </w:tabs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24970"/>
                      <w:spacing w:val="-12"/>
                      <w:w w:val="89"/>
                      <w:position w:val="22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24970"/>
                      <w:spacing w:val="0"/>
                      <w:w w:val="89"/>
                      <w:position w:val="22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24970"/>
                      <w:spacing w:val="-10"/>
                      <w:w w:val="89"/>
                      <w:position w:val="22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24970"/>
                      <w:spacing w:val="0"/>
                      <w:w w:val="89"/>
                      <w:position w:val="2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424970"/>
                      <w:spacing w:val="-41"/>
                      <w:w w:val="88"/>
                      <w:position w:val="22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1C1D72"/>
                      <w:spacing w:val="0"/>
                      <w:w w:val="29"/>
                      <w:position w:val="22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1C1D72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1C1D72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B2B2B"/>
                      <w:spacing w:val="0"/>
                      <w:w w:val="100"/>
                      <w:position w:val="2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B2B2B"/>
                      <w:spacing w:val="-76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B2B2B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B2B2B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970"/>
                      <w:spacing w:val="-1452"/>
                      <w:w w:val="600"/>
                      <w:position w:val="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970"/>
                      <w:spacing w:val="250"/>
                      <w:w w:val="600"/>
                      <w:u w:val="thick" w:color="38447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970"/>
                      <w:spacing w:val="250"/>
                      <w:w w:val="6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970"/>
                      <w:spacing w:val="0"/>
                      <w:w w:val="6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970"/>
                      <w:spacing w:val="0"/>
                      <w:w w:val="158"/>
                      <w:position w:val="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79797C"/>
          <w:w w:val="122"/>
          <w:position w:val="-21"/>
        </w:rPr>
        <w:t>N</w:t>
      </w:r>
      <w:r>
        <w:rPr>
          <w:rFonts w:ascii="Arial" w:hAnsi="Arial" w:cs="Arial" w:eastAsia="Arial"/>
          <w:sz w:val="28"/>
          <w:szCs w:val="28"/>
          <w:color w:val="79797C"/>
          <w:spacing w:val="-28"/>
          <w:w w:val="122"/>
          <w:position w:val="-21"/>
        </w:rPr>
        <w:t>w</w:t>
      </w:r>
      <w:r>
        <w:rPr>
          <w:rFonts w:ascii="Arial" w:hAnsi="Arial" w:cs="Arial" w:eastAsia="Arial"/>
          <w:sz w:val="28"/>
          <w:szCs w:val="28"/>
          <w:color w:val="5D5D5D"/>
          <w:spacing w:val="-12"/>
          <w:w w:val="168"/>
          <w:position w:val="-21"/>
        </w:rPr>
        <w:t>·</w:t>
      </w:r>
      <w:r>
        <w:rPr>
          <w:rFonts w:ascii="Arial" w:hAnsi="Arial" w:cs="Arial" w:eastAsia="Arial"/>
          <w:sz w:val="28"/>
          <w:szCs w:val="28"/>
          <w:color w:val="5D5D5D"/>
          <w:spacing w:val="-94"/>
          <w:w w:val="168"/>
          <w:position w:val="-21"/>
        </w:rPr>
        <w:t>p</w:t>
      </w:r>
      <w:r>
        <w:rPr>
          <w:rFonts w:ascii="Arial" w:hAnsi="Arial" w:cs="Arial" w:eastAsia="Arial"/>
          <w:sz w:val="28"/>
          <w:szCs w:val="28"/>
          <w:color w:val="ACAEAE"/>
          <w:spacing w:val="0"/>
          <w:w w:val="103"/>
          <w:position w:val="-21"/>
        </w:rPr>
        <w:t>·</w:t>
      </w:r>
      <w:r>
        <w:rPr>
          <w:rFonts w:ascii="Arial" w:hAnsi="Arial" w:cs="Arial" w:eastAsia="Arial"/>
          <w:sz w:val="28"/>
          <w:szCs w:val="28"/>
          <w:color w:val="ACAEAE"/>
          <w:spacing w:val="-20"/>
          <w:w w:val="100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707C97"/>
          <w:spacing w:val="0"/>
          <w:w w:val="136"/>
          <w:position w:val="-21"/>
        </w:rPr>
        <w:t>'</w:t>
      </w:r>
      <w:r>
        <w:rPr>
          <w:rFonts w:ascii="Arial" w:hAnsi="Arial" w:cs="Arial" w:eastAsia="Arial"/>
          <w:sz w:val="28"/>
          <w:szCs w:val="28"/>
          <w:color w:val="707C97"/>
          <w:spacing w:val="-14"/>
          <w:w w:val="136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939595"/>
          <w:spacing w:val="0"/>
          <w:w w:val="136"/>
          <w:position w:val="-21"/>
        </w:rPr>
        <w:t>1</w:t>
      </w:r>
      <w:r>
        <w:rPr>
          <w:rFonts w:ascii="Arial" w:hAnsi="Arial" w:cs="Arial" w:eastAsia="Arial"/>
          <w:sz w:val="28"/>
          <w:szCs w:val="28"/>
          <w:color w:val="939595"/>
          <w:spacing w:val="0"/>
          <w:w w:val="99"/>
          <w:position w:val="-21"/>
        </w:rPr>
        <w:t>\</w:t>
      </w:r>
      <w:r>
        <w:rPr>
          <w:rFonts w:ascii="Arial" w:hAnsi="Arial" w:cs="Arial" w:eastAsia="Arial"/>
          <w:sz w:val="28"/>
          <w:szCs w:val="28"/>
          <w:color w:val="939595"/>
          <w:spacing w:val="0"/>
          <w:w w:val="100"/>
          <w:position w:val="-21"/>
        </w:rPr>
        <w:t>N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-43" w:right="167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33316pt;margin-top:16.110085pt;width:8.292827pt;height:20.865968pt;mso-position-horizontal-relative:page;mso-position-vertical-relative:paragraph;z-index:-14938" type="#_x0000_t202" filled="f" stroked="f">
            <v:textbox inset="0,0,0,0">
              <w:txbxContent>
                <w:p>
                  <w:pPr>
                    <w:spacing w:before="30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9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7.877411pt;margin-top:16.110085pt;width:4.748580pt;height:20.865968pt;mso-position-horizontal-relative:page;mso-position-vertical-relative:paragraph;z-index:-14932" coordorigin="9958,322" coordsize="95,417">
            <v:shape style="position:absolute;left:9958;top:322;width:95;height:417" coordorigin="9958,322" coordsize="95,417" path="m9958,322l10053,322,10053,740,9958,740,9958,322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77"/>
          <w:b/>
          <w:bCs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41"/>
          <w:w w:val="77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77"/>
        </w:rPr>
        <w:t>MaYIS</w:t>
      </w:r>
      <w:r>
        <w:rPr>
          <w:rFonts w:ascii="Arial" w:hAnsi="Arial" w:cs="Arial" w:eastAsia="Arial"/>
          <w:sz w:val="17"/>
          <w:szCs w:val="17"/>
          <w:color w:val="2B2B2B"/>
          <w:spacing w:val="-4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112" w:lineRule="exact"/>
        <w:ind w:left="180" w:right="1714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7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1201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CAEAE"/>
          <w:spacing w:val="0"/>
          <w:w w:val="92"/>
          <w:position w:val="-2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40" w:right="60"/>
          <w:cols w:num="2" w:equalWidth="0">
            <w:col w:w="6380" w:space="2369"/>
            <w:col w:w="2871"/>
          </w:cols>
        </w:sectPr>
      </w:pPr>
      <w:rPr/>
    </w:p>
    <w:p>
      <w:pPr>
        <w:spacing w:before="0" w:after="0" w:line="424" w:lineRule="exac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156.287537pt;margin-top:7.873643pt;width:4.840622pt;height:29.792818pt;mso-position-horizontal-relative:page;mso-position-vertical-relative:paragraph;z-index:-14931" coordorigin="3126,157" coordsize="97,596">
            <v:group style="position:absolute;left:3148;top:180;width:2;height:283" coordorigin="3148,180" coordsize="2,283">
              <v:shape style="position:absolute;left:3148;top:180;width:2;height:283" coordorigin="3148,180" coordsize="0,283" path="m3148,463l3148,180e" filled="f" stroked="t" strokeweight="2.2735pt" strokecolor="#EBEDED">
                <v:path arrowok="t"/>
              </v:shape>
            </v:group>
            <v:group style="position:absolute;left:3188;top:468;width:2;height:251" coordorigin="3188,468" coordsize="2,251">
              <v:shape style="position:absolute;left:3188;top:468;width:2;height:251" coordorigin="3188,468" coordsize="0,251" path="m3188,719l3188,468e" filled="f" stroked="t" strokeweight="3.42167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7"/>
          <w:szCs w:val="37"/>
          <w:color w:val="C4C6C6"/>
          <w:spacing w:val="0"/>
          <w:w w:val="64"/>
          <w:position w:val="-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94" w:lineRule="exact"/>
        <w:ind w:right="1672"/>
        <w:jc w:val="right"/>
        <w:rPr>
          <w:rFonts w:ascii="Courier New" w:hAnsi="Courier New" w:cs="Courier New" w:eastAsia="Courier New"/>
          <w:sz w:val="10"/>
          <w:szCs w:val="1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0"/>
          <w:szCs w:val="10"/>
          <w:color w:val="939595"/>
          <w:spacing w:val="0"/>
          <w:w w:val="53"/>
          <w:position w:val="-1"/>
        </w:rPr>
        <w:t>...</w:t>
      </w:r>
      <w:r>
        <w:rPr>
          <w:rFonts w:ascii="Courier New" w:hAnsi="Courier New" w:cs="Courier New" w:eastAsia="Courier New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1699"/>
        <w:jc w:val="right"/>
        <w:tabs>
          <w:tab w:pos="560" w:val="left"/>
          <w:tab w:pos="1320" w:val="left"/>
          <w:tab w:pos="66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94.823181pt;margin-top:-2.722956pt;width:.1pt;height:10.640626pt;mso-position-horizontal-relative:page;mso-position-vertical-relative:paragraph;z-index:-14930" coordorigin="9896,-54" coordsize="2,213">
            <v:shape style="position:absolute;left:9896;top:-54;width:2;height:213" coordorigin="9896,-54" coordsize="0,213" path="m9896,158l9896,-54e" filled="f" stroked="t" strokeweight="3.58544pt" strokecolor="#EBEDED">
              <v:path arrowok="t"/>
            </v:shape>
          </v:group>
          <w10:wrap type="none"/>
        </w:pict>
      </w:r>
      <w:r>
        <w:rPr/>
        <w:pict>
          <v:group style="position:absolute;margin-left:175.831696pt;margin-top:13.568299pt;width:.1pt;height:12.96045pt;mso-position-horizontal-relative:page;mso-position-vertical-relative:paragraph;z-index:-14929" coordorigin="3517,271" coordsize="2,259">
            <v:shape style="position:absolute;left:3517;top:271;width:2;height:259" coordorigin="3517,271" coordsize="0,259" path="m3517,531l3517,271e" filled="f" stroked="t" strokeweight="1.68175pt" strokecolor="#CACCD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79797C"/>
          <w:spacing w:val="-18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5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79797C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ACAEAE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CAEAE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EA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CAEA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707C97"/>
          <w:spacing w:val="0"/>
          <w:w w:val="18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07C9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C9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100"/>
          <w:position w:val="-1"/>
        </w:rPr>
        <w:t>ölge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79797C"/>
          <w:spacing w:val="0"/>
          <w:w w:val="76"/>
          <w:i/>
          <w:position w:val="1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9797C"/>
          <w:spacing w:val="-30"/>
          <w:w w:val="76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0"/>
          <w:w w:val="176"/>
          <w:i/>
          <w:position w:val="1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0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19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0"/>
          <w:w w:val="181"/>
          <w:position w:val="1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29"/>
          <w:w w:val="181"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EAE"/>
          <w:spacing w:val="-6"/>
          <w:w w:val="112"/>
          <w:i/>
          <w:position w:val="1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-18"/>
          <w:w w:val="169"/>
          <w:i/>
          <w:position w:val="1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79797C"/>
          <w:spacing w:val="0"/>
          <w:w w:val="84"/>
          <w:i/>
          <w:position w:val="1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79797C"/>
          <w:spacing w:val="0"/>
          <w:w w:val="85"/>
          <w:i/>
          <w:position w:val="1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1.349579pt;margin-top:10.660891pt;width:.1pt;height:9.109607pt;mso-position-horizontal-relative:page;mso-position-vertical-relative:paragraph;z-index:-14936" coordorigin="9427,213" coordsize="2,182">
            <v:shape style="position:absolute;left:9427;top:213;width:2;height:182" coordorigin="9427,213" coordsize="0,182" path="m9427,395l9427,213e" filled="f" stroked="t" strokeweight=".717973pt" strokecolor="#6B747C">
              <v:path arrowok="t"/>
            </v:shape>
          </v:group>
          <w10:wrap type="none"/>
        </w:pict>
      </w:r>
      <w:r>
        <w:rPr/>
        <w:pict>
          <v:group style="position:absolute;margin-left:196.49408pt;margin-top:2.344485pt;width:.1pt;height:10.914063pt;mso-position-horizontal-relative:page;mso-position-vertical-relative:paragraph;z-index:-14928" coordorigin="3930,47" coordsize="2,218">
            <v:shape style="position:absolute;left:3930;top:47;width:2;height:218" coordorigin="3930,47" coordsize="0,218" path="m3930,265l3930,47e" filled="f" stroked="t" strokeweight="1.444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3.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2B2B2B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9797C"/>
          <w:spacing w:val="0"/>
          <w:w w:val="47"/>
          <w:i/>
        </w:rPr>
        <w:t>:&gt;</w:t>
      </w:r>
      <w:r>
        <w:rPr>
          <w:rFonts w:ascii="Arial" w:hAnsi="Arial" w:cs="Arial" w:eastAsia="Arial"/>
          <w:sz w:val="19"/>
          <w:szCs w:val="19"/>
          <w:color w:val="79797C"/>
          <w:spacing w:val="-34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C4C6C6"/>
          <w:spacing w:val="-12"/>
          <w:w w:val="93"/>
          <w:i/>
        </w:rPr>
        <w:t>-</w:t>
      </w:r>
      <w:r>
        <w:rPr>
          <w:rFonts w:ascii="Arial" w:hAnsi="Arial" w:cs="Arial" w:eastAsia="Arial"/>
          <w:sz w:val="19"/>
          <w:szCs w:val="19"/>
          <w:color w:val="707C97"/>
          <w:spacing w:val="0"/>
          <w:w w:val="93"/>
          <w:i/>
        </w:rPr>
        <w:t>.</w:t>
      </w:r>
      <w:r>
        <w:rPr>
          <w:rFonts w:ascii="Arial" w:hAnsi="Arial" w:cs="Arial" w:eastAsia="Arial"/>
          <w:sz w:val="19"/>
          <w:szCs w:val="19"/>
          <w:color w:val="707C97"/>
          <w:spacing w:val="-48"/>
          <w:w w:val="93"/>
          <w:i/>
        </w:rPr>
        <w:t> </w:t>
      </w:r>
      <w:r>
        <w:rPr>
          <w:rFonts w:ascii="Arial" w:hAnsi="Arial" w:cs="Arial" w:eastAsia="Arial"/>
          <w:sz w:val="19"/>
          <w:szCs w:val="19"/>
          <w:color w:val="707C97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707C97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A3AFDF"/>
          <w:spacing w:val="0"/>
          <w:w w:val="50"/>
        </w:rPr>
        <w:t>·</w:t>
      </w:r>
      <w:r>
        <w:rPr>
          <w:rFonts w:ascii="Arial" w:hAnsi="Arial" w:cs="Arial" w:eastAsia="Arial"/>
          <w:sz w:val="19"/>
          <w:szCs w:val="19"/>
          <w:color w:val="A3AFDF"/>
          <w:spacing w:val="5"/>
          <w:w w:val="50"/>
        </w:rPr>
        <w:t> </w:t>
      </w:r>
      <w:r>
        <w:rPr>
          <w:rFonts w:ascii="Arial" w:hAnsi="Arial" w:cs="Arial" w:eastAsia="Arial"/>
          <w:sz w:val="19"/>
          <w:szCs w:val="19"/>
          <w:color w:val="939595"/>
          <w:spacing w:val="-36"/>
          <w:w w:val="118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60"/>
          <w:cols w:num="2" w:equalWidth="0">
            <w:col w:w="1522" w:space="943"/>
            <w:col w:w="9155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9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7"/>
          <w:szCs w:val="27"/>
          <w:color w:val="5D5D5D"/>
          <w:spacing w:val="15"/>
          <w:w w:val="88"/>
          <w:position w:val="-9"/>
        </w:rPr>
        <w:t>.</w:t>
      </w:r>
      <w:r>
        <w:rPr>
          <w:rFonts w:ascii="Arial" w:hAnsi="Arial" w:cs="Arial" w:eastAsia="Arial"/>
          <w:sz w:val="27"/>
          <w:szCs w:val="27"/>
          <w:color w:val="C4C6C6"/>
          <w:spacing w:val="-2"/>
          <w:w w:val="34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ACAEAE"/>
          <w:spacing w:val="0"/>
          <w:w w:val="85"/>
          <w:position w:val="-9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100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D499A"/>
          <w:spacing w:val="-9"/>
          <w:w w:val="204"/>
          <w:position w:val="1"/>
        </w:rPr>
        <w:t>1</w:t>
      </w:r>
      <w:r>
        <w:rPr>
          <w:rFonts w:ascii="Arial" w:hAnsi="Arial" w:cs="Arial" w:eastAsia="Arial"/>
          <w:sz w:val="16"/>
          <w:szCs w:val="16"/>
          <w:color w:val="939595"/>
          <w:spacing w:val="0"/>
          <w:w w:val="100"/>
          <w:position w:val="8"/>
        </w:rPr>
        <w:t>..</w:t>
      </w:r>
      <w:r>
        <w:rPr>
          <w:rFonts w:ascii="Arial" w:hAnsi="Arial" w:cs="Arial" w:eastAsia="Arial"/>
          <w:sz w:val="16"/>
          <w:szCs w:val="16"/>
          <w:color w:val="939595"/>
          <w:spacing w:val="-5"/>
          <w:w w:val="100"/>
          <w:position w:val="8"/>
        </w:rPr>
        <w:t>,</w:t>
      </w:r>
      <w:r>
        <w:rPr>
          <w:rFonts w:ascii="Arial" w:hAnsi="Arial" w:cs="Arial" w:eastAsia="Arial"/>
          <w:sz w:val="16"/>
          <w:szCs w:val="16"/>
          <w:color w:val="79797C"/>
          <w:spacing w:val="0"/>
          <w:w w:val="139"/>
          <w:position w:val="8"/>
        </w:rPr>
        <w:t>(</w:t>
      </w:r>
      <w:r>
        <w:rPr>
          <w:rFonts w:ascii="Arial" w:hAnsi="Arial" w:cs="Arial" w:eastAsia="Arial"/>
          <w:sz w:val="16"/>
          <w:szCs w:val="16"/>
          <w:color w:val="79797C"/>
          <w:spacing w:val="-2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ACAEAE"/>
          <w:spacing w:val="5"/>
          <w:w w:val="48"/>
          <w:position w:val="8"/>
        </w:rPr>
        <w:t>•</w:t>
      </w:r>
      <w:r>
        <w:rPr>
          <w:rFonts w:ascii="Arial" w:hAnsi="Arial" w:cs="Arial" w:eastAsia="Arial"/>
          <w:sz w:val="22"/>
          <w:szCs w:val="22"/>
          <w:color w:val="939595"/>
          <w:spacing w:val="0"/>
          <w:w w:val="71"/>
          <w:position w:val="8"/>
        </w:rPr>
        <w:t>.:ı</w:t>
      </w:r>
      <w:r>
        <w:rPr>
          <w:rFonts w:ascii="Arial" w:hAnsi="Arial" w:cs="Arial" w:eastAsia="Arial"/>
          <w:sz w:val="22"/>
          <w:szCs w:val="22"/>
          <w:color w:val="939595"/>
          <w:spacing w:val="0"/>
          <w:w w:val="72"/>
          <w:position w:val="8"/>
        </w:rPr>
        <w:t>r</w:t>
      </w:r>
      <w:r>
        <w:rPr>
          <w:rFonts w:ascii="Arial" w:hAnsi="Arial" w:cs="Arial" w:eastAsia="Arial"/>
          <w:sz w:val="22"/>
          <w:szCs w:val="22"/>
          <w:color w:val="939595"/>
          <w:spacing w:val="13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1"/>
          <w:position w:val="8"/>
        </w:rPr>
        <w:t>Amın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0"/>
          <w:w w:val="51"/>
          <w:position w:val="-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right"/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472.905182pt;margin-top:.604424pt;width:81.848976pt;height:.1pt;mso-position-horizontal-relative:page;mso-position-vertical-relative:paragraph;z-index:-14935" coordorigin="9458,12" coordsize="1637,2">
            <v:shape style="position:absolute;left:9458;top:12;width:1637;height:2" coordorigin="9458,12" coordsize="1637,0" path="m9458,12l11095,12e" filled="f" stroked="t" strokeweight="2.153920pt" strokecolor="#344497">
              <v:path arrowok="t"/>
            </v:shape>
          </v:group>
          <w10:wrap type="none"/>
        </w:pict>
      </w:r>
      <w:r>
        <w:rPr/>
        <w:pict>
          <v:group style="position:absolute;margin-left:321.891449pt;margin-top:11.87157pt;width:24.650423pt;height:.1pt;mso-position-horizontal-relative:page;mso-position-vertical-relative:paragraph;z-index:-14934" coordorigin="6438,237" coordsize="493,2">
            <v:shape style="position:absolute;left:6438;top:237;width:493;height:2" coordorigin="6438,237" coordsize="493,0" path="m6438,237l6931,237e" filled="f" stroked="t" strokeweight=".717973pt" strokecolor="#6474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3"/>
          <w:szCs w:val="33"/>
          <w:color w:val="52599A"/>
          <w:spacing w:val="0"/>
          <w:w w:val="293"/>
          <w:position w:val="-3"/>
        </w:rPr>
        <w:t>LV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20"/>
        <w:jc w:val="right"/>
        <w:rPr>
          <w:rFonts w:ascii="Courier New" w:hAnsi="Courier New" w:cs="Courier New" w:eastAsia="Courier New"/>
          <w:sz w:val="29"/>
          <w:szCs w:val="2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9"/>
          <w:szCs w:val="29"/>
          <w:color w:val="5D5D5D"/>
          <w:spacing w:val="0"/>
          <w:w w:val="133"/>
          <w:position w:val="4"/>
        </w:rPr>
        <w:t>T</w:t>
      </w:r>
      <w:r>
        <w:rPr>
          <w:rFonts w:ascii="Courier New" w:hAnsi="Courier New" w:cs="Courier New" w:eastAsia="Courier New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5" w:after="0" w:line="153" w:lineRule="exact"/>
        <w:ind w:left="-77" w:right="19"/>
        <w:jc w:val="righ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450.248657pt;margin-top:9.271294pt;width:.1pt;height:24.556642pt;mso-position-horizontal-relative:page;mso-position-vertical-relative:paragraph;z-index:-14927" coordorigin="9005,185" coordsize="2,491">
            <v:shape style="position:absolute;left:9005;top:185;width:2;height:491" coordorigin="9005,185" coordsize="0,491" path="m9005,677l9005,185e" filled="f" stroked="t" strokeweight="2.357200pt" strokecolor="#EBEDED">
              <v:path arrowok="t"/>
            </v:shape>
          </v:group>
          <w10:wrap type="none"/>
        </w:pict>
      </w:r>
      <w:r>
        <w:rPr/>
        <w:pict>
          <v:group style="position:absolute;margin-left:490.861908pt;margin-top:9.271294pt;width:.1pt;height:24.556642pt;mso-position-horizontal-relative:page;mso-position-vertical-relative:paragraph;z-index:-14926" coordorigin="9817,185" coordsize="2,491">
            <v:shape style="position:absolute;left:9817;top:185;width:2;height:491" coordorigin="9817,185" coordsize="0,491" path="m9817,677l9817,185e" filled="f" stroked="t" strokeweight="3.39076pt" strokecolor="#CACCD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505188pt;margin-top:21.994011pt;width:228.640454pt;height:33.795115pt;mso-position-horizontal-relative:page;mso-position-vertical-relative:paragraph;z-index:-14919" type="#_x0000_t202" filled="f" stroked="f">
            <v:textbox inset="0,0,0,0">
              <w:txbxContent>
                <w:p>
                  <w:pPr>
                    <w:spacing w:before="0" w:after="0" w:line="676" w:lineRule="exact"/>
                    <w:ind w:right="-141"/>
                    <w:jc w:val="left"/>
                    <w:tabs>
                      <w:tab w:pos="374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  <w:position w:val="26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  <w:position w:val="2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-2"/>
                      <w:w w:val="100"/>
                      <w:position w:val="2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  <w:position w:val="26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-43"/>
                      <w:w w:val="100"/>
                      <w:position w:val="2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  <w:position w:val="2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  <w:position w:val="2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B2B2B"/>
                      <w:spacing w:val="-18"/>
                      <w:w w:val="151"/>
                      <w:position w:val="30"/>
                    </w:rPr>
                    <w:t>#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D5D5D"/>
                      <w:spacing w:val="-50"/>
                      <w:w w:val="50"/>
                      <w:position w:val="2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D5D5D"/>
                      <w:spacing w:val="0"/>
                      <w:w w:val="79"/>
                      <w:position w:val="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D5D5D"/>
                      <w:spacing w:val="-31"/>
                      <w:w w:val="79"/>
                      <w:position w:val="30"/>
                    </w:rPr>
                    <w:t>,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D5D5D"/>
                      <w:spacing w:val="-49"/>
                      <w:w w:val="50"/>
                      <w:position w:val="20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C"/>
                      <w:spacing w:val="-49"/>
                      <w:w w:val="44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C"/>
                      <w:spacing w:val="0"/>
                      <w:w w:val="44"/>
                      <w:emboss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C"/>
                      <w:spacing w:val="0"/>
                      <w:w w:val="44"/>
                      <w:emboss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C"/>
                      <w:spacing w:val="0"/>
                      <w:w w:val="44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C"/>
                      <w:spacing w:val="-45"/>
                      <w:w w:val="44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CAEAE"/>
                      <w:spacing w:val="0"/>
                      <w:w w:val="29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CAEAE"/>
                      <w:spacing w:val="32"/>
                      <w:w w:val="10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939595"/>
                      <w:spacing w:val="-38"/>
                      <w:w w:val="98"/>
                      <w:b/>
                      <w:bCs/>
                      <w:i/>
                      <w:position w:val="30"/>
                    </w:rPr>
                    <w:t>: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44444"/>
                      <w:spacing w:val="0"/>
                      <w:w w:val="129"/>
                      <w:b/>
                      <w:bCs/>
                      <w:i/>
                      <w:position w:val="30"/>
                    </w:rPr>
                    <w:t>·t•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5D5D5D"/>
          <w:spacing w:val="-14"/>
          <w:w w:val="102"/>
          <w:position w:val="-4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-79"/>
          <w:w w:val="95"/>
          <w:position w:val="-21"/>
        </w:rPr>
        <w:t>;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2"/>
          <w:position w:val="-4"/>
        </w:rPr>
        <w:t>l</w:t>
      </w:r>
      <w:r>
        <w:rPr>
          <w:rFonts w:ascii="Arial" w:hAnsi="Arial" w:cs="Arial" w:eastAsia="Arial"/>
          <w:sz w:val="17"/>
          <w:szCs w:val="17"/>
          <w:color w:val="5D5D5D"/>
          <w:spacing w:val="-27"/>
          <w:w w:val="101"/>
          <w:position w:val="-4"/>
        </w:rPr>
        <w:t>"</w:t>
      </w:r>
      <w:r>
        <w:rPr>
          <w:rFonts w:ascii="Arial" w:hAnsi="Arial" w:cs="Arial" w:eastAsia="Arial"/>
          <w:sz w:val="17"/>
          <w:szCs w:val="17"/>
          <w:color w:val="939595"/>
          <w:spacing w:val="-7"/>
          <w:w w:val="274"/>
          <w:position w:val="-4"/>
        </w:rPr>
        <w:t>(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64"/>
          <w:position w:val="-4"/>
        </w:rPr>
        <w:t>r</w:t>
      </w:r>
      <w:r>
        <w:rPr>
          <w:rFonts w:ascii="Arial" w:hAnsi="Arial" w:cs="Arial" w:eastAsia="Arial"/>
          <w:sz w:val="16"/>
          <w:szCs w:val="16"/>
          <w:color w:val="5D5D5D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-54"/>
          <w:w w:val="74"/>
          <w:position w:val="-4"/>
        </w:rPr>
        <w:t>c</w:t>
      </w:r>
      <w:r>
        <w:rPr>
          <w:rFonts w:ascii="Times New Roman" w:hAnsi="Times New Roman" w:cs="Times New Roman" w:eastAsia="Times New Roman"/>
          <w:sz w:val="34"/>
          <w:szCs w:val="34"/>
          <w:color w:val="B3BF9A"/>
          <w:spacing w:val="10"/>
          <w:w w:val="39"/>
          <w:position w:val="-21"/>
        </w:rPr>
        <w:t>.</w:t>
      </w:r>
      <w:r>
        <w:rPr>
          <w:rFonts w:ascii="Arial" w:hAnsi="Arial" w:cs="Arial" w:eastAsia="Arial"/>
          <w:sz w:val="17"/>
          <w:szCs w:val="17"/>
          <w:color w:val="5D5D5D"/>
          <w:spacing w:val="-11"/>
          <w:w w:val="73"/>
          <w:position w:val="-4"/>
        </w:rPr>
        <w:t>ı</w:t>
      </w:r>
      <w:r>
        <w:rPr>
          <w:rFonts w:ascii="Arial" w:hAnsi="Arial" w:cs="Arial" w:eastAsia="Arial"/>
          <w:sz w:val="17"/>
          <w:szCs w:val="17"/>
          <w:color w:val="424970"/>
          <w:spacing w:val="-71"/>
          <w:w w:val="107"/>
          <w:position w:val="-4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0"/>
          <w:w w:val="71"/>
          <w:position w:val="-21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-71"/>
          <w:w w:val="71"/>
          <w:position w:val="-21"/>
        </w:rPr>
        <w:t>f</w:t>
      </w:r>
      <w:r>
        <w:rPr>
          <w:rFonts w:ascii="Arial" w:hAnsi="Arial" w:cs="Arial" w:eastAsia="Arial"/>
          <w:sz w:val="17"/>
          <w:szCs w:val="17"/>
          <w:color w:val="5D5D5D"/>
          <w:spacing w:val="-45"/>
          <w:w w:val="158"/>
          <w:position w:val="-4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0"/>
          <w:w w:val="70"/>
          <w:position w:val="-21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79797C"/>
          <w:spacing w:val="-83"/>
          <w:w w:val="93"/>
          <w:position w:val="-21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-94"/>
          <w:w w:val="118"/>
          <w:position w:val="-21"/>
        </w:rPr>
        <w:t>!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57"/>
          <w:position w:val="-4"/>
        </w:rPr>
        <w:t>ffi</w:t>
      </w:r>
      <w:r>
        <w:rPr>
          <w:rFonts w:ascii="Arial" w:hAnsi="Arial" w:cs="Arial" w:eastAsia="Arial"/>
          <w:sz w:val="17"/>
          <w:szCs w:val="17"/>
          <w:color w:val="444444"/>
          <w:spacing w:val="6"/>
          <w:w w:val="83"/>
          <w:position w:val="-4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0"/>
          <w:w w:val="117"/>
          <w:position w:val="-21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-20"/>
          <w:w w:val="118"/>
          <w:position w:val="-21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939595"/>
          <w:spacing w:val="0"/>
          <w:w w:val="57"/>
          <w:position w:val="-21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36.563782pt;margin-top:17.32593pt;width:.1pt;height:16.371095pt;mso-position-horizontal-relative:page;mso-position-vertical-relative:paragraph;z-index:-14925" coordorigin="10731,347" coordsize="2,327">
            <v:shape style="position:absolute;left:10731;top:347;width:2;height:327" coordorigin="10731,347" coordsize="0,327" path="m10731,674l10731,347e" filled="f" stroked="t" strokeweight="2.7592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2"/>
          <w:szCs w:val="32"/>
          <w:color w:val="444444"/>
          <w:w w:val="51"/>
          <w:position w:val="-20"/>
        </w:rPr>
        <w:t>ooo,;o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-41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3"/>
          <w:w w:val="93"/>
          <w:position w:val="-2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61"/>
          <w:position w:val="-2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ACAEAE"/>
          <w:spacing w:val="0"/>
          <w:w w:val="117"/>
          <w:position w:val="-2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60"/>
          <w:cols w:num="4" w:equalWidth="0">
            <w:col w:w="1175" w:space="1165"/>
            <w:col w:w="4083" w:space="2264"/>
            <w:col w:w="1304" w:space="137"/>
            <w:col w:w="1492"/>
          </w:cols>
        </w:sectPr>
      </w:pPr>
      <w:rPr/>
    </w:p>
    <w:p>
      <w:pPr>
        <w:spacing w:before="0" w:after="0" w:line="291" w:lineRule="exact"/>
        <w:ind w:right="13"/>
        <w:jc w:val="right"/>
        <w:tabs>
          <w:tab w:pos="7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-4"/>
          <w:w w:val="181"/>
          <w:i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ACAEAE"/>
          <w:spacing w:val="0"/>
          <w:w w:val="111"/>
          <w:i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ACAEA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CAEAE"/>
          <w:spacing w:val="0"/>
          <w:w w:val="100"/>
          <w:i/>
        </w:rPr>
      </w:r>
      <w:r>
        <w:rPr>
          <w:rFonts w:ascii="Arial" w:hAnsi="Arial" w:cs="Arial" w:eastAsia="Arial"/>
          <w:sz w:val="28"/>
          <w:szCs w:val="28"/>
          <w:color w:val="ACAEAE"/>
          <w:spacing w:val="0"/>
          <w:w w:val="62"/>
          <w:position w:val="1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right"/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B2B2B"/>
          <w:w w:val="179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0"/>
          <w:w w:val="57"/>
          <w:b/>
          <w:bCs/>
        </w:rPr>
        <w:t>do4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6"/>
          <w:w w:val="57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3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32"/>
        </w:rPr>
        <w:t>          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9"/>
          <w:w w:val="3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C4C6C6"/>
          <w:spacing w:val="0"/>
          <w:w w:val="204"/>
        </w:rPr>
        <w:t>p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98" w:after="0" w:line="382" w:lineRule="exact"/>
        <w:ind w:right="-102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C4C6C6"/>
          <w:w w:val="37"/>
          <w:position w:val="-9"/>
        </w:rPr>
        <w:t>.-·</w:t>
      </w:r>
      <w:r>
        <w:rPr>
          <w:rFonts w:ascii="Times New Roman" w:hAnsi="Times New Roman" w:cs="Times New Roman" w:eastAsia="Times New Roman"/>
          <w:sz w:val="30"/>
          <w:szCs w:val="30"/>
          <w:color w:val="C4C6C6"/>
          <w:spacing w:val="-3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C4C6C6"/>
          <w:spacing w:val="14"/>
          <w:w w:val="89"/>
          <w:position w:val="-9"/>
        </w:rPr>
        <w:t>.</w:t>
      </w:r>
      <w:r>
        <w:rPr>
          <w:rFonts w:ascii="Arial" w:hAnsi="Arial" w:cs="Arial" w:eastAsia="Arial"/>
          <w:sz w:val="28"/>
          <w:szCs w:val="28"/>
          <w:color w:val="ACAEAE"/>
          <w:spacing w:val="-69"/>
          <w:w w:val="85"/>
          <w:position w:val="4"/>
        </w:rPr>
        <w:t>·</w:t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82"/>
          <w:position w:val="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-74" w:right="373"/>
        <w:jc w:val="right"/>
        <w:tabs>
          <w:tab w:pos="368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</w:rPr>
        <w:t>"özgt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970"/>
          <w:spacing w:val="0"/>
          <w:w w:val="15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970"/>
          <w:spacing w:val="0"/>
          <w:w w:val="15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97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ACAEAE"/>
          <w:spacing w:val="4"/>
          <w:w w:val="65"/>
          <w:position w:val="-6"/>
        </w:rPr>
        <w:t>'</w:t>
      </w:r>
      <w:r>
        <w:rPr>
          <w:rFonts w:ascii="Arial" w:hAnsi="Arial" w:cs="Arial" w:eastAsia="Arial"/>
          <w:sz w:val="36"/>
          <w:szCs w:val="36"/>
          <w:color w:val="444444"/>
          <w:spacing w:val="-16"/>
          <w:w w:val="138"/>
          <w:position w:val="-6"/>
        </w:rPr>
        <w:t>\</w:t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77"/>
          <w:position w:val="-6"/>
        </w:rPr>
        <w:t>d</w:t>
      </w:r>
      <w:r>
        <w:rPr>
          <w:rFonts w:ascii="Arial" w:hAnsi="Arial" w:cs="Arial" w:eastAsia="Arial"/>
          <w:sz w:val="36"/>
          <w:szCs w:val="36"/>
          <w:color w:val="5D5D5D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36"/>
          <w:szCs w:val="36"/>
          <w:color w:val="ACAEAE"/>
          <w:spacing w:val="0"/>
          <w:w w:val="65"/>
          <w:position w:val="-6"/>
        </w:rPr>
        <w:t>.</w:t>
      </w:r>
      <w:r>
        <w:rPr>
          <w:rFonts w:ascii="Arial" w:hAnsi="Arial" w:cs="Arial" w:eastAsia="Arial"/>
          <w:sz w:val="36"/>
          <w:szCs w:val="36"/>
          <w:color w:val="ACAEAE"/>
          <w:spacing w:val="-65"/>
          <w:w w:val="100"/>
          <w:position w:val="-6"/>
        </w:rPr>
        <w:t> </w:t>
      </w:r>
      <w:r>
        <w:rPr>
          <w:rFonts w:ascii="Arial" w:hAnsi="Arial" w:cs="Arial" w:eastAsia="Arial"/>
          <w:sz w:val="36"/>
          <w:szCs w:val="36"/>
          <w:color w:val="79797C"/>
          <w:spacing w:val="-9"/>
          <w:w w:val="65"/>
          <w:position w:val="-6"/>
        </w:rPr>
        <w:t>.</w:t>
      </w:r>
      <w:r>
        <w:rPr>
          <w:rFonts w:ascii="Arial" w:hAnsi="Arial" w:cs="Arial" w:eastAsia="Arial"/>
          <w:sz w:val="36"/>
          <w:szCs w:val="36"/>
          <w:color w:val="2B2B2B"/>
          <w:spacing w:val="0"/>
          <w:w w:val="97"/>
          <w:position w:val="-6"/>
        </w:rPr>
        <w:t>•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316"/>
        <w:jc w:val="right"/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486.345856pt;margin-top:5.245896pt;width:.1pt;height:10.914063pt;mso-position-horizontal-relative:page;mso-position-vertical-relative:paragraph;z-index:-14924" coordorigin="9727,105" coordsize="2,218">
            <v:shape style="position:absolute;left:9727;top:105;width:2;height:218" coordorigin="9727,105" coordsize="0,218" path="m9727,323l9727,105e" filled="f" stroked="t" strokeweight="1.9836pt" strokecolor="#EBEDED">
              <v:path arrowok="t"/>
            </v:shape>
          </v:group>
          <w10:wrap type="none"/>
        </w:pict>
      </w:r>
      <w:r>
        <w:rPr/>
        <w:pict>
          <v:group style="position:absolute;margin-left:473.872314pt;margin-top:-5.393754pt;width:.1pt;height:32.742189pt;mso-position-horizontal-relative:page;mso-position-vertical-relative:paragraph;z-index:-14923" coordorigin="9477,-108" coordsize="2,655">
            <v:shape style="position:absolute;left:9477;top:-108;width:2;height:655" coordorigin="9477,-108" coordsize="0,655" path="m9477,547l9477,-108e" filled="f" stroked="t" strokeweight="2.094400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059113pt;margin-top:2.903701pt;width:1.3068pt;height:5.5pt;mso-position-horizontal-relative:page;mso-position-vertical-relative:paragraph;z-index:-1491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9797C"/>
                      <w:spacing w:val="0"/>
                      <w:w w:val="13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50"/>
          <w:position w:val="-35"/>
        </w:rPr>
        <w:t>·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91" w:right="-55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39595"/>
          <w:spacing w:val="0"/>
          <w:w w:val="128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15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5D5D5D"/>
          <w:spacing w:val="-13"/>
          <w:w w:val="119"/>
          <w:i/>
        </w:rPr>
        <w:t>;</w:t>
      </w:r>
      <w:r>
        <w:rPr>
          <w:rFonts w:ascii="Arial" w:hAnsi="Arial" w:cs="Arial" w:eastAsia="Arial"/>
          <w:sz w:val="10"/>
          <w:szCs w:val="10"/>
          <w:color w:val="79797C"/>
          <w:spacing w:val="0"/>
          <w:w w:val="78"/>
          <w:i/>
        </w:rPr>
        <w:t>:1"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14" w:after="0" w:line="477" w:lineRule="exact"/>
        <w:ind w:left="-55" w:right="990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D5D5D"/>
          <w:w w:val="60"/>
          <w:position w:val="-8"/>
        </w:rPr>
        <w:t>·</w:t>
      </w:r>
      <w:r>
        <w:rPr>
          <w:rFonts w:ascii="Arial" w:hAnsi="Arial" w:cs="Arial" w:eastAsia="Arial"/>
          <w:sz w:val="24"/>
          <w:szCs w:val="24"/>
          <w:color w:val="5D5D5D"/>
          <w:spacing w:val="-29"/>
          <w:w w:val="100"/>
          <w:position w:val="-8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58"/>
          <w:position w:val="4"/>
        </w:rPr>
        <w:t>•</w:t>
      </w:r>
      <w:r>
        <w:rPr>
          <w:rFonts w:ascii="Arial" w:hAnsi="Arial" w:cs="Arial" w:eastAsia="Arial"/>
          <w:sz w:val="10"/>
          <w:szCs w:val="10"/>
          <w:color w:val="5D5D5D"/>
          <w:spacing w:val="12"/>
          <w:w w:val="58"/>
          <w:position w:val="4"/>
        </w:rPr>
        <w:t> </w:t>
      </w:r>
      <w:r>
        <w:rPr>
          <w:rFonts w:ascii="Arial" w:hAnsi="Arial" w:cs="Arial" w:eastAsia="Arial"/>
          <w:sz w:val="9"/>
          <w:szCs w:val="9"/>
          <w:color w:val="444444"/>
          <w:spacing w:val="0"/>
          <w:w w:val="165"/>
          <w:i/>
          <w:position w:val="4"/>
        </w:rPr>
        <w:t>t'</w:t>
      </w:r>
      <w:r>
        <w:rPr>
          <w:rFonts w:ascii="Arial" w:hAnsi="Arial" w:cs="Arial" w:eastAsia="Arial"/>
          <w:sz w:val="9"/>
          <w:szCs w:val="9"/>
          <w:color w:val="444444"/>
          <w:spacing w:val="-6"/>
          <w:w w:val="165"/>
          <w:i/>
          <w:position w:val="4"/>
        </w:rPr>
        <w:t> </w:t>
      </w:r>
      <w:r>
        <w:rPr>
          <w:rFonts w:ascii="Arial" w:hAnsi="Arial" w:cs="Arial" w:eastAsia="Arial"/>
          <w:sz w:val="36"/>
          <w:szCs w:val="36"/>
          <w:color w:val="5D5D5D"/>
          <w:spacing w:val="-19"/>
          <w:w w:val="120"/>
          <w:i/>
          <w:position w:val="4"/>
        </w:rPr>
        <w:t>j</w:t>
      </w:r>
      <w:r>
        <w:rPr>
          <w:rFonts w:ascii="Arial" w:hAnsi="Arial" w:cs="Arial" w:eastAsia="Arial"/>
          <w:sz w:val="24"/>
          <w:szCs w:val="24"/>
          <w:color w:val="ACAEAE"/>
          <w:spacing w:val="0"/>
          <w:w w:val="79"/>
          <w:position w:val="-8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0" w:lineRule="atLeast"/>
        <w:ind w:left="113" w:right="1149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73.270935pt;margin-top:2.491781pt;width:51.095779pt;height:28.04398pt;mso-position-horizontal-relative:page;mso-position-vertical-relative:paragraph;z-index:-14933" coordorigin="3465,50" coordsize="1022,561">
            <v:group style="position:absolute;left:3506;top:64;width:2;height:523" coordorigin="3506,64" coordsize="2,523">
              <v:shape style="position:absolute;left:3506;top:64;width:2;height:523" coordorigin="3506,64" coordsize="0,523" path="m3506,587l3506,64e" filled="f" stroked="t" strokeweight="1.435947pt" strokecolor="#343483">
                <v:path arrowok="t"/>
              </v:shape>
            </v:group>
            <v:group style="position:absolute;left:3499;top:577;width:330;height:2" coordorigin="3499,577" coordsize="330,2">
              <v:shape style="position:absolute;left:3499;top:577;width:330;height:2" coordorigin="3499,577" coordsize="330,0" path="m3499,577l3829,577e" filled="f" stroked="t" strokeweight="3.350543pt" strokecolor="#3B448C">
                <v:path arrowok="t"/>
              </v:shape>
            </v:group>
            <v:group style="position:absolute;left:3800;top:532;width:675;height:2" coordorigin="3800,532" coordsize="675,2">
              <v:shape style="position:absolute;left:3800;top:532;width:675;height:2" coordorigin="3800,532" coordsize="675,0" path="m3800,532l4475,532e" filled="f" stroked="t" strokeweight="1.196622pt" strokecolor="#3F44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79797C"/>
          <w:spacing w:val="0"/>
          <w:w w:val="232"/>
        </w:rPr>
        <w:t>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40" w:right="60"/>
          <w:cols w:num="5" w:equalWidth="0">
            <w:col w:w="2017" w:space="213"/>
            <w:col w:w="297" w:space="2474"/>
            <w:col w:w="4822" w:space="132"/>
            <w:col w:w="155" w:space="60"/>
            <w:col w:w="1450"/>
          </w:cols>
        </w:sectPr>
      </w:pPr>
      <w:rPr/>
    </w:p>
    <w:p>
      <w:pPr>
        <w:spacing w:before="0" w:after="0" w:line="130" w:lineRule="exact"/>
        <w:ind w:left="1655" w:right="-20"/>
        <w:jc w:val="left"/>
        <w:tabs>
          <w:tab w:pos="90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7.111702pt;margin-top:35.120537pt;width:564.327152pt;height:774.195314pt;mso-position-horizontal-relative:page;mso-position-vertical-relative:page;z-index:-14937" coordorigin="342,702" coordsize="11287,15484">
            <v:group style="position:absolute;left:349;top:717;width:780;height:2" coordorigin="349,717" coordsize="780,2">
              <v:shape style="position:absolute;left:349;top:717;width:780;height:2" coordorigin="349,717" coordsize="780,0" path="m349,717l1130,717e" filled="f" stroked="t" strokeweight=".478649pt" strokecolor="#4B4B4B">
                <v:path arrowok="t"/>
              </v:shape>
            </v:group>
            <v:group style="position:absolute;left:823;top:724;width:6615;height:2" coordorigin="823,724" coordsize="6615,2">
              <v:shape style="position:absolute;left:823;top:724;width:6615;height:2" coordorigin="823,724" coordsize="6615,0" path="m823,724l7438,724e" filled="f" stroked="t" strokeweight=".957298pt" strokecolor="#676767">
                <v:path arrowok="t"/>
              </v:shape>
            </v:group>
            <v:group style="position:absolute;left:2403;top:714;width:2;height:551" coordorigin="2403,714" coordsize="2,551">
              <v:shape style="position:absolute;left:2403;top:714;width:2;height:551" coordorigin="2403,714" coordsize="0,551" path="m2403,1266l2403,714e" filled="f" stroked="t" strokeweight=".478649pt" strokecolor="#444444">
                <v:path arrowok="t"/>
              </v:shape>
            </v:group>
            <v:group style="position:absolute;left:7381;top:729;width:460;height:2" coordorigin="7381,729" coordsize="460,2">
              <v:shape style="position:absolute;left:7381;top:729;width:460;height:2" coordorigin="7381,729" coordsize="460,0" path="m7381,729l7840,729e" filled="f" stroked="t" strokeweight=".478649pt" strokecolor="#3F3F3F">
                <v:path arrowok="t"/>
              </v:shape>
            </v:group>
            <v:group style="position:absolute;left:7783;top:726;width:3767;height:2" coordorigin="7783,726" coordsize="3767,2">
              <v:shape style="position:absolute;left:7783;top:726;width:3767;height:2" coordorigin="7783,726" coordsize="3767,0" path="m7783,726l11550,726e" filled="f" stroked="t" strokeweight=".957298pt" strokecolor="#676767">
                <v:path arrowok="t"/>
              </v:shape>
            </v:group>
            <v:group style="position:absolute;left:9372;top:2249;width:2192;height:2" coordorigin="9372,2249" coordsize="2192,2">
              <v:shape style="position:absolute;left:9372;top:2249;width:2192;height:2" coordorigin="9372,2249" coordsize="2192,0" path="m9372,2249l11564,2249e" filled="f" stroked="t" strokeweight=".717973pt" strokecolor="#606060">
                <v:path arrowok="t"/>
              </v:shape>
            </v:group>
            <v:group style="position:absolute;left:11550;top:719;width:2;height:1553" coordorigin="11550,719" coordsize="2,1553">
              <v:shape style="position:absolute;left:11550;top:719;width:2;height:1553" coordorigin="11550,719" coordsize="0,1553" path="m11550,2273l11550,719e" filled="f" stroked="t" strokeweight=".717973pt" strokecolor="#5B5B5B">
                <v:path arrowok="t"/>
              </v:shape>
            </v:group>
            <v:group style="position:absolute;left:364;top:710;width:2;height:14499" coordorigin="364,710" coordsize="2,14499">
              <v:shape style="position:absolute;left:364;top:710;width:2;height:14499" coordorigin="364,710" coordsize="0,14499" path="m364,15208l364,710e" filled="f" stroked="t" strokeweight=".717973pt" strokecolor="#545454">
                <v:path arrowok="t"/>
              </v:shape>
            </v:group>
            <v:group style="position:absolute;left:2403;top:1155;width:2;height:1093" coordorigin="2403,1155" coordsize="2,1093">
              <v:shape style="position:absolute;left:2403;top:1155;width:2;height:1093" coordorigin="2403,1155" coordsize="0,1093" path="m2403,2249l2403,1155e" filled="f" stroked="t" strokeweight=".957298pt" strokecolor="#575757">
                <v:path arrowok="t"/>
              </v:shape>
            </v:group>
            <v:group style="position:absolute;left:9195;top:719;width:2;height:1534" coordorigin="9195,719" coordsize="2,1534">
              <v:shape style="position:absolute;left:9195;top:719;width:2;height:1534" coordorigin="9195,719" coordsize="0,1534" path="m9195,2253l9195,719e" filled="f" stroked="t" strokeweight=".957298pt" strokecolor="#606060">
                <v:path arrowok="t"/>
              </v:shape>
            </v:group>
            <v:group style="position:absolute;left:354;top:2237;width:1426;height:2" coordorigin="354,2237" coordsize="1426,2">
              <v:shape style="position:absolute;left:354;top:2237;width:1426;height:2" coordorigin="354,2237" coordsize="1426,0" path="m354,2237l1781,2237e" filled="f" stroked="t" strokeweight=".717973pt" strokecolor="#5B5B5B">
                <v:path arrowok="t"/>
              </v:shape>
            </v:group>
            <v:group style="position:absolute;left:1723;top:2244;width:1795;height:2" coordorigin="1723,2244" coordsize="1795,2">
              <v:shape style="position:absolute;left:1723;top:2244;width:1795;height:2" coordorigin="1723,2244" coordsize="1795,0" path="m1723,2244l3518,2244e" filled="f" stroked="t" strokeweight=".478649pt" strokecolor="#3F3F3F">
                <v:path arrowok="t"/>
              </v:shape>
            </v:group>
            <v:group style="position:absolute;left:3461;top:2246;width:5442;height:2" coordorigin="3461,2246" coordsize="5442,2">
              <v:shape style="position:absolute;left:3461;top:2246;width:5442;height:2" coordorigin="3461,2246" coordsize="5442,0" path="m3461,2246l8903,2246e" filled="f" stroked="t" strokeweight=".717973pt" strokecolor="#606060">
                <v:path arrowok="t"/>
              </v:shape>
            </v:group>
            <v:group style="position:absolute;left:8845;top:2249;width:584;height:2" coordorigin="8845,2249" coordsize="584,2">
              <v:shape style="position:absolute;left:8845;top:2249;width:584;height:2" coordorigin="8845,2249" coordsize="584,0" path="m8845,2249l9429,2249e" filled="f" stroked="t" strokeweight=".478649pt" strokecolor="#3F3F3F">
                <v:path arrowok="t"/>
              </v:shape>
            </v:group>
            <v:group style="position:absolute;left:354;top:2484;width:5160;height:2" coordorigin="354,2484" coordsize="5160,2">
              <v:shape style="position:absolute;left:354;top:2484;width:5160;height:2" coordorigin="354,2484" coordsize="5160,0" path="m354,2484l5514,2484e" filled="f" stroked="t" strokeweight=".478649pt" strokecolor="#3F3F3F">
                <v:path arrowok="t"/>
              </v:shape>
            </v:group>
            <v:group style="position:absolute;left:5457;top:2488;width:2384;height:2" coordorigin="5457,2488" coordsize="2384,2">
              <v:shape style="position:absolute;left:5457;top:2488;width:2384;height:2" coordorigin="5457,2488" coordsize="2384,0" path="m5457,2488l7840,2488e" filled="f" stroked="t" strokeweight=".957298pt" strokecolor="#676767">
                <v:path arrowok="t"/>
              </v:shape>
            </v:group>
            <v:group style="position:absolute;left:7783;top:2488;width:1426;height:2" coordorigin="7783,2488" coordsize="1426,2">
              <v:shape style="position:absolute;left:7783;top:2488;width:1426;height:2" coordorigin="7783,2488" coordsize="1426,0" path="m7783,2488l9209,2488e" filled="f" stroked="t" strokeweight=".478649pt" strokecolor="#5B5B5B">
                <v:path arrowok="t"/>
              </v:shape>
            </v:group>
            <v:group style="position:absolute;left:9152;top:2488;width:278;height:2" coordorigin="9152,2488" coordsize="278,2">
              <v:shape style="position:absolute;left:9152;top:2488;width:278;height:2" coordorigin="9152,2488" coordsize="278,0" path="m9152,2488l9429,2488e" filled="f" stroked="t" strokeweight=".478649pt" strokecolor="#484848">
                <v:path arrowok="t"/>
              </v:shape>
            </v:group>
            <v:group style="position:absolute;left:9372;top:2488;width:2192;height:2" coordorigin="9372,2488" coordsize="2192,2">
              <v:shape style="position:absolute;left:9372;top:2488;width:2192;height:2" coordorigin="9372,2488" coordsize="2192,0" path="m9372,2488l11564,2488e" filled="f" stroked="t" strokeweight=".717973pt" strokecolor="#575757">
                <v:path arrowok="t"/>
              </v:shape>
            </v:group>
            <v:group style="position:absolute;left:11559;top:2201;width:2;height:791" coordorigin="11559,2201" coordsize="2,791">
              <v:shape style="position:absolute;left:11559;top:2201;width:2;height:791" coordorigin="11559,2201" coordsize="0,791" path="m11559,2992l11559,2201e" filled="f" stroked="t" strokeweight=".478649pt" strokecolor="#3B3B3B">
                <v:path arrowok="t"/>
              </v:shape>
            </v:group>
            <v:group style="position:absolute;left:354;top:2721;width:1426;height:2" coordorigin="354,2721" coordsize="1426,2">
              <v:shape style="position:absolute;left:354;top:2721;width:1426;height:2" coordorigin="354,2721" coordsize="1426,0" path="m354,2721l1781,2721e" filled="f" stroked="t" strokeweight=".478649pt" strokecolor="#3F3F3F">
                <v:path arrowok="t"/>
              </v:shape>
            </v:group>
            <v:group style="position:absolute;left:1723;top:2723;width:1244;height:2" coordorigin="1723,2723" coordsize="1244,2">
              <v:shape style="position:absolute;left:1723;top:2723;width:1244;height:2" coordorigin="1723,2723" coordsize="1244,0" path="m1723,2723l2968,2723e" filled="f" stroked="t" strokeweight=".478649pt" strokecolor="#282828">
                <v:path arrowok="t"/>
              </v:shape>
            </v:group>
            <v:group style="position:absolute;left:2910;top:2726;width:1637;height:2" coordorigin="2910,2726" coordsize="1637,2">
              <v:shape style="position:absolute;left:2910;top:2726;width:1637;height:2" coordorigin="2910,2726" coordsize="1637,0" path="m2910,2726l4547,2726e" filled="f" stroked="t" strokeweight=".478649pt" strokecolor="#444444">
                <v:path arrowok="t"/>
              </v:shape>
            </v:group>
            <v:group style="position:absolute;left:4490;top:2728;width:1024;height:2" coordorigin="4490,2728" coordsize="1024,2">
              <v:shape style="position:absolute;left:4490;top:2728;width:1024;height:2" coordorigin="4490,2728" coordsize="1024,0" path="m4490,2728l5514,2728e" filled="f" stroked="t" strokeweight=".478649pt" strokecolor="#2B2B2B">
                <v:path arrowok="t"/>
              </v:shape>
            </v:group>
            <v:group style="position:absolute;left:5457;top:2726;width:2968;height:2" coordorigin="5457,2726" coordsize="2968,2">
              <v:shape style="position:absolute;left:5457;top:2726;width:2968;height:2" coordorigin="5457,2726" coordsize="2968,0" path="m5457,2726l8424,2726e" filled="f" stroked="t" strokeweight=".717973pt" strokecolor="#606060">
                <v:path arrowok="t"/>
              </v:shape>
            </v:group>
            <v:group style="position:absolute;left:8367;top:2726;width:1063;height:2" coordorigin="8367,2726" coordsize="1063,2">
              <v:shape style="position:absolute;left:8367;top:2726;width:1063;height:2" coordorigin="8367,2726" coordsize="1063,0" path="m8367,2726l9429,2726e" filled="f" stroked="t" strokeweight=".478649pt" strokecolor="#444444">
                <v:path arrowok="t"/>
              </v:shape>
            </v:group>
            <v:group style="position:absolute;left:9372;top:2726;width:2197;height:2" coordorigin="9372,2726" coordsize="2197,2">
              <v:shape style="position:absolute;left:9372;top:2726;width:2197;height:2" coordorigin="9372,2726" coordsize="2197,0" path="m9372,2726l11569,2726e" filled="f" stroked="t" strokeweight=".717973pt" strokecolor="#606060">
                <v:path arrowok="t"/>
              </v:shape>
            </v:group>
            <v:group style="position:absolute;left:354;top:2963;width:4193;height:2" coordorigin="354,2963" coordsize="4193,2">
              <v:shape style="position:absolute;left:354;top:2963;width:4193;height:2" coordorigin="354,2963" coordsize="4193,0" path="m354,2963l4547,2963e" filled="f" stroked="t" strokeweight=".478649pt" strokecolor="#3F3F3F">
                <v:path arrowok="t"/>
              </v:shape>
            </v:group>
            <v:group style="position:absolute;left:4490;top:2968;width:1024;height:2" coordorigin="4490,2968" coordsize="1024,2">
              <v:shape style="position:absolute;left:4490;top:2968;width:1024;height:2" coordorigin="4490,2968" coordsize="1024,0" path="m4490,2968l5514,2968e" filled="f" stroked="t" strokeweight=".478649pt" strokecolor="#2B2B2B">
                <v:path arrowok="t"/>
              </v:shape>
            </v:group>
            <v:group style="position:absolute;left:5457;top:2968;width:517;height:2" coordorigin="5457,2968" coordsize="517,2">
              <v:shape style="position:absolute;left:5457;top:2968;width:517;height:2" coordorigin="5457,2968" coordsize="517,0" path="m5457,2968l5974,2968e" filled="f" stroked="t" strokeweight=".478649pt" strokecolor="#484848">
                <v:path arrowok="t"/>
              </v:shape>
            </v:group>
            <v:group style="position:absolute;left:5916;top:2965;width:1924;height:2" coordorigin="5916,2965" coordsize="1924,2">
              <v:shape style="position:absolute;left:5916;top:2965;width:1924;height:2" coordorigin="5916,2965" coordsize="1924,0" path="m5916,2965l7840,2965e" filled="f" stroked="t" strokeweight=".957298pt" strokecolor="#676767">
                <v:path arrowok="t"/>
              </v:shape>
            </v:group>
            <v:group style="position:absolute;left:7783;top:2965;width:3781;height:2" coordorigin="7783,2965" coordsize="3781,2">
              <v:shape style="position:absolute;left:7783;top:2965;width:3781;height:2" coordorigin="7783,2965" coordsize="3781,0" path="m7783,2965l11564,2965e" filled="f" stroked="t" strokeweight=".478649pt" strokecolor="#484848">
                <v:path arrowok="t"/>
              </v:shape>
            </v:group>
            <v:group style="position:absolute;left:11569;top:940;width:2;height:5346" coordorigin="11569,940" coordsize="2,5346">
              <v:shape style="position:absolute;left:11569;top:940;width:2;height:5346" coordorigin="11569,940" coordsize="0,5346" path="m11569,6286l11569,940e" filled="f" stroked="t" strokeweight=".717973pt" strokecolor="#5B5B5B">
                <v:path arrowok="t"/>
              </v:shape>
            </v:group>
            <v:group style="position:absolute;left:7029;top:3438;width:2;height:767" coordorigin="7029,3438" coordsize="2,767">
              <v:shape style="position:absolute;left:7029;top:3438;width:2;height:767" coordorigin="7029,3438" coordsize="0,767" path="m7029,4205l7029,3438e" filled="f" stroked="t" strokeweight=".717973pt" strokecolor="#545454">
                <v:path arrowok="t"/>
              </v:shape>
            </v:group>
            <v:group style="position:absolute;left:7012;top:3879;width:1383;height:2" coordorigin="7012,3879" coordsize="1383,2">
              <v:shape style="position:absolute;left:7012;top:3879;width:1383;height:2" coordorigin="7012,3879" coordsize="1383,0" path="m7012,3879l8396,3879e" filled="f" stroked="t" strokeweight=".239324pt" strokecolor="#5B5B5B">
                <v:path arrowok="t"/>
              </v:shape>
            </v:group>
            <v:group style="position:absolute;left:3901;top:3869;width:2594;height:2" coordorigin="3901,3869" coordsize="2594,2">
              <v:shape style="position:absolute;left:3901;top:3869;width:2594;height:2" coordorigin="3901,3869" coordsize="2594,0" path="m3901,3869l6495,3869e" filled="f" stroked="t" strokeweight=".478649pt" strokecolor="#6B6B6B">
                <v:path arrowok="t"/>
              </v:shape>
            </v:group>
            <v:group style="position:absolute;left:6380;top:3869;width:656;height:2" coordorigin="6380,3869" coordsize="656,2">
              <v:shape style="position:absolute;left:6380;top:3869;width:656;height:2" coordorigin="6380,3869" coordsize="656,0" path="m6380,3869l7036,3869e" filled="f" stroked="t" strokeweight=".717973pt" strokecolor="#B8B8B8">
                <v:path arrowok="t"/>
              </v:shape>
            </v:group>
            <v:group style="position:absolute;left:8396;top:3879;width:1005;height:2" coordorigin="8396,3879" coordsize="1005,2">
              <v:shape style="position:absolute;left:8396;top:3879;width:1005;height:2" coordorigin="8396,3879" coordsize="1005,0" path="m8396,3879l9401,3879e" filled="f" stroked="t" strokeweight=".239324pt" strokecolor="#000000">
                <v:path arrowok="t"/>
              </v:shape>
            </v:group>
            <v:group style="position:absolute;left:9401;top:3879;width:2173;height:2" coordorigin="9401,3879" coordsize="2173,2">
              <v:shape style="position:absolute;left:9401;top:3879;width:2173;height:2" coordorigin="9401,3879" coordsize="2173,0" path="m9401,3879l11574,3879e" filled="f" stroked="t" strokeweight=".239324pt" strokecolor="#5B5B5B">
                <v:path arrowok="t"/>
              </v:shape>
            </v:group>
            <v:group style="position:absolute;left:349;top:4198;width:1431;height:2" coordorigin="349,4198" coordsize="1431,2">
              <v:shape style="position:absolute;left:349;top:4198;width:1431;height:2" coordorigin="349,4198" coordsize="1431,0" path="m349,4198l1781,4198e" filled="f" stroked="t" strokeweight=".478649pt" strokecolor="#484848">
                <v:path arrowok="t"/>
              </v:shape>
            </v:group>
            <v:group style="position:absolute;left:1723;top:4200;width:1244;height:2" coordorigin="1723,4200" coordsize="1244,2">
              <v:shape style="position:absolute;left:1723;top:4200;width:1244;height:2" coordorigin="1723,4200" coordsize="1244,0" path="m1723,4200l2968,4200e" filled="f" stroked="t" strokeweight=".478649pt" strokecolor="#282828">
                <v:path arrowok="t"/>
              </v:shape>
            </v:group>
            <v:group style="position:absolute;left:2910;top:4198;width:953;height:2" coordorigin="2910,4198" coordsize="953,2">
              <v:shape style="position:absolute;left:2910;top:4198;width:953;height:2" coordorigin="2910,4198" coordsize="953,0" path="m2910,4198l3863,4198e" filled="f" stroked="t" strokeweight=".957298pt" strokecolor="#6B6B6B">
                <v:path arrowok="t"/>
              </v:shape>
            </v:group>
            <v:group style="position:absolute;left:3829;top:3668;width:2;height:211" coordorigin="3829,3668" coordsize="2,211">
              <v:shape style="position:absolute;left:3829;top:3668;width:2;height:211" coordorigin="3829,3668" coordsize="0,211" path="m3829,3879l3829,3668e" filled="f" stroked="t" strokeweight=".239324pt" strokecolor="#000000">
                <v:path arrowok="t"/>
              </v:shape>
            </v:group>
            <v:group style="position:absolute;left:3829;top:3879;width:2;height:316" coordorigin="3829,3879" coordsize="2,316">
              <v:shape style="position:absolute;left:3829;top:3879;width:2;height:316" coordorigin="3829,3879" coordsize="0,316" path="m3829,4195l3829,3879e" filled="f" stroked="t" strokeweight=".239324pt" strokecolor="#6B6B6B">
                <v:path arrowok="t"/>
              </v:shape>
            </v:group>
            <v:group style="position:absolute;left:3092;top:4190;width:2982;height:2" coordorigin="3092,4190" coordsize="2982,2">
              <v:shape style="position:absolute;left:3092;top:4190;width:2982;height:2" coordorigin="3092,4190" coordsize="2982,0" path="m3092,4190l6074,4190e" filled="f" stroked="t" strokeweight="1.675271pt" strokecolor="#6B6B6B">
                <v:path arrowok="t"/>
              </v:shape>
            </v:group>
            <v:group style="position:absolute;left:5945;top:4186;width:522;height:2" coordorigin="5945,4186" coordsize="522,2">
              <v:shape style="position:absolute;left:5945;top:4186;width:522;height:2" coordorigin="5945,4186" coordsize="522,0" path="m5945,4186l6467,4186e" filled="f" stroked="t" strokeweight=".717973pt" strokecolor="#909090">
                <v:path arrowok="t"/>
              </v:shape>
            </v:group>
            <v:group style="position:absolute;left:6467;top:4186;width:268;height:2" coordorigin="6467,4186" coordsize="268,2">
              <v:shape style="position:absolute;left:6467;top:4186;width:268;height:2" coordorigin="6467,4186" coordsize="268,0" path="m6467,4186l6735,4186e" filled="f" stroked="t" strokeweight=".717973pt" strokecolor="#777777">
                <v:path arrowok="t"/>
              </v:shape>
            </v:group>
            <v:group style="position:absolute;left:6735;top:4186;width:292;height:2" coordorigin="6735,4186" coordsize="292,2">
              <v:shape style="position:absolute;left:6735;top:4186;width:292;height:2" coordorigin="6735,4186" coordsize="292,0" path="m6735,4186l7027,4186e" filled="f" stroked="t" strokeweight=".717973pt" strokecolor="#3B3B3B">
                <v:path arrowok="t"/>
              </v:shape>
            </v:group>
            <v:group style="position:absolute;left:6983;top:4200;width:4590;height:2" coordorigin="6983,4200" coordsize="4590,2">
              <v:shape style="position:absolute;left:6983;top:4200;width:4590;height:2" coordorigin="6983,4200" coordsize="4590,0" path="m6983,4200l11574,4200e" filled="f" stroked="t" strokeweight=".717973pt" strokecolor="#5B5B5B">
                <v:path arrowok="t"/>
              </v:shape>
            </v:group>
            <v:group style="position:absolute;left:349;top:4485;width:2082;height:2" coordorigin="349,4485" coordsize="2082,2">
              <v:shape style="position:absolute;left:349;top:4485;width:2082;height:2" coordorigin="349,4485" coordsize="2082,0" path="m349,4485l2432,4485e" filled="f" stroked="t" strokeweight=".717973pt" strokecolor="#3F3F3F">
                <v:path arrowok="t"/>
              </v:shape>
            </v:group>
            <v:group style="position:absolute;left:2412;top:4195;width:2;height:6386" coordorigin="2412,4195" coordsize="2,6386">
              <v:shape style="position:absolute;left:2412;top:4195;width:2;height:6386" coordorigin="2412,4195" coordsize="0,6386" path="m2412,10582l2412,4195e" filled="f" stroked="t" strokeweight=".957298pt" strokecolor="#5B5B5B">
                <v:path arrowok="t"/>
              </v:shape>
            </v:group>
            <v:group style="position:absolute;left:2360;top:4485;width:9219;height:2" coordorigin="2360,4485" coordsize="9219,2">
              <v:shape style="position:absolute;left:2360;top:4485;width:9219;height:2" coordorigin="2360,4485" coordsize="9219,0" path="m2360,4485l11579,4485e" filled="f" stroked="t" strokeweight=".717973pt" strokecolor="#5B5B5B">
                <v:path arrowok="t"/>
              </v:shape>
            </v:group>
            <v:group style="position:absolute;left:2398;top:4727;width:2149;height:2" coordorigin="2398,4727" coordsize="2149,2">
              <v:shape style="position:absolute;left:2398;top:4727;width:2149;height:2" coordorigin="2398,4727" coordsize="2149,0" path="m2398,4727l4547,4727e" filled="f" stroked="t" strokeweight=".717973pt" strokecolor="#4F4F4F">
                <v:path arrowok="t"/>
              </v:shape>
            </v:group>
            <v:group style="position:absolute;left:3695;top:4727;width:2432;height:2" coordorigin="3695,4727" coordsize="2432,2">
              <v:shape style="position:absolute;left:3695;top:4727;width:2432;height:2" coordorigin="3695,4727" coordsize="2432,0" path="m3695,4727l6127,4727e" filled="f" stroked="t" strokeweight=".957298pt" strokecolor="#646464">
                <v:path arrowok="t"/>
              </v:shape>
            </v:group>
            <v:group style="position:absolute;left:5916;top:4725;width:1130;height:2" coordorigin="5916,4725" coordsize="1130,2">
              <v:shape style="position:absolute;left:5916;top:4725;width:1130;height:2" coordorigin="5916,4725" coordsize="1130,0" path="m5916,4725l7046,4725e" filled="f" stroked="t" strokeweight=".478649pt" strokecolor="#444444">
                <v:path arrowok="t"/>
              </v:shape>
            </v:group>
            <v:group style="position:absolute;left:6988;top:4727;width:852;height:2" coordorigin="6988,4727" coordsize="852,2">
              <v:shape style="position:absolute;left:6988;top:4727;width:852;height:2" coordorigin="6988,4727" coordsize="852,0" path="m6988,4727l7840,4727e" filled="f" stroked="t" strokeweight=".478649pt" strokecolor="#2F2F2F">
                <v:path arrowok="t"/>
              </v:shape>
            </v:group>
            <v:group style="position:absolute;left:7783;top:4725;width:3796;height:2" coordorigin="7783,4725" coordsize="3796,2">
              <v:shape style="position:absolute;left:7783;top:4725;width:3796;height:2" coordorigin="7783,4725" coordsize="3796,0" path="m7783,4725l11579,4725e" filled="f" stroked="t" strokeweight=".957298pt" strokecolor="#606060">
                <v:path arrowok="t"/>
              </v:shape>
            </v:group>
            <v:group style="position:absolute;left:4973;top:4718;width:2;height:1352" coordorigin="4973,4718" coordsize="2,1352">
              <v:shape style="position:absolute;left:4973;top:4718;width:2;height:1352" coordorigin="4973,4718" coordsize="0,1352" path="m4973,6070l4973,4718e" filled="f" stroked="t" strokeweight=".957298pt" strokecolor="#575757">
                <v:path arrowok="t"/>
              </v:shape>
            </v:group>
            <v:group style="position:absolute;left:4964;top:5226;width:1532;height:2" coordorigin="4964,5226" coordsize="1532,2">
              <v:shape style="position:absolute;left:4964;top:5226;width:1532;height:2" coordorigin="4964,5226" coordsize="1532,0" path="m4964,5226l6495,5226e" filled="f" stroked="t" strokeweight=".717973pt" strokecolor="#606060">
                <v:path arrowok="t"/>
              </v:shape>
            </v:group>
            <v:group style="position:absolute;left:7812;top:4727;width:2;height:245" coordorigin="7812,4727" coordsize="2,245">
              <v:shape style="position:absolute;left:7812;top:4727;width:2;height:245" coordorigin="7812,4727" coordsize="0,245" path="m7812,4972l7812,4727e" filled="f" stroked="t" strokeweight=".239324pt" strokecolor="#2F2F2F">
                <v:path arrowok="t"/>
              </v:shape>
            </v:group>
            <v:group style="position:absolute;left:6438;top:5226;width:1407;height:2" coordorigin="6438,5226" coordsize="1407,2">
              <v:shape style="position:absolute;left:6438;top:5226;width:1407;height:2" coordorigin="6438,5226" coordsize="1407,0" path="m6438,5226l7845,5226e" filled="f" stroked="t" strokeweight=".478649pt" strokecolor="#3B3B3B">
                <v:path arrowok="t"/>
              </v:shape>
            </v:group>
            <v:group style="position:absolute;left:7812;top:4972;width:2;height:249" coordorigin="7812,4972" coordsize="2,249">
              <v:shape style="position:absolute;left:7812;top:4972;width:2;height:249" coordorigin="7812,4972" coordsize="0,249" path="m7812,5221l7812,4972e" filled="f" stroked="t" strokeweight=".239324pt" strokecolor="#444444">
                <v:path arrowok="t"/>
              </v:shape>
            </v:group>
            <v:group style="position:absolute;left:7783;top:5224;width:3791;height:2" coordorigin="7783,5224" coordsize="3791,2">
              <v:shape style="position:absolute;left:7783;top:5224;width:3791;height:2" coordorigin="7783,5224" coordsize="3791,0" path="m7783,5224l11574,5224e" filled="f" stroked="t" strokeweight=".957298pt" strokecolor="#646464">
                <v:path arrowok="t"/>
              </v:shape>
            </v:group>
            <v:group style="position:absolute;left:4964;top:5475;width:2475;height:2" coordorigin="4964,5475" coordsize="2475,2">
              <v:shape style="position:absolute;left:4964;top:5475;width:2475;height:2" coordorigin="4964,5475" coordsize="2475,0" path="m4964,5475l7438,5475e" filled="f" stroked="t" strokeweight=".717973pt" strokecolor="#5B5B5B">
                <v:path arrowok="t"/>
              </v:shape>
            </v:group>
            <v:group style="position:absolute;left:7381;top:5475;width:460;height:2" coordorigin="7381,5475" coordsize="460,2">
              <v:shape style="position:absolute;left:7381;top:5475;width:460;height:2" coordorigin="7381,5475" coordsize="460,0" path="m7381,5475l7840,5475e" filled="f" stroked="t" strokeweight=".478649pt" strokecolor="#2B2B2B">
                <v:path arrowok="t"/>
              </v:shape>
            </v:group>
            <v:group style="position:absolute;left:7783;top:5473;width:3796;height:2" coordorigin="7783,5473" coordsize="3796,2">
              <v:shape style="position:absolute;left:7783;top:5473;width:3796;height:2" coordorigin="7783,5473" coordsize="3796,0" path="m7783,5473l11579,5473e" filled="f" stroked="t" strokeweight=".957298pt" strokecolor="#676767">
                <v:path arrowok="t"/>
              </v:shape>
            </v:group>
            <v:group style="position:absolute;left:4964;top:5722;width:2475;height:2" coordorigin="4964,5722" coordsize="2475,2">
              <v:shape style="position:absolute;left:4964;top:5722;width:2475;height:2" coordorigin="4964,5722" coordsize="2475,0" path="m4964,5722l7438,5722e" filled="f" stroked="t" strokeweight=".478649pt" strokecolor="#545454">
                <v:path arrowok="t"/>
              </v:shape>
            </v:group>
            <v:group style="position:absolute;left:7381;top:5725;width:460;height:2" coordorigin="7381,5725" coordsize="460,2">
              <v:shape style="position:absolute;left:7381;top:5725;width:460;height:2" coordorigin="7381,5725" coordsize="460,0" path="m7381,5725l7840,5725e" filled="f" stroked="t" strokeweight=".478649pt" strokecolor="#2B2B2B">
                <v:path arrowok="t"/>
              </v:shape>
            </v:group>
            <v:group style="position:absolute;left:7783;top:5725;width:641;height:2" coordorigin="7783,5725" coordsize="641,2">
              <v:shape style="position:absolute;left:7783;top:5725;width:641;height:2" coordorigin="7783,5725" coordsize="641,0" path="m7783,5725l8424,5725e" filled="f" stroked="t" strokeweight=".478649pt" strokecolor="#444444">
                <v:path arrowok="t"/>
              </v:shape>
            </v:group>
            <v:group style="position:absolute;left:8214;top:5722;width:3365;height:2" coordorigin="8214,5722" coordsize="3365,2">
              <v:shape style="position:absolute;left:8214;top:5722;width:3365;height:2" coordorigin="8214,5722" coordsize="3365,0" path="m8214,5722l11579,5722e" filled="f" stroked="t" strokeweight=".957298pt" strokecolor="#676767">
                <v:path arrowok="t"/>
              </v:shape>
            </v:group>
            <v:group style="position:absolute;left:2398;top:5964;width:570;height:2" coordorigin="2398,5964" coordsize="570,2">
              <v:shape style="position:absolute;left:2398;top:5964;width:570;height:2" coordorigin="2398,5964" coordsize="570,0" path="m2398,5964l2968,5964e" filled="f" stroked="t" strokeweight=".478649pt" strokecolor="#282828">
                <v:path arrowok="t"/>
              </v:shape>
            </v:group>
            <v:group style="position:absolute;left:2910;top:5964;width:608;height:2" coordorigin="2910,5964" coordsize="608,2">
              <v:shape style="position:absolute;left:2910;top:5964;width:608;height:2" coordorigin="2910,5964" coordsize="608,0" path="m2910,5964l3518,5964e" filled="f" stroked="t" strokeweight=".478649pt" strokecolor="#3B3B3B">
                <v:path arrowok="t"/>
              </v:shape>
            </v:group>
            <v:group style="position:absolute;left:3461;top:5962;width:1953;height:2" coordorigin="3461,5962" coordsize="1953,2">
              <v:shape style="position:absolute;left:3461;top:5962;width:1953;height:2" coordorigin="3461,5962" coordsize="1953,0" path="m3461,5962l5414,5962e" filled="f" stroked="t" strokeweight=".957298pt" strokecolor="#6B6B6B">
                <v:path arrowok="t"/>
              </v:shape>
            </v:group>
            <v:group style="position:absolute;left:4935;top:5964;width:2905;height:2" coordorigin="4935,5964" coordsize="2905,2">
              <v:shape style="position:absolute;left:4935;top:5964;width:2905;height:2" coordorigin="4935,5964" coordsize="2905,0" path="m4935,5964l7840,5964e" filled="f" stroked="t" strokeweight=".717973pt" strokecolor="#545454">
                <v:path arrowok="t"/>
              </v:shape>
            </v:group>
            <v:group style="position:absolute;left:7783;top:5964;width:641;height:2" coordorigin="7783,5964" coordsize="641,2">
              <v:shape style="position:absolute;left:7783;top:5964;width:641;height:2" coordorigin="7783,5964" coordsize="641,0" path="m7783,5964l8424,5964e" filled="f" stroked="t" strokeweight=".478649pt" strokecolor="#3B3B3B">
                <v:path arrowok="t"/>
              </v:shape>
            </v:group>
            <v:group style="position:absolute;left:8367;top:5964;width:3212;height:2" coordorigin="8367,5964" coordsize="3212,2">
              <v:shape style="position:absolute;left:8367;top:5964;width:3212;height:2" coordorigin="8367,5964" coordsize="3212,0" path="m8367,5964l11579,5964e" filled="f" stroked="t" strokeweight=".957298pt" strokecolor="#676767">
                <v:path arrowok="t"/>
              </v:shape>
            </v:group>
            <v:group style="position:absolute;left:1101;top:6252;width:2728;height:2" coordorigin="1101,6252" coordsize="2728,2">
              <v:shape style="position:absolute;left:1101;top:6252;width:2728;height:2" coordorigin="1101,6252" coordsize="2728,0" path="m1101,6252l3829,6252e" filled="f" stroked="t" strokeweight=".239324pt" strokecolor="#444444">
                <v:path arrowok="t"/>
              </v:shape>
            </v:group>
            <v:group style="position:absolute;left:3829;top:6252;width:689;height:2" coordorigin="3829,6252" coordsize="689,2">
              <v:shape style="position:absolute;left:3829;top:6252;width:689;height:2" coordorigin="3829,6252" coordsize="689,0" path="m3829,6252l4518,6252e" filled="f" stroked="t" strokeweight=".239324pt" strokecolor="#000000">
                <v:path arrowok="t"/>
              </v:shape>
            </v:group>
            <v:group style="position:absolute;left:4518;top:6252;width:2891;height:2" coordorigin="4518,6252" coordsize="2891,2">
              <v:shape style="position:absolute;left:4518;top:6252;width:2891;height:2" coordorigin="4518,6252" coordsize="2891,0" path="m4518,6252l7409,6252e" filled="f" stroked="t" strokeweight=".239324pt" strokecolor="#575757">
                <v:path arrowok="t"/>
              </v:shape>
            </v:group>
            <v:group style="position:absolute;left:4978;top:5916;width:2;height:369" coordorigin="4978,5916" coordsize="2,369">
              <v:shape style="position:absolute;left:4978;top:5916;width:2;height:369" coordorigin="4978,5916" coordsize="0,369" path="m4978,6286l4978,5916e" filled="f" stroked="t" strokeweight=".478649pt" strokecolor="#4F4F4F">
                <v:path arrowok="t"/>
              </v:shape>
            </v:group>
            <v:group style="position:absolute;left:7409;top:6252;width:402;height:2" coordorigin="7409,6252" coordsize="402,2">
              <v:shape style="position:absolute;left:7409;top:6252;width:402;height:2" coordorigin="7409,6252" coordsize="402,0" path="m7409,6252l7812,6252e" filled="f" stroked="t" strokeweight=".239324pt" strokecolor="#000000">
                <v:path arrowok="t"/>
              </v:shape>
            </v:group>
            <v:group style="position:absolute;left:7812;top:6252;width:584;height:2" coordorigin="7812,6252" coordsize="584,2">
              <v:shape style="position:absolute;left:7812;top:6252;width:584;height:2" coordorigin="7812,6252" coordsize="584,0" path="m7812,6252l8396,6252e" filled="f" stroked="t" strokeweight=".239324pt" strokecolor="#707070">
                <v:path arrowok="t"/>
              </v:shape>
            </v:group>
            <v:group style="position:absolute;left:8396;top:6252;width:479;height:2" coordorigin="8396,6252" coordsize="479,2">
              <v:shape style="position:absolute;left:8396;top:6252;width:479;height:2" coordorigin="8396,6252" coordsize="479,0" path="m8396,6252l8874,6252e" filled="f" stroked="t" strokeweight=".239324pt" strokecolor="#4B4B4B">
                <v:path arrowok="t"/>
              </v:shape>
            </v:group>
            <v:group style="position:absolute;left:8874;top:6252;width:527;height:2" coordorigin="8874,6252" coordsize="527,2">
              <v:shape style="position:absolute;left:8874;top:6252;width:527;height:2" coordorigin="8874,6252" coordsize="527,0" path="m8874,6252l9401,6252e" filled="f" stroked="t" strokeweight=".239324pt" strokecolor="#000000">
                <v:path arrowok="t"/>
              </v:shape>
            </v:group>
            <v:group style="position:absolute;left:9401;top:6252;width:2173;height:2" coordorigin="9401,6252" coordsize="2173,2">
              <v:shape style="position:absolute;left:9401;top:6252;width:2173;height:2" coordorigin="9401,6252" coordsize="2173,0" path="m9401,6252l11574,6252e" filled="f" stroked="t" strokeweight=".239324pt" strokecolor="#545454">
                <v:path arrowok="t"/>
              </v:shape>
            </v:group>
            <v:group style="position:absolute;left:4978;top:6223;width:2;height:700" coordorigin="4978,6223" coordsize="2,700">
              <v:shape style="position:absolute;left:4978;top:6223;width:2;height:700" coordorigin="4978,6223" coordsize="0,700" path="m4978,6923l4978,6223e" filled="f" stroked="t" strokeweight=".957298pt" strokecolor="#606060">
                <v:path arrowok="t"/>
              </v:shape>
            </v:group>
            <v:group style="position:absolute;left:7812;top:6252;width:2;height:230" coordorigin="7812,6252" coordsize="2,230">
              <v:shape style="position:absolute;left:7812;top:6252;width:2;height:230" coordorigin="7812,6252" coordsize="0,230" path="m7812,6482l7812,6252e" filled="f" stroked="t" strokeweight=".239324pt" strokecolor="#000000">
                <v:path arrowok="t"/>
              </v:shape>
            </v:group>
            <v:group style="position:absolute;left:2403;top:6679;width:1455;height:2" coordorigin="2403,6679" coordsize="1455,2">
              <v:shape style="position:absolute;left:2403;top:6679;width:1455;height:2" coordorigin="2403,6679" coordsize="1455,0" path="m2403,6679l3858,6679e" filled="f" stroked="t" strokeweight=".957298pt" strokecolor="#676767">
                <v:path arrowok="t"/>
              </v:shape>
            </v:group>
            <v:group style="position:absolute;left:3800;top:6679;width:1714;height:2" coordorigin="3800,6679" coordsize="1714,2">
              <v:shape style="position:absolute;left:3800;top:6679;width:1714;height:2" coordorigin="3800,6679" coordsize="1714,0" path="m3800,6679l5514,6679e" filled="f" stroked="t" strokeweight=".478649pt" strokecolor="#444444">
                <v:path arrowok="t"/>
              </v:shape>
            </v:group>
            <v:group style="position:absolute;left:5457;top:6676;width:1986;height:2" coordorigin="5457,6676" coordsize="1986,2">
              <v:shape style="position:absolute;left:5457;top:6676;width:1986;height:2" coordorigin="5457,6676" coordsize="1986,0" path="m5457,6676l7443,6676e" filled="f" stroked="t" strokeweight=".957298pt" strokecolor="#747474">
                <v:path arrowok="t"/>
              </v:shape>
            </v:group>
            <v:group style="position:absolute;left:7381;top:6674;width:1043;height:2" coordorigin="7381,6674" coordsize="1043,2">
              <v:shape style="position:absolute;left:7381;top:6674;width:1043;height:2" coordorigin="7381,6674" coordsize="1043,0" path="m7381,6674l8424,6674e" filled="f" stroked="t" strokeweight=".478649pt" strokecolor="#484848">
                <v:path arrowok="t"/>
              </v:shape>
            </v:group>
            <v:group style="position:absolute;left:7812;top:6482;width:2;height:436" coordorigin="7812,6482" coordsize="2,436">
              <v:shape style="position:absolute;left:7812;top:6482;width:2;height:436" coordorigin="7812,6482" coordsize="0,436" path="m7812,6919l7812,6482e" filled="f" stroked="t" strokeweight=".239324pt" strokecolor="#484848">
                <v:path arrowok="t"/>
              </v:shape>
            </v:group>
            <v:group style="position:absolute;left:8367;top:6676;width:842;height:2" coordorigin="8367,6676" coordsize="842,2">
              <v:shape style="position:absolute;left:8367;top:6676;width:842;height:2" coordorigin="8367,6676" coordsize="842,0" path="m8367,6676l9209,6676e" filled="f" stroked="t" strokeweight=".478649pt" strokecolor="#5B5B5B">
                <v:path arrowok="t"/>
              </v:shape>
            </v:group>
            <v:group style="position:absolute;left:9075;top:6674;width:2508;height:2" coordorigin="9075,6674" coordsize="2508,2">
              <v:shape style="position:absolute;left:9075;top:6674;width:2508;height:2" coordorigin="9075,6674" coordsize="2508,0" path="m9075,6674l11583,6674e" filled="f" stroked="t" strokeweight=".957298pt" strokecolor="#707070">
                <v:path arrowok="t"/>
              </v:shape>
            </v:group>
            <v:group style="position:absolute;left:11576;top:6137;width:2;height:638" coordorigin="11576,6137" coordsize="2,638">
              <v:shape style="position:absolute;left:11576;top:6137;width:2;height:638" coordorigin="11576,6137" coordsize="0,638" path="m11576,6775l11576,6137e" filled="f" stroked="t" strokeweight=".957298pt" strokecolor="#747474">
                <v:path arrowok="t"/>
              </v:shape>
            </v:group>
            <v:group style="position:absolute;left:2403;top:6919;width:2144;height:2" coordorigin="2403,6919" coordsize="2144,2">
              <v:shape style="position:absolute;left:2403;top:6919;width:2144;height:2" coordorigin="2403,6919" coordsize="2144,0" path="m2403,6919l4547,6919e" filled="f" stroked="t" strokeweight=".717973pt" strokecolor="#606060">
                <v:path arrowok="t"/>
              </v:shape>
            </v:group>
            <v:group style="position:absolute;left:4490;top:6919;width:1024;height:2" coordorigin="4490,6919" coordsize="1024,2">
              <v:shape style="position:absolute;left:4490;top:6919;width:1024;height:2" coordorigin="4490,6919" coordsize="1024,0" path="m4490,6919l5514,6919e" filled="f" stroked="t" strokeweight=".478649pt" strokecolor="#3B3B3B">
                <v:path arrowok="t"/>
              </v:shape>
            </v:group>
            <v:group style="position:absolute;left:5457;top:6916;width:2388;height:2" coordorigin="5457,6916" coordsize="2388,2">
              <v:shape style="position:absolute;left:5457;top:6916;width:2388;height:2" coordorigin="5457,6916" coordsize="2388,0" path="m5457,6916l7845,6916e" filled="f" stroked="t" strokeweight=".957298pt" strokecolor="#747474">
                <v:path arrowok="t"/>
              </v:shape>
            </v:group>
            <v:group style="position:absolute;left:7783;top:6916;width:1647;height:2" coordorigin="7783,6916" coordsize="1647,2">
              <v:shape style="position:absolute;left:7783;top:6916;width:1647;height:2" coordorigin="7783,6916" coordsize="1647,0" path="m7783,6916l9429,6916e" filled="f" stroked="t" strokeweight=".478649pt" strokecolor="#4F4F4F">
                <v:path arrowok="t"/>
              </v:shape>
            </v:group>
            <v:group style="position:absolute;left:9372;top:6914;width:2211;height:2" coordorigin="9372,6914" coordsize="2211,2">
              <v:shape style="position:absolute;left:9372;top:6914;width:2211;height:2" coordorigin="9372,6914" coordsize="2211,0" path="m9372,6914l11583,6914e" filled="f" stroked="t" strokeweight=".717973pt" strokecolor="#676767">
                <v:path arrowok="t"/>
              </v:shape>
            </v:group>
            <v:group style="position:absolute;left:11574;top:6631;width:2;height:316" coordorigin="11574,6631" coordsize="2,316">
              <v:shape style="position:absolute;left:11574;top:6631;width:2;height:316" coordorigin="11574,6631" coordsize="0,316" path="m11574,6947l11574,6631e" filled="f" stroked="t" strokeweight=".717973pt" strokecolor="#606060">
                <v:path arrowok="t"/>
              </v:shape>
            </v:group>
            <v:group style="position:absolute;left:354;top:7156;width:4193;height:2" coordorigin="354,7156" coordsize="4193,2">
              <v:shape style="position:absolute;left:354;top:7156;width:4193;height:2" coordorigin="354,7156" coordsize="4193,0" path="m354,7156l4547,7156e" filled="f" stroked="t" strokeweight=".957298pt" strokecolor="#676767">
                <v:path arrowok="t"/>
              </v:shape>
            </v:group>
            <v:group style="position:absolute;left:4490;top:7158;width:1024;height:2" coordorigin="4490,7158" coordsize="1024,2">
              <v:shape style="position:absolute;left:4490;top:7158;width:1024;height:2" coordorigin="4490,7158" coordsize="1024,0" path="m4490,7158l5514,7158e" filled="f" stroked="t" strokeweight=".478649pt" strokecolor="#383838">
                <v:path arrowok="t"/>
              </v:shape>
            </v:group>
            <v:group style="position:absolute;left:5457;top:7156;width:2063;height:2" coordorigin="5457,7156" coordsize="2063,2">
              <v:shape style="position:absolute;left:5457;top:7156;width:2063;height:2" coordorigin="5457,7156" coordsize="2063,0" path="m5457,7156l7520,7156e" filled="f" stroked="t" strokeweight=".957298pt" strokecolor="#707070">
                <v:path arrowok="t"/>
              </v:shape>
            </v:group>
            <v:group style="position:absolute;left:7381;top:7156;width:2049;height:2" coordorigin="7381,7156" coordsize="2049,2">
              <v:shape style="position:absolute;left:7381;top:7156;width:2049;height:2" coordorigin="7381,7156" coordsize="2049,0" path="m7381,7156l9429,7156e" filled="f" stroked="t" strokeweight=".478649pt" strokecolor="#545454">
                <v:path arrowok="t"/>
              </v:shape>
            </v:group>
            <v:group style="position:absolute;left:9372;top:7153;width:2211;height:2" coordorigin="9372,7153" coordsize="2211,2">
              <v:shape style="position:absolute;left:9372;top:7153;width:2211;height:2" coordorigin="9372,7153" coordsize="2211,0" path="m9372,7153l11583,7153e" filled="f" stroked="t" strokeweight=".717973pt" strokecolor="#707070">
                <v:path arrowok="t"/>
              </v:shape>
            </v:group>
            <v:group style="position:absolute;left:11579;top:6875;width:2;height:575" coordorigin="11579,6875" coordsize="2,575">
              <v:shape style="position:absolute;left:11579;top:6875;width:2;height:575" coordorigin="11579,6875" coordsize="0,575" path="m11579,7451l11579,6875e" filled="f" stroked="t" strokeweight=".478649pt" strokecolor="#3F3F3F">
                <v:path arrowok="t"/>
              </v:shape>
            </v:group>
            <v:group style="position:absolute;left:354;top:7626;width:3322;height:2" coordorigin="354,7626" coordsize="3322,2">
              <v:shape style="position:absolute;left:354;top:7626;width:3322;height:2" coordorigin="354,7626" coordsize="3322,0" path="m354,7626l3676,7626e" filled="f" stroked="t" strokeweight=".957298pt" strokecolor="#676767">
                <v:path arrowok="t"/>
              </v:shape>
            </v:group>
            <v:group style="position:absolute;left:3461;top:7626;width:1087;height:2" coordorigin="3461,7626" coordsize="1087,2">
              <v:shape style="position:absolute;left:3461;top:7626;width:1087;height:2" coordorigin="3461,7626" coordsize="1087,0" path="m3461,7626l4547,7626e" filled="f" stroked="t" strokeweight=".478649pt" strokecolor="#4B4B4B">
                <v:path arrowok="t"/>
              </v:shape>
            </v:group>
            <v:group style="position:absolute;left:4490;top:7628;width:785;height:2" coordorigin="4490,7628" coordsize="785,2">
              <v:shape style="position:absolute;left:4490;top:7628;width:785;height:2" coordorigin="4490,7628" coordsize="785,0" path="m4490,7628l5275,7628e" filled="f" stroked="t" strokeweight=".478649pt" strokecolor="#383838">
                <v:path arrowok="t"/>
              </v:shape>
            </v:group>
            <v:group style="position:absolute;left:5217;top:7626;width:2623;height:2" coordorigin="5217,7626" coordsize="2623,2">
              <v:shape style="position:absolute;left:5217;top:7626;width:2623;height:2" coordorigin="5217,7626" coordsize="2623,0" path="m5217,7626l7840,7626e" filled="f" stroked="t" strokeweight=".957298pt" strokecolor="#6B6B6B">
                <v:path arrowok="t"/>
              </v:shape>
            </v:group>
            <v:group style="position:absolute;left:7783;top:7626;width:1647;height:2" coordorigin="7783,7626" coordsize="1647,2">
              <v:shape style="position:absolute;left:7783;top:7626;width:1647;height:2" coordorigin="7783,7626" coordsize="1647,0" path="m7783,7626l9429,7626e" filled="f" stroked="t" strokeweight=".478649pt" strokecolor="#545454">
                <v:path arrowok="t"/>
              </v:shape>
            </v:group>
            <v:group style="position:absolute;left:9372;top:7623;width:2216;height:2" coordorigin="9372,7623" coordsize="2216,2">
              <v:shape style="position:absolute;left:9372;top:7623;width:2216;height:2" coordorigin="9372,7623" coordsize="2216,0" path="m9372,7623l11588,7623e" filled="f" stroked="t" strokeweight=".957298pt" strokecolor="#676767">
                <v:path arrowok="t"/>
              </v:shape>
            </v:group>
            <v:group style="position:absolute;left:11586;top:3855;width:2;height:6727" coordorigin="11586,3855" coordsize="2,6727">
              <v:shape style="position:absolute;left:11586;top:3855;width:2;height:6727" coordorigin="11586,3855" coordsize="0,6727" path="m11586,10582l11586,3855e" filled="f" stroked="t" strokeweight=".478649pt" strokecolor="#606060">
                <v:path arrowok="t"/>
              </v:shape>
            </v:group>
            <v:group style="position:absolute;left:4988;top:7623;width:2;height:729" coordorigin="4988,7623" coordsize="2,729">
              <v:shape style="position:absolute;left:4988;top:7623;width:2;height:729" coordorigin="4988,7623" coordsize="0,729" path="m4988,8352l4988,7623e" filled="f" stroked="t" strokeweight=".957298pt" strokecolor="#5B5B5B">
                <v:path arrowok="t"/>
              </v:shape>
            </v:group>
            <v:group style="position:absolute;left:4978;top:7863;width:2862;height:2" coordorigin="4978,7863" coordsize="2862,2">
              <v:shape style="position:absolute;left:4978;top:7863;width:2862;height:2" coordorigin="4978,7863" coordsize="2862,0" path="m4978,7863l7840,7863e" filled="f" stroked="t" strokeweight=".717973pt" strokecolor="#646464">
                <v:path arrowok="t"/>
              </v:shape>
            </v:group>
            <v:group style="position:absolute;left:7783;top:7863;width:641;height:2" coordorigin="7783,7863" coordsize="641,2">
              <v:shape style="position:absolute;left:7783;top:7863;width:641;height:2" coordorigin="7783,7863" coordsize="641,0" path="m7783,7863l8424,7863e" filled="f" stroked="t" strokeweight=".478649pt" strokecolor="#444444">
                <v:path arrowok="t"/>
              </v:shape>
            </v:group>
            <v:group style="position:absolute;left:8367;top:7863;width:3226;height:2" coordorigin="8367,7863" coordsize="3226,2">
              <v:shape style="position:absolute;left:8367;top:7863;width:3226;height:2" coordorigin="8367,7863" coordsize="3226,0" path="m8367,7863l11593,7863e" filled="f" stroked="t" strokeweight=".957298pt" strokecolor="#6B6B6B">
                <v:path arrowok="t"/>
              </v:shape>
            </v:group>
            <v:group style="position:absolute;left:4978;top:8105;width:1785;height:2" coordorigin="4978,8105" coordsize="1785,2">
              <v:shape style="position:absolute;left:4978;top:8105;width:1785;height:2" coordorigin="4978,8105" coordsize="1785,0" path="m4978,8105l6763,8105e" filled="f" stroked="t" strokeweight=".957298pt" strokecolor="#747474">
                <v:path arrowok="t"/>
              </v:shape>
            </v:group>
            <v:group style="position:absolute;left:6438;top:8105;width:2992;height:2" coordorigin="6438,8105" coordsize="2992,2">
              <v:shape style="position:absolute;left:6438;top:8105;width:2992;height:2" coordorigin="6438,8105" coordsize="2992,0" path="m6438,8105l9429,8105e" filled="f" stroked="t" strokeweight=".478649pt" strokecolor="#545454">
                <v:path arrowok="t"/>
              </v:shape>
            </v:group>
            <v:group style="position:absolute;left:9358;top:8103;width:2235;height:2" coordorigin="9358,8103" coordsize="2235,2">
              <v:shape style="position:absolute;left:9358;top:8103;width:2235;height:2" coordorigin="9358,8103" coordsize="2235,0" path="m9358,8103l11593,8103e" filled="f" stroked="t" strokeweight=".957298pt" strokecolor="#6B6B6B">
                <v:path arrowok="t"/>
              </v:shape>
            </v:group>
            <v:group style="position:absolute;left:359;top:8345;width:2360;height:2" coordorigin="359,8345" coordsize="2360,2">
              <v:shape style="position:absolute;left:359;top:8345;width:2360;height:2" coordorigin="359,8345" coordsize="2360,0" path="m359,8345l2719,8345e" filled="f" stroked="t" strokeweight=".957298pt" strokecolor="#646464">
                <v:path arrowok="t"/>
              </v:shape>
            </v:group>
            <v:group style="position:absolute;left:2661;top:8345;width:1197;height:2" coordorigin="2661,8345" coordsize="1197,2">
              <v:shape style="position:absolute;left:2661;top:8345;width:1197;height:2" coordorigin="2661,8345" coordsize="1197,0" path="m2661,8345l3858,8345e" filled="f" stroked="t" strokeweight=".478649pt" strokecolor="#4B4B4B">
                <v:path arrowok="t"/>
              </v:shape>
            </v:group>
            <v:group style="position:absolute;left:3676;top:8342;width:2819;height:2" coordorigin="3676,8342" coordsize="2819,2">
              <v:shape style="position:absolute;left:3676;top:8342;width:2819;height:2" coordorigin="3676,8342" coordsize="2819,0" path="m3676,8342l6495,8342e" filled="f" stroked="t" strokeweight=".957298pt" strokecolor="#676767">
                <v:path arrowok="t"/>
              </v:shape>
            </v:group>
            <v:group style="position:absolute;left:6438;top:8342;width:1402;height:2" coordorigin="6438,8342" coordsize="1402,2">
              <v:shape style="position:absolute;left:6438;top:8342;width:1402;height:2" coordorigin="6438,8342" coordsize="1402,0" path="m6438,8342l7840,8342e" filled="f" stroked="t" strokeweight=".478649pt" strokecolor="#3B3B3B">
                <v:path arrowok="t"/>
              </v:shape>
            </v:group>
            <v:group style="position:absolute;left:7783;top:8342;width:3810;height:2" coordorigin="7783,8342" coordsize="3810,2">
              <v:shape style="position:absolute;left:7783;top:8342;width:3810;height:2" coordorigin="7783,8342" coordsize="3810,0" path="m7783,8342l11593,8342e" filled="f" stroked="t" strokeweight=".717973pt" strokecolor="#676767">
                <v:path arrowok="t"/>
              </v:shape>
            </v:group>
            <v:group style="position:absolute;left:359;top:8959;width:3499;height:2" coordorigin="359,8959" coordsize="3499,2">
              <v:shape style="position:absolute;left:359;top:8959;width:3499;height:2" coordorigin="359,8959" coordsize="3499,0" path="m359,8959l3858,8959e" filled="f" stroked="t" strokeweight=".957298pt" strokecolor="#646464">
                <v:path arrowok="t"/>
              </v:shape>
            </v:group>
            <v:group style="position:absolute;left:364;top:8573;width:2;height:2287" coordorigin="364,8573" coordsize="2,2287">
              <v:shape style="position:absolute;left:364;top:8573;width:2;height:2287" coordorigin="364,8573" coordsize="0,2287" path="m364,10860l364,8573e" filled="f" stroked="t" strokeweight=".478649pt" strokecolor="#444444">
                <v:path arrowok="t"/>
              </v:shape>
            </v:group>
            <v:group style="position:absolute;left:3800;top:8961;width:747;height:2" coordorigin="3800,8961" coordsize="747,2">
              <v:shape style="position:absolute;left:3800;top:8961;width:747;height:2" coordorigin="3800,8961" coordsize="747,0" path="m3800,8961l4547,8961e" filled="f" stroked="t" strokeweight=".478649pt" strokecolor="#3F3F3F">
                <v:path arrowok="t"/>
              </v:shape>
            </v:group>
            <v:group style="position:absolute;left:4490;top:8956;width:2006;height:2" coordorigin="4490,8956" coordsize="2006,2">
              <v:shape style="position:absolute;left:4490;top:8956;width:2006;height:2" coordorigin="4490,8956" coordsize="2006,0" path="m4490,8956l6495,8956e" filled="f" stroked="t" strokeweight=".717973pt" strokecolor="#5B5B5B">
                <v:path arrowok="t"/>
              </v:shape>
            </v:group>
            <v:group style="position:absolute;left:6438;top:8956;width:1402;height:2" coordorigin="6438,8956" coordsize="1402,2">
              <v:shape style="position:absolute;left:6438;top:8956;width:1402;height:2" coordorigin="6438,8956" coordsize="1402,0" path="m6438,8956l7840,8956e" filled="f" stroked="t" strokeweight=".478649pt" strokecolor="#343434">
                <v:path arrowok="t"/>
              </v:shape>
            </v:group>
            <v:group style="position:absolute;left:7783;top:8954;width:3810;height:2" coordorigin="7783,8954" coordsize="3810,2">
              <v:shape style="position:absolute;left:7783;top:8954;width:3810;height:2" coordorigin="7783,8954" coordsize="3810,0" path="m7783,8954l11593,8954e" filled="f" stroked="t" strokeweight=".717973pt" strokecolor="#606060">
                <v:path arrowok="t"/>
              </v:shape>
            </v:group>
            <v:group style="position:absolute;left:359;top:9817;width:2073;height:2" coordorigin="359,9817" coordsize="2073,2">
              <v:shape style="position:absolute;left:359;top:9817;width:2073;height:2" coordorigin="359,9817" coordsize="2073,0" path="m359,9817l2432,9817e" filled="f" stroked="t" strokeweight=".478649pt" strokecolor="#484848">
                <v:path arrowok="t"/>
              </v:shape>
            </v:group>
            <v:group style="position:absolute;left:2360;top:9814;width:6543;height:2" coordorigin="2360,9814" coordsize="6543,2">
              <v:shape style="position:absolute;left:2360;top:9814;width:6543;height:2" coordorigin="2360,9814" coordsize="6543,0" path="m2360,9814l8903,9814e" filled="f" stroked="t" strokeweight=".717973pt" strokecolor="#606060">
                <v:path arrowok="t"/>
              </v:shape>
            </v:group>
            <v:group style="position:absolute;left:8845;top:9814;width:584;height:2" coordorigin="8845,9814" coordsize="584,2">
              <v:shape style="position:absolute;left:8845;top:9814;width:584;height:2" coordorigin="8845,9814" coordsize="584,0" path="m8845,9814l9429,9814e" filled="f" stroked="t" strokeweight=".478649pt" strokecolor="#444444">
                <v:path arrowok="t"/>
              </v:shape>
            </v:group>
            <v:group style="position:absolute;left:9372;top:9810;width:2221;height:2" coordorigin="9372,9810" coordsize="2221,2">
              <v:shape style="position:absolute;left:9372;top:9810;width:2221;height:2" coordorigin="9372,9810" coordsize="2221,0" path="m9372,9810l11593,9810e" filled="f" stroked="t" strokeweight=".957298pt" strokecolor="#6B6B6B">
                <v:path arrowok="t"/>
              </v:shape>
            </v:group>
            <v:group style="position:absolute;left:359;top:10061;width:2073;height:2" coordorigin="359,10061" coordsize="2073,2">
              <v:shape style="position:absolute;left:359;top:10061;width:2073;height:2" coordorigin="359,10061" coordsize="2073,0" path="m359,10061l2432,10061e" filled="f" stroked="t" strokeweight=".957298pt" strokecolor="#676767">
                <v:path arrowok="t"/>
              </v:shape>
            </v:group>
            <v:group style="position:absolute;left:2360;top:10059;width:1158;height:2" coordorigin="2360,10059" coordsize="1158,2">
              <v:shape style="position:absolute;left:2360;top:10059;width:1158;height:2" coordorigin="2360,10059" coordsize="1158,0" path="m2360,10059l3518,10059e" filled="f" stroked="t" strokeweight=".478649pt" strokecolor="#484848">
                <v:path arrowok="t"/>
              </v:shape>
            </v:group>
            <v:group style="position:absolute;left:3461;top:10059;width:3035;height:2" coordorigin="3461,10059" coordsize="3035,2">
              <v:shape style="position:absolute;left:3461;top:10059;width:3035;height:2" coordorigin="3461,10059" coordsize="3035,0" path="m3461,10059l6495,10059e" filled="f" stroked="t" strokeweight=".717973pt" strokecolor="#646464">
                <v:path arrowok="t"/>
              </v:shape>
            </v:group>
            <v:group style="position:absolute;left:6438;top:10059;width:1402;height:2" coordorigin="6438,10059" coordsize="1402,2">
              <v:shape style="position:absolute;left:6438;top:10059;width:1402;height:2" coordorigin="6438,10059" coordsize="1402,0" path="m6438,10059l7840,10059e" filled="f" stroked="t" strokeweight=".478649pt" strokecolor="#3F3F3F">
                <v:path arrowok="t"/>
              </v:shape>
            </v:group>
            <v:group style="position:absolute;left:7749;top:10057;width:3848;height:2" coordorigin="7749,10057" coordsize="3848,2">
              <v:shape style="position:absolute;left:7749;top:10057;width:3848;height:2" coordorigin="7749,10057" coordsize="3848,0" path="m7749,10057l11598,10057e" filled="f" stroked="t" strokeweight=".717973pt" strokecolor="#646464">
                <v:path arrowok="t"/>
              </v:shape>
            </v:group>
            <v:group style="position:absolute;left:359;top:10306;width:1422;height:2" coordorigin="359,10306" coordsize="1422,2">
              <v:shape style="position:absolute;left:359;top:10306;width:1422;height:2" coordorigin="359,10306" coordsize="1422,0" path="m359,10306l1781,10306e" filled="f" stroked="t" strokeweight=".717973pt" strokecolor="#545454">
                <v:path arrowok="t"/>
              </v:shape>
            </v:group>
            <v:group style="position:absolute;left:1589;top:10308;width:1130;height:2" coordorigin="1589,10308" coordsize="1130,2">
              <v:shape style="position:absolute;left:1589;top:10308;width:1130;height:2" coordorigin="1589,10308" coordsize="1130,0" path="m1589,10308l2719,10308e" filled="f" stroked="t" strokeweight=".478649pt" strokecolor="#383838">
                <v:path arrowok="t"/>
              </v:shape>
            </v:group>
            <v:group style="position:absolute;left:2661;top:10306;width:2336;height:2" coordorigin="2661,10306" coordsize="2336,2">
              <v:shape style="position:absolute;left:2661;top:10306;width:2336;height:2" coordorigin="2661,10306" coordsize="2336,0" path="m2661,10306l4997,10306e" filled="f" stroked="t" strokeweight=".957298pt" strokecolor="#676767">
                <v:path arrowok="t"/>
              </v:shape>
            </v:group>
            <v:group style="position:absolute;left:4940;top:10303;width:1034;height:2" coordorigin="4940,10303" coordsize="1034,2">
              <v:shape style="position:absolute;left:4940;top:10303;width:1034;height:2" coordorigin="4940,10303" coordsize="1034,0" path="m4940,10303l5974,10303e" filled="f" stroked="t" strokeweight=".478649pt" strokecolor="#484848">
                <v:path arrowok="t"/>
              </v:shape>
            </v:group>
            <v:group style="position:absolute;left:5916;top:10303;width:2987;height:2" coordorigin="5916,10303" coordsize="2987,2">
              <v:shape style="position:absolute;left:5916;top:10303;width:2987;height:2" coordorigin="5916,10303" coordsize="2987,0" path="m5916,10303l8903,10303e" filled="f" stroked="t" strokeweight=".717973pt" strokecolor="#646464">
                <v:path arrowok="t"/>
              </v:shape>
            </v:group>
            <v:group style="position:absolute;left:8845;top:10303;width:584;height:2" coordorigin="8845,10303" coordsize="584,2">
              <v:shape style="position:absolute;left:8845;top:10303;width:584;height:2" coordorigin="8845,10303" coordsize="584,0" path="m8845,10303l9429,10303e" filled="f" stroked="t" strokeweight=".478649pt" strokecolor="#444444">
                <v:path arrowok="t"/>
              </v:shape>
            </v:group>
            <v:group style="position:absolute;left:9372;top:10301;width:2226;height:2" coordorigin="9372,10301" coordsize="2226,2">
              <v:shape style="position:absolute;left:9372;top:10301;width:2226;height:2" coordorigin="9372,10301" coordsize="2226,0" path="m9372,10301l11598,10301e" filled="f" stroked="t" strokeweight=".717973pt" strokecolor="#676767">
                <v:path arrowok="t"/>
              </v:shape>
            </v:group>
            <v:group style="position:absolute;left:713;top:10879;width:3145;height:2" coordorigin="713,10879" coordsize="3145,2">
              <v:shape style="position:absolute;left:713;top:10879;width:3145;height:2" coordorigin="713,10879" coordsize="3145,0" path="m713,10879l3858,10879e" filled="f" stroked="t" strokeweight=".717973pt" strokecolor="#676767">
                <v:path arrowok="t"/>
              </v:shape>
            </v:group>
            <v:group style="position:absolute;left:2422;top:8434;width:2;height:6851" coordorigin="2422,8434" coordsize="2,6851">
              <v:shape style="position:absolute;left:2422;top:8434;width:2;height:6851" coordorigin="2422,8434" coordsize="0,6851" path="m2422,15285l2422,8434e" filled="f" stroked="t" strokeweight=".717973pt" strokecolor="#545454">
                <v:path arrowok="t"/>
              </v:shape>
            </v:group>
            <v:group style="position:absolute;left:3800;top:10879;width:1197;height:2" coordorigin="3800,10879" coordsize="1197,2">
              <v:shape style="position:absolute;left:3800;top:10879;width:1197;height:2" coordorigin="3800,10879" coordsize="1197,0" path="m3800,10879l4997,10879e" filled="f" stroked="t" strokeweight=".478649pt" strokecolor="#4B4B4B">
                <v:path arrowok="t"/>
              </v:shape>
            </v:group>
            <v:group style="position:absolute;left:4916;top:10876;width:1580;height:2" coordorigin="4916,10876" coordsize="1580,2">
              <v:shape style="position:absolute;left:4916;top:10876;width:1580;height:2" coordorigin="4916,10876" coordsize="1580,0" path="m4916,10876l6495,10876e" filled="f" stroked="t" strokeweight=".957298pt" strokecolor="#747474">
                <v:path arrowok="t"/>
              </v:shape>
            </v:group>
            <v:group style="position:absolute;left:6438;top:10874;width:1402;height:2" coordorigin="6438,10874" coordsize="1402,2">
              <v:shape style="position:absolute;left:6438;top:10874;width:1402;height:2" coordorigin="6438,10874" coordsize="1402,0" path="m6438,10874l7840,10874e" filled="f" stroked="t" strokeweight=".478649pt" strokecolor="#3F3F3F">
                <v:path arrowok="t"/>
              </v:shape>
            </v:group>
            <v:group style="position:absolute;left:7783;top:10872;width:3815;height:2" coordorigin="7783,10872" coordsize="3815,2">
              <v:shape style="position:absolute;left:7783;top:10872;width:3815;height:2" coordorigin="7783,10872" coordsize="3815,0" path="m7783,10872l11598,10872e" filled="f" stroked="t" strokeweight=".717973pt" strokecolor="#6B6B6B">
                <v:path arrowok="t"/>
              </v:shape>
            </v:group>
            <v:group style="position:absolute;left:11595;top:7614;width:2;height:7983" coordorigin="11595,7614" coordsize="2,7983">
              <v:shape style="position:absolute;left:11595;top:7614;width:2;height:7983" coordorigin="11595,7614" coordsize="0,7983" path="m11595,15597l11595,7614e" filled="f" stroked="t" strokeweight=".478649pt" strokecolor="#646464">
                <v:path arrowok="t"/>
              </v:shape>
            </v:group>
            <v:group style="position:absolute;left:373;top:10831;width:2;height:125" coordorigin="373,10831" coordsize="2,125">
              <v:shape style="position:absolute;left:373;top:10831;width:2;height:125" coordorigin="373,10831" coordsize="0,125" path="m373,10956l373,10831e" filled="f" stroked="t" strokeweight=".478649pt" strokecolor="#444444">
                <v:path arrowok="t"/>
              </v:shape>
            </v:group>
            <v:group style="position:absolute;left:2360;top:11119;width:608;height:2" coordorigin="2360,11119" coordsize="608,2">
              <v:shape style="position:absolute;left:2360;top:11119;width:608;height:2" coordorigin="2360,11119" coordsize="608,0" path="m2360,11119l2968,11119e" filled="f" stroked="t" strokeweight=".957298pt" strokecolor="#606060">
                <v:path arrowok="t"/>
              </v:shape>
            </v:group>
            <v:group style="position:absolute;left:364;top:11121;width:1417;height:2" coordorigin="364,11121" coordsize="1417,2">
              <v:shape style="position:absolute;left:364;top:11121;width:1417;height:2" coordorigin="364,11121" coordsize="1417,0" path="m364,11121l1781,11121e" filled="f" stroked="t" strokeweight=".478649pt" strokecolor="#575757">
                <v:path arrowok="t"/>
              </v:shape>
            </v:group>
            <v:group style="position:absolute;left:1723;top:11123;width:708;height:2" coordorigin="1723,11123" coordsize="708,2">
              <v:shape style="position:absolute;left:1723;top:11123;width:708;height:2" coordorigin="1723,11123" coordsize="708,0" path="m1723,11123l2432,11123e" filled="f" stroked="t" strokeweight=".478649pt" strokecolor="#3F3F3F">
                <v:path arrowok="t"/>
              </v:shape>
            </v:group>
            <v:group style="position:absolute;left:2422;top:10869;width:2;height:518" coordorigin="2422,10869" coordsize="2,518">
              <v:shape style="position:absolute;left:2422;top:10869;width:2;height:518" coordorigin="2422,10869" coordsize="0,518" path="m2422,11387l2422,10869e" filled="f" stroked="t" strokeweight=".957298pt" strokecolor="#6B6B6B">
                <v:path arrowok="t"/>
              </v:shape>
            </v:group>
            <v:group style="position:absolute;left:2613;top:11121;width:1934;height:2" coordorigin="2613,11121" coordsize="1934,2">
              <v:shape style="position:absolute;left:2613;top:11121;width:1934;height:2" coordorigin="2613,11121" coordsize="1934,0" path="m2613,11121l4547,11121e" filled="f" stroked="t" strokeweight=".957298pt" strokecolor="#747474">
                <v:path arrowok="t"/>
              </v:shape>
            </v:group>
            <v:group style="position:absolute;left:4490;top:11119;width:1024;height:2" coordorigin="4490,11119" coordsize="1024,2">
              <v:shape style="position:absolute;left:4490;top:11119;width:1024;height:2" coordorigin="4490,11119" coordsize="1024,0" path="m4490,11119l5514,11119e" filled="f" stroked="t" strokeweight=".478649pt" strokecolor="#3B3B3B">
                <v:path arrowok="t"/>
              </v:shape>
            </v:group>
            <v:group style="position:absolute;left:5457;top:11116;width:1982;height:2" coordorigin="5457,11116" coordsize="1982,2">
              <v:shape style="position:absolute;left:5457;top:11116;width:1982;height:2" coordorigin="5457,11116" coordsize="1982,0" path="m5457,11116l7438,11116e" filled="f" stroked="t" strokeweight=".957298pt" strokecolor="#747474">
                <v:path arrowok="t"/>
              </v:shape>
            </v:group>
            <v:group style="position:absolute;left:7381;top:11114;width:1043;height:2" coordorigin="7381,11114" coordsize="1043,2">
              <v:shape style="position:absolute;left:7381;top:11114;width:1043;height:2" coordorigin="7381,11114" coordsize="1043,0" path="m7381,11114l8424,11114e" filled="f" stroked="t" strokeweight=".478649pt" strokecolor="#4B4B4B">
                <v:path arrowok="t"/>
              </v:shape>
            </v:group>
            <v:group style="position:absolute;left:8367;top:11114;width:3236;height:2" coordorigin="8367,11114" coordsize="3236,2">
              <v:shape style="position:absolute;left:8367;top:11114;width:3236;height:2" coordorigin="8367,11114" coordsize="3236,0" path="m8367,11114l11602,11114e" filled="f" stroked="t" strokeweight=".717973pt" strokecolor="#676767">
                <v:path arrowok="t"/>
              </v:shape>
            </v:group>
            <v:group style="position:absolute;left:364;top:11365;width:6131;height:2" coordorigin="364,11365" coordsize="6131,2">
              <v:shape style="position:absolute;left:364;top:11365;width:6131;height:2" coordorigin="364,11365" coordsize="6131,0" path="m364,11365l6495,11365e" filled="f" stroked="t" strokeweight=".717973pt" strokecolor="#676767">
                <v:path arrowok="t"/>
              </v:shape>
            </v:group>
            <v:group style="position:absolute;left:1101;top:11104;width:2;height:738" coordorigin="1101,11104" coordsize="2,738">
              <v:shape style="position:absolute;left:1101;top:11104;width:2;height:738" coordorigin="1101,11104" coordsize="0,738" path="m1101,11842l1101,11104e" filled="f" stroked="t" strokeweight=".239324pt" strokecolor="#676767">
                <v:path arrowok="t"/>
              </v:shape>
            </v:group>
            <v:group style="position:absolute;left:1752;top:11119;width:2;height:2330" coordorigin="1752,11119" coordsize="2,2330">
              <v:shape style="position:absolute;left:1752;top:11119;width:2;height:2330" coordorigin="1752,11119" coordsize="0,2330" path="m1752,13449l1752,11119e" filled="f" stroked="t" strokeweight=".717973pt" strokecolor="#4B4B4B">
                <v:path arrowok="t"/>
              </v:shape>
            </v:group>
            <v:group style="position:absolute;left:6438;top:11363;width:608;height:2" coordorigin="6438,11363" coordsize="608,2">
              <v:shape style="position:absolute;left:6438;top:11363;width:608;height:2" coordorigin="6438,11363" coordsize="608,0" path="m6438,11363l7046,11363e" filled="f" stroked="t" strokeweight=".478649pt" strokecolor="#4F4F4F">
                <v:path arrowok="t"/>
              </v:shape>
            </v:group>
            <v:group style="position:absolute;left:6988;top:11358;width:4609;height:2" coordorigin="6988,11358" coordsize="4609,2">
              <v:shape style="position:absolute;left:6988;top:11358;width:4609;height:2" coordorigin="6988,11358" coordsize="4609,0" path="m6988,11358l11598,11358e" filled="f" stroked="t" strokeweight=".717973pt" strokecolor="#6B6B6B">
                <v:path arrowok="t"/>
              </v:shape>
            </v:group>
            <v:group style="position:absolute;left:7409;top:11104;width:2;height:738" coordorigin="7409,11104" coordsize="2,738">
              <v:shape style="position:absolute;left:7409;top:11104;width:2;height:738" coordorigin="7409,11104" coordsize="0,738" path="m7409,11842l7409,11104e" filled="f" stroked="t" strokeweight=".239324pt" strokecolor="#747474">
                <v:path arrowok="t"/>
              </v:shape>
            </v:group>
            <v:group style="position:absolute;left:1764;top:11315;width:2;height:3745" coordorigin="1764,11315" coordsize="2,3745">
              <v:shape style="position:absolute;left:1764;top:11315;width:2;height:3745" coordorigin="1764,11315" coordsize="0,3745" path="m1764,15060l1764,11315e" filled="f" stroked="t" strokeweight=".717973pt" strokecolor="#545454">
                <v:path arrowok="t"/>
              </v:shape>
            </v:group>
            <v:group style="position:absolute;left:378;top:11814;width:2;height:796" coordorigin="378,11814" coordsize="2,796">
              <v:shape style="position:absolute;left:378;top:11814;width:2;height:796" coordorigin="378,11814" coordsize="0,796" path="m378,12610l378,11814e" filled="f" stroked="t" strokeweight=".478649pt" strokecolor="#1C1C1C">
                <v:path arrowok="t"/>
              </v:shape>
            </v:group>
            <v:group style="position:absolute;left:1101;top:11842;width:2;height:1472" coordorigin="1101,11842" coordsize="2,1472">
              <v:shape style="position:absolute;left:1101;top:11842;width:2;height:1472" coordorigin="1101,11842" coordsize="0,1472" path="m1101,13314l1101,11842e" filled="f" stroked="t" strokeweight=".239324pt" strokecolor="#000000">
                <v:path arrowok="t"/>
              </v:shape>
            </v:group>
            <v:group style="position:absolute;left:2424;top:11814;width:2;height:796" coordorigin="2424,11814" coordsize="2,796">
              <v:shape style="position:absolute;left:2424;top:11814;width:2;height:796" coordorigin="2424,11814" coordsize="0,796" path="m2424,12610l2424,11814e" filled="f" stroked="t" strokeweight=".478649pt" strokecolor="#2F2F2F">
                <v:path arrowok="t"/>
              </v:shape>
            </v:group>
            <v:group style="position:absolute;left:7409;top:11842;width:2;height:3442" coordorigin="7409,11842" coordsize="2,3442">
              <v:shape style="position:absolute;left:7409;top:11842;width:2;height:3442" coordorigin="7409,11842" coordsize="0,3442" path="m7409,15285l7409,11842e" filled="f" stroked="t" strokeweight=".239324pt" strokecolor="#000000">
                <v:path arrowok="t"/>
              </v:shape>
            </v:group>
            <v:group style="position:absolute;left:11595;top:12044;width:2;height:379" coordorigin="11595,12044" coordsize="2,379">
              <v:shape style="position:absolute;left:11595;top:12044;width:2;height:379" coordorigin="11595,12044" coordsize="0,379" path="m11595,12423l11595,12044e" filled="f" stroked="t" strokeweight=".478649pt" strokecolor="#383838">
                <v:path arrowok="t"/>
              </v:shape>
            </v:group>
            <v:group style="position:absolute;left:11595;top:12365;width:2;height:245" coordorigin="11595,12365" coordsize="2,245">
              <v:shape style="position:absolute;left:11595;top:12365;width:2;height:245" coordorigin="11595,12365" coordsize="0,245" path="m11595,12610l11595,12365e" filled="f" stroked="t" strokeweight=".478649pt" strokecolor="#4F4F4F">
                <v:path arrowok="t"/>
              </v:shape>
            </v:group>
            <v:group style="position:absolute;left:378;top:12552;width:2;height:283" coordorigin="378,12552" coordsize="2,283">
              <v:shape style="position:absolute;left:378;top:12552;width:2;height:283" coordorigin="378,12552" coordsize="0,283" path="m378,12835l378,12552e" filled="f" stroked="t" strokeweight=".478649pt" strokecolor="#383838">
                <v:path arrowok="t"/>
              </v:shape>
            </v:group>
            <v:group style="position:absolute;left:373;top:13463;width:795;height:2" coordorigin="373,13463" coordsize="795,2">
              <v:shape style="position:absolute;left:373;top:13463;width:795;height:2" coordorigin="373,13463" coordsize="795,0" path="m373,13463l1168,13463e" filled="f" stroked="t" strokeweight=".957298pt" strokecolor="#676767">
                <v:path arrowok="t"/>
              </v:shape>
            </v:group>
            <v:group style="position:absolute;left:1101;top:13314;width:2;height:278" coordorigin="1101,13314" coordsize="2,278">
              <v:shape style="position:absolute;left:1101;top:13314;width:2;height:278" coordorigin="1101,13314" coordsize="0,278" path="m1101,13592l1101,13314e" filled="f" stroked="t" strokeweight=".239324pt" strokecolor="#646464">
                <v:path arrowok="t"/>
              </v:shape>
            </v:group>
            <v:group style="position:absolute;left:1072;top:13463;width:718;height:2" coordorigin="1072,13463" coordsize="718,2">
              <v:shape style="position:absolute;left:1072;top:13463;width:718;height:2" coordorigin="1072,13463" coordsize="718,0" path="m1072,13463l1790,13463e" filled="f" stroked="t" strokeweight=".478649pt" strokecolor="#4B4B4B">
                <v:path arrowok="t"/>
              </v:shape>
            </v:group>
            <v:group style="position:absolute;left:2209;top:13463;width:218;height:2" coordorigin="2209,13463" coordsize="218,2">
              <v:shape style="position:absolute;left:2209;top:13463;width:218;height:2" coordorigin="2209,13463" coordsize="218,0" path="m2209,13463l2427,13463e" filled="f" stroked="t" strokeweight=".478649pt" strokecolor="#383838">
                <v:path arrowok="t"/>
              </v:shape>
            </v:group>
            <v:group style="position:absolute;left:1718;top:13463;width:381;height:2" coordorigin="1718,13463" coordsize="381,2">
              <v:shape style="position:absolute;left:1718;top:13463;width:381;height:2" coordorigin="1718,13463" coordsize="381,0" path="m1718,13463l2100,13463e" filled="f" stroked="t" strokeweight=".478649pt" strokecolor="#383838">
                <v:path arrowok="t"/>
              </v:shape>
            </v:group>
            <v:group style="position:absolute;left:381;top:12777;width:2;height:1036" coordorigin="381,12777" coordsize="2,1036">
              <v:shape style="position:absolute;left:381;top:12777;width:2;height:1036" coordorigin="381,12777" coordsize="0,1036" path="m381,13813l381,12777e" filled="f" stroked="t" strokeweight=".957298pt" strokecolor="#6B6B6B">
                <v:path arrowok="t"/>
              </v:shape>
            </v:group>
            <v:group style="position:absolute;left:2422;top:13420;width:2;height:316" coordorigin="2422,13420" coordsize="2,316">
              <v:shape style="position:absolute;left:2422;top:13420;width:2;height:316" coordorigin="2422,13420" coordsize="0,316" path="m2422,13736l2422,13420e" filled="f" stroked="t" strokeweight="1.196622pt" strokecolor="#808080">
                <v:path arrowok="t"/>
              </v:shape>
            </v:group>
            <v:group style="position:absolute;left:1101;top:13592;width:2;height:2560" coordorigin="1101,13592" coordsize="2,2560">
              <v:shape style="position:absolute;left:1101;top:13592;width:2;height:2560" coordorigin="1101,13592" coordsize="0,2560" path="m1101,16153l1101,13592e" filled="f" stroked="t" strokeweight=".239324pt" strokecolor="#000000">
                <v:path arrowok="t"/>
              </v:shape>
            </v:group>
            <v:group style="position:absolute;left:378;top:13655;width:2;height:2522" coordorigin="378,13655" coordsize="2,2522">
              <v:shape style="position:absolute;left:378;top:13655;width:2;height:2522" coordorigin="378,13655" coordsize="0,2522" path="m378,16177l378,13655e" filled="f" stroked="t" strokeweight=".957298pt" strokecolor="#4F4F4F">
                <v:path arrowok="t"/>
              </v:shape>
            </v:group>
            <v:group style="position:absolute;left:383;top:13779;width:2;height:580" coordorigin="383,13779" coordsize="2,580">
              <v:shape style="position:absolute;left:383;top:13779;width:2;height:580" coordorigin="383,13779" coordsize="0,580" path="m383,14360l383,13779e" filled="f" stroked="t" strokeweight=".478649pt" strokecolor="#3B3B3B">
                <v:path arrowok="t"/>
              </v:shape>
            </v:group>
            <v:group style="position:absolute;left:2393;top:13808;width:2;height:1477" coordorigin="2393,13808" coordsize="2,1477">
              <v:shape style="position:absolute;left:2393;top:13808;width:2;height:1477" coordorigin="2393,13808" coordsize="0,1477" path="m2393,15285l2393,13808e" filled="f" stroked="t" strokeweight=".239324pt" strokecolor="#000000">
                <v:path arrowok="t"/>
              </v:shape>
            </v:group>
            <v:group style="position:absolute;left:11564;top:14034;width:2;height:1251" coordorigin="11564,14034" coordsize="2,1251">
              <v:shape style="position:absolute;left:11564;top:14034;width:2;height:1251" coordorigin="11564,14034" coordsize="0,1251" path="m11564,15285l11564,14034e" filled="f" stroked="t" strokeweight=".239324pt" strokecolor="#000000">
                <v:path arrowok="t"/>
              </v:shape>
            </v:group>
            <v:group style="position:absolute;left:385;top:14302;width:2;height:1875" coordorigin="385,14302" coordsize="2,1875">
              <v:shape style="position:absolute;left:385;top:14302;width:2;height:1875" coordorigin="385,14302" coordsize="0,1875" path="m385,16177l385,14302e" filled="f" stroked="t" strokeweight=".478649pt" strokecolor="#545454">
                <v:path arrowok="t"/>
              </v:shape>
            </v:group>
            <v:group style="position:absolute;left:1771;top:15002;width:2;height:312" coordorigin="1771,15002" coordsize="2,312">
              <v:shape style="position:absolute;left:1771;top:15002;width:2;height:312" coordorigin="1771,15002" coordsize="0,312" path="m1771,15314l1771,15002e" filled="f" stroked="t" strokeweight=".478649pt" strokecolor="#2F2F2F">
                <v:path arrowok="t"/>
              </v:shape>
            </v:group>
            <v:group style="position:absolute;left:383;top:16167;width:799;height:2" coordorigin="383,16167" coordsize="799,2">
              <v:shape style="position:absolute;left:383;top:16167;width:799;height:2" coordorigin="383,16167" coordsize="799,0" path="m383,16167l1182,16167e" filled="f" stroked="t" strokeweight=".957298pt" strokecolor="#6B6B6B">
                <v:path arrowok="t"/>
              </v:shape>
            </v:group>
            <v:group style="position:absolute;left:390;top:12773;width:2;height:3404" coordorigin="390,12773" coordsize="2,3404">
              <v:shape style="position:absolute;left:390;top:12773;width:2;height:3404" coordorigin="390,12773" coordsize="0,3404" path="m390,16177l390,12773e" filled="f" stroked="t" strokeweight=".717973pt" strokecolor="#5B5B5B">
                <v:path arrowok="t"/>
              </v:shape>
            </v:group>
            <v:group style="position:absolute;left:1072;top:16167;width:1355;height:2" coordorigin="1072,16167" coordsize="1355,2">
              <v:shape style="position:absolute;left:1072;top:16167;width:1355;height:2" coordorigin="1072,16167" coordsize="1355,0" path="m1072,16167l2427,16167e" filled="f" stroked="t" strokeweight=".478649pt" strokecolor="#4B4B4B">
                <v:path arrowok="t"/>
              </v:shape>
            </v:group>
            <v:group style="position:absolute;left:1776;top:13453;width:2;height:2718" coordorigin="1776,13453" coordsize="2,2718">
              <v:shape style="position:absolute;left:1776;top:13453;width:2;height:2718" coordorigin="1776,13453" coordsize="0,2718" path="m1776,16172l1776,13453e" filled="f" stroked="t" strokeweight=".717973pt" strokecolor="#545454">
                <v:path arrowok="t"/>
              </v:shape>
            </v:group>
            <v:group style="position:absolute;left:2393;top:15285;width:2;height:868" coordorigin="2393,15285" coordsize="2,868">
              <v:shape style="position:absolute;left:2393;top:15285;width:2;height:868" coordorigin="2393,15285" coordsize="0,868" path="m2393,16153l2393,15285e" filled="f" stroked="t" strokeweight=".239324pt" strokecolor="#838383">
                <v:path arrowok="t"/>
              </v:shape>
            </v:group>
            <v:group style="position:absolute;left:2298;top:16162;width:1560;height:2" coordorigin="2298,16162" coordsize="1560,2">
              <v:shape style="position:absolute;left:2298;top:16162;width:1560;height:2" coordorigin="2298,16162" coordsize="1560,0" path="m2298,16162l3858,16162e" filled="f" stroked="t" strokeweight=".957298pt" strokecolor="#676767">
                <v:path arrowok="t"/>
              </v:shape>
            </v:group>
            <v:group style="position:absolute;left:3800;top:16162;width:747;height:2" coordorigin="3800,16162" coordsize="747,2">
              <v:shape style="position:absolute;left:3800;top:16162;width:747;height:2" coordorigin="3800,16162" coordsize="747,0" path="m3800,16162l4547,16162e" filled="f" stroked="t" strokeweight=".478649pt" strokecolor="#484848">
                <v:path arrowok="t"/>
              </v:shape>
            </v:group>
            <v:group style="position:absolute;left:6438;top:16158;width:608;height:2" coordorigin="6438,16158" coordsize="608,2">
              <v:shape style="position:absolute;left:6438;top:16158;width:608;height:2" coordorigin="6438,16158" coordsize="608,0" path="m6438,16158l7046,16158e" filled="f" stroked="t" strokeweight=".478649pt" strokecolor="#545454">
                <v:path arrowok="t"/>
              </v:shape>
            </v:group>
            <v:group style="position:absolute;left:4490;top:16155;width:7132;height:2" coordorigin="4490,16155" coordsize="7132,2">
              <v:shape style="position:absolute;left:4490;top:16155;width:7132;height:2" coordorigin="4490,16155" coordsize="7132,0" path="m4490,16155l11622,16155e" filled="f" stroked="t" strokeweight=".717973pt" strokecolor="#646464">
                <v:path arrowok="t"/>
              </v:shape>
            </v:group>
            <v:group style="position:absolute;left:7409;top:15285;width:2;height:868" coordorigin="7409,15285" coordsize="2,868">
              <v:shape style="position:absolute;left:7409;top:15285;width:2;height:868" coordorigin="7409,15285" coordsize="0,868" path="m7409,16153l7409,15285e" filled="f" stroked="t" strokeweight=".239324pt" strokecolor="#646464">
                <v:path arrowok="t"/>
              </v:shape>
            </v:group>
            <v:group style="position:absolute;left:8845;top:16153;width:584;height:2" coordorigin="8845,16153" coordsize="584,2">
              <v:shape style="position:absolute;left:8845;top:16153;width:584;height:2" coordorigin="8845,16153" coordsize="584,0" path="m8845,16153l9429,16153e" filled="f" stroked="t" strokeweight=".478649pt" strokecolor="#484848">
                <v:path arrowok="t"/>
              </v:shape>
            </v:group>
            <v:group style="position:absolute;left:11564;top:15285;width:2;height:868" coordorigin="11564,15285" coordsize="2,868">
              <v:shape style="position:absolute;left:11564;top:15285;width:2;height:868" coordorigin="11564,15285" coordsize="0,868" path="m11564,16153l11564,15285e" filled="f" stroked="t" strokeweight=".239324pt" strokecolor="#676767">
                <v:path arrowok="t"/>
              </v:shape>
            </v:group>
            <v:group style="position:absolute;left:2100;top:13268;width:109;height:382" coordorigin="2100,13268" coordsize="109,382">
              <v:shape style="position:absolute;left:2100;top:13268;width:109;height:382" coordorigin="2100,13268" coordsize="109,382" path="m2100,13268l2209,13268,2209,13650,2100,13650,2100,13268e" filled="t" fillcolor="#EBEDED" stroked="f">
                <v:path arrowok="t"/>
                <v:fill/>
              </v:shape>
            </v:group>
            <v:group style="position:absolute;left:2449;top:13511;width:111;height:404" coordorigin="2449,13511" coordsize="111,404">
              <v:shape style="position:absolute;left:2449;top:13511;width:111;height:404" coordorigin="2449,13511" coordsize="111,404" path="m2449,13511l2559,13511,2559,13915,2449,13915,2449,13511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3"/>
          <w:szCs w:val="13"/>
          <w:color w:val="ACAEAE"/>
          <w:w w:val="78"/>
          <w:position w:val="5"/>
        </w:rPr>
        <w:t>.</w:t>
      </w:r>
      <w:r>
        <w:rPr>
          <w:rFonts w:ascii="Arial" w:hAnsi="Arial" w:cs="Arial" w:eastAsia="Arial"/>
          <w:sz w:val="13"/>
          <w:szCs w:val="13"/>
          <w:color w:val="ACAEAE"/>
          <w:spacing w:val="5"/>
          <w:w w:val="78"/>
          <w:position w:val="5"/>
        </w:rPr>
        <w:t>,</w:t>
      </w:r>
      <w:r>
        <w:rPr>
          <w:rFonts w:ascii="Arial" w:hAnsi="Arial" w:cs="Arial" w:eastAsia="Arial"/>
          <w:sz w:val="22"/>
          <w:szCs w:val="22"/>
          <w:color w:val="939595"/>
          <w:spacing w:val="0"/>
          <w:w w:val="143"/>
          <w:position w:val="5"/>
        </w:rPr>
        <w:t>.</w:t>
      </w:r>
      <w:r>
        <w:rPr>
          <w:rFonts w:ascii="Arial" w:hAnsi="Arial" w:cs="Arial" w:eastAsia="Arial"/>
          <w:sz w:val="22"/>
          <w:szCs w:val="22"/>
          <w:color w:val="939595"/>
          <w:spacing w:val="-20"/>
          <w:w w:val="143"/>
          <w:position w:val="5"/>
        </w:rPr>
        <w:t>.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86"/>
          <w:position w:val="5"/>
        </w:rPr>
        <w:t>.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0"/>
          <w:w w:val="94"/>
          <w:position w:val="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-29"/>
          <w:w w:val="93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8"/>
          <w:w w:val="261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0"/>
          <w:w w:val="87"/>
          <w:position w:val="1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ACAEAE"/>
          <w:spacing w:val="-20"/>
          <w:w w:val="84"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65"/>
          <w:position w:val="1"/>
        </w:rPr>
        <w:t>-.;</w:t>
      </w:r>
      <w:r>
        <w:rPr>
          <w:rFonts w:ascii="Arial" w:hAnsi="Arial" w:cs="Arial" w:eastAsia="Arial"/>
          <w:sz w:val="16"/>
          <w:szCs w:val="16"/>
          <w:color w:val="5D5D5D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6"/>
          <w:szCs w:val="16"/>
          <w:color w:val="444444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66"/>
          <w:position w:val="1"/>
        </w:rPr>
        <w:t>€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66"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5D5D5D"/>
          <w:spacing w:val="17"/>
          <w:w w:val="66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1"/>
        </w:rPr>
        <w:t>0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4004" w:right="7423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68396pt;margin-top:12.405661pt;width:38.284787pt;height:43.5pt;mso-position-horizontal-relative:page;mso-position-vertical-relative:paragraph;z-index:-1491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1F34A0"/>
                      <w:spacing w:val="0"/>
                      <w:w w:val="100"/>
                      <w:i/>
                      <w:position w:val="-1"/>
                    </w:rPr>
                    <w:t>-#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47C"/>
          <w:spacing w:val="0"/>
          <w:w w:val="124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20"/>
        <w:jc w:val="left"/>
        <w:tabs>
          <w:tab w:pos="2260" w:val="left"/>
          <w:tab w:pos="30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Courier New" w:hAnsi="Courier New" w:cs="Courier New" w:eastAsia="Courier New"/>
          <w:sz w:val="36"/>
          <w:szCs w:val="36"/>
          <w:color w:val="5D5D5D"/>
          <w:spacing w:val="0"/>
          <w:w w:val="75"/>
          <w:position w:val="6"/>
        </w:rPr>
        <w:t>A.</w:t>
      </w:r>
      <w:r>
        <w:rPr>
          <w:rFonts w:ascii="Courier New" w:hAnsi="Courier New" w:cs="Courier New" w:eastAsia="Courier New"/>
          <w:sz w:val="36"/>
          <w:szCs w:val="36"/>
          <w:color w:val="5D5D5D"/>
          <w:spacing w:val="0"/>
          <w:w w:val="100"/>
          <w:position w:val="6"/>
        </w:rPr>
        <w:tab/>
      </w:r>
      <w:r>
        <w:rPr>
          <w:rFonts w:ascii="Courier New" w:hAnsi="Courier New" w:cs="Courier New" w:eastAsia="Courier New"/>
          <w:sz w:val="36"/>
          <w:szCs w:val="36"/>
          <w:color w:val="5D5D5D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5D5D5D"/>
          <w:spacing w:val="-32"/>
          <w:w w:val="132"/>
          <w:b/>
          <w:bCs/>
          <w:position w:val="2"/>
        </w:rPr>
        <w:t>u</w:t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139"/>
          <w:b/>
          <w:bCs/>
          <w:position w:val="2"/>
        </w:rPr>
        <w:t>n</w:t>
      </w:r>
      <w:r>
        <w:rPr>
          <w:rFonts w:ascii="Arial" w:hAnsi="Arial" w:cs="Arial" w:eastAsia="Arial"/>
          <w:sz w:val="26"/>
          <w:szCs w:val="26"/>
          <w:color w:val="444444"/>
          <w:spacing w:val="-4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1"/>
          <w:b/>
          <w:bCs/>
          <w:position w:val="2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2" w:lineRule="auto"/>
        <w:ind w:left="5303" w:right="4527" w:firstLine="-30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KARACAOGLU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34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167091pt;margin-top:-16.032019pt;width:30.360001pt;height:46pt;mso-position-horizontal-relative:page;mso-position-vertical-relative:paragraph;z-index:-14915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BÜYÜK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HiR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529" w:right="-20"/>
        <w:jc w:val="left"/>
        <w:tabs>
          <w:tab w:pos="96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DAİ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8"/>
          <w:position w:val="1"/>
        </w:rPr>
        <w:t>.,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8"/>
          <w:position w:val="1"/>
        </w:rPr>
        <w:t>   </w:t>
      </w:r>
      <w:r>
        <w:rPr>
          <w:rFonts w:ascii="Arial" w:hAnsi="Arial" w:cs="Arial" w:eastAsia="Arial"/>
          <w:sz w:val="19"/>
          <w:szCs w:val="19"/>
          <w:color w:val="4D4D4D"/>
          <w:spacing w:val="11"/>
          <w:w w:val="7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E6060"/>
          <w:spacing w:val="0"/>
          <w:w w:val="130"/>
          <w:position w:val="-10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84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7"/>
          <w:w w:val="141"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4D4D4D"/>
          <w:spacing w:val="9"/>
          <w:w w:val="106"/>
          <w:position w:val="-2"/>
        </w:rPr>
        <w:t>Z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-2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546" w:right="3757"/>
        <w:jc w:val="center"/>
        <w:tabs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628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tabs>
          <w:tab w:pos="1460" w:val="left"/>
          <w:tab w:pos="2900" w:val="left"/>
          <w:tab w:pos="5260" w:val="left"/>
          <w:tab w:pos="7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IBil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19" w:right="-20"/>
        <w:jc w:val="left"/>
        <w:tabs>
          <w:tab w:pos="1460" w:val="left"/>
          <w:tab w:pos="290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04.0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2706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8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Santral-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69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Buca-iZ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2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Caddesı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no:52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Buca-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MfR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19" w:right="-20"/>
        <w:jc w:val="left"/>
        <w:tabs>
          <w:tab w:pos="1460" w:val="left"/>
          <w:tab w:pos="352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3" w:lineRule="exact"/>
        <w:ind w:left="119" w:right="-20"/>
        <w:jc w:val="left"/>
        <w:tabs>
          <w:tab w:pos="3360" w:val="left"/>
          <w:tab w:pos="6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78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2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9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78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4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4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2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7"/>
          <w:w w:val="72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9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3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556976pt;margin-top:.921953pt;width:3.67302pt;height:26pt;mso-position-horizontal-relative:page;mso-position-vertical-relative:paragraph;z-index:-1491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D4D4D"/>
          <w:w w:val="99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9"/>
          <w:w w:val="99"/>
          <w:u w:val="single" w:color="67676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-19"/>
          <w:w w:val="99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  <w:t>Bet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9"/>
          <w:w w:val="95"/>
          <w:u w:val="single" w:color="676767"/>
          <w:position w:val="-2"/>
        </w:rPr>
        <w:t>o</w:t>
      </w:r>
      <w:r>
        <w:rPr>
          <w:rFonts w:ascii="Arial" w:hAnsi="Arial" w:cs="Arial" w:eastAsia="Arial"/>
          <w:sz w:val="17"/>
          <w:szCs w:val="17"/>
          <w:color w:val="4D4D4D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3"/>
          <w:w w:val="95"/>
          <w:u w:val="single" w:color="676767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3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3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u w:val="single" w:color="676767"/>
          <w:position w:val="-2"/>
        </w:rPr>
        <w:t>rn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6"/>
          <w:w w:val="95"/>
          <w:u w:val="single" w:color="676767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-6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6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  <w:t>c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14"/>
          <w:w w:val="95"/>
          <w:u w:val="single" w:color="67676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4"/>
          <w:w w:val="100"/>
          <w:u w:val="single" w:color="676767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343434"/>
          <w:spacing w:val="4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4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676767"/>
          <w:position w:val="-2"/>
        </w:rPr>
        <w:t>u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5"/>
          <w:w w:val="100"/>
          <w:u w:val="single" w:color="676767"/>
          <w:position w:val="-2"/>
        </w:rPr>
        <w:t>g</w:t>
      </w:r>
      <w:r>
        <w:rPr>
          <w:rFonts w:ascii="Arial" w:hAnsi="Arial" w:cs="Arial" w:eastAsia="Arial"/>
          <w:sz w:val="17"/>
          <w:szCs w:val="17"/>
          <w:color w:val="4D4D4D"/>
          <w:spacing w:val="-15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5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676767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u w:val="single" w:color="676767"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343434"/>
          <w:spacing w:val="43"/>
          <w:w w:val="100"/>
          <w:u w:val="single" w:color="67676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0"/>
          <w:u w:val="single" w:color="676767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0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34"/>
          <w:w w:val="99"/>
          <w:u w:val="single" w:color="67676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-34"/>
          <w:w w:val="99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34"/>
          <w:w w:val="99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-9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  <w:t>ş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"/>
          <w:w w:val="95"/>
          <w:u w:val="single" w:color="676767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D4D4D"/>
          <w:spacing w:val="-1"/>
          <w:w w:val="95"/>
          <w:u w:val="single" w:color="676767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"/>
          <w:w w:val="95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-1"/>
          <w:w w:val="95"/>
          <w:position w:val="-2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position w:val="-2"/>
        </w:rPr>
        <w:t>p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95"/>
          <w:position w:val="-2"/>
        </w:rPr>
        <w:t>   </w:t>
      </w:r>
      <w:r>
        <w:rPr>
          <w:rFonts w:ascii="Arial" w:hAnsi="Arial" w:cs="Arial" w:eastAsia="Arial"/>
          <w:sz w:val="17"/>
          <w:szCs w:val="17"/>
          <w:color w:val="343434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99999"/>
          <w:spacing w:val="-12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2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20" w:lineRule="exact"/>
        <w:ind w:left="3392" w:right="-20"/>
        <w:jc w:val="left"/>
        <w:tabs>
          <w:tab w:pos="4180" w:val="left"/>
          <w:tab w:pos="4780" w:val="left"/>
          <w:tab w:pos="534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5"/>
          <w:szCs w:val="45"/>
          <w:color w:val="4D4D4D"/>
          <w:w w:val="99"/>
          <w:position w:val="1"/>
        </w:rPr>
      </w:r>
      <w:r>
        <w:rPr>
          <w:rFonts w:ascii="Arial" w:hAnsi="Arial" w:cs="Arial" w:eastAsia="Arial"/>
          <w:sz w:val="45"/>
          <w:szCs w:val="45"/>
          <w:color w:val="4D4D4D"/>
          <w:w w:val="99"/>
          <w:u w:val="single" w:color="5B5B5B"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4D4D4D"/>
          <w:w w:val="100"/>
          <w:u w:val="single" w:color="5B5B5B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4D4D4D"/>
          <w:w w:val="100"/>
          <w:u w:val="single" w:color="5B5B5B"/>
          <w:position w:val="1"/>
        </w:rPr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52"/>
          <w:u w:val="single" w:color="5B5B5B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4D4D4D"/>
          <w:spacing w:val="57"/>
          <w:w w:val="52"/>
          <w:u w:val="single" w:color="5B5B5B"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u w:val="single" w:color="5B5B5B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u w:val="single" w:color="5B5B5B"/>
          <w:position w:val="1"/>
        </w:rPr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u w:val="single" w:color="5B5B5B"/>
          <w:position w:val="1"/>
        </w:rPr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52"/>
          <w:u w:val="single" w:color="5B5B5B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52"/>
          <w:u w:val="single" w:color="5B5B5B"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5E6060"/>
          <w:spacing w:val="1"/>
          <w:w w:val="52"/>
          <w:u w:val="single" w:color="5B5B5B"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100"/>
          <w:u w:val="single" w:color="5B5B5B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100"/>
          <w:u w:val="single" w:color="5B5B5B"/>
          <w:position w:val="1"/>
        </w:rPr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100"/>
          <w:position w:val="1"/>
        </w:rPr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5E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8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16"/>
          <w:w w:val="100"/>
          <w:position w:val="8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6"/>
          <w:w w:val="127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5"/>
          <w:position w:val="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8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19" w:right="-20"/>
        <w:jc w:val="left"/>
        <w:tabs>
          <w:tab w:pos="188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6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0" w:after="0" w:line="226" w:lineRule="exact"/>
        <w:ind w:left="18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Er: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1"/>
        </w:rPr>
        <w:t>Yarni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-1"/>
        </w:rPr>
        <w:t>Kİ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895" w:right="-20"/>
        <w:jc w:val="left"/>
        <w:tabs>
          <w:tab w:pos="442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2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27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4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3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52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1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0:56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0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135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1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1"/>
        </w:rPr>
        <w:t>kt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424" w:right="45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8" w:lineRule="auto"/>
        <w:ind w:left="1904" w:right="4214" w:firstLine="2538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52" w:right="-20"/>
        <w:jc w:val="left"/>
        <w:tabs>
          <w:tab w:pos="1880" w:val="left"/>
          <w:tab w:pos="442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ı'ardımcı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01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işsc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8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rdı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9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3" w:lineRule="auto"/>
        <w:ind w:left="119" w:right="2760" w:firstLine="-19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398" w:right="39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45"/>
        </w:rPr>
        <w:t>::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4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ndti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söndüıücü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92" w:lineRule="exact"/>
        <w:ind w:left="101" w:right="-20"/>
        <w:jc w:val="left"/>
        <w:tabs>
          <w:tab w:pos="4420" w:val="left"/>
          <w:tab w:pos="632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288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3"/>
        </w:rPr>
        <w:t>ndllr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3"/>
          <w:position w:val="-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1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89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-4"/>
        </w:rPr>
        <w:t>IKöptı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5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2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3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83838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433" w:right="-20"/>
        <w:jc w:val="left"/>
        <w:tabs>
          <w:tab w:pos="6320" w:val="left"/>
          <w:tab w:pos="78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4D4D4D"/>
          <w:spacing w:val="-59"/>
          <w:w w:val="54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864" w:right="6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onund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rindeki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kap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olmaya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bınanı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7"/>
        </w:rPr>
        <w:t>öndür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1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5" w:right="514" w:firstLine="177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bınanı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katındakı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10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3"/>
          <w:w w:val="11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2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lmaya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dukkanda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kiml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iği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9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8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9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ktı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rılınıstı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101" w:right="-20"/>
        <w:jc w:val="left"/>
        <w:tabs>
          <w:tab w:pos="1880" w:val="left"/>
          <w:tab w:pos="6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5"/>
        </w:rPr>
        <w:t>ia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9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ı\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3" w:lineRule="auto"/>
        <w:ind w:left="101" w:right="9625" w:firstLine="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6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6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8" w:lineRule="exact"/>
        <w:ind w:left="119" w:right="-20"/>
        <w:jc w:val="left"/>
        <w:tabs>
          <w:tab w:pos="188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1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606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1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0"/>
        </w:rPr>
        <w:t>05.2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1"/>
          <w:position w:val="0"/>
        </w:rPr>
        <w:t>0</w:t>
      </w:r>
      <w:r>
        <w:rPr>
          <w:rFonts w:ascii="Arial" w:hAnsi="Arial" w:cs="Arial" w:eastAsia="Arial"/>
          <w:sz w:val="25"/>
          <w:szCs w:val="25"/>
          <w:color w:val="343434"/>
          <w:spacing w:val="-18"/>
          <w:w w:val="12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7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5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1"/>
          <w:position w:val="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9"/>
          <w:w w:val="149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  <w:position w:val="0"/>
        </w:rPr>
        <w:t>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760" w:right="-20"/>
        <w:jc w:val="left"/>
        <w:tabs>
          <w:tab w:pos="1260" w:val="left"/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1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700" w:right="0"/>
        </w:sectPr>
      </w:pPr>
      <w:rPr/>
    </w:p>
    <w:p>
      <w:pPr>
        <w:spacing w:before="0" w:after="0" w:line="228" w:lineRule="exact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4" w:lineRule="exact"/>
        <w:ind w:right="-20"/>
        <w:jc w:val="left"/>
        <w:tabs>
          <w:tab w:pos="2480" w:val="left"/>
          <w:tab w:pos="64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1"/>
          <w:b/>
          <w:bCs/>
          <w:position w:val="-4"/>
        </w:rPr>
        <w:t>1</w:t>
      </w:r>
      <w:r>
        <w:rPr>
          <w:rFonts w:ascii="Arial" w:hAnsi="Arial" w:cs="Arial" w:eastAsia="Arial"/>
          <w:sz w:val="27"/>
          <w:szCs w:val="27"/>
          <w:color w:val="343434"/>
          <w:spacing w:val="-3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50"/>
          <w:position w:val="-4"/>
        </w:rPr>
        <w:t>O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5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31"/>
          <w:w w:val="5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0"/>
          <w:position w:val="-4"/>
        </w:rPr>
        <w:t>MaYı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0"/>
          <w:position w:val="-4"/>
        </w:rPr>
        <w:t>s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12"/>
          <w:w w:val="5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7"/>
          <w:b/>
          <w:bCs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7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700" w:right="0"/>
          <w:cols w:num="2" w:equalWidth="0">
            <w:col w:w="525" w:space="1515"/>
            <w:col w:w="918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15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7"/>
          <w:position w:val="-3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  <w:position w:val="-3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87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2" w:lineRule="exact"/>
        <w:ind w:right="-86"/>
        <w:jc w:val="left"/>
        <w:tabs>
          <w:tab w:pos="7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A464D"/>
          <w:spacing w:val="0"/>
          <w:w w:val="100"/>
          <w:position w:val="-5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2A464D"/>
          <w:spacing w:val="-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46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A464D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232F87"/>
          <w:spacing w:val="0"/>
          <w:w w:val="185"/>
          <w:position w:val="3"/>
        </w:rPr>
        <w:t>XF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96"/>
          <w:position w:val="3"/>
        </w:rPr>
        <w:t>e</w:t>
      </w:r>
      <w:r>
        <w:rPr>
          <w:rFonts w:ascii="Arial" w:hAnsi="Arial" w:cs="Arial" w:eastAsia="Arial"/>
          <w:sz w:val="21"/>
          <w:szCs w:val="21"/>
          <w:color w:val="4D4D4D"/>
          <w:spacing w:val="-10"/>
          <w:w w:val="96"/>
          <w:position w:val="3"/>
        </w:rPr>
        <w:t>h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3"/>
          <w:position w:val="3"/>
        </w:rPr>
        <w:t>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90" w:right="19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D4D4D"/>
          <w:spacing w:val="38"/>
          <w:w w:val="8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8" w:lineRule="exact"/>
        <w:ind w:left="-35" w:right="15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4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700" w:right="0"/>
          <w:cols w:num="3" w:equalWidth="0">
            <w:col w:w="503" w:space="1839"/>
            <w:col w:w="1554" w:space="4233"/>
            <w:col w:w="3091"/>
          </w:cols>
        </w:sectPr>
      </w:pPr>
      <w:rPr/>
    </w:p>
    <w:p>
      <w:pPr>
        <w:spacing w:before="39" w:after="0" w:line="240" w:lineRule="auto"/>
        <w:ind w:left="15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ci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right="-71"/>
        <w:jc w:val="left"/>
        <w:tabs>
          <w:tab w:pos="7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A464D"/>
          <w:spacing w:val="0"/>
          <w:w w:val="100"/>
        </w:rPr>
        <w:t>3</w:t>
      </w:r>
      <w:r>
        <w:rPr>
          <w:rFonts w:ascii="Arial" w:hAnsi="Arial" w:cs="Arial" w:eastAsia="Arial"/>
          <w:sz w:val="21"/>
          <w:szCs w:val="21"/>
          <w:color w:val="2A464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A464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D4D4D"/>
          <w:spacing w:val="-4"/>
          <w:w w:val="100"/>
        </w:rPr>
        <w:t>a</w:t>
      </w:r>
      <w:r>
        <w:rPr>
          <w:rFonts w:ascii="Arial" w:hAnsi="Arial" w:cs="Arial" w:eastAsia="Arial"/>
          <w:sz w:val="21"/>
          <w:szCs w:val="21"/>
          <w:color w:val="2A464D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2A464D"/>
          <w:spacing w:val="3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A464D"/>
          <w:spacing w:val="0"/>
          <w:w w:val="10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27475"/>
          <w:spacing w:val="0"/>
          <w:w w:val="42"/>
          <w:i/>
        </w:rPr>
        <w:t>&lt;</w:t>
      </w:r>
      <w:r>
        <w:rPr>
          <w:rFonts w:ascii="Arial" w:hAnsi="Arial" w:cs="Arial" w:eastAsia="Arial"/>
          <w:sz w:val="14"/>
          <w:szCs w:val="14"/>
          <w:color w:val="727475"/>
          <w:spacing w:val="12"/>
          <w:w w:val="42"/>
          <w:i/>
        </w:rPr>
        <w:t> </w:t>
      </w:r>
      <w:r>
        <w:rPr>
          <w:rFonts w:ascii="Arial" w:hAnsi="Arial" w:cs="Arial" w:eastAsia="Arial"/>
          <w:sz w:val="14"/>
          <w:szCs w:val="14"/>
          <w:color w:val="646D95"/>
          <w:spacing w:val="0"/>
          <w:w w:val="194"/>
          <w:i/>
        </w:rPr>
        <w:t>A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69"/>
        </w:rPr>
        <w:t>Y.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6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3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7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76" w:right="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7"/>
          <w:w w:val="141"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4"/>
        </w:rPr>
        <w:t>tf.</w:t>
      </w:r>
      <w:r>
        <w:rPr>
          <w:rFonts w:ascii="Arial" w:hAnsi="Arial" w:cs="Arial" w:eastAsia="Arial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5" w:after="0" w:line="966" w:lineRule="exact"/>
        <w:ind w:left="268" w:right="-160"/>
        <w:jc w:val="left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4"/>
          <w:szCs w:val="84"/>
          <w:color w:val="384482"/>
          <w:spacing w:val="0"/>
          <w:w w:val="262"/>
          <w:position w:val="-1"/>
        </w:rPr>
        <w:t>Ab.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left"/>
        <w:tabs>
          <w:tab w:pos="1800" w:val="left"/>
          <w:tab w:pos="24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394958pt;margin-top:-17.659946pt;width:113.597225pt;height:23.5pt;mso-position-horizontal-relative:page;mso-position-vertical-relative:paragraph;z-index:-14913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800" w:val="left"/>
                      <w:tab w:pos="218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27475"/>
                      <w:spacing w:val="0"/>
                      <w:w w:val="229"/>
                    </w:rPr>
                    <w:t>ll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27475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2747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5E6060"/>
                      <w:spacing w:val="-45"/>
                      <w:w w:val="50"/>
                    </w:rPr>
                    <w:t>·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999999"/>
                      <w:spacing w:val="-172"/>
                      <w:w w:val="117"/>
                    </w:rPr>
                    <w:t>·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5E6060"/>
                      <w:spacing w:val="0"/>
                      <w:w w:val="49"/>
                    </w:rPr>
                    <w:t>"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5E6060"/>
                      <w:spacing w:val="-3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27475"/>
                      <w:spacing w:val="0"/>
                      <w:w w:val="100"/>
                    </w:rPr>
                    <w:t>1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27475"/>
                      <w:spacing w:val="-4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27475"/>
                      <w:spacing w:val="0"/>
                      <w:w w:val="100"/>
                    </w:rPr>
                    <w:t>r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2747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72747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999999"/>
                      <w:spacing w:val="0"/>
                      <w:w w:val="27"/>
                    </w:rPr>
                    <w:t>\.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727475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  <w:position w:val="-2"/>
        </w:rPr>
        <w:t>ye</w:t>
      </w:r>
      <w:r>
        <w:rPr>
          <w:rFonts w:ascii="Arial" w:hAnsi="Arial" w:cs="Arial" w:eastAsia="Arial"/>
          <w:sz w:val="17"/>
          <w:szCs w:val="17"/>
          <w:color w:val="727475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95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81"/>
          <w:position w:val="-2"/>
        </w:rPr>
        <w:t>ıjı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E6060"/>
          <w:spacing w:val="0"/>
          <w:w w:val="70"/>
          <w:position w:val="-2"/>
        </w:rPr>
        <w:t>'Me</w:t>
      </w:r>
      <w:r>
        <w:rPr>
          <w:rFonts w:ascii="Arial" w:hAnsi="Arial" w:cs="Arial" w:eastAsia="Arial"/>
          <w:sz w:val="17"/>
          <w:szCs w:val="17"/>
          <w:color w:val="5E60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5E6060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14"/>
          <w:position w:val="-2"/>
        </w:rPr>
        <w:t>c</w:t>
      </w:r>
      <w:r>
        <w:rPr>
          <w:rFonts w:ascii="Arial" w:hAnsi="Arial" w:cs="Arial" w:eastAsia="Arial"/>
          <w:sz w:val="17"/>
          <w:szCs w:val="17"/>
          <w:color w:val="4D4D4D"/>
          <w:spacing w:val="-25"/>
          <w:w w:val="114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14"/>
          <w:position w:val="-2"/>
        </w:rPr>
        <w:t>l</w:t>
      </w:r>
      <w:r>
        <w:rPr>
          <w:rFonts w:ascii="Arial" w:hAnsi="Arial" w:cs="Arial" w:eastAsia="Arial"/>
          <w:sz w:val="17"/>
          <w:szCs w:val="17"/>
          <w:color w:val="727475"/>
          <w:spacing w:val="-54"/>
          <w:w w:val="114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727475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54"/>
          <w:position w:val="-2"/>
        </w:rPr>
        <w:t>.-:;ı</w:t>
      </w:r>
      <w:r>
        <w:rPr>
          <w:rFonts w:ascii="Arial" w:hAnsi="Arial" w:cs="Arial" w:eastAsia="Arial"/>
          <w:sz w:val="19"/>
          <w:szCs w:val="19"/>
          <w:color w:val="838383"/>
          <w:spacing w:val="0"/>
          <w:w w:val="54"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838383"/>
          <w:spacing w:val="20"/>
          <w:w w:val="54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99999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560" w:right="-20"/>
        <w:jc w:val="left"/>
        <w:tabs>
          <w:tab w:pos="24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E6060"/>
          <w:spacing w:val="0"/>
          <w:w w:val="78"/>
          <w:position w:val="-10"/>
        </w:rPr>
        <w:t>ahal(</w:t>
      </w:r>
      <w:r>
        <w:rPr>
          <w:rFonts w:ascii="Arial" w:hAnsi="Arial" w:cs="Arial" w:eastAsia="Arial"/>
          <w:sz w:val="20"/>
          <w:szCs w:val="20"/>
          <w:color w:val="5E6060"/>
          <w:spacing w:val="0"/>
          <w:w w:val="78"/>
          <w:position w:val="-10"/>
        </w:rPr>
        <w:t>li'ŞubB</w:t>
      </w:r>
      <w:r>
        <w:rPr>
          <w:rFonts w:ascii="Arial" w:hAnsi="Arial" w:cs="Arial" w:eastAsia="Arial"/>
          <w:sz w:val="20"/>
          <w:szCs w:val="20"/>
          <w:color w:val="5E6060"/>
          <w:spacing w:val="16"/>
          <w:w w:val="78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5E6060"/>
          <w:spacing w:val="0"/>
          <w:w w:val="99"/>
          <w:position w:val="-10"/>
        </w:rPr>
        <w:t>Qğlfr</w:t>
      </w:r>
      <w:r>
        <w:rPr>
          <w:rFonts w:ascii="Arial" w:hAnsi="Arial" w:cs="Arial" w:eastAsia="Arial"/>
          <w:sz w:val="20"/>
          <w:szCs w:val="20"/>
          <w:color w:val="5E6060"/>
          <w:spacing w:val="5"/>
          <w:w w:val="99"/>
          <w:position w:val="-10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999999"/>
          <w:spacing w:val="-20"/>
          <w:w w:val="105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0"/>
          <w:w w:val="58"/>
          <w:i/>
          <w:position w:val="-10"/>
        </w:rPr>
        <w:t>!.</w:t>
      </w:r>
      <w:r>
        <w:rPr>
          <w:rFonts w:ascii="Times New Roman" w:hAnsi="Times New Roman" w:cs="Times New Roman" w:eastAsia="Times New Roman"/>
          <w:sz w:val="29"/>
          <w:szCs w:val="29"/>
          <w:color w:val="727475"/>
          <w:spacing w:val="-52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CACAC"/>
          <w:spacing w:val="0"/>
          <w:w w:val="60"/>
          <w:i/>
          <w:position w:val="-10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ACACAC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CACAC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100"/>
          <w:position w:val="-10"/>
        </w:rPr>
        <w:t>'</w:t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100"/>
          <w:position w:val="-10"/>
        </w:rPr>
        <w:t>0</w:t>
      </w:r>
      <w:r>
        <w:rPr>
          <w:rFonts w:ascii="Arial" w:hAnsi="Arial" w:cs="Arial" w:eastAsia="Arial"/>
          <w:sz w:val="19"/>
          <w:szCs w:val="19"/>
          <w:color w:val="5E6060"/>
          <w:spacing w:val="50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ACACAC"/>
          <w:spacing w:val="-37"/>
          <w:w w:val="98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63"/>
          <w:position w:val="-1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700" w:right="0"/>
          <w:cols w:num="4" w:equalWidth="0">
            <w:col w:w="480" w:space="1754"/>
            <w:col w:w="1465" w:space="767"/>
            <w:col w:w="1011" w:space="2215"/>
            <w:col w:w="3528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1" w:lineRule="atLeast"/>
        <w:ind w:left="24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67091pt;margin-top:1.289200pt;width:5.7038pt;height:10.0pt;mso-position-horizontal-relative:page;mso-position-vertical-relative:paragraph;z-index:-1491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79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D4D4D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32" w:lineRule="exact"/>
        <w:ind w:right="-236"/>
        <w:jc w:val="left"/>
        <w:tabs>
          <w:tab w:pos="1100" w:val="left"/>
          <w:tab w:pos="2020" w:val="left"/>
        </w:tabs>
        <w:rPr>
          <w:rFonts w:ascii="Arial" w:hAnsi="Arial" w:cs="Arial" w:eastAsia="Arial"/>
          <w:sz w:val="131"/>
          <w:szCs w:val="131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727475"/>
          <w:w w:val="78"/>
          <w:position w:val="-72"/>
        </w:rPr>
        <w:t>b</w:t>
      </w:r>
      <w:r>
        <w:rPr>
          <w:rFonts w:ascii="Arial" w:hAnsi="Arial" w:cs="Arial" w:eastAsia="Arial"/>
          <w:sz w:val="25"/>
          <w:szCs w:val="25"/>
          <w:color w:val="727475"/>
          <w:spacing w:val="-8"/>
          <w:w w:val="77"/>
          <w:position w:val="-72"/>
        </w:rPr>
        <w:t>A</w:t>
      </w:r>
      <w:r>
        <w:rPr>
          <w:rFonts w:ascii="Arial" w:hAnsi="Arial" w:cs="Arial" w:eastAsia="Arial"/>
          <w:sz w:val="25"/>
          <w:szCs w:val="25"/>
          <w:color w:val="384482"/>
          <w:spacing w:val="0"/>
          <w:w w:val="110"/>
          <w:position w:val="-72"/>
        </w:rPr>
        <w:t>L</w:t>
      </w:r>
      <w:r>
        <w:rPr>
          <w:rFonts w:ascii="Arial" w:hAnsi="Arial" w:cs="Arial" w:eastAsia="Arial"/>
          <w:sz w:val="25"/>
          <w:szCs w:val="25"/>
          <w:color w:val="384482"/>
          <w:spacing w:val="-8"/>
          <w:w w:val="110"/>
          <w:position w:val="-72"/>
        </w:rPr>
        <w:t>-</w:t>
      </w:r>
      <w:r>
        <w:rPr>
          <w:rFonts w:ascii="Arial" w:hAnsi="Arial" w:cs="Arial" w:eastAsia="Arial"/>
          <w:sz w:val="25"/>
          <w:szCs w:val="25"/>
          <w:color w:val="5E6060"/>
          <w:spacing w:val="0"/>
          <w:w w:val="194"/>
          <w:position w:val="-72"/>
        </w:rPr>
        <w:t>-</w:t>
      </w:r>
      <w:r>
        <w:rPr>
          <w:rFonts w:ascii="Arial" w:hAnsi="Arial" w:cs="Arial" w:eastAsia="Arial"/>
          <w:sz w:val="25"/>
          <w:szCs w:val="25"/>
          <w:color w:val="5E6060"/>
          <w:spacing w:val="0"/>
          <w:w w:val="100"/>
          <w:position w:val="-72"/>
        </w:rPr>
        <w:tab/>
      </w:r>
      <w:r>
        <w:rPr>
          <w:rFonts w:ascii="Arial" w:hAnsi="Arial" w:cs="Arial" w:eastAsia="Arial"/>
          <w:sz w:val="25"/>
          <w:szCs w:val="25"/>
          <w:color w:val="5E6060"/>
          <w:spacing w:val="0"/>
          <w:w w:val="100"/>
          <w:position w:val="-72"/>
        </w:rPr>
      </w:r>
      <w:r>
        <w:rPr>
          <w:rFonts w:ascii="Arial" w:hAnsi="Arial" w:cs="Arial" w:eastAsia="Arial"/>
          <w:sz w:val="25"/>
          <w:szCs w:val="25"/>
          <w:color w:val="384482"/>
          <w:spacing w:val="0"/>
          <w:w w:val="167"/>
          <w:position w:val="-72"/>
        </w:rPr>
        <w:t>•</w:t>
      </w:r>
      <w:r>
        <w:rPr>
          <w:rFonts w:ascii="Arial" w:hAnsi="Arial" w:cs="Arial" w:eastAsia="Arial"/>
          <w:sz w:val="25"/>
          <w:szCs w:val="25"/>
          <w:color w:val="384482"/>
          <w:spacing w:val="0"/>
          <w:w w:val="100"/>
          <w:position w:val="-72"/>
        </w:rPr>
        <w:tab/>
      </w:r>
      <w:r>
        <w:rPr>
          <w:rFonts w:ascii="Arial" w:hAnsi="Arial" w:cs="Arial" w:eastAsia="Arial"/>
          <w:sz w:val="25"/>
          <w:szCs w:val="25"/>
          <w:color w:val="384482"/>
          <w:spacing w:val="0"/>
          <w:w w:val="100"/>
          <w:position w:val="-72"/>
        </w:rPr>
      </w:r>
      <w:r>
        <w:rPr>
          <w:rFonts w:ascii="Arial" w:hAnsi="Arial" w:cs="Arial" w:eastAsia="Arial"/>
          <w:sz w:val="98"/>
          <w:szCs w:val="98"/>
          <w:color w:val="5E6060"/>
          <w:spacing w:val="0"/>
          <w:w w:val="102"/>
          <w:i/>
          <w:position w:val="-72"/>
        </w:rPr>
        <w:t>Il</w:t>
      </w:r>
      <w:r>
        <w:rPr>
          <w:rFonts w:ascii="Arial" w:hAnsi="Arial" w:cs="Arial" w:eastAsia="Arial"/>
          <w:sz w:val="98"/>
          <w:szCs w:val="98"/>
          <w:color w:val="5E6060"/>
          <w:spacing w:val="-112"/>
          <w:w w:val="103"/>
          <w:i/>
          <w:position w:val="-72"/>
        </w:rPr>
        <w:t>i</w:t>
      </w:r>
      <w:r>
        <w:rPr>
          <w:rFonts w:ascii="Arial" w:hAnsi="Arial" w:cs="Arial" w:eastAsia="Arial"/>
          <w:sz w:val="131"/>
          <w:szCs w:val="131"/>
          <w:color w:val="5E6060"/>
          <w:spacing w:val="0"/>
          <w:w w:val="113"/>
          <w:i/>
          <w:position w:val="-72"/>
        </w:rPr>
        <w:t>ili</w:t>
      </w:r>
      <w:r>
        <w:rPr>
          <w:rFonts w:ascii="Arial" w:hAnsi="Arial" w:cs="Arial" w:eastAsia="Arial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20"/>
        <w:jc w:val="left"/>
        <w:tabs>
          <w:tab w:pos="6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999999"/>
          <w:w w:val="51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999999"/>
          <w:spacing w:val="7"/>
          <w:w w:val="51"/>
          <w:position w:val="-4"/>
        </w:rPr>
        <w:t>ı</w:t>
      </w:r>
      <w:r>
        <w:rPr>
          <w:rFonts w:ascii="Arial" w:hAnsi="Arial" w:cs="Arial" w:eastAsia="Arial"/>
          <w:sz w:val="32"/>
          <w:szCs w:val="32"/>
          <w:color w:val="ACACAC"/>
          <w:spacing w:val="-17"/>
          <w:w w:val="87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727475"/>
          <w:spacing w:val="0"/>
          <w:w w:val="54"/>
          <w:position w:val="-4"/>
        </w:rPr>
        <w:t>..</w:t>
      </w:r>
      <w:r>
        <w:rPr>
          <w:rFonts w:ascii="Arial" w:hAnsi="Arial" w:cs="Arial" w:eastAsia="Arial"/>
          <w:sz w:val="32"/>
          <w:szCs w:val="32"/>
          <w:color w:val="72747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72747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0"/>
          <w:w w:val="259"/>
          <w:position w:val="-4"/>
        </w:rPr>
        <w:t>l·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-91"/>
          <w:w w:val="259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98"/>
          <w:position w:val="-4"/>
        </w:rPr>
        <w:t>"</w:t>
      </w:r>
      <w:r>
        <w:rPr>
          <w:rFonts w:ascii="Arial" w:hAnsi="Arial" w:cs="Arial" w:eastAsia="Arial"/>
          <w:sz w:val="24"/>
          <w:szCs w:val="24"/>
          <w:color w:val="ACACAC"/>
          <w:spacing w:val="-25"/>
          <w:w w:val="98"/>
          <w:position w:val="-4"/>
        </w:rPr>
        <w:t>"</w:t>
      </w:r>
      <w:r>
        <w:rPr>
          <w:rFonts w:ascii="Arial" w:hAnsi="Arial" w:cs="Arial" w:eastAsia="Arial"/>
          <w:sz w:val="24"/>
          <w:szCs w:val="24"/>
          <w:color w:val="5E6060"/>
          <w:spacing w:val="9"/>
          <w:w w:val="136"/>
          <w:position w:val="-4"/>
        </w:rPr>
        <w:t>'</w:t>
      </w:r>
      <w:r>
        <w:rPr>
          <w:rFonts w:ascii="Arial" w:hAnsi="Arial" w:cs="Arial" w:eastAsia="Arial"/>
          <w:sz w:val="24"/>
          <w:szCs w:val="24"/>
          <w:color w:val="999999"/>
          <w:spacing w:val="0"/>
          <w:w w:val="105"/>
          <w:position w:val="-4"/>
        </w:rPr>
        <w:t>\li.</w:t>
      </w:r>
      <w:r>
        <w:rPr>
          <w:rFonts w:ascii="Arial" w:hAnsi="Arial" w:cs="Arial" w:eastAsia="Arial"/>
          <w:sz w:val="24"/>
          <w:szCs w:val="24"/>
          <w:color w:val="999999"/>
          <w:spacing w:val="0"/>
          <w:w w:val="106"/>
          <w:position w:val="-4"/>
        </w:rPr>
        <w:t>l</w:t>
      </w:r>
      <w:r>
        <w:rPr>
          <w:rFonts w:ascii="Arial" w:hAnsi="Arial" w:cs="Arial" w:eastAsia="Arial"/>
          <w:sz w:val="24"/>
          <w:szCs w:val="24"/>
          <w:color w:val="999999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727475"/>
          <w:spacing w:val="0"/>
          <w:w w:val="163"/>
          <w:position w:val="-4"/>
        </w:rPr>
        <w:t>,</w:t>
      </w:r>
      <w:r>
        <w:rPr>
          <w:rFonts w:ascii="Arial" w:hAnsi="Arial" w:cs="Arial" w:eastAsia="Arial"/>
          <w:sz w:val="24"/>
          <w:szCs w:val="24"/>
          <w:color w:val="727475"/>
          <w:spacing w:val="0"/>
          <w:w w:val="164"/>
          <w:position w:val="-4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14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7.875977pt;margin-top:4.4199pt;width:11.431997pt;height:2.5pt;mso-position-horizontal-relative:page;mso-position-vertical-relative:paragraph;z-index:-14912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5E6060"/>
                      <w:spacing w:val="0"/>
                      <w:w w:val="100"/>
                      <w:b/>
                      <w:bCs/>
                    </w:rPr>
                    <w:t>1)-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5E6060"/>
                      <w:spacing w:val="0"/>
                      <w:w w:val="100"/>
                      <w:b/>
                      <w:bCs/>
                    </w:rPr>
                    <w:t>  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5E6060"/>
                      <w:spacing w:val="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727475"/>
                      <w:spacing w:val="-8"/>
                      <w:w w:val="353"/>
                    </w:rPr>
                    <w:t>,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ACACAC"/>
                      <w:spacing w:val="0"/>
                      <w:w w:val="114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56"/>
          <w:position w:val="-3"/>
        </w:rPr>
        <w:t>.,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56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FBFBF"/>
          <w:spacing w:val="14"/>
          <w:w w:val="56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106"/>
          <w:position w:val="-3"/>
        </w:rPr>
        <w:t>,</w:t>
      </w:r>
      <w:r>
        <w:rPr>
          <w:rFonts w:ascii="Arial" w:hAnsi="Arial" w:cs="Arial" w:eastAsia="Arial"/>
          <w:sz w:val="22"/>
          <w:szCs w:val="22"/>
          <w:color w:val="999999"/>
          <w:spacing w:val="0"/>
          <w:w w:val="53"/>
          <w:i/>
          <w:position w:val="-3"/>
        </w:rPr>
        <w:t>'i!'·</w:t>
      </w:r>
      <w:r>
        <w:rPr>
          <w:rFonts w:ascii="Arial" w:hAnsi="Arial" w:cs="Arial" w:eastAsia="Arial"/>
          <w:sz w:val="22"/>
          <w:szCs w:val="22"/>
          <w:color w:val="999999"/>
          <w:spacing w:val="-36"/>
          <w:w w:val="100"/>
          <w:i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54"/>
          <w:position w:val="4"/>
        </w:rPr>
        <w:t>-·</w:t>
      </w:r>
      <w:r>
        <w:rPr>
          <w:rFonts w:ascii="Arial" w:hAnsi="Arial" w:cs="Arial" w:eastAsia="Arial"/>
          <w:sz w:val="13"/>
          <w:szCs w:val="13"/>
          <w:color w:val="999999"/>
          <w:spacing w:val="-22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3"/>
          <w:w w:val="207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ACACAC"/>
          <w:spacing w:val="-12"/>
          <w:w w:val="77"/>
          <w:b/>
          <w:bCs/>
          <w:position w:val="-3"/>
        </w:rPr>
        <w:t>t</w:t>
      </w:r>
      <w:r>
        <w:rPr>
          <w:rFonts w:ascii="Arial" w:hAnsi="Arial" w:cs="Arial" w:eastAsia="Arial"/>
          <w:sz w:val="13"/>
          <w:szCs w:val="13"/>
          <w:color w:val="ACACAC"/>
          <w:spacing w:val="3"/>
          <w:w w:val="208"/>
          <w:position w:val="4"/>
        </w:rPr>
        <w:t>•</w:t>
      </w:r>
      <w:r>
        <w:rPr>
          <w:rFonts w:ascii="Arial" w:hAnsi="Arial" w:cs="Arial" w:eastAsia="Arial"/>
          <w:sz w:val="18"/>
          <w:szCs w:val="18"/>
          <w:color w:val="BFBFBF"/>
          <w:spacing w:val="-38"/>
          <w:w w:val="131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5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BFBFBF"/>
          <w:spacing w:val="-1"/>
          <w:w w:val="5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55"/>
          <w:position w:val="-3"/>
        </w:rPr>
        <w:t>..</w:t>
      </w:r>
      <w:r>
        <w:rPr>
          <w:rFonts w:ascii="Arial" w:hAnsi="Arial" w:cs="Arial" w:eastAsia="Arial"/>
          <w:sz w:val="18"/>
          <w:szCs w:val="18"/>
          <w:color w:val="BFBFBF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-12"/>
          <w:w w:val="162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65"/>
          <w:b/>
          <w:bCs/>
          <w:i/>
          <w:position w:val="-3"/>
        </w:rPr>
        <w:t>:::·ı"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16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66"/>
          <w:b/>
          <w:bCs/>
          <w:i/>
          <w:position w:val="-3"/>
        </w:rPr>
        <w:t>,...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37"/>
          <w:w w:val="66"/>
          <w:b/>
          <w:bCs/>
          <w:i/>
          <w:position w:val="-3"/>
        </w:rPr>
        <w:t>,</w:t>
      </w:r>
      <w:r>
        <w:rPr>
          <w:rFonts w:ascii="Arial" w:hAnsi="Arial" w:cs="Arial" w:eastAsia="Arial"/>
          <w:sz w:val="13"/>
          <w:szCs w:val="13"/>
          <w:color w:val="838383"/>
          <w:spacing w:val="0"/>
          <w:w w:val="110"/>
          <w:position w:val="4"/>
        </w:rPr>
        <w:t>J</w:t>
      </w:r>
      <w:r>
        <w:rPr>
          <w:rFonts w:ascii="Arial" w:hAnsi="Arial" w:cs="Arial" w:eastAsia="Arial"/>
          <w:sz w:val="13"/>
          <w:szCs w:val="13"/>
          <w:color w:val="838383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838383"/>
          <w:spacing w:val="-6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00"/>
          <w:position w:val="4"/>
        </w:rPr>
        <w:t>•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13"/>
          <w:szCs w:val="13"/>
          <w:color w:val="999999"/>
          <w:spacing w:val="30"/>
          <w:w w:val="100"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838383"/>
          <w:spacing w:val="0"/>
          <w:w w:val="504"/>
          <w:position w:val="4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6" w:lineRule="atLeast"/>
        <w:ind w:left="88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ACACAC"/>
          <w:spacing w:val="0"/>
          <w:w w:val="54"/>
          <w:b/>
          <w:bCs/>
          <w:i/>
        </w:rPr>
        <w:t>'ı:.:·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54"/>
          <w:b/>
          <w:bCs/>
          <w:i/>
        </w:rPr>
        <w:t>"</w:t>
      </w:r>
      <w:r>
        <w:rPr>
          <w:rFonts w:ascii="Arial" w:hAnsi="Arial" w:cs="Arial" w:eastAsia="Arial"/>
          <w:sz w:val="19"/>
          <w:szCs w:val="19"/>
          <w:color w:val="ACACAC"/>
          <w:spacing w:val="3"/>
          <w:w w:val="54"/>
          <w:b/>
          <w:bCs/>
          <w:i/>
        </w:rPr>
        <w:t> </w:t>
      </w:r>
      <w:r>
        <w:rPr>
          <w:rFonts w:ascii="Arial" w:hAnsi="Arial" w:cs="Arial" w:eastAsia="Arial"/>
          <w:sz w:val="19"/>
          <w:szCs w:val="19"/>
          <w:color w:val="999999"/>
          <w:spacing w:val="-4"/>
          <w:w w:val="54"/>
          <w:b/>
          <w:bCs/>
          <w:i/>
        </w:rPr>
        <w:t>.</w:t>
      </w:r>
      <w:r>
        <w:rPr>
          <w:rFonts w:ascii="Arial" w:hAnsi="Arial" w:cs="Arial" w:eastAsia="Arial"/>
          <w:sz w:val="19"/>
          <w:szCs w:val="19"/>
          <w:color w:val="727475"/>
          <w:spacing w:val="-23"/>
          <w:w w:val="54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99999"/>
          <w:spacing w:val="0"/>
          <w:w w:val="54"/>
          <w:b/>
          <w:bCs/>
          <w:i/>
        </w:rPr>
        <w:t>-;1</w:t>
      </w:r>
      <w:r>
        <w:rPr>
          <w:rFonts w:ascii="Times New Roman" w:hAnsi="Times New Roman" w:cs="Times New Roman" w:eastAsia="Times New Roman"/>
          <w:sz w:val="12"/>
          <w:szCs w:val="12"/>
          <w:color w:val="999999"/>
          <w:spacing w:val="0"/>
          <w:w w:val="54"/>
          <w:b/>
          <w:bCs/>
          <w:i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999999"/>
          <w:spacing w:val="13"/>
          <w:w w:val="5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0"/>
          <w:w w:val="186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0"/>
          <w:w w:val="76"/>
          <w:b/>
          <w:bCs/>
          <w:i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1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38383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5"/>
          <w:w w:val="100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83838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83838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838383"/>
          <w:spacing w:val="2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27475"/>
          <w:spacing w:val="0"/>
          <w:w w:val="54"/>
          <w:b/>
          <w:bCs/>
          <w:i/>
        </w:rPr>
        <w:t>J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700" w:right="0"/>
          <w:cols w:num="3" w:equalWidth="0">
            <w:col w:w="489" w:space="1956"/>
            <w:col w:w="3623" w:space="2541"/>
            <w:col w:w="2611"/>
          </w:cols>
        </w:sectPr>
      </w:pPr>
      <w:rPr/>
    </w:p>
    <w:p>
      <w:pPr>
        <w:spacing w:before="0" w:after="0" w:line="346" w:lineRule="atLeast"/>
        <w:ind w:right="186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68"/>
          <w:b/>
          <w:bCs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68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68"/>
          <w:b/>
          <w:bCs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9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383"/>
          <w:spacing w:val="0"/>
          <w:w w:val="63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38383"/>
          <w:spacing w:val="-8"/>
          <w:w w:val="63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0"/>
          <w:w w:val="121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10"/>
          <w:w w:val="5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7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69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99999"/>
          <w:spacing w:val="0"/>
          <w:w w:val="10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5" w:lineRule="exact"/>
        <w:ind w:right="922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38383"/>
          <w:w w:val="101"/>
          <w:position w:val="1"/>
        </w:rPr>
        <w:t>[</w:t>
      </w:r>
      <w:r>
        <w:rPr>
          <w:rFonts w:ascii="Times New Roman" w:hAnsi="Times New Roman" w:cs="Times New Roman" w:eastAsia="Times New Roman"/>
          <w:sz w:val="11"/>
          <w:szCs w:val="11"/>
          <w:color w:val="838383"/>
          <w:spacing w:val="1"/>
          <w:w w:val="101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73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56"/>
          <w:position w:val="1"/>
        </w:rPr>
        <w:t>.#,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56"/>
          <w:position w:val="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19"/>
          <w:w w:val="156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-16"/>
          <w:w w:val="205"/>
          <w:position w:val="1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227"/>
          <w:position w:val="1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05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59"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0"/>
          <w:w w:val="159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38"/>
          <w:w w:val="159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475"/>
          <w:spacing w:val="0"/>
          <w:w w:val="121"/>
          <w:position w:val="1"/>
        </w:rPr>
        <w:t>("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802"/>
        <w:jc w:val="right"/>
        <w:tabs>
          <w:tab w:pos="240" w:val="left"/>
          <w:tab w:pos="1120" w:val="left"/>
          <w:tab w:pos="13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ACACAC"/>
          <w:w w:val="29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CACAC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ACACAC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-4"/>
          <w:w w:val="177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5"/>
          <w:szCs w:val="5"/>
          <w:color w:val="BFBFBF"/>
          <w:spacing w:val="0"/>
          <w:w w:val="249"/>
          <w:b/>
          <w:bCs/>
          <w:i/>
        </w:rPr>
        <w:t>,,</w:t>
      </w:r>
      <w:r>
        <w:rPr>
          <w:rFonts w:ascii="Times New Roman" w:hAnsi="Times New Roman" w:cs="Times New Roman" w:eastAsia="Times New Roman"/>
          <w:sz w:val="5"/>
          <w:szCs w:val="5"/>
          <w:color w:val="BFBFBF"/>
          <w:spacing w:val="0"/>
          <w:w w:val="100"/>
          <w:b/>
          <w:bCs/>
          <w:i/>
        </w:rPr>
        <w:t>              </w:t>
      </w:r>
      <w:r>
        <w:rPr>
          <w:rFonts w:ascii="Times New Roman" w:hAnsi="Times New Roman" w:cs="Times New Roman" w:eastAsia="Times New Roman"/>
          <w:sz w:val="5"/>
          <w:szCs w:val="5"/>
          <w:color w:val="BFBFBF"/>
          <w:spacing w:val="0"/>
          <w:w w:val="182"/>
          <w:b/>
          <w:bCs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BFBFBF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0"/>
          <w:w w:val="204"/>
          <w:b/>
          <w:bCs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0"/>
          <w:w w:val="204"/>
          <w:b/>
          <w:bCs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3"/>
          <w:w w:val="204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999999"/>
          <w:spacing w:val="0"/>
          <w:w w:val="174"/>
          <w:b/>
          <w:bCs/>
        </w:rPr>
        <w:t>rı.</w:t>
      </w:r>
      <w:r>
        <w:rPr>
          <w:rFonts w:ascii="Arial" w:hAnsi="Arial" w:cs="Arial" w:eastAsia="Arial"/>
          <w:sz w:val="11"/>
          <w:szCs w:val="11"/>
          <w:color w:val="99999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999999"/>
          <w:spacing w:val="0"/>
          <w:w w:val="93"/>
          <w:b/>
          <w:bCs/>
        </w:rPr>
        <w:t>.</w:t>
      </w:r>
      <w:r>
        <w:rPr>
          <w:rFonts w:ascii="Arial" w:hAnsi="Arial" w:cs="Arial" w:eastAsia="Arial"/>
          <w:sz w:val="11"/>
          <w:szCs w:val="11"/>
          <w:color w:val="99999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999999"/>
          <w:spacing w:val="0"/>
          <w:w w:val="100"/>
          <w:b/>
          <w:bCs/>
        </w:rPr>
      </w:r>
      <w:r>
        <w:rPr>
          <w:rFonts w:ascii="Arial" w:hAnsi="Arial" w:cs="Arial" w:eastAsia="Arial"/>
          <w:sz w:val="8"/>
          <w:szCs w:val="8"/>
          <w:color w:val="999999"/>
          <w:spacing w:val="0"/>
          <w:w w:val="120"/>
          <w:b/>
          <w:bCs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7" w:after="0" w:line="70" w:lineRule="exact"/>
        <w:ind w:right="1126"/>
        <w:jc w:val="right"/>
        <w:tabs>
          <w:tab w:pos="600" w:val="left"/>
          <w:tab w:pos="9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CACAC"/>
          <w:spacing w:val="0"/>
          <w:w w:val="100"/>
          <w:position w:val="-7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CACAC"/>
          <w:spacing w:val="4"/>
          <w:w w:val="136"/>
          <w:b/>
          <w:bCs/>
          <w:position w:val="-7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99999"/>
          <w:spacing w:val="0"/>
          <w:w w:val="136"/>
          <w:b/>
          <w:bCs/>
          <w:position w:val="-7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999999"/>
          <w:spacing w:val="19"/>
          <w:w w:val="136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42"/>
          <w:b/>
          <w:bCs/>
          <w:position w:val="-7"/>
        </w:rPr>
        <w:t>4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6"/>
          <w:w w:val="42"/>
          <w:b/>
          <w:bCs/>
          <w:position w:val="-7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0"/>
          <w:w w:val="140"/>
          <w:b/>
          <w:bCs/>
          <w:position w:val="-7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-24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75"/>
          <w:position w:val="-7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34"/>
          <w:position w:val="-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00"/>
          <w:position w:val="-7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2"/>
          <w:w w:val="100"/>
          <w:position w:val="-7"/>
        </w:rPr>
        <w:t> </w:t>
      </w:r>
      <w:r>
        <w:rPr>
          <w:rFonts w:ascii="Arial" w:hAnsi="Arial" w:cs="Arial" w:eastAsia="Arial"/>
          <w:sz w:val="9"/>
          <w:szCs w:val="9"/>
          <w:color w:val="999999"/>
          <w:spacing w:val="0"/>
          <w:w w:val="237"/>
          <w:position w:val="-7"/>
        </w:rPr>
        <w:t>ı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700" w:right="0"/>
        </w:sectPr>
      </w:pPr>
      <w:rPr/>
    </w:p>
    <w:p>
      <w:pPr>
        <w:spacing w:before="0" w:after="0" w:line="261" w:lineRule="exact"/>
        <w:ind w:left="2300" w:right="-82"/>
        <w:jc w:val="left"/>
        <w:tabs>
          <w:tab w:pos="3000" w:val="left"/>
          <w:tab w:pos="3620" w:val="left"/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212662pt;margin-top:-1.473996pt;width:80.742652pt;height:34pt;mso-position-horizontal-relative:page;mso-position-vertical-relative:paragraph;z-index:-14911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27475"/>
                      <w:spacing w:val="10"/>
                      <w:w w:val="36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D4D4D"/>
                      <w:spacing w:val="0"/>
                      <w:w w:val="5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D4D4D"/>
                      <w:spacing w:val="-1"/>
                      <w:w w:val="5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27475"/>
                      <w:spacing w:val="4"/>
                      <w:w w:val="6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D4D4D"/>
                      <w:spacing w:val="-69"/>
                      <w:w w:val="36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84482"/>
                      <w:spacing w:val="0"/>
                      <w:w w:val="73"/>
                    </w:rPr>
                    <w:t>{e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84482"/>
                      <w:spacing w:val="-60"/>
                      <w:w w:val="7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E6060"/>
                      <w:spacing w:val="-12"/>
                      <w:w w:val="45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32F87"/>
                      <w:spacing w:val="0"/>
                      <w:w w:val="14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32F87"/>
                      <w:spacing w:val="-17"/>
                      <w:w w:val="14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232F87"/>
                      <w:spacing w:val="0"/>
                      <w:w w:val="40"/>
                      <w:i/>
                    </w:rPr>
                    <w:t>i:r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232F87"/>
                      <w:spacing w:val="3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E6060"/>
                      <w:spacing w:val="0"/>
                      <w:w w:val="5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727475"/>
          <w:spacing w:val="0"/>
          <w:w w:val="83"/>
          <w:position w:val="1"/>
        </w:rPr>
        <w:t>A</w:t>
      </w:r>
      <w:r>
        <w:rPr>
          <w:rFonts w:ascii="Arial" w:hAnsi="Arial" w:cs="Arial" w:eastAsia="Arial"/>
          <w:sz w:val="25"/>
          <w:szCs w:val="25"/>
          <w:color w:val="72747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727475"/>
          <w:spacing w:val="0"/>
          <w:w w:val="151"/>
          <w:position w:val="1"/>
        </w:rPr>
        <w:t>·</w:t>
      </w:r>
      <w:r>
        <w:rPr>
          <w:rFonts w:ascii="Arial" w:hAnsi="Arial" w:cs="Arial" w:eastAsia="Arial"/>
          <w:sz w:val="25"/>
          <w:szCs w:val="25"/>
          <w:color w:val="72747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727475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32F87"/>
          <w:spacing w:val="7"/>
          <w:w w:val="41"/>
          <w:position w:val="1"/>
        </w:rPr>
        <w:t>1</w:t>
      </w:r>
      <w:r>
        <w:rPr>
          <w:rFonts w:ascii="Arial" w:hAnsi="Arial" w:cs="Arial" w:eastAsia="Arial"/>
          <w:sz w:val="26"/>
          <w:szCs w:val="26"/>
          <w:color w:val="2D3B64"/>
          <w:spacing w:val="0"/>
          <w:w w:val="68"/>
          <w:position w:val="1"/>
        </w:rPr>
        <w:t>a</w:t>
      </w:r>
      <w:r>
        <w:rPr>
          <w:rFonts w:ascii="Arial" w:hAnsi="Arial" w:cs="Arial" w:eastAsia="Arial"/>
          <w:sz w:val="26"/>
          <w:szCs w:val="26"/>
          <w:color w:val="2D3B6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D3B64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5E6060"/>
          <w:spacing w:val="0"/>
          <w:w w:val="73"/>
          <w:b/>
          <w:bCs/>
          <w:position w:val="1"/>
        </w:rPr>
        <w:t>PÇU</w:t>
      </w:r>
      <w:r>
        <w:rPr>
          <w:rFonts w:ascii="Arial" w:hAnsi="Arial" w:cs="Arial" w:eastAsia="Arial"/>
          <w:sz w:val="27"/>
          <w:szCs w:val="27"/>
          <w:color w:val="5E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5E6060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2" w:after="0" w:line="272" w:lineRule="atLeast"/>
        <w:ind w:right="699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E6060"/>
          <w:w w:val="74"/>
        </w:rPr>
        <w:t>Amir</w:t>
      </w:r>
      <w:r>
        <w:rPr>
          <w:rFonts w:ascii="Times New Roman" w:hAnsi="Times New Roman" w:cs="Times New Roman" w:eastAsia="Times New Roman"/>
          <w:sz w:val="24"/>
          <w:szCs w:val="24"/>
          <w:color w:val="5E6060"/>
          <w:spacing w:val="-1"/>
          <w:w w:val="7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32F87"/>
          <w:spacing w:val="0"/>
          <w:w w:val="305"/>
          <w:i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1" w:lineRule="exact"/>
        <w:ind w:right="-86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ACACAC"/>
          <w:w w:val="52"/>
          <w:position w:val="-19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12"/>
          <w:w w:val="52"/>
          <w:position w:val="-1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-17"/>
          <w:w w:val="45"/>
          <w:position w:val="-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32"/>
          <w:w w:val="52"/>
          <w:position w:val="-1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2"/>
          <w:w w:val="45"/>
          <w:position w:val="-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2"/>
          <w:w w:val="52"/>
          <w:position w:val="-19"/>
        </w:rPr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52"/>
          <w:emboss/>
          <w:position w:val="-1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52"/>
          <w:emboss/>
          <w:position w:val="-19"/>
        </w:rPr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52"/>
          <w:position w:val="-19"/>
        </w:rPr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52"/>
          <w:position w:val="-19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0"/>
          <w:w w:val="443"/>
          <w:position w:val="-7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-98"/>
          <w:w w:val="443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46"/>
          <w:b/>
          <w:bCs/>
          <w:position w:val="-7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46"/>
          <w:b/>
          <w:bCs/>
          <w:position w:val="-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46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16"/>
          <w:w w:val="46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64"/>
          <w:position w:val="-7"/>
        </w:rPr>
        <w:t>,,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64"/>
          <w:position w:val="-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23"/>
          <w:w w:val="64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0"/>
          <w:w w:val="64"/>
          <w:position w:val="-7"/>
        </w:rPr>
        <w:t>,,...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700" w:right="0"/>
          <w:cols w:num="3" w:equalWidth="0">
            <w:col w:w="5335" w:space="3849"/>
            <w:col w:w="228" w:space="144"/>
            <w:col w:w="1664"/>
          </w:cols>
        </w:sectPr>
      </w:pPr>
      <w:rPr/>
    </w:p>
    <w:p>
      <w:pPr>
        <w:spacing w:before="0" w:after="0" w:line="252" w:lineRule="atLeast"/>
        <w:ind w:right="1188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38.965824pt;margin-top:37.678024pt;width:530.924062pt;height:789.37806pt;mso-position-horizontal-relative:page;mso-position-vertical-relative:page;z-index:-14916" coordorigin="779,754" coordsize="10618,15788">
            <v:group style="position:absolute;left:791;top:775;width:1818;height:2" coordorigin="791,775" coordsize="1818,2">
              <v:shape style="position:absolute;left:791;top:775;width:1818;height:2" coordorigin="791,775" coordsize="1818,0" path="m791,775l2609,775e" filled="f" stroked="t" strokeweight=".706329pt" strokecolor="#777777">
                <v:path arrowok="t"/>
              </v:shape>
            </v:group>
            <v:group style="position:absolute;left:801;top:761;width:2;height:5324" coordorigin="801,761" coordsize="2,5324">
              <v:shape style="position:absolute;left:801;top:761;width:2;height:5324" coordorigin="801,761" coordsize="0,5324" path="m801,6085l801,761e" filled="f" stroked="t" strokeweight=".706329pt" strokecolor="#646464">
                <v:path arrowok="t"/>
              </v:shape>
            </v:group>
            <v:group style="position:absolute;left:2585;top:765;width:2;height:727" coordorigin="2585,765" coordsize="2,727">
              <v:shape style="position:absolute;left:2585;top:765;width:2;height:727" coordorigin="2585,765" coordsize="0,727" path="m2585,1493l2585,765e" filled="f" stroked="t" strokeweight=".706329pt" strokecolor="#909090">
                <v:path arrowok="t"/>
              </v:shape>
            </v:group>
            <v:group style="position:absolute;left:3979;top:775;width:141;height:2" coordorigin="3979,775" coordsize="141,2">
              <v:shape style="position:absolute;left:3979;top:775;width:141;height:2" coordorigin="3979,775" coordsize="141,0" path="m3979,775l4120,775e" filled="f" stroked="t" strokeweight=".470886pt" strokecolor="#383838">
                <v:path arrowok="t"/>
              </v:shape>
            </v:group>
            <v:group style="position:absolute;left:2100;top:773;width:9267;height:2" coordorigin="2100,773" coordsize="9267,2">
              <v:shape style="position:absolute;left:2100;top:773;width:9267;height:2" coordorigin="2100,773" coordsize="9267,0" path="m2100,773l11367,773e" filled="f" stroked="t" strokeweight=".706329pt" strokecolor="#5B5B5B">
                <v:path arrowok="t"/>
              </v:shape>
            </v:group>
            <v:group style="position:absolute;left:9079;top:770;width:264;height:2" coordorigin="9079,770" coordsize="264,2">
              <v:shape style="position:absolute;left:9079;top:770;width:264;height:2" coordorigin="9079,770" coordsize="264,0" path="m9079,770l9342,770e" filled="f" stroked="t" strokeweight=".470886pt" strokecolor="#484848">
                <v:path arrowok="t"/>
              </v:shape>
            </v:group>
            <v:group style="position:absolute;left:9316;top:765;width:2;height:1531" coordorigin="9316,765" coordsize="2,1531">
              <v:shape style="position:absolute;left:9316;top:765;width:2;height:1531" coordorigin="9316,765" coordsize="0,1531" path="m9316,2296l9316,765e" filled="f" stroked="t" strokeweight=".706329pt" strokecolor="#575757">
                <v:path arrowok="t"/>
              </v:shape>
            </v:group>
            <v:group style="position:absolute;left:11365;top:765;width:2;height:1787" coordorigin="11365,765" coordsize="2,1787">
              <v:shape style="position:absolute;left:11365;top:765;width:2;height:1787" coordorigin="11365,765" coordsize="0,1787" path="m11365,2553l11365,765e" filled="f" stroked="t" strokeweight=".706329pt" strokecolor="#5B5B5B">
                <v:path arrowok="t"/>
              </v:shape>
            </v:group>
            <v:group style="position:absolute;left:796;top:1255;width:2;height:238" coordorigin="796,1255" coordsize="2,238">
              <v:shape style="position:absolute;left:796;top:1255;width:2;height:238" coordorigin="796,1255" coordsize="0,238" path="m796,1493l796,1255e" filled="f" stroked="t" strokeweight=".470886pt" strokecolor="#A0A0A0">
                <v:path arrowok="t"/>
              </v:shape>
            </v:group>
            <v:group style="position:absolute;left:2585;top:1436;width:2;height:185" coordorigin="2585,1436" coordsize="2,185">
              <v:shape style="position:absolute;left:2585;top:1436;width:2;height:185" coordorigin="2585,1436" coordsize="0,185" path="m2585,1621l2585,1436e" filled="f" stroked="t" strokeweight=".470886pt" strokecolor="#838383">
                <v:path arrowok="t"/>
              </v:shape>
            </v:group>
            <v:group style="position:absolute;left:798;top:856;width:2;height:1051" coordorigin="798,856" coordsize="2,1051">
              <v:shape style="position:absolute;left:798;top:856;width:2;height:1051" coordorigin="798,856" coordsize="0,1051" path="m798,1906l798,856e" filled="f" stroked="t" strokeweight=".706329pt" strokecolor="#ACACAC">
                <v:path arrowok="t"/>
              </v:shape>
            </v:group>
            <v:group style="position:absolute;left:2585;top:1564;width:2;height:271" coordorigin="2585,1564" coordsize="2,271">
              <v:shape style="position:absolute;left:2585;top:1564;width:2;height:271" coordorigin="2585,1564" coordsize="0,271" path="m2585,1835l2585,1564e" filled="f" stroked="t" strokeweight=".941772pt" strokecolor="#9C9C9C">
                <v:path arrowok="t"/>
              </v:shape>
            </v:group>
            <v:group style="position:absolute;left:801;top:856;width:2;height:1455" coordorigin="801,856" coordsize="2,1455">
              <v:shape style="position:absolute;left:801;top:856;width:2;height:1455" coordorigin="801,856" coordsize="0,1455" path="m801,2310l801,856e" filled="f" stroked="t" strokeweight=".706329pt" strokecolor="#939393">
                <v:path arrowok="t"/>
              </v:shape>
            </v:group>
            <v:group style="position:absolute;left:2583;top:1597;width:2;height:699" coordorigin="2583,1597" coordsize="2,699">
              <v:shape style="position:absolute;left:2583;top:1597;width:2;height:699" coordorigin="2583,1597" coordsize="0,699" path="m2583,2296l2583,1597e" filled="f" stroked="t" strokeweight=".941772pt" strokecolor="#7C7C7C">
                <v:path arrowok="t"/>
              </v:shape>
            </v:group>
            <v:group style="position:absolute;left:796;top:2287;width:10581;height:2" coordorigin="796,2287" coordsize="10581,2">
              <v:shape style="position:absolute;left:796;top:2287;width:10581;height:2" coordorigin="796,2287" coordsize="10581,0" path="m796,2287l11377,2287e" filled="f" stroked="t" strokeweight=".706329pt" strokecolor="#606060">
                <v:path arrowok="t"/>
              </v:shape>
            </v:group>
            <v:group style="position:absolute;left:796;top:2529;width:10576;height:2" coordorigin="796,2529" coordsize="10576,2">
              <v:shape style="position:absolute;left:796;top:2529;width:10576;height:2" coordorigin="796,2529" coordsize="10576,0" path="m796,2529l11372,2529e" filled="f" stroked="t" strokeweight=".706329pt" strokecolor="#5B5B5B">
                <v:path arrowok="t"/>
              </v:shape>
            </v:group>
            <v:group style="position:absolute;left:791;top:2769;width:8344;height:2" coordorigin="791,2769" coordsize="8344,2">
              <v:shape style="position:absolute;left:791;top:2769;width:8344;height:2" coordorigin="791,2769" coordsize="8344,0" path="m791,2769l9135,2769e" filled="f" stroked="t" strokeweight=".706329pt" strokecolor="#5B5B5B">
                <v:path arrowok="t"/>
              </v:shape>
            </v:group>
            <v:group style="position:absolute;left:9079;top:2767;width:254;height:2" coordorigin="9079,2767" coordsize="254,2">
              <v:shape style="position:absolute;left:9079;top:2767;width:254;height:2" coordorigin="9079,2767" coordsize="254,0" path="m9079,2767l9333,2767e" filled="f" stroked="t" strokeweight=".470886pt" strokecolor="#444444">
                <v:path arrowok="t"/>
              </v:shape>
            </v:group>
            <v:group style="position:absolute;left:9276;top:2767;width:2105;height:2" coordorigin="9276,2767" coordsize="2105,2">
              <v:shape style="position:absolute;left:9276;top:2767;width:2105;height:2" coordorigin="9276,2767" coordsize="2105,0" path="m9276,2767l11381,2767e" filled="f" stroked="t" strokeweight=".706329pt" strokecolor="#606060">
                <v:path arrowok="t"/>
              </v:shape>
            </v:group>
            <v:group style="position:absolute;left:11367;top:2482;width:2;height:314" coordorigin="11367,2482" coordsize="2,314">
              <v:shape style="position:absolute;left:11367;top:2482;width:2;height:314" coordorigin="11367,2482" coordsize="0,314" path="m11367,2795l11367,2482e" filled="f" stroked="t" strokeweight=".470886pt" strokecolor="#3F3F3F">
                <v:path arrowok="t"/>
              </v:shape>
            </v:group>
            <v:group style="position:absolute;left:5401;top:3009;width:386;height:2" coordorigin="5401,3009" coordsize="386,2">
              <v:shape style="position:absolute;left:5401;top:3009;width:386;height:2" coordorigin="5401,3009" coordsize="386,0" path="m5401,3009l5787,3009e" filled="f" stroked="t" strokeweight=".470886pt" strokecolor="#3F3F3F">
                <v:path arrowok="t"/>
              </v:shape>
            </v:group>
            <v:group style="position:absolute;left:6023;top:3009;width:414;height:2" coordorigin="6023,3009" coordsize="414,2">
              <v:shape style="position:absolute;left:6023;top:3009;width:414;height:2" coordorigin="6023,3009" coordsize="414,0" path="m6023,3009l6437,3009e" filled="f" stroked="t" strokeweight=".470886pt" strokecolor="#444444">
                <v:path arrowok="t"/>
              </v:shape>
            </v:group>
            <v:group style="position:absolute;left:791;top:3007;width:10586;height:2" coordorigin="791,3007" coordsize="10586,2">
              <v:shape style="position:absolute;left:791;top:3007;width:10586;height:2" coordorigin="791,3007" coordsize="10586,0" path="m791,3007l11377,3007e" filled="f" stroked="t" strokeweight=".706329pt" strokecolor="#5B5B5B">
                <v:path arrowok="t"/>
              </v:shape>
            </v:group>
            <v:group style="position:absolute;left:11370;top:2724;width:2;height:1545" coordorigin="11370,2724" coordsize="2,1545">
              <v:shape style="position:absolute;left:11370;top:2724;width:2;height:1545" coordorigin="11370,2724" coordsize="0,1545" path="m11370,4269l11370,2724e" filled="f" stroked="t" strokeweight=".706329pt" strokecolor="#606060">
                <v:path arrowok="t"/>
              </v:shape>
            </v:group>
            <v:group style="position:absolute;left:796;top:3252;width:4991;height:2" coordorigin="796,3252" coordsize="4991,2">
              <v:shape style="position:absolute;left:796;top:3252;width:4991;height:2" coordorigin="796,3252" coordsize="4991,0" path="m796,3252l5787,3252e" filled="f" stroked="t" strokeweight=".470886pt" strokecolor="#575757">
                <v:path arrowok="t"/>
              </v:shape>
            </v:group>
            <v:group style="position:absolute;left:801;top:2596;width:2;height:1074" coordorigin="801,2596" coordsize="2,1074">
              <v:shape style="position:absolute;left:801;top:2596;width:2;height:1074" coordorigin="801,2596" coordsize="0,1074" path="m801,3670l801,2596e" filled="f" stroked="t" strokeweight=".706329pt" strokecolor="#545454">
                <v:path arrowok="t"/>
              </v:shape>
            </v:group>
            <v:group style="position:absolute;left:5731;top:3247;width:5646;height:2" coordorigin="5731,3247" coordsize="5646,2">
              <v:shape style="position:absolute;left:5731;top:3247;width:5646;height:2" coordorigin="5731,3247" coordsize="5646,0" path="m5731,3247l11377,3247e" filled="f" stroked="t" strokeweight=".706329pt" strokecolor="#5B5B5B">
                <v:path arrowok="t"/>
              </v:shape>
            </v:group>
            <v:group style="position:absolute;left:791;top:3492;width:4996;height:2" coordorigin="791,3492" coordsize="4996,2">
              <v:shape style="position:absolute;left:791;top:3492;width:4996;height:2" coordorigin="791,3492" coordsize="4996,0" path="m791,3492l5787,3492e" filled="f" stroked="t" strokeweight=".706329pt" strokecolor="#5B5B5B">
                <v:path arrowok="t"/>
              </v:shape>
            </v:group>
            <v:group style="position:absolute;left:5731;top:3489;width:348;height:2" coordorigin="5731,3489" coordsize="348,2">
              <v:shape style="position:absolute;left:5731;top:3489;width:348;height:2" coordorigin="5731,3489" coordsize="348,0" path="m5731,3489l6079,3489e" filled="f" stroked="t" strokeweight=".470886pt" strokecolor="#4B4B4B">
                <v:path arrowok="t"/>
              </v:shape>
            </v:group>
            <v:group style="position:absolute;left:5976;top:3487;width:5401;height:2" coordorigin="5976,3487" coordsize="5401,2">
              <v:shape style="position:absolute;left:5976;top:3487;width:5401;height:2" coordorigin="5976,3487" coordsize="5401,0" path="m5976,3487l11377,3487e" filled="f" stroked="t" strokeweight=".706329pt" strokecolor="#606060">
                <v:path arrowok="t"/>
              </v:shape>
            </v:group>
            <v:group style="position:absolute;left:4007;top:3494;width:2;height:238" coordorigin="4007,3494" coordsize="2,238">
              <v:shape style="position:absolute;left:4007;top:3494;width:2;height:238" coordorigin="4007,3494" coordsize="0,238" path="m4007,3732l4007,3494e" filled="f" stroked="t" strokeweight=".235443pt" strokecolor="#4B4B4B">
                <v:path arrowok="t"/>
              </v:shape>
            </v:group>
            <v:group style="position:absolute;left:7162;top:3485;width:2;height:276" coordorigin="7162,3485" coordsize="2,276">
              <v:shape style="position:absolute;left:7162;top:3485;width:2;height:276" coordorigin="7162,3485" coordsize="0,276" path="m7162,3760l7162,3485e" filled="f" stroked="t" strokeweight=".470886pt" strokecolor="#444444">
                <v:path arrowok="t"/>
              </v:shape>
            </v:group>
            <v:group style="position:absolute;left:7153;top:3870;width:4224;height:2" coordorigin="7153,3870" coordsize="4224,2">
              <v:shape style="position:absolute;left:7153;top:3870;width:4224;height:2" coordorigin="7153,3870" coordsize="4224,0" path="m7153,3870l11377,3870e" filled="f" stroked="t" strokeweight=".706329pt" strokecolor="#5B5B5B">
                <v:path arrowok="t"/>
              </v:shape>
            </v:group>
            <v:group style="position:absolute;left:801;top:3703;width:2;height:223" coordorigin="801,3703" coordsize="2,223">
              <v:shape style="position:absolute;left:801;top:3703;width:2;height:223" coordorigin="801,3703" coordsize="0,223" path="m801,3927l801,3703e" filled="f" stroked="t" strokeweight=".470886pt" strokecolor="#232323">
                <v:path arrowok="t"/>
              </v:shape>
            </v:group>
            <v:group style="position:absolute;left:4007;top:3732;width:2;height:509" coordorigin="4007,3732" coordsize="2,509">
              <v:shape style="position:absolute;left:4007;top:3732;width:2;height:509" coordorigin="4007,3732" coordsize="0,509" path="m4007,4240l4007,3732e" filled="f" stroked="t" strokeweight=".235443pt" strokecolor="#000000">
                <v:path arrowok="t"/>
              </v:shape>
            </v:group>
            <v:group style="position:absolute;left:9079;top:3870;width:254;height:2" coordorigin="9079,3870" coordsize="254,2">
              <v:shape style="position:absolute;left:9079;top:3870;width:254;height:2" coordorigin="9079,3870" coordsize="254,0" path="m9079,3870l9333,3870e" filled="f" stroked="t" strokeweight=".470886pt" strokecolor="#444444">
                <v:path arrowok="t"/>
              </v:shape>
            </v:group>
            <v:group style="position:absolute;left:791;top:4252;width:3329;height:2" coordorigin="791,4252" coordsize="3329,2">
              <v:shape style="position:absolute;left:791;top:4252;width:3329;height:2" coordorigin="791,4252" coordsize="3329,0" path="m791,4252l4120,4252e" filled="f" stroked="t" strokeweight=".706329pt" strokecolor="#5B5B5B">
                <v:path arrowok="t"/>
              </v:shape>
            </v:group>
            <v:group style="position:absolute;left:6023;top:4250;width:5354;height:2" coordorigin="6023,4250" coordsize="5354,2">
              <v:shape style="position:absolute;left:6023;top:4250;width:5354;height:2" coordorigin="6023,4250" coordsize="5354,0" path="m6023,4250l11377,4250e" filled="f" stroked="t" strokeweight=".706329pt" strokecolor="#606060">
                <v:path arrowok="t"/>
              </v:shape>
            </v:group>
            <v:group style="position:absolute;left:7160;top:3703;width:2;height:551" coordorigin="7160,3703" coordsize="2,551">
              <v:shape style="position:absolute;left:7160;top:3703;width:2;height:551" coordorigin="7160,3703" coordsize="0,551" path="m7160,4255l7160,3703e" filled="f" stroked="t" strokeweight=".941772pt" strokecolor="#5B5B5B">
                <v:path arrowok="t"/>
              </v:shape>
            </v:group>
            <v:group style="position:absolute;left:796;top:4540;width:3240;height:2" coordorigin="796,4540" coordsize="3240,2">
              <v:shape style="position:absolute;left:796;top:4540;width:3240;height:2" coordorigin="796,4540" coordsize="3240,0" path="m796,4540l4035,4540e" filled="f" stroked="t" strokeweight=".706329pt" strokecolor="#5B5B5B">
                <v:path arrowok="t"/>
              </v:shape>
            </v:group>
            <v:group style="position:absolute;left:3979;top:4540;width:141;height:2" coordorigin="3979,4540" coordsize="141,2">
              <v:shape style="position:absolute;left:3979;top:4540;width:141;height:2" coordorigin="3979,4540" coordsize="141,0" path="m3979,4540l4120,4540e" filled="f" stroked="t" strokeweight=".470886pt" strokecolor="#484848">
                <v:path arrowok="t"/>
              </v:shape>
            </v:group>
            <v:group style="position:absolute;left:4064;top:4538;width:5269;height:2" coordorigin="4064,4538" coordsize="5269,2">
              <v:shape style="position:absolute;left:4064;top:4538;width:5269;height:2" coordorigin="4064,4538" coordsize="5269,0" path="m4064,4538l9333,4538e" filled="f" stroked="t" strokeweight=".706329pt" strokecolor="#575757">
                <v:path arrowok="t"/>
              </v:shape>
            </v:group>
            <v:group style="position:absolute;left:9276;top:4535;width:273;height:2" coordorigin="9276,4535" coordsize="273,2">
              <v:shape style="position:absolute;left:9276;top:4535;width:273;height:2" coordorigin="9276,4535" coordsize="273,0" path="m9276,4535l9550,4535e" filled="f" stroked="t" strokeweight=".470886pt" strokecolor="#4B4B4B">
                <v:path arrowok="t"/>
              </v:shape>
            </v:group>
            <v:group style="position:absolute;left:9493;top:4535;width:1888;height:2" coordorigin="9493,4535" coordsize="1888,2">
              <v:shape style="position:absolute;left:9493;top:4535;width:1888;height:2" coordorigin="9493,4535" coordsize="1888,0" path="m9493,4535l11381,4535e" filled="f" stroked="t" strokeweight=".706329pt" strokecolor="#606060">
                <v:path arrowok="t"/>
              </v:shape>
            </v:group>
            <v:group style="position:absolute;left:11372;top:4198;width:2;height:371" coordorigin="11372,4198" coordsize="2,371">
              <v:shape style="position:absolute;left:11372;top:4198;width:2;height:371" coordorigin="11372,4198" coordsize="0,371" path="m11372,4568l11372,4198e" filled="f" stroked="t" strokeweight=".470886pt" strokecolor="#4B4B4B">
                <v:path arrowok="t"/>
              </v:shape>
            </v:group>
            <v:group style="position:absolute;left:2571;top:4782;width:2571;height:2" coordorigin="2571,4782" coordsize="2571,2">
              <v:shape style="position:absolute;left:2571;top:4782;width:2571;height:2" coordorigin="2571,4782" coordsize="2571,0" path="m2571,4782l5142,4782e" filled="f" stroked="t" strokeweight=".706329pt" strokecolor="#5B5B5B">
                <v:path arrowok="t"/>
              </v:shape>
            </v:group>
            <v:group style="position:absolute;left:5086;top:4785;width:372;height:2" coordorigin="5086,4785" coordsize="372,2">
              <v:shape style="position:absolute;left:5086;top:4785;width:372;height:2" coordorigin="5086,4785" coordsize="372,0" path="m5086,4785l5458,4785e" filled="f" stroked="t" strokeweight=".470886pt" strokecolor="#484848">
                <v:path arrowok="t"/>
              </v:shape>
            </v:group>
            <v:group style="position:absolute;left:5401;top:4780;width:5980;height:2" coordorigin="5401,4780" coordsize="5980,2">
              <v:shape style="position:absolute;left:5401;top:4780;width:5980;height:2" coordorigin="5401,4780" coordsize="5980,0" path="m5401,4780l11381,4780e" filled="f" stroked="t" strokeweight=".706329pt" strokecolor="#606060">
                <v:path arrowok="t"/>
              </v:shape>
            </v:group>
            <v:group style="position:absolute;left:11374;top:4497;width:2;height:2287" coordorigin="11374,4497" coordsize="2,2287">
              <v:shape style="position:absolute;left:11374;top:4497;width:2;height:2287" coordorigin="11374,4497" coordsize="0,2287" path="m11374,6784l11374,4497e" filled="f" stroked="t" strokeweight=".706329pt" strokecolor="#606060">
                <v:path arrowok="t"/>
              </v:shape>
            </v:group>
            <v:group style="position:absolute;left:5119;top:4778;width:2;height:280" coordorigin="5119,4778" coordsize="2,280">
              <v:shape style="position:absolute;left:5119;top:4778;width:2;height:280" coordorigin="5119,4778" coordsize="0,280" path="m5119,5058l5119,4778e" filled="f" stroked="t" strokeweight=".470886pt" strokecolor="#484848">
                <v:path arrowok="t"/>
              </v:shape>
            </v:group>
            <v:group style="position:absolute;left:5119;top:5286;width:4017;height:2" coordorigin="5119,5286" coordsize="4017,2">
              <v:shape style="position:absolute;left:5119;top:5286;width:4017;height:2" coordorigin="5119,5286" coordsize="4017,0" path="m5119,5286l9135,5286e" filled="f" stroked="t" strokeweight=".706329pt" strokecolor="#575757">
                <v:path arrowok="t"/>
              </v:shape>
            </v:group>
            <v:group style="position:absolute;left:7920;top:4782;width:2;height:499" coordorigin="7920,4782" coordsize="2,499">
              <v:shape style="position:absolute;left:7920;top:4782;width:2;height:499" coordorigin="7920,4782" coordsize="0,499" path="m7920,5282l7920,4782e" filled="f" stroked="t" strokeweight=".235443pt" strokecolor="#2B2B2B">
                <v:path arrowok="t"/>
              </v:shape>
            </v:group>
            <v:group style="position:absolute;left:5121;top:5001;width:2;height:299" coordorigin="5121,5001" coordsize="2,299">
              <v:shape style="position:absolute;left:5121;top:5001;width:2;height:299" coordorigin="5121,5001" coordsize="0,299" path="m5121,5301l5121,5001e" filled="f" stroked="t" strokeweight=".941772pt" strokecolor="#676767">
                <v:path arrowok="t"/>
              </v:shape>
            </v:group>
            <v:group style="position:absolute;left:9079;top:5286;width:254;height:2" coordorigin="9079,5286" coordsize="254,2">
              <v:shape style="position:absolute;left:9079;top:5286;width:254;height:2" coordorigin="9079,5286" coordsize="254,0" path="m9079,5286l9333,5286e" filled="f" stroked="t" strokeweight=".470886pt" strokecolor="#484848">
                <v:path arrowok="t"/>
              </v:shape>
            </v:group>
            <v:group style="position:absolute;left:9276;top:5284;width:2105;height:2" coordorigin="9276,5284" coordsize="2105,2">
              <v:shape style="position:absolute;left:9276;top:5284;width:2105;height:2" coordorigin="9276,5284" coordsize="2105,0" path="m9276,5284l11381,5284e" filled="f" stroked="t" strokeweight=".706329pt" strokecolor="#606060">
                <v:path arrowok="t"/>
              </v:shape>
            </v:group>
            <v:group style="position:absolute;left:5123;top:5244;width:2;height:309" coordorigin="5123,5244" coordsize="2,309">
              <v:shape style="position:absolute;left:5123;top:5244;width:2;height:309" coordorigin="5123,5244" coordsize="0,309" path="m5123,5553l5123,5244e" filled="f" stroked="t" strokeweight=".470886pt" strokecolor="#4B4B4B">
                <v:path arrowok="t"/>
              </v:shape>
            </v:group>
            <v:group style="position:absolute;left:5114;top:5536;width:4219;height:2" coordorigin="5114,5536" coordsize="4219,2">
              <v:shape style="position:absolute;left:5114;top:5536;width:4219;height:2" coordorigin="5114,5536" coordsize="4219,0" path="m5114,5536l9333,5536e" filled="f" stroked="t" strokeweight=".706329pt" strokecolor="#5B5B5B">
                <v:path arrowok="t"/>
              </v:shape>
            </v:group>
            <v:group style="position:absolute;left:9276;top:5534;width:273;height:2" coordorigin="9276,5534" coordsize="273,2">
              <v:shape style="position:absolute;left:9276;top:5534;width:273;height:2" coordorigin="9276,5534" coordsize="273,0" path="m9276,5534l9550,5534e" filled="f" stroked="t" strokeweight=".470886pt" strokecolor="#484848">
                <v:path arrowok="t"/>
              </v:shape>
            </v:group>
            <v:group style="position:absolute;left:9493;top:5534;width:1888;height:2" coordorigin="9493,5534" coordsize="1888,2">
              <v:shape style="position:absolute;left:9493;top:5534;width:1888;height:2" coordorigin="9493,5534" coordsize="1888,0" path="m9493,5534l11381,5534e" filled="f" stroked="t" strokeweight=".706329pt" strokecolor="#676767">
                <v:path arrowok="t"/>
              </v:shape>
            </v:group>
            <v:group style="position:absolute;left:5123;top:5496;width:2;height:699" coordorigin="5123,5496" coordsize="2,699">
              <v:shape style="position:absolute;left:5123;top:5496;width:2;height:699" coordorigin="5123,5496" coordsize="0,699" path="m5123,6194l5123,5496e" filled="f" stroked="t" strokeweight=".706329pt" strokecolor="#606060">
                <v:path arrowok="t"/>
              </v:shape>
            </v:group>
            <v:group style="position:absolute;left:5114;top:5785;width:6272;height:2" coordorigin="5114,5785" coordsize="6272,2">
              <v:shape style="position:absolute;left:5114;top:5785;width:6272;height:2" coordorigin="5114,5785" coordsize="6272,0" path="m5114,5785l11386,5785e" filled="f" stroked="t" strokeweight=".706329pt" strokecolor="#606060">
                <v:path arrowok="t"/>
              </v:shape>
            </v:group>
            <v:group style="position:absolute;left:798;top:1911;width:2;height:4164" coordorigin="798,1911" coordsize="2,4164">
              <v:shape style="position:absolute;left:798;top:1911;width:2;height:4164" coordorigin="798,1911" coordsize="0,4164" path="m798,6075l798,1911e" filled="f" stroked="t" strokeweight=".706329pt" strokecolor="#4F4F4F">
                <v:path arrowok="t"/>
              </v:shape>
            </v:group>
            <v:group style="position:absolute;left:2576;top:6028;width:1041;height:2" coordorigin="2576,6028" coordsize="1041,2">
              <v:shape style="position:absolute;left:2576;top:6028;width:1041;height:2" coordorigin="2576,6028" coordsize="1041,0" path="m2576,6028l3616,6028e" filled="f" stroked="t" strokeweight=".706329pt" strokecolor="#606060">
                <v:path arrowok="t"/>
              </v:shape>
            </v:group>
            <v:group style="position:absolute;left:3489;top:6028;width:391;height:2" coordorigin="3489,6028" coordsize="391,2">
              <v:shape style="position:absolute;left:3489;top:6028;width:391;height:2" coordorigin="3489,6028" coordsize="391,0" path="m3489,6028l3880,6028e" filled="f" stroked="t" strokeweight=".470886pt" strokecolor="#484848">
                <v:path arrowok="t"/>
              </v:shape>
            </v:group>
            <v:group style="position:absolute;left:9079;top:6028;width:254;height:2" coordorigin="9079,6028" coordsize="254,2">
              <v:shape style="position:absolute;left:9079;top:6028;width:254;height:2" coordorigin="9079,6028" coordsize="254,0" path="m9079,6028l9333,6028e" filled="f" stroked="t" strokeweight=".470886pt" strokecolor="#484848">
                <v:path arrowok="t"/>
              </v:shape>
            </v:group>
            <v:group style="position:absolute;left:3824;top:6026;width:7558;height:2" coordorigin="3824,6026" coordsize="7558,2">
              <v:shape style="position:absolute;left:3824;top:6026;width:7558;height:2" coordorigin="3824,6026" coordsize="7558,0" path="m3824,6026l11381,6026e" filled="f" stroked="t" strokeweight=".706329pt" strokecolor="#5B5B5B">
                <v:path arrowok="t"/>
              </v:shape>
            </v:group>
            <v:group style="position:absolute;left:914;top:6266;width:8419;height:2" coordorigin="914,6266" coordsize="8419,2">
              <v:shape style="position:absolute;left:914;top:6266;width:8419;height:2" coordorigin="914,6266" coordsize="8419,0" path="m914,6266l9333,6266e" filled="f" stroked="t" strokeweight=".706329pt" strokecolor="#5B5B5B">
                <v:path arrowok="t"/>
              </v:shape>
            </v:group>
            <v:group style="position:absolute;left:5123;top:5980;width:2;height:314" coordorigin="5123,5980" coordsize="2,314">
              <v:shape style="position:absolute;left:5123;top:5980;width:2;height:314" coordorigin="5123,5980" coordsize="0,314" path="m5123,6294l5123,5980e" filled="f" stroked="t" strokeweight=".470886pt" strokecolor="#4B4B4B">
                <v:path arrowok="t"/>
              </v:shape>
            </v:group>
            <v:group style="position:absolute;left:9276;top:6266;width:273;height:2" coordorigin="9276,6266" coordsize="273,2">
              <v:shape style="position:absolute;left:9276;top:6266;width:273;height:2" coordorigin="9276,6266" coordsize="273,0" path="m9276,6266l9550,6266e" filled="f" stroked="t" strokeweight=".470886pt" strokecolor="#4B4B4B">
                <v:path arrowok="t"/>
              </v:shape>
            </v:group>
            <v:group style="position:absolute;left:9493;top:6266;width:1888;height:2" coordorigin="9493,6266" coordsize="1888,2">
              <v:shape style="position:absolute;left:9493;top:6266;width:1888;height:2" coordorigin="9493,6266" coordsize="1888,0" path="m9493,6266l11381,6266e" filled="f" stroked="t" strokeweight=".706329pt" strokecolor="#606060">
                <v:path arrowok="t"/>
              </v:shape>
            </v:group>
            <v:group style="position:absolute;left:798;top:6380;width:2;height:204" coordorigin="798,6380" coordsize="2,204">
              <v:shape style="position:absolute;left:798;top:6380;width:2;height:204" coordorigin="798,6380" coordsize="0,204" path="m798,6584l798,6380e" filled="f" stroked="t" strokeweight=".941772pt" strokecolor="#707070">
                <v:path arrowok="t"/>
              </v:shape>
            </v:group>
            <v:group style="position:absolute;left:2585;top:6223;width:2;height:314" coordorigin="2585,6223" coordsize="2,314">
              <v:shape style="position:absolute;left:2585;top:6223;width:2;height:314" coordorigin="2585,6223" coordsize="0,314" path="m2585,6537l2585,6223e" filled="f" stroked="t" strokeweight=".470886pt" strokecolor="#343434">
                <v:path arrowok="t"/>
              </v:shape>
            </v:group>
            <v:group style="position:absolute;left:5123;top:6223;width:2;height:761" coordorigin="5123,6223" coordsize="2,761">
              <v:shape style="position:absolute;left:5123;top:6223;width:2;height:761" coordorigin="5123,6223" coordsize="0,761" path="m5123,6983l5123,6223e" filled="f" stroked="t" strokeweight=".706329pt" strokecolor="#5B5B5B">
                <v:path arrowok="t"/>
              </v:shape>
            </v:group>
            <v:group style="position:absolute;left:7920;top:6251;width:2;height:257" coordorigin="7920,6251" coordsize="2,257">
              <v:shape style="position:absolute;left:7920;top:6251;width:2;height:257" coordorigin="7920,6251" coordsize="0,257" path="m7920,6508l7920,6251e" filled="f" stroked="t" strokeweight=".235443pt" strokecolor="#2F2F2F">
                <v:path arrowok="t"/>
              </v:shape>
            </v:group>
            <v:group style="position:absolute;left:798;top:6380;width:2;height:3190" coordorigin="798,6380" coordsize="2,3190">
              <v:shape style="position:absolute;left:798;top:6380;width:2;height:3190" coordorigin="798,6380" coordsize="0,3190" path="m798,9570l798,6380e" filled="f" stroked="t" strokeweight=".706329pt" strokecolor="#575757">
                <v:path arrowok="t"/>
              </v:shape>
            </v:group>
            <v:group style="position:absolute;left:2576;top:6736;width:1460;height:2" coordorigin="2576,6736" coordsize="1460,2">
              <v:shape style="position:absolute;left:2576;top:6736;width:1460;height:2" coordorigin="2576,6736" coordsize="1460,0" path="m2576,6736l4035,6736e" filled="f" stroked="t" strokeweight=".706329pt" strokecolor="#5B5B5B">
                <v:path arrowok="t"/>
              </v:shape>
            </v:group>
            <v:group style="position:absolute;left:3979;top:6736;width:141;height:2" coordorigin="3979,6736" coordsize="141,2">
              <v:shape style="position:absolute;left:3979;top:6736;width:141;height:2" coordorigin="3979,6736" coordsize="141,0" path="m3979,6736l4120,6736e" filled="f" stroked="t" strokeweight=".470886pt" strokecolor="#2F2F2F">
                <v:path arrowok="t"/>
              </v:shape>
            </v:group>
            <v:group style="position:absolute;left:4064;top:6736;width:1394;height:2" coordorigin="4064,6736" coordsize="1394,2">
              <v:shape style="position:absolute;left:4064;top:6736;width:1394;height:2" coordorigin="4064,6736" coordsize="1394,0" path="m4064,6736l5458,6736e" filled="f" stroked="t" strokeweight=".706329pt" strokecolor="#575757">
                <v:path arrowok="t"/>
              </v:shape>
            </v:group>
            <v:group style="position:absolute;left:5401;top:6736;width:386;height:2" coordorigin="5401,6736" coordsize="386,2">
              <v:shape style="position:absolute;left:5401;top:6736;width:386;height:2" coordorigin="5401,6736" coordsize="386,0" path="m5401,6736l5787,6736e" filled="f" stroked="t" strokeweight=".470886pt" strokecolor="#444444">
                <v:path arrowok="t"/>
              </v:shape>
            </v:group>
            <v:group style="position:absolute;left:5731;top:6736;width:348;height:2" coordorigin="5731,6736" coordsize="348,2">
              <v:shape style="position:absolute;left:5731;top:6736;width:348;height:2" coordorigin="5731,6736" coordsize="348,0" path="m5731,6736l6079,6736e" filled="f" stroked="t" strokeweight=".941772pt" strokecolor="#606060">
                <v:path arrowok="t"/>
              </v:shape>
            </v:group>
            <v:group style="position:absolute;left:6023;top:6736;width:414;height:2" coordorigin="6023,6736" coordsize="414,2">
              <v:shape style="position:absolute;left:6023;top:6736;width:414;height:2" coordorigin="6023,6736" coordsize="414,0" path="m6023,6736l6437,6736e" filled="f" stroked="t" strokeweight=".470886pt" strokecolor="#444444">
                <v:path arrowok="t"/>
              </v:shape>
            </v:group>
            <v:group style="position:absolute;left:6381;top:6736;width:5001;height:2" coordorigin="6381,6736" coordsize="5001,2">
              <v:shape style="position:absolute;left:6381;top:6736;width:5001;height:2" coordorigin="6381,6736" coordsize="5001,0" path="m6381,6736l11381,6736e" filled="f" stroked="t" strokeweight=".706329pt" strokecolor="#5B5B5B">
                <v:path arrowok="t"/>
              </v:shape>
            </v:group>
            <v:group style="position:absolute;left:7920;top:6508;width:2;height:466" coordorigin="7920,6508" coordsize="2,466">
              <v:shape style="position:absolute;left:7920;top:6508;width:2;height:466" coordorigin="7920,6508" coordsize="0,466" path="m7920,6974l7920,6508e" filled="f" stroked="t" strokeweight=".235443pt" strokecolor="#5B5B5B">
                <v:path arrowok="t"/>
              </v:shape>
            </v:group>
            <v:group style="position:absolute;left:2580;top:6974;width:8801;height:2" coordorigin="2580,6974" coordsize="8801,2">
              <v:shape style="position:absolute;left:2580;top:6974;width:8801;height:2" coordorigin="2580,6974" coordsize="8801,0" path="m2580,6974l11381,6974e" filled="f" stroked="t" strokeweight=".706329pt" strokecolor="#606060">
                <v:path arrowok="t"/>
              </v:shape>
            </v:group>
            <v:group style="position:absolute;left:11374;top:6713;width:2;height:290" coordorigin="11374,6713" coordsize="2,290">
              <v:shape style="position:absolute;left:11374;top:6713;width:2;height:290" coordorigin="11374,6713" coordsize="0,290" path="m11374,7002l11374,6713e" filled="f" stroked="t" strokeweight=".470886pt" strokecolor="#4B4B4B">
                <v:path arrowok="t"/>
              </v:shape>
            </v:group>
            <v:group style="position:absolute;left:796;top:7214;width:10590;height:2" coordorigin="796,7214" coordsize="10590,2">
              <v:shape style="position:absolute;left:796;top:7214;width:10590;height:2" coordorigin="796,7214" coordsize="10590,0" path="m796,7214l11386,7214e" filled="f" stroked="t" strokeweight=".706329pt" strokecolor="#606060">
                <v:path arrowok="t"/>
              </v:shape>
            </v:group>
            <v:group style="position:absolute;left:2583;top:6936;width:2;height:323" coordorigin="2583,6936" coordsize="2,323">
              <v:shape style="position:absolute;left:2583;top:6936;width:2;height:323" coordorigin="2583,6936" coordsize="0,323" path="m2583,7259l2583,6936e" filled="f" stroked="t" strokeweight=".706329pt" strokecolor="#383838">
                <v:path arrowok="t"/>
              </v:shape>
            </v:group>
            <v:group style="position:absolute;left:7529;top:7214;width:419;height:2" coordorigin="7529,7214" coordsize="419,2">
              <v:shape style="position:absolute;left:7529;top:7214;width:419;height:2" coordorigin="7529,7214" coordsize="419,0" path="m7529,7214l7949,7214e" filled="f" stroked="t" strokeweight=".470886pt" strokecolor="#4B4B4B">
                <v:path arrowok="t"/>
              </v:shape>
            </v:group>
            <v:group style="position:absolute;left:11377;top:6931;width:2;height:575" coordorigin="11377,6931" coordsize="2,575">
              <v:shape style="position:absolute;left:11377;top:6931;width:2;height:575" coordorigin="11377,6931" coordsize="0,575" path="m11377,7506l11377,6931e" filled="f" stroked="t" strokeweight=".706329pt" strokecolor="#606060">
                <v:path arrowok="t"/>
              </v:shape>
            </v:group>
            <v:group style="position:absolute;left:801;top:6380;width:2;height:1754" coordorigin="801,6380" coordsize="2,1754">
              <v:shape style="position:absolute;left:801;top:6380;width:2;height:1754" coordorigin="801,6380" coordsize="0,1754" path="m801,8134l801,6380e" filled="f" stroked="t" strokeweight=".941772pt" strokecolor="#545454">
                <v:path arrowok="t"/>
              </v:shape>
            </v:group>
            <v:group style="position:absolute;left:791;top:7687;width:3244;height:2" coordorigin="791,7687" coordsize="3244,2">
              <v:shape style="position:absolute;left:791;top:7687;width:3244;height:2" coordorigin="791,7687" coordsize="3244,0" path="m791,7687l4035,7687e" filled="f" stroked="t" strokeweight=".706329pt" strokecolor="#606060">
                <v:path arrowok="t"/>
              </v:shape>
            </v:group>
            <v:group style="position:absolute;left:3979;top:7687;width:141;height:2" coordorigin="3979,7687" coordsize="141,2">
              <v:shape style="position:absolute;left:3979;top:7687;width:141;height:2" coordorigin="3979,7687" coordsize="141,0" path="m3979,7687l4120,7687e" filled="f" stroked="t" strokeweight=".470886pt" strokecolor="#2B2B2B">
                <v:path arrowok="t"/>
              </v:shape>
            </v:group>
            <v:group style="position:absolute;left:4064;top:7687;width:2015;height:2" coordorigin="4064,7687" coordsize="2015,2">
              <v:shape style="position:absolute;left:4064;top:7687;width:2015;height:2" coordorigin="4064,7687" coordsize="2015,0" path="m4064,7687l6079,7687e" filled="f" stroked="t" strokeweight=".706329pt" strokecolor="#575757">
                <v:path arrowok="t"/>
              </v:shape>
            </v:group>
            <v:group style="position:absolute;left:6023;top:7687;width:414;height:2" coordorigin="6023,7687" coordsize="414,2">
              <v:shape style="position:absolute;left:6023;top:7687;width:414;height:2" coordorigin="6023,7687" coordsize="414,0" path="m6023,7687l6437,7687e" filled="f" stroked="t" strokeweight=".470886pt" strokecolor="#484848">
                <v:path arrowok="t"/>
              </v:shape>
            </v:group>
            <v:group style="position:absolute;left:6366;top:7685;width:5020;height:2" coordorigin="6366,7685" coordsize="5020,2">
              <v:shape style="position:absolute;left:6366;top:7685;width:5020;height:2" coordorigin="6366,7685" coordsize="5020,0" path="m6366,7685l11386,7685e" filled="f" stroked="t" strokeweight=".706329pt" strokecolor="#606060">
                <v:path arrowok="t"/>
              </v:shape>
            </v:group>
            <v:group style="position:absolute;left:11377;top:7449;width:2;height:261" coordorigin="11377,7449" coordsize="2,261">
              <v:shape style="position:absolute;left:11377;top:7449;width:2;height:261" coordorigin="11377,7449" coordsize="0,261" path="m11377,7711l11377,7449e" filled="f" stroked="t" strokeweight=".470886pt" strokecolor="#484848">
                <v:path arrowok="t"/>
              </v:shape>
            </v:group>
            <v:group style="position:absolute;left:5123;top:7678;width:2;height:271" coordorigin="5123,7678" coordsize="2,271">
              <v:shape style="position:absolute;left:5123;top:7678;width:2;height:271" coordorigin="5123,7678" coordsize="0,271" path="m5123,7949l5123,7678e" filled="f" stroked="t" strokeweight=".941772pt" strokecolor="#676767">
                <v:path arrowok="t"/>
              </v:shape>
            </v:group>
            <v:group style="position:absolute;left:5119;top:7925;width:6267;height:2" coordorigin="5119,7925" coordsize="6267,2">
              <v:shape style="position:absolute;left:5119;top:7925;width:6267;height:2" coordorigin="5119,7925" coordsize="6267,0" path="m5119,7925l11386,7925e" filled="f" stroked="t" strokeweight=".706329pt" strokecolor="#646464">
                <v:path arrowok="t"/>
              </v:shape>
            </v:group>
            <v:group style="position:absolute;left:11379;top:7640;width:2;height:8895" coordorigin="11379,7640" coordsize="2,8895">
              <v:shape style="position:absolute;left:11379;top:7640;width:2;height:8895" coordorigin="11379,7640" coordsize="0,8895" path="m11379,16534l11379,7640e" filled="f" stroked="t" strokeweight=".706329pt" strokecolor="#606060">
                <v:path arrowok="t"/>
              </v:shape>
            </v:group>
            <v:group style="position:absolute;left:5123;top:7891;width:2;height:309" coordorigin="5123,7891" coordsize="2,309">
              <v:shape style="position:absolute;left:5123;top:7891;width:2;height:309" coordorigin="5123,7891" coordsize="0,309" path="m5123,8200l5123,7891e" filled="f" stroked="t" strokeweight=".470886pt" strokecolor="#4F4F4F">
                <v:path arrowok="t"/>
              </v:shape>
            </v:group>
            <v:group style="position:absolute;left:5114;top:8167;width:6267;height:2" coordorigin="5114,8167" coordsize="6267,2">
              <v:shape style="position:absolute;left:5114;top:8167;width:6267;height:2" coordorigin="5114,8167" coordsize="6267,0" path="m5114,8167l11381,8167e" filled="f" stroked="t" strokeweight=".706329pt" strokecolor="#5B5B5B">
                <v:path arrowok="t"/>
              </v:shape>
            </v:group>
            <v:group style="position:absolute;left:791;top:8431;width:10595;height:2" coordorigin="791,8431" coordsize="10595,2">
              <v:shape style="position:absolute;left:791;top:8431;width:10595;height:2" coordorigin="791,8431" coordsize="10595,0" path="m791,8431l11386,8431e" filled="f" stroked="t" strokeweight=".706329pt" strokecolor="#606060">
                <v:path arrowok="t"/>
              </v:shape>
            </v:group>
            <v:group style="position:absolute;left:5123;top:8143;width:2;height:295" coordorigin="5123,8143" coordsize="2,295">
              <v:shape style="position:absolute;left:5123;top:8143;width:2;height:295" coordorigin="5123,8143" coordsize="0,295" path="m5123,8438l5123,8143e" filled="f" stroked="t" strokeweight=".706329pt" strokecolor="#646464">
                <v:path arrowok="t"/>
              </v:shape>
            </v:group>
            <v:group style="position:absolute;left:786;top:9268;width:6249;height:2" coordorigin="786,9268" coordsize="6249,2">
              <v:shape style="position:absolute;left:786;top:9268;width:6249;height:2" coordorigin="786,9268" coordsize="6249,0" path="m786,9268l7035,9268e" filled="f" stroked="t" strokeweight=".706329pt" strokecolor="#5B5B5B">
                <v:path arrowok="t"/>
              </v:shape>
            </v:group>
            <v:group style="position:absolute;left:6946;top:9268;width:231;height:2" coordorigin="6946,9268" coordsize="231,2">
              <v:shape style="position:absolute;left:6946;top:9268;width:231;height:2" coordorigin="6946,9268" coordsize="231,0" path="m6946,9268l7176,9268e" filled="f" stroked="t" strokeweight=".470886pt" strokecolor="#484848">
                <v:path arrowok="t"/>
              </v:shape>
            </v:group>
            <v:group style="position:absolute;left:7120;top:9268;width:2015;height:2" coordorigin="7120,9268" coordsize="2015,2">
              <v:shape style="position:absolute;left:7120;top:9268;width:2015;height:2" coordorigin="7120,9268" coordsize="2015,0" path="m7120,9268l9135,9268e" filled="f" stroked="t" strokeweight=".706329pt" strokecolor="#5B5B5B">
                <v:path arrowok="t"/>
              </v:shape>
            </v:group>
            <v:group style="position:absolute;left:9079;top:9270;width:254;height:2" coordorigin="9079,9270" coordsize="254,2">
              <v:shape style="position:absolute;left:9079;top:9270;width:254;height:2" coordorigin="9079,9270" coordsize="254,0" path="m9079,9270l9333,9270e" filled="f" stroked="t" strokeweight=".470886pt" strokecolor="#444444">
                <v:path arrowok="t"/>
              </v:shape>
            </v:group>
            <v:group style="position:absolute;left:9276;top:9268;width:2110;height:2" coordorigin="9276,9268" coordsize="2110,2">
              <v:shape style="position:absolute;left:9276;top:9268;width:2110;height:2" coordorigin="9276,9268" coordsize="2110,0" path="m9276,9268l11386,9268e" filled="f" stroked="t" strokeweight=".706329pt" strokecolor="#676767">
                <v:path arrowok="t"/>
              </v:shape>
            </v:group>
            <v:group style="position:absolute;left:2580;top:8785;width:2;height:1207" coordorigin="2580,8785" coordsize="2,1207">
              <v:shape style="position:absolute;left:2580;top:8785;width:2;height:1207" coordorigin="2580,8785" coordsize="0,1207" path="m2580,9993l2580,8785e" filled="f" stroked="t" strokeweight=".470886pt" strokecolor="#575757">
                <v:path arrowok="t"/>
              </v:shape>
            </v:group>
            <v:group style="position:absolute;left:11377;top:9218;width:2;height:338" coordorigin="11377,9218" coordsize="2,338">
              <v:shape style="position:absolute;left:11377;top:9218;width:2;height:338" coordorigin="11377,9218" coordsize="0,338" path="m11377,9555l11377,9218e" filled="f" stroked="t" strokeweight=".470886pt" strokecolor="#606060">
                <v:path arrowok="t"/>
              </v:shape>
            </v:group>
            <v:group style="position:absolute;left:798;top:9498;width:2;height:290" coordorigin="798,9498" coordsize="2,290">
              <v:shape style="position:absolute;left:798;top:9498;width:2;height:290" coordorigin="798,9498" coordsize="0,290" path="m798,9788l798,9498e" filled="f" stroked="t" strokeweight=".470886pt" strokecolor="#3F3F3F">
                <v:path arrowok="t"/>
              </v:shape>
            </v:group>
            <v:group style="position:absolute;left:11377;top:9432;width:2;height:357" coordorigin="11377,9432" coordsize="2,357">
              <v:shape style="position:absolute;left:11377;top:9432;width:2;height:357" coordorigin="11377,9432" coordsize="0,357" path="m11377,9788l11377,9432e" filled="f" stroked="t" strokeweight=".470886pt" strokecolor="#4B4B4B">
                <v:path arrowok="t"/>
              </v:shape>
            </v:group>
            <v:group style="position:absolute;left:798;top:9731;width:2;height:870" coordorigin="798,9731" coordsize="2,870">
              <v:shape style="position:absolute;left:798;top:9731;width:2;height:870" coordorigin="798,9731" coordsize="0,870" path="m798,10601l798,9731e" filled="f" stroked="t" strokeweight=".706329pt" strokecolor="#575757">
                <v:path arrowok="t"/>
              </v:shape>
            </v:group>
            <v:group style="position:absolute;left:2580;top:9731;width:2;height:276" coordorigin="2580,9731" coordsize="2,276">
              <v:shape style="position:absolute;left:2580;top:9731;width:2;height:276" coordorigin="2580,9731" coordsize="0,276" path="m2580,10007l2580,9731e" filled="f" stroked="t" strokeweight=".941772pt" strokecolor="#646464">
                <v:path arrowok="t"/>
              </v:shape>
            </v:group>
            <v:group style="position:absolute;left:791;top:10199;width:4351;height:2" coordorigin="791,10199" coordsize="4351,2">
              <v:shape style="position:absolute;left:791;top:10199;width:4351;height:2" coordorigin="791,10199" coordsize="4351,0" path="m791,10199l5142,10199e" filled="f" stroked="t" strokeweight=".706329pt" strokecolor="#5B5B5B">
                <v:path arrowok="t"/>
              </v:shape>
            </v:group>
            <v:group style="position:absolute;left:5086;top:10202;width:372;height:2" coordorigin="5086,10202" coordsize="372,2">
              <v:shape style="position:absolute;left:5086;top:10202;width:372;height:2" coordorigin="5086,10202" coordsize="372,0" path="m5086,10202l5458,10202e" filled="f" stroked="t" strokeweight=".470886pt" strokecolor="#484848">
                <v:path arrowok="t"/>
              </v:shape>
            </v:group>
            <v:group style="position:absolute;left:5401;top:10202;width:386;height:2" coordorigin="5401,10202" coordsize="386,2">
              <v:shape style="position:absolute;left:5401;top:10202;width:386;height:2" coordorigin="5401,10202" coordsize="386,0" path="m5401,10202l5787,10202e" filled="f" stroked="t" strokeweight=".706329pt" strokecolor="#575757">
                <v:path arrowok="t"/>
              </v:shape>
            </v:group>
            <v:group style="position:absolute;left:5731;top:10202;width:348;height:2" coordorigin="5731,10202" coordsize="348,2">
              <v:shape style="position:absolute;left:5731;top:10202;width:348;height:2" coordorigin="5731,10202" coordsize="348,0" path="m5731,10202l6079,10202e" filled="f" stroked="t" strokeweight=".470886pt" strokecolor="#3F3F3F">
                <v:path arrowok="t"/>
              </v:shape>
            </v:group>
            <v:group style="position:absolute;left:6023;top:10202;width:3113;height:2" coordorigin="6023,10202" coordsize="3113,2">
              <v:shape style="position:absolute;left:6023;top:10202;width:3113;height:2" coordorigin="6023,10202" coordsize="3113,0" path="m6023,10202l9135,10202e" filled="f" stroked="t" strokeweight=".706329pt" strokecolor="#575757">
                <v:path arrowok="t"/>
              </v:shape>
            </v:group>
            <v:group style="position:absolute;left:9079;top:10202;width:471;height:2" coordorigin="9079,10202" coordsize="471,2">
              <v:shape style="position:absolute;left:9079;top:10202;width:471;height:2" coordorigin="9079,10202" coordsize="471,0" path="m9079,10202l9550,10202e" filled="f" stroked="t" strokeweight=".470886pt" strokecolor="#484848">
                <v:path arrowok="t"/>
              </v:shape>
            </v:group>
            <v:group style="position:absolute;left:9493;top:10202;width:1888;height:2" coordorigin="9493,10202" coordsize="1888,2">
              <v:shape style="position:absolute;left:9493;top:10202;width:1888;height:2" coordorigin="9493,10202" coordsize="1888,0" path="m9493,10202l11381,10202e" filled="f" stroked="t" strokeweight=".706329pt" strokecolor="#646464">
                <v:path arrowok="t"/>
              </v:shape>
            </v:group>
            <v:group style="position:absolute;left:791;top:10444;width:3244;height:2" coordorigin="791,10444" coordsize="3244,2">
              <v:shape style="position:absolute;left:791;top:10444;width:3244;height:2" coordorigin="791,10444" coordsize="3244,0" path="m791,10444l4035,10444e" filled="f" stroked="t" strokeweight=".706329pt" strokecolor="#606060">
                <v:path arrowok="t"/>
              </v:shape>
            </v:group>
            <v:group style="position:absolute;left:2583;top:4245;width:2;height:12284" coordorigin="2583,4245" coordsize="2,12284">
              <v:shape style="position:absolute;left:2583;top:4245;width:2;height:12284" coordorigin="2583,4245" coordsize="0,12284" path="m2583,16529l2583,4245e" filled="f" stroked="t" strokeweight=".706329pt" strokecolor="#4F4F4F">
                <v:path arrowok="t"/>
              </v:shape>
            </v:group>
            <v:group style="position:absolute;left:3979;top:10444;width:141;height:2" coordorigin="3979,10444" coordsize="141,2">
              <v:shape style="position:absolute;left:3979;top:10444;width:141;height:2" coordorigin="3979,10444" coordsize="141,0" path="m3979,10444l4120,10444e" filled="f" stroked="t" strokeweight=".470886pt" strokecolor="#383838">
                <v:path arrowok="t"/>
              </v:shape>
            </v:group>
            <v:group style="position:absolute;left:4064;top:10444;width:7322;height:2" coordorigin="4064,10444" coordsize="7322,2">
              <v:shape style="position:absolute;left:4064;top:10444;width:7322;height:2" coordorigin="4064,10444" coordsize="7322,0" path="m4064,10444l11386,10444e" filled="f" stroked="t" strokeweight=".706329pt" strokecolor="#5B5B5B">
                <v:path arrowok="t"/>
              </v:shape>
            </v:group>
            <v:group style="position:absolute;left:11377;top:10173;width:2;height:333" coordorigin="11377,10173" coordsize="2,333">
              <v:shape style="position:absolute;left:11377;top:10173;width:2;height:333" coordorigin="11377,10173" coordsize="0,333" path="m11377,10506l11377,10173e" filled="f" stroked="t" strokeweight=".470886pt" strokecolor="#4B4B4B">
                <v:path arrowok="t"/>
              </v:shape>
            </v:group>
            <v:group style="position:absolute;left:909;top:10689;width:10477;height:2" coordorigin="909,10689" coordsize="10477,2">
              <v:shape style="position:absolute;left:909;top:10689;width:10477;height:2" coordorigin="909,10689" coordsize="10477,0" path="m909,10689l11386,10689e" filled="f" stroked="t" strokeweight=".706329pt" strokecolor="#606060">
                <v:path arrowok="t"/>
              </v:shape>
            </v:group>
            <v:group style="position:absolute;left:3979;top:10692;width:141;height:2" coordorigin="3979,10692" coordsize="141,2">
              <v:shape style="position:absolute;left:3979;top:10692;width:141;height:2" coordorigin="3979,10692" coordsize="141,0" path="m3979,10692l4120,10692e" filled="f" stroked="t" strokeweight=".470886pt" strokecolor="#484848">
                <v:path arrowok="t"/>
              </v:shape>
            </v:group>
            <v:group style="position:absolute;left:6023;top:10692;width:414;height:2" coordorigin="6023,10692" coordsize="414,2">
              <v:shape style="position:absolute;left:6023;top:10692;width:414;height:2" coordorigin="6023,10692" coordsize="414,0" path="m6023,10692l6437,10692e" filled="f" stroked="t" strokeweight=".470886pt" strokecolor="#4B4B4B">
                <v:path arrowok="t"/>
              </v:shape>
            </v:group>
            <v:group style="position:absolute;left:2580;top:10644;width:2;height:314" coordorigin="2580,10644" coordsize="2,314">
              <v:shape style="position:absolute;left:2580;top:10644;width:2;height:314" coordorigin="2580,10644" coordsize="0,314" path="m2580,10958l2580,10644e" filled="f" stroked="t" strokeweight=".470886pt" strokecolor="#383838">
                <v:path arrowok="t"/>
              </v:shape>
            </v:group>
            <v:group style="position:absolute;left:791;top:11184;width:2383;height:2" coordorigin="791,11184" coordsize="2383,2">
              <v:shape style="position:absolute;left:791;top:11184;width:2383;height:2" coordorigin="791,11184" coordsize="2383,0" path="m791,11184l3174,11184e" filled="f" stroked="t" strokeweight=".706329pt" strokecolor="#606060">
                <v:path arrowok="t"/>
              </v:shape>
            </v:group>
            <v:group style="position:absolute;left:798;top:10901;width:2;height:309" coordorigin="798,10901" coordsize="2,309">
              <v:shape style="position:absolute;left:798;top:10901;width:2;height:309" coordorigin="798,10901" coordsize="0,309" path="m798,11210l798,10901e" filled="f" stroked="t" strokeweight=".706329pt" strokecolor="#444444">
                <v:path arrowok="t"/>
              </v:shape>
            </v:group>
            <v:group style="position:absolute;left:3117;top:11184;width:429;height:2" coordorigin="3117,11184" coordsize="429,2">
              <v:shape style="position:absolute;left:3117;top:11184;width:429;height:2" coordorigin="3117,11184" coordsize="429,0" path="m3117,11184l3546,11184e" filled="f" stroked="t" strokeweight=".470886pt" strokecolor="#444444">
                <v:path arrowok="t"/>
              </v:shape>
            </v:group>
            <v:group style="position:absolute;left:3489;top:11186;width:391;height:2" coordorigin="3489,11186" coordsize="391,2">
              <v:shape style="position:absolute;left:3489;top:11186;width:391;height:2" coordorigin="3489,11186" coordsize="391,0" path="m3489,11186l3880,11186e" filled="f" stroked="t" strokeweight=".706329pt" strokecolor="#646464">
                <v:path arrowok="t"/>
              </v:shape>
            </v:group>
            <v:group style="position:absolute;left:3824;top:11184;width:212;height:2" coordorigin="3824,11184" coordsize="212,2">
              <v:shape style="position:absolute;left:3824;top:11184;width:212;height:2" coordorigin="3824,11184" coordsize="212,0" path="m3824,11184l4035,11184e" filled="f" stroked="t" strokeweight=".470886pt" strokecolor="#4B4B4B">
                <v:path arrowok="t"/>
              </v:shape>
            </v:group>
            <v:group style="position:absolute;left:3979;top:11186;width:141;height:2" coordorigin="3979,11186" coordsize="141,2">
              <v:shape style="position:absolute;left:3979;top:11186;width:141;height:2" coordorigin="3979,11186" coordsize="141,0" path="m3979,11186l4120,11186e" filled="f" stroked="t" strokeweight=".470886pt" strokecolor="#383838">
                <v:path arrowok="t"/>
              </v:shape>
            </v:group>
            <v:group style="position:absolute;left:4064;top:11184;width:2015;height:2" coordorigin="4064,11184" coordsize="2015,2">
              <v:shape style="position:absolute;left:4064;top:11184;width:2015;height:2" coordorigin="4064,11184" coordsize="2015,0" path="m4064,11184l6079,11184e" filled="f" stroked="t" strokeweight=".706329pt" strokecolor="#606060">
                <v:path arrowok="t"/>
              </v:shape>
            </v:group>
            <v:group style="position:absolute;left:6023;top:11186;width:414;height:2" coordorigin="6023,11186" coordsize="414,2">
              <v:shape style="position:absolute;left:6023;top:11186;width:414;height:2" coordorigin="6023,11186" coordsize="414,0" path="m6023,11186l6437,11186e" filled="f" stroked="t" strokeweight=".470886pt" strokecolor="#4F4F4F">
                <v:path arrowok="t"/>
              </v:shape>
            </v:group>
            <v:group style="position:absolute;left:6381;top:11184;width:5006;height:2" coordorigin="6381,11184" coordsize="5006,2">
              <v:shape style="position:absolute;left:6381;top:11184;width:5006;height:2" coordorigin="6381,11184" coordsize="5006,0" path="m6381,11184l11386,11184e" filled="f" stroked="t" strokeweight=".706329pt" strokecolor="#606060">
                <v:path arrowok="t"/>
              </v:shape>
            </v:group>
            <v:group style="position:absolute;left:786;top:11424;width:4671;height:2" coordorigin="786,11424" coordsize="4671,2">
              <v:shape style="position:absolute;left:786;top:11424;width:4671;height:2" coordorigin="786,11424" coordsize="4671,0" path="m786,11424l5458,11424e" filled="f" stroked="t" strokeweight=".706329pt" strokecolor="#646464">
                <v:path arrowok="t"/>
              </v:shape>
            </v:group>
            <v:group style="position:absolute;left:5401;top:11424;width:386;height:2" coordorigin="5401,11424" coordsize="386,2">
              <v:shape style="position:absolute;left:5401;top:11424;width:386;height:2" coordorigin="5401,11424" coordsize="386,0" path="m5401,11424l5787,11424e" filled="f" stroked="t" strokeweight=".470886pt" strokecolor="#4F4F4F">
                <v:path arrowok="t"/>
              </v:shape>
            </v:group>
            <v:group style="position:absolute;left:5731;top:11424;width:348;height:2" coordorigin="5731,11424" coordsize="348,2">
              <v:shape style="position:absolute;left:5731;top:11424;width:348;height:2" coordorigin="5731,11424" coordsize="348,0" path="m5731,11424l6079,11424e" filled="f" stroked="t" strokeweight=".941772pt" strokecolor="#606060">
                <v:path arrowok="t"/>
              </v:shape>
            </v:group>
            <v:group style="position:absolute;left:6023;top:11424;width:414;height:2" coordorigin="6023,11424" coordsize="414,2">
              <v:shape style="position:absolute;left:6023;top:11424;width:414;height:2" coordorigin="6023,11424" coordsize="414,0" path="m6023,11424l6437,11424e" filled="f" stroked="t" strokeweight=".470886pt" strokecolor="#484848">
                <v:path arrowok="t"/>
              </v:shape>
            </v:group>
            <v:group style="position:absolute;left:6381;top:11424;width:5006;height:2" coordorigin="6381,11424" coordsize="5006,2">
              <v:shape style="position:absolute;left:6381;top:11424;width:5006;height:2" coordorigin="6381,11424" coordsize="5006,0" path="m6381,11424l11386,11424e" filled="f" stroked="t" strokeweight=".706329pt" strokecolor="#5B5B5B">
                <v:path arrowok="t"/>
              </v:shape>
            </v:group>
            <v:group style="position:absolute;left:798;top:11138;width:2;height:2448" coordorigin="798,11138" coordsize="2,2448">
              <v:shape style="position:absolute;left:798;top:11138;width:2;height:2448" coordorigin="798,11138" coordsize="0,2448" path="m798,13587l798,11138e" filled="f" stroked="t" strokeweight=".706329pt" strokecolor="#575757">
                <v:path arrowok="t"/>
              </v:shape>
            </v:group>
            <v:group style="position:absolute;left:1912;top:11414;width:2;height:295" coordorigin="1912,11414" coordsize="2,295">
              <v:shape style="position:absolute;left:1912;top:11414;width:2;height:295" coordorigin="1912,11414" coordsize="0,295" path="m1912,11709l1912,11414e" filled="f" stroked="t" strokeweight=".470886pt" strokecolor="#3F3F3F">
                <v:path arrowok="t"/>
              </v:shape>
            </v:group>
            <v:group style="position:absolute;left:2580;top:11381;width:2;height:328" coordorigin="2580,11381" coordsize="2,328">
              <v:shape style="position:absolute;left:2580;top:11381;width:2;height:328" coordorigin="2580,11381" coordsize="0,328" path="m2580,11709l2580,11381e" filled="f" stroked="t" strokeweight=".706329pt" strokecolor="#383838">
                <v:path arrowok="t"/>
              </v:shape>
            </v:group>
            <v:group style="position:absolute;left:7562;top:11419;width:2;height:290" coordorigin="7562,11419" coordsize="2,290">
              <v:shape style="position:absolute;left:7562;top:11419;width:2;height:290" coordorigin="7562,11419" coordsize="0,290" path="m7562,11709l7562,11419e" filled="f" stroked="t" strokeweight=".470886pt" strokecolor="#3B3B3B">
                <v:path arrowok="t"/>
              </v:shape>
            </v:group>
            <v:group style="position:absolute;left:791;top:11889;width:3244;height:2" coordorigin="791,11889" coordsize="3244,2">
              <v:shape style="position:absolute;left:791;top:11889;width:3244;height:2" coordorigin="791,11889" coordsize="3244,0" path="m791,11889l4035,11889e" filled="f" stroked="t" strokeweight=".706329pt" strokecolor="#606060">
                <v:path arrowok="t"/>
              </v:shape>
            </v:group>
            <v:group style="position:absolute;left:1330;top:11419;width:2;height:3884" coordorigin="1330,11419" coordsize="2,3884">
              <v:shape style="position:absolute;left:1330;top:11419;width:2;height:3884" coordorigin="1330,11419" coordsize="0,3884" path="m1330,15303l1330,11419e" filled="f" stroked="t" strokeweight=".706329pt" strokecolor="#575757">
                <v:path arrowok="t"/>
              </v:shape>
            </v:group>
            <v:group style="position:absolute;left:1912;top:11652;width:2;height:1065" coordorigin="1912,11652" coordsize="2,1065">
              <v:shape style="position:absolute;left:1912;top:11652;width:2;height:1065" coordorigin="1912,11652" coordsize="0,1065" path="m1912,12717l1912,11652e" filled="f" stroked="t" strokeweight=".706329pt" strokecolor="#545454">
                <v:path arrowok="t"/>
              </v:shape>
            </v:group>
            <v:group style="position:absolute;left:3979;top:11889;width:141;height:2" coordorigin="3979,11889" coordsize="141,2">
              <v:shape style="position:absolute;left:3979;top:11889;width:141;height:2" coordorigin="3979,11889" coordsize="141,0" path="m3979,11889l4120,11889e" filled="f" stroked="t" strokeweight=".470886pt" strokecolor="#383838">
                <v:path arrowok="t"/>
              </v:shape>
            </v:group>
            <v:group style="position:absolute;left:4064;top:11892;width:419;height:2" coordorigin="4064,11892" coordsize="419,2">
              <v:shape style="position:absolute;left:4064;top:11892;width:419;height:2" coordorigin="4064,11892" coordsize="419,0" path="m4064,11892l4483,11892e" filled="f" stroked="t" strokeweight=".470886pt" strokecolor="#4B4B4B">
                <v:path arrowok="t"/>
              </v:shape>
            </v:group>
            <v:group style="position:absolute;left:4407;top:11892;width:6979;height:2" coordorigin="4407,11892" coordsize="6979,2">
              <v:shape style="position:absolute;left:4407;top:11892;width:6979;height:2" coordorigin="4407,11892" coordsize="6979,0" path="m4407,11892l11386,11892e" filled="f" stroked="t" strokeweight=".706329pt" strokecolor="#606060">
                <v:path arrowok="t"/>
              </v:shape>
            </v:group>
            <v:group style="position:absolute;left:7565;top:11652;width:2;height:2315" coordorigin="7565,11652" coordsize="2,2315">
              <v:shape style="position:absolute;left:7565;top:11652;width:2;height:2315" coordorigin="7565,11652" coordsize="0,2315" path="m7565,13967l7565,11652e" filled="f" stroked="t" strokeweight=".706329pt" strokecolor="#575757">
                <v:path arrowok="t"/>
              </v:shape>
            </v:group>
            <v:group style="position:absolute;left:2580;top:11842;width:2;height:561" coordorigin="2580,11842" coordsize="2,561">
              <v:shape style="position:absolute;left:2580;top:11842;width:2;height:561" coordorigin="2580,11842" coordsize="0,561" path="m2580,12403l2580,11842e" filled="f" stroked="t" strokeweight=".470886pt" strokecolor="#444444">
                <v:path arrowok="t"/>
              </v:shape>
            </v:group>
            <v:group style="position:absolute;left:1914;top:12574;width:2;height:361" coordorigin="1914,12574" coordsize="2,361">
              <v:shape style="position:absolute;left:1914;top:12574;width:2;height:361" coordorigin="1914,12574" coordsize="0,361" path="m1914,12935l1914,12574e" filled="f" stroked="t" strokeweight=".470886pt" strokecolor="#3F3F3F">
                <v:path arrowok="t"/>
              </v:shape>
            </v:group>
            <v:group style="position:absolute;left:1914;top:12878;width:2;height:3651" coordorigin="1914,12878" coordsize="2,3651">
              <v:shape style="position:absolute;left:1914;top:12878;width:2;height:3651" coordorigin="1914,12878" coordsize="0,3651" path="m1914,16529l1914,12878e" filled="f" stroked="t" strokeweight=".706329pt" strokecolor="#575757">
                <v:path arrowok="t"/>
              </v:shape>
            </v:group>
            <v:group style="position:absolute;left:7920;top:13938;width:3452;height:2" coordorigin="7920,13938" coordsize="3452,2">
              <v:shape style="position:absolute;left:7920;top:13938;width:3452;height:2" coordorigin="7920,13938" coordsize="3452,0" path="m7920,13938l11372,13938e" filled="f" stroked="t" strokeweight=".706329pt" strokecolor="#576093">
                <v:path arrowok="t"/>
              </v:shape>
            </v:group>
            <v:group style="position:absolute;left:801;top:13530;width:2;height:219" coordorigin="801,13530" coordsize="2,219">
              <v:shape style="position:absolute;left:801;top:13530;width:2;height:219" coordorigin="801,13530" coordsize="0,219" path="m801,13748l801,13530e" filled="f" stroked="t" strokeweight=".470886pt" strokecolor="#3F3F3F">
                <v:path arrowok="t"/>
              </v:shape>
            </v:group>
            <v:group style="position:absolute;left:2580;top:13530;width:2;height:219" coordorigin="2580,13530" coordsize="2,219">
              <v:shape style="position:absolute;left:2580;top:13530;width:2;height:219" coordorigin="2580,13530" coordsize="0,219" path="m2580,13748l2580,13530e" filled="f" stroked="t" strokeweight=".470886pt" strokecolor="#2B2B2B">
                <v:path arrowok="t"/>
              </v:shape>
            </v:group>
            <v:group style="position:absolute;left:782;top:13938;width:1799;height:2" coordorigin="782,13938" coordsize="1799,2">
              <v:shape style="position:absolute;left:782;top:13938;width:1799;height:2" coordorigin="782,13938" coordsize="1799,0" path="m782,13938l2580,13938e" filled="f" stroked="t" strokeweight=".235443pt" strokecolor="#545454">
                <v:path arrowok="t"/>
              </v:shape>
            </v:group>
            <v:group style="position:absolute;left:7567;top:13910;width:2;height:380" coordorigin="7567,13910" coordsize="2,380">
              <v:shape style="position:absolute;left:7567;top:13910;width:2;height:380" coordorigin="7567,13910" coordsize="0,380" path="m7567,14290l7567,13910e" filled="f" stroked="t" strokeweight=".470886pt" strokecolor="#484848">
                <v:path arrowok="t"/>
              </v:shape>
            </v:group>
            <v:group style="position:absolute;left:11381;top:13905;width:2;height:385" coordorigin="11381,13905" coordsize="2,385">
              <v:shape style="position:absolute;left:11381;top:13905;width:2;height:385" coordorigin="11381,13905" coordsize="0,385" path="m11381,14290l11381,13905e" filled="f" stroked="t" strokeweight=".470886pt" strokecolor="#4F4F4F">
                <v:path arrowok="t"/>
              </v:shape>
            </v:group>
            <v:group style="position:absolute;left:801;top:14233;width:2;height:214" coordorigin="801,14233" coordsize="2,214">
              <v:shape style="position:absolute;left:801;top:14233;width:2;height:214" coordorigin="801,14233" coordsize="0,214" path="m801,14447l801,14233e" filled="f" stroked="t" strokeweight=".470886pt" strokecolor="#2F2F2F">
                <v:path arrowok="t"/>
              </v:shape>
            </v:group>
            <v:group style="position:absolute;left:2580;top:14233;width:2;height:214" coordorigin="2580,14233" coordsize="2,214">
              <v:shape style="position:absolute;left:2580;top:14233;width:2;height:214" coordorigin="2580,14233" coordsize="0,214" path="m2580,14447l2580,14233e" filled="f" stroked="t" strokeweight=".470886pt" strokecolor="#232323">
                <v:path arrowok="t"/>
              </v:shape>
            </v:group>
            <v:group style="position:absolute;left:7567;top:14176;width:2;height:513" coordorigin="7567,14176" coordsize="2,513">
              <v:shape style="position:absolute;left:7567;top:14176;width:2;height:513" coordorigin="7567,14176" coordsize="0,513" path="m7567,14690l7567,14176e" filled="f" stroked="t" strokeweight=".706329pt" strokecolor="#5B5B5B">
                <v:path arrowok="t"/>
              </v:shape>
            </v:group>
            <v:group style="position:absolute;left:798;top:13691;width:2;height:2838" coordorigin="798,13691" coordsize="2,2838">
              <v:shape style="position:absolute;left:798;top:13691;width:2;height:2838" coordorigin="798,13691" coordsize="0,2838" path="m798,16529l798,13691e" filled="f" stroked="t" strokeweight=".706329pt" strokecolor="#545454">
                <v:path arrowok="t"/>
              </v:shape>
            </v:group>
            <v:group style="position:absolute;left:7567;top:14632;width:2;height:242" coordorigin="7567,14632" coordsize="2,242">
              <v:shape style="position:absolute;left:7567;top:14632;width:2;height:242" coordorigin="7567,14632" coordsize="0,242" path="m7567,14875l7567,14632e" filled="f" stroked="t" strokeweight=".470886pt" strokecolor="#3B3B3B">
                <v:path arrowok="t"/>
              </v:shape>
            </v:group>
            <v:group style="position:absolute;left:11381;top:14632;width:2;height:323" coordorigin="11381,14632" coordsize="2,323">
              <v:shape style="position:absolute;left:11381;top:14632;width:2;height:323" coordorigin="11381,14632" coordsize="0,323" path="m11381,14956l11381,14632e" filled="f" stroked="t" strokeweight=".470886pt" strokecolor="#545454">
                <v:path arrowok="t"/>
              </v:shape>
            </v:group>
            <v:group style="position:absolute;left:1912;top:14818;width:2;height:138" coordorigin="1912,14818" coordsize="2,138">
              <v:shape style="position:absolute;left:1912;top:14818;width:2;height:138" coordorigin="1912,14818" coordsize="0,138" path="m1912,14956l1912,14818e" filled="f" stroked="t" strokeweight=".470886pt" strokecolor="#444444">
                <v:path arrowok="t"/>
              </v:shape>
            </v:group>
            <v:group style="position:absolute;left:2580;top:14818;width:2;height:238" coordorigin="2580,14818" coordsize="2,238">
              <v:shape style="position:absolute;left:2580;top:14818;width:2;height:238" coordorigin="2580,14818" coordsize="0,238" path="m2580,15056l2580,14818e" filled="f" stroked="t" strokeweight=".470886pt" strokecolor="#2B2B2B">
                <v:path arrowok="t"/>
              </v:shape>
            </v:group>
            <v:group style="position:absolute;left:7567;top:14818;width:2;height:485" coordorigin="7567,14818" coordsize="2,485">
              <v:shape style="position:absolute;left:7567;top:14818;width:2;height:485" coordorigin="7567,14818" coordsize="0,485" path="m7567,15303l7567,14818e" filled="f" stroked="t" strokeweight=".706329pt" strokecolor="#606060">
                <v:path arrowok="t"/>
              </v:shape>
            </v:group>
            <v:group style="position:absolute;left:801;top:14899;width:2;height:157" coordorigin="801,14899" coordsize="2,157">
              <v:shape style="position:absolute;left:801;top:14899;width:2;height:157" coordorigin="801,14899" coordsize="0,157" path="m801,15056l801,14899e" filled="f" stroked="t" strokeweight=".470886pt" strokecolor="#2B2B2B">
                <v:path arrowok="t"/>
              </v:shape>
            </v:group>
            <v:group style="position:absolute;left:2580;top:14999;width:2;height:209" coordorigin="2580,14999" coordsize="2,209">
              <v:shape style="position:absolute;left:2580;top:14999;width:2;height:209" coordorigin="2580,14999" coordsize="0,209" path="m2580,15208l2580,14999e" filled="f" stroked="t" strokeweight=".470886pt" strokecolor="#484848">
                <v:path arrowok="t"/>
              </v:shape>
            </v:group>
            <v:group style="position:absolute;left:11381;top:14946;width:2;height:466" coordorigin="11381,14946" coordsize="2,466">
              <v:shape style="position:absolute;left:11381;top:14946;width:2;height:466" coordorigin="11381,14946" coordsize="0,466" path="m11381,15412l11381,14946e" filled="f" stroked="t" strokeweight=".941772pt" strokecolor="#747474">
                <v:path arrowok="t"/>
              </v:shape>
            </v:group>
            <v:group style="position:absolute;left:2580;top:15151;width:2;height:152" coordorigin="2580,15151" coordsize="2,152">
              <v:shape style="position:absolute;left:2580;top:15151;width:2;height:152" coordorigin="2580,15151" coordsize="0,152" path="m2580,15303l2580,15151e" filled="f" stroked="t" strokeweight=".941772pt" strokecolor="#646464">
                <v:path arrowok="t"/>
              </v:shape>
            </v:group>
            <v:group style="position:absolute;left:1333;top:15246;width:2;height:319" coordorigin="1333,15246" coordsize="2,319">
              <v:shape style="position:absolute;left:1333;top:15246;width:2;height:319" coordorigin="1333,15246" coordsize="0,319" path="m1333,15564l1333,15246e" filled="f" stroked="t" strokeweight=".470886pt" strokecolor="#3F3F3F">
                <v:path arrowok="t"/>
              </v:shape>
            </v:group>
            <v:group style="position:absolute;left:7567;top:15246;width:2;height:176" coordorigin="7567,15246" coordsize="2,176">
              <v:shape style="position:absolute;left:7567;top:15246;width:2;height:176" coordorigin="7567,15246" coordsize="0,176" path="m7567,15422l7567,15246e" filled="f" stroked="t" strokeweight=".470886pt" strokecolor="#343434">
                <v:path arrowok="t"/>
              </v:shape>
            </v:group>
            <v:group style="position:absolute;left:11381;top:15365;width:2;height:200" coordorigin="11381,15365" coordsize="2,200">
              <v:shape style="position:absolute;left:11381;top:15365;width:2;height:200" coordorigin="11381,15365" coordsize="0,200" path="m11381,15564l11381,15365e" filled="f" stroked="t" strokeweight=".470886pt" strokecolor="#5B5B5B">
                <v:path arrowok="t"/>
              </v:shape>
            </v:group>
            <v:group style="position:absolute;left:801;top:15507;width:2;height:242" coordorigin="801,15507" coordsize="2,242">
              <v:shape style="position:absolute;left:801;top:15507;width:2;height:242" coordorigin="801,15507" coordsize="0,242" path="m801,15750l801,15507e" filled="f" stroked="t" strokeweight=".470886pt" strokecolor="#2F2F2F">
                <v:path arrowok="t"/>
              </v:shape>
            </v:group>
            <v:group style="position:absolute;left:1333;top:15488;width:2;height:1041" coordorigin="1333,15488" coordsize="2,1041">
              <v:shape style="position:absolute;left:1333;top:15488;width:2;height:1041" coordorigin="1333,15488" coordsize="0,1041" path="m1333,16529l1333,15488e" filled="f" stroked="t" strokeweight=".706329pt" strokecolor="#575757">
                <v:path arrowok="t"/>
              </v:shape>
            </v:group>
            <v:group style="position:absolute;left:1912;top:15507;width:2;height:171" coordorigin="1912,15507" coordsize="2,171">
              <v:shape style="position:absolute;left:1912;top:15507;width:2;height:171" coordorigin="1912,15507" coordsize="0,171" path="m1912,15678l1912,15507e" filled="f" stroked="t" strokeweight=".470886pt" strokecolor="#2F2F2F">
                <v:path arrowok="t"/>
              </v:shape>
            </v:group>
            <v:group style="position:absolute;left:2580;top:15507;width:2;height:171" coordorigin="2580,15507" coordsize="2,171">
              <v:shape style="position:absolute;left:2580;top:15507;width:2;height:171" coordorigin="2580,15507" coordsize="0,171" path="m2580,15678l2580,15507e" filled="f" stroked="t" strokeweight=".470886pt" strokecolor="#3F3F3F">
                <v:path arrowok="t"/>
              </v:shape>
            </v:group>
            <v:group style="position:absolute;left:7569;top:15365;width:2;height:1165" coordorigin="7569,15365" coordsize="2,1165">
              <v:shape style="position:absolute;left:7569;top:15365;width:2;height:1165" coordorigin="7569,15365" coordsize="0,1165" path="m7569,16529l7569,15365e" filled="f" stroked="t" strokeweight=".706329pt" strokecolor="#575757">
                <v:path arrowok="t"/>
              </v:shape>
            </v:group>
            <v:group style="position:absolute;left:11381;top:15507;width:2;height:171" coordorigin="11381,15507" coordsize="2,171">
              <v:shape style="position:absolute;left:11381;top:15507;width:2;height:171" coordorigin="11381,15507" coordsize="0,171" path="m11381,15678l11381,15507e" filled="f" stroked="t" strokeweight=".470886pt" strokecolor="#484848">
                <v:path arrowok="t"/>
              </v:shape>
            </v:group>
            <v:group style="position:absolute;left:2580;top:15621;width:2;height:128" coordorigin="2580,15621" coordsize="2,128">
              <v:shape style="position:absolute;left:2580;top:15621;width:2;height:128" coordorigin="2580,15621" coordsize="0,128" path="m2580,15750l2580,15621e" filled="f" stroked="t" strokeweight=".470886pt" strokecolor="#282828">
                <v:path arrowok="t"/>
              </v:shape>
            </v:group>
            <v:group style="position:absolute;left:2580;top:15693;width:2;height:209" coordorigin="2580,15693" coordsize="2,209">
              <v:shape style="position:absolute;left:2580;top:15693;width:2;height:209" coordorigin="2580,15693" coordsize="0,209" path="m2580,15902l2580,15693e" filled="f" stroked="t" strokeweight=".470886pt" strokecolor="#444444">
                <v:path arrowok="t"/>
              </v:shape>
            </v:group>
            <v:group style="position:absolute;left:791;top:16522;width:10600;height:2" coordorigin="791,16522" coordsize="10600,2">
              <v:shape style="position:absolute;left:791;top:16522;width:10600;height:2" coordorigin="791,16522" coordsize="10600,0" path="m791,16522l11391,16522e" filled="f" stroked="t" strokeweight=".706329pt" strokecolor="#676767">
                <v:path arrowok="t"/>
              </v:shape>
            </v:group>
            <v:group style="position:absolute;left:9276;top:16520;width:273;height:2" coordorigin="9276,16520" coordsize="273,2">
              <v:shape style="position:absolute;left:9276;top:16520;width:273;height:2" coordorigin="9276,16520" coordsize="273,0" path="m9276,16520l9550,16520e" filled="f" stroked="t" strokeweight=".470886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ACACAC"/>
          <w:spacing w:val="0"/>
          <w:w w:val="51"/>
        </w:rPr>
        <w:t>..</w:t>
      </w:r>
      <w:r>
        <w:rPr>
          <w:rFonts w:ascii="Arial" w:hAnsi="Arial" w:cs="Arial" w:eastAsia="Arial"/>
          <w:sz w:val="29"/>
          <w:szCs w:val="29"/>
          <w:color w:val="ACACAC"/>
          <w:spacing w:val="0"/>
          <w:w w:val="51"/>
        </w:rPr>
        <w:t> </w:t>
      </w:r>
      <w:r>
        <w:rPr>
          <w:rFonts w:ascii="Arial" w:hAnsi="Arial" w:cs="Arial" w:eastAsia="Arial"/>
          <w:sz w:val="29"/>
          <w:szCs w:val="29"/>
          <w:color w:val="ACACAC"/>
          <w:spacing w:val="17"/>
          <w:w w:val="51"/>
        </w:rPr>
        <w:t> </w:t>
      </w:r>
      <w:r>
        <w:rPr>
          <w:rFonts w:ascii="Arial" w:hAnsi="Arial" w:cs="Arial" w:eastAsia="Arial"/>
          <w:sz w:val="15"/>
          <w:szCs w:val="15"/>
          <w:color w:val="999999"/>
          <w:spacing w:val="-10"/>
          <w:w w:val="177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102"/>
          <w:position w:val="1"/>
        </w:rPr>
        <w:t>•'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700" w:right="0"/>
        </w:sectPr>
      </w:pPr>
      <w:rPr/>
    </w:p>
    <w:p>
      <w:pPr>
        <w:spacing w:before="38" w:after="0" w:line="525" w:lineRule="exact"/>
        <w:ind w:right="992"/>
        <w:jc w:val="right"/>
        <w:rPr>
          <w:rFonts w:ascii="Arial" w:hAnsi="Arial" w:cs="Arial" w:eastAsia="Arial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94514pt;margin-top:8.116022pt;width:38.530802pt;height:49.5pt;mso-position-horizontal-relative:page;mso-position-vertical-relative:paragraph;z-index:-14903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3B3B3B"/>
                      <w:spacing w:val="0"/>
                      <w:w w:val="14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0"/>
          <w:szCs w:val="50"/>
          <w:color w:val="757777"/>
          <w:spacing w:val="0"/>
          <w:w w:val="75"/>
          <w:position w:val="-5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33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3480" w:right="-20"/>
        <w:jc w:val="left"/>
        <w:tabs>
          <w:tab w:pos="98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BAŞKANL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</w:rPr>
        <w:t>GI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214"/>
          <w:position w:val="-10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833" w:right="3934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2"/>
        </w:rPr>
        <w:t>IZMIR</w:t>
      </w:r>
      <w:r>
        <w:rPr>
          <w:rFonts w:ascii="Arial" w:hAnsi="Arial" w:cs="Arial" w:eastAsia="Arial"/>
          <w:sz w:val="16"/>
          <w:szCs w:val="16"/>
          <w:color w:val="3B3B3B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05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</w:rPr>
        <w:t>BÜYÜKŞEHIR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8" w:lineRule="exact"/>
        <w:ind w:left="64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08" w:right="-20"/>
        <w:jc w:val="left"/>
        <w:tabs>
          <w:tab w:pos="1460" w:val="left"/>
          <w:tab w:pos="3140" w:val="left"/>
          <w:tab w:pos="5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04/05/2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07:45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22" w:right="-20"/>
        <w:jc w:val="left"/>
        <w:tabs>
          <w:tab w:pos="1460" w:val="left"/>
          <w:tab w:pos="314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04/05/2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2705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53" w:lineRule="auto"/>
        <w:ind w:left="127" w:right="6063" w:firstLine="-5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6ı5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şıkkent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-Bornova/tZMlR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Do)1ru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[şıkkcnt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-Bornova/IZMtR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1460" w:val="left"/>
          <w:tab w:pos="362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Tüıü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aıeş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118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15"/>
          <w:position w:val="-1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575" w:right="842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444397pt;margin-top:4.314089pt;width:35.00653pt;height:26pt;mso-position-horizontal-relative:page;mso-position-vertical-relative:paragraph;z-index:-1490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3A3A1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3A3A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3A3A1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575757"/>
          <w:position w:val="-2"/>
        </w:rPr>
        <w:t>Beto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8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8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8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69"/>
          <w:u w:val="single" w:color="575757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69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30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3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3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  <w:t>nn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5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575757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u w:val="single" w:color="575757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Diller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8E8E90"/>
          <w:spacing w:val="-18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22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9"/>
          <w:position w:val="-2"/>
        </w:rPr>
        <w:t>......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18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2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525252"/>
          <w:spacing w:val="-18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22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1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25252"/>
          <w:spacing w:val="-5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2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757777"/>
          <w:spacing w:val="-40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1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37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24"/>
          <w:w w:val="12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18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9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8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57777"/>
          <w:spacing w:val="-38"/>
          <w:w w:val="78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7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1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757777"/>
          <w:spacing w:val="-18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22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16"/>
          <w:w w:val="81"/>
          <w:imprint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16"/>
          <w:w w:val="81"/>
          <w:imprint/>
          <w:position w:val="-2"/>
        </w:rPr>
      </w:r>
      <w:r>
        <w:rPr>
          <w:rFonts w:ascii="Arial" w:hAnsi="Arial" w:cs="Arial" w:eastAsia="Arial"/>
          <w:sz w:val="23"/>
          <w:szCs w:val="23"/>
          <w:color w:val="757777"/>
          <w:spacing w:val="16"/>
          <w:w w:val="81"/>
          <w:position w:val="-2"/>
        </w:rPr>
      </w:r>
      <w:r>
        <w:rPr>
          <w:rFonts w:ascii="Arial" w:hAnsi="Arial" w:cs="Arial" w:eastAsia="Arial"/>
          <w:sz w:val="23"/>
          <w:szCs w:val="23"/>
          <w:color w:val="757777"/>
          <w:spacing w:val="-22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1"/>
          <w:position w:val="-2"/>
        </w:rPr>
        <w:t>.......</w:t>
      </w:r>
      <w:r>
        <w:rPr>
          <w:rFonts w:ascii="Arial" w:hAnsi="Arial" w:cs="Arial" w:eastAsia="Arial"/>
          <w:sz w:val="23"/>
          <w:szCs w:val="23"/>
          <w:color w:val="525252"/>
          <w:spacing w:val="-14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8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8E90"/>
          <w:spacing w:val="-41"/>
          <w:w w:val="8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2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757777"/>
          <w:spacing w:val="-12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8E90"/>
          <w:spacing w:val="-20"/>
          <w:w w:val="12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46666"/>
          <w:spacing w:val="-1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46666"/>
          <w:spacing w:val="0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46666"/>
          <w:spacing w:val="-18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62626"/>
          <w:spacing w:val="-14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27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8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25252"/>
          <w:spacing w:val="-44"/>
          <w:w w:val="78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-22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2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525252"/>
          <w:spacing w:val="-29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1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57777"/>
          <w:spacing w:val="-18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8E90"/>
          <w:spacing w:val="-37"/>
          <w:w w:val="8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4394" w:right="1491"/>
        <w:jc w:val="center"/>
        <w:tabs>
          <w:tab w:pos="498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1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78"/>
          <w:position w:val="10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67"/>
          <w:position w:val="10"/>
        </w:rPr>
        <w:t>ı</w:t>
      </w:r>
      <w:r>
        <w:rPr>
          <w:rFonts w:ascii="Arial" w:hAnsi="Arial" w:cs="Arial" w:eastAsia="Arial"/>
          <w:sz w:val="16"/>
          <w:szCs w:val="16"/>
          <w:color w:val="3B3B3B"/>
          <w:spacing w:val="-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7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7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10"/>
        </w:rPr>
        <w:t>:07:50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18" w:right="-20"/>
        <w:jc w:val="left"/>
        <w:tabs>
          <w:tab w:pos="2120" w:val="left"/>
          <w:tab w:pos="6220" w:val="left"/>
          <w:tab w:pos="110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24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Kinıcı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3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B5B5B6"/>
          <w:spacing w:val="0"/>
          <w:w w:val="118"/>
          <w:position w:val="2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59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S.Yavuz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02" w:lineRule="exact"/>
        <w:ind w:left="2135" w:right="-20"/>
        <w:jc w:val="left"/>
        <w:tabs>
          <w:tab w:pos="47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49"/>
          <w:position w:val="-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49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4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9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07:46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-2"/>
        </w:rPr>
        <w:t>:07:47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80" w:right="360"/>
        </w:sectPr>
      </w:pPr>
      <w:rPr/>
    </w:p>
    <w:p>
      <w:pPr>
        <w:spacing w:before="0" w:after="0" w:line="204" w:lineRule="exact"/>
        <w:ind w:left="10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1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4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2" w:equalWidth="0">
            <w:col w:w="544" w:space="1591"/>
            <w:col w:w="9145"/>
          </w:cols>
        </w:sectPr>
      </w:pPr>
      <w:rPr/>
    </w:p>
    <w:p>
      <w:pPr>
        <w:spacing w:before="0" w:after="0" w:line="304" w:lineRule="exact"/>
        <w:ind w:left="127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99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5"/>
          <w:position w:val="-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716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w w:val="7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6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Emniyet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9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6"/>
        </w:rPr>
        <w:t>Jan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arma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44" w:right="-20"/>
        <w:jc w:val="left"/>
        <w:tabs>
          <w:tab w:pos="3600" w:val="left"/>
          <w:tab w:pos="470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24" w:lineRule="exact"/>
        <w:ind w:left="2149" w:right="2353" w:firstLine="-2017"/>
        <w:jc w:val="left"/>
        <w:tabs>
          <w:tab w:pos="220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1"/>
          <w:i/>
          <w:position w:val="3"/>
        </w:rPr>
        <w:t>Yrı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2"/>
          <w:i/>
          <w:position w:val="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3"/>
        </w:rPr>
        <w:t>'·ıncı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5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0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vanldıgında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  <w:position w:val="0"/>
        </w:rPr>
        <w:t>şe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0"/>
        </w:rPr>
        <w:t>ilde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0"/>
        </w:rPr>
        <w:t>yaıımakta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9"/>
          <w:w w:val="95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4657" w:right="40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3"/>
        </w:rPr>
        <w:t>Söndllrıncdc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61" w:right="-20"/>
        <w:jc w:val="left"/>
        <w:tabs>
          <w:tab w:pos="2180" w:val="left"/>
          <w:tab w:pos="4680" w:val="left"/>
          <w:tab w:pos="6600" w:val="left"/>
          <w:tab w:pos="8160" w:val="left"/>
          <w:tab w:pos="9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öndlirme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-3"/>
        </w:rPr>
        <w:t>Şu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2"/>
        </w:rPr>
        <w:t>[Köpük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3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646666"/>
          <w:spacing w:val="0"/>
          <w:w w:val="100"/>
          <w:i/>
          <w:position w:val="-3"/>
        </w:rPr>
        <w:t>toı</w:t>
      </w:r>
      <w:r>
        <w:rPr>
          <w:rFonts w:ascii="Times New Roman" w:hAnsi="Times New Roman" w:cs="Times New Roman" w:eastAsia="Times New Roman"/>
          <w:sz w:val="31"/>
          <w:szCs w:val="31"/>
          <w:color w:val="646666"/>
          <w:spacing w:val="-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5326" w:right="-20"/>
        <w:jc w:val="left"/>
        <w:tabs>
          <w:tab w:pos="6600" w:val="left"/>
          <w:tab w:pos="6920" w:val="left"/>
          <w:tab w:pos="8160" w:val="left"/>
          <w:tab w:pos="8580" w:val="left"/>
          <w:tab w:pos="97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55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27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45"/>
          <w:w w:val="55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55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33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54"/>
          <w:position w:val="0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98" w:lineRule="auto"/>
        <w:ind w:left="162" w:right="6416" w:firstLine="199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öndürıne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28" w:lineRule="exact"/>
        <w:ind w:left="127" w:right="408" w:firstLine="2027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yapılaıı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2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9" w:after="0" w:line="370" w:lineRule="atLeast"/>
        <w:ind w:left="127" w:right="3634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7"/>
          <w:position w:val="0"/>
        </w:rPr>
        <w:t>----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9" w:lineRule="exact"/>
        <w:ind w:left="132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74"/>
          <w:position w:val="-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21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-9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2"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1"/>
          <w:position w:val="-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  <w:position w:val="-7"/>
        </w:rPr>
        <w:t>04/05/20ı7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5"/>
          <w:position w:val="-7"/>
        </w:rPr>
        <w:t>ISaaLi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7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7"/>
        </w:rPr>
        <w:t>08:05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</w:sectPr>
      </w:pPr>
      <w:rPr/>
    </w:p>
    <w:p>
      <w:pPr>
        <w:spacing w:before="0" w:after="0" w:line="303" w:lineRule="exact"/>
        <w:ind w:left="127" w:right="-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57777"/>
          <w:spacing w:val="-19"/>
          <w:w w:val="156"/>
          <w:position w:val="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-2"/>
        </w:rPr>
        <w:t>'v..ıısa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84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19"/>
          <w:w w:val="135"/>
          <w:position w:val="4"/>
        </w:rPr>
        <w:t>ö</w:t>
      </w:r>
      <w:r>
        <w:rPr>
          <w:rFonts w:ascii="Arial" w:hAnsi="Arial" w:cs="Arial" w:eastAsia="Arial"/>
          <w:sz w:val="17"/>
          <w:szCs w:val="17"/>
          <w:color w:val="262626"/>
          <w:spacing w:val="-22"/>
          <w:w w:val="122"/>
          <w:position w:val="-2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34"/>
          <w:w w:val="135"/>
          <w:position w:val="4"/>
        </w:rPr>
        <w:t>.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23"/>
          <w:position w:val="-2"/>
        </w:rPr>
        <w:t>il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-20"/>
        <w:jc w:val="left"/>
        <w:tabs>
          <w:tab w:pos="62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2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  <w:position w:val="0"/>
        </w:rPr>
        <w:t>sıkkent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58" w:right="-20"/>
        <w:jc w:val="left"/>
        <w:tabs>
          <w:tab w:pos="3240" w:val="left"/>
          <w:tab w:pos="71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111694pt;margin-top:12.727616pt;width:44.011902pt;height:10.0pt;mso-position-horizontal-relative:page;mso-position-vertical-relative:paragraph;z-index:-1490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0"/>
                      <w:w w:val="102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53"/>
          <w:position w:val="-16"/>
        </w:rPr>
        <w:t>O</w:t>
      </w:r>
      <w:r>
        <w:rPr>
          <w:rFonts w:ascii="Arial" w:hAnsi="Arial" w:cs="Arial" w:eastAsia="Arial"/>
          <w:sz w:val="27"/>
          <w:szCs w:val="27"/>
          <w:color w:val="525252"/>
          <w:spacing w:val="14"/>
          <w:w w:val="53"/>
          <w:position w:val="-16"/>
        </w:rPr>
        <w:t> </w:t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53"/>
          <w:position w:val="-16"/>
        </w:rPr>
        <w:t>9</w:t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53"/>
          <w:position w:val="-16"/>
        </w:rPr>
        <w:t> </w:t>
      </w:r>
      <w:r>
        <w:rPr>
          <w:rFonts w:ascii="Arial" w:hAnsi="Arial" w:cs="Arial" w:eastAsia="Arial"/>
          <w:sz w:val="27"/>
          <w:szCs w:val="27"/>
          <w:color w:val="525252"/>
          <w:spacing w:val="9"/>
          <w:w w:val="53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53"/>
          <w:position w:val="-16"/>
        </w:rPr>
        <w:t>MaYı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53"/>
          <w:position w:val="-16"/>
        </w:rPr>
        <w:t>s</w:t>
      </w:r>
      <w:r>
        <w:rPr>
          <w:rFonts w:ascii="Arial" w:hAnsi="Arial" w:cs="Arial" w:eastAsia="Arial"/>
          <w:sz w:val="25"/>
          <w:szCs w:val="25"/>
          <w:color w:val="525252"/>
          <w:spacing w:val="22"/>
          <w:w w:val="53"/>
          <w:position w:val="-16"/>
        </w:rPr>
        <w:t> 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57"/>
          <w:b/>
          <w:bCs/>
          <w:position w:val="-16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3" w:equalWidth="0">
            <w:col w:w="609" w:space="418"/>
            <w:col w:w="284" w:space="218"/>
            <w:col w:w="9751"/>
          </w:cols>
        </w:sectPr>
      </w:pPr>
      <w:rPr/>
    </w:p>
    <w:p>
      <w:pPr>
        <w:spacing w:before="0" w:after="0" w:line="266" w:lineRule="exact"/>
        <w:ind w:left="279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76"/>
          <w:position w:val="-3"/>
        </w:rPr>
        <w:t>"G</w:t>
      </w:r>
      <w:r>
        <w:rPr>
          <w:rFonts w:ascii="Arial" w:hAnsi="Arial" w:cs="Arial" w:eastAsia="Arial"/>
          <w:sz w:val="15"/>
          <w:szCs w:val="15"/>
          <w:color w:val="3B3B3B"/>
          <w:spacing w:val="-21"/>
          <w:w w:val="76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76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5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317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164215pt;margin-top:.719216pt;width:80.876113pt;height:33pt;mso-position-horizontal-relative:page;mso-position-vertical-relative:paragraph;z-index:-14906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Arial" w:hAnsi="Arial" w:cs="Arial" w:eastAsia="Arial"/>
                      <w:sz w:val="66"/>
                      <w:szCs w:val="66"/>
                      <w:color w:val="383F79"/>
                      <w:w w:val="158"/>
                      <w:position w:val="-1"/>
                    </w:rPr>
                    <w:t>0]t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383F79"/>
                      <w:spacing w:val="-37"/>
                      <w:w w:val="159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25252"/>
                      <w:spacing w:val="-106"/>
                      <w:w w:val="42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757777"/>
                      <w:spacing w:val="-133"/>
                      <w:w w:val="37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3B3B3B"/>
                      <w:spacing w:val="-141"/>
                      <w:w w:val="43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25252"/>
                      <w:spacing w:val="0"/>
                      <w:w w:val="42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25252"/>
                      <w:spacing w:val="-13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A3A3A1"/>
                      <w:spacing w:val="0"/>
                      <w:w w:val="4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525252"/>
          <w:w w:val="76"/>
        </w:rPr>
        <w:t>&lt;1.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w w:val="77"/>
        </w:rPr>
        <w:t>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spacing w:before="0" w:after="0" w:line="157" w:lineRule="exact"/>
        <w:ind w:left="27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3"/>
          <w:i/>
          <w:position w:val="-1"/>
        </w:rPr>
        <w:t>.Q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50" w:right="-20"/>
        <w:jc w:val="left"/>
        <w:tabs>
          <w:tab w:pos="9320" w:val="left"/>
          <w:tab w:pos="100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6"/>
          <w:w w:val="46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46"/>
          <w:b/>
          <w:bCs/>
          <w:position w:val="-1"/>
        </w:rPr>
        <w:t>:E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33"/>
          <w:w w:val="4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0"/>
          <w:w w:val="47"/>
          <w:i/>
          <w:position w:val="-2"/>
        </w:rPr>
        <w:t>çfw:,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13"/>
          <w:w w:val="47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B5B5B6"/>
          <w:spacing w:val="0"/>
          <w:w w:val="74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5B5B6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5B5B6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8E8E90"/>
          <w:spacing w:val="0"/>
          <w:w w:val="59"/>
          <w:position w:val="-2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8E8E90"/>
          <w:spacing w:val="31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11"/>
          <w:position w:val="-2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619"/>
        <w:jc w:val="right"/>
        <w:tabs>
          <w:tab w:pos="880" w:val="left"/>
          <w:tab w:pos="13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776611pt;margin-top:3.688251pt;width:26.226169pt;height:11pt;mso-position-horizontal-relative:page;mso-position-vertical-relative:paragraph;z-index:-1490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42B95"/>
                      <w:spacing w:val="0"/>
                      <w:w w:val="100"/>
                      <w:i/>
                    </w:rPr>
                    <w:t>:ı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42B95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42B95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25252"/>
          <w:w w:val="164"/>
          <w:position w:val="-1"/>
        </w:rPr>
        <w:t>jı</w:t>
      </w:r>
      <w:r>
        <w:rPr>
          <w:rFonts w:ascii="Arial" w:hAnsi="Arial" w:cs="Arial" w:eastAsia="Arial"/>
          <w:sz w:val="19"/>
          <w:szCs w:val="19"/>
          <w:color w:val="525252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25252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757777"/>
          <w:spacing w:val="-21"/>
          <w:w w:val="107"/>
          <w:i/>
          <w:position w:val="-1"/>
        </w:rPr>
        <w:t>J</w:t>
      </w:r>
      <w:r>
        <w:rPr>
          <w:rFonts w:ascii="Arial" w:hAnsi="Arial" w:cs="Arial" w:eastAsia="Arial"/>
          <w:sz w:val="22"/>
          <w:szCs w:val="22"/>
          <w:color w:val="505782"/>
          <w:spacing w:val="0"/>
          <w:w w:val="190"/>
          <w:i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05782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505782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2"/>
          <w:szCs w:val="22"/>
          <w:color w:val="8E8E90"/>
          <w:spacing w:val="-29"/>
          <w:w w:val="128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B5B5B6"/>
          <w:spacing w:val="0"/>
          <w:w w:val="8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right="336"/>
        <w:jc w:val="right"/>
        <w:tabs>
          <w:tab w:pos="7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3A3A1"/>
          <w:spacing w:val="0"/>
          <w:w w:val="76"/>
          <w:position w:val="-4"/>
        </w:rPr>
        <w:t>.ı</w:t>
      </w:r>
      <w:r>
        <w:rPr>
          <w:rFonts w:ascii="Times New Roman" w:hAnsi="Times New Roman" w:cs="Times New Roman" w:eastAsia="Times New Roman"/>
          <w:sz w:val="12"/>
          <w:szCs w:val="12"/>
          <w:color w:val="A3A3A1"/>
          <w:spacing w:val="0"/>
          <w:w w:val="76"/>
          <w:position w:val="-4"/>
        </w:rPr>
        <w:t>       </w:t>
      </w:r>
      <w:r>
        <w:rPr>
          <w:rFonts w:ascii="Times New Roman" w:hAnsi="Times New Roman" w:cs="Times New Roman" w:eastAsia="Times New Roman"/>
          <w:sz w:val="12"/>
          <w:szCs w:val="12"/>
          <w:color w:val="A3A3A1"/>
          <w:spacing w:val="6"/>
          <w:w w:val="76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76"/>
          <w:position w:val="-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76"/>
          <w:position w:val="-4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11"/>
          <w:w w:val="76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99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40"/>
          <w:position w:val="-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360"/>
        </w:sectPr>
      </w:pPr>
      <w:rPr/>
    </w:p>
    <w:p>
      <w:pPr>
        <w:spacing w:before="0" w:after="0" w:line="283" w:lineRule="exact"/>
        <w:ind w:left="5426" w:right="-142"/>
        <w:jc w:val="left"/>
        <w:tabs>
          <w:tab w:pos="8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68"/>
          <w:szCs w:val="68"/>
          <w:color w:val="505782"/>
          <w:w w:val="130"/>
          <w:i/>
          <w:position w:val="-32"/>
        </w:rPr>
      </w:r>
      <w:r>
        <w:rPr>
          <w:rFonts w:ascii="Arial" w:hAnsi="Arial" w:cs="Arial" w:eastAsia="Arial"/>
          <w:sz w:val="68"/>
          <w:szCs w:val="68"/>
          <w:color w:val="505782"/>
          <w:spacing w:val="0"/>
          <w:w w:val="130"/>
          <w:i/>
          <w:u w:val="thick" w:color="4F547C"/>
          <w:position w:val="-32"/>
        </w:rPr>
        <w:t>l</w:t>
      </w:r>
      <w:r>
        <w:rPr>
          <w:rFonts w:ascii="Arial" w:hAnsi="Arial" w:cs="Arial" w:eastAsia="Arial"/>
          <w:sz w:val="68"/>
          <w:szCs w:val="68"/>
          <w:color w:val="505782"/>
          <w:spacing w:val="0"/>
          <w:w w:val="130"/>
          <w:i/>
          <w:u w:val="thick" w:color="4F547C"/>
          <w:position w:val="-32"/>
        </w:rPr>
      </w:r>
      <w:r>
        <w:rPr>
          <w:rFonts w:ascii="Arial" w:hAnsi="Arial" w:cs="Arial" w:eastAsia="Arial"/>
          <w:sz w:val="68"/>
          <w:szCs w:val="68"/>
          <w:color w:val="505782"/>
          <w:spacing w:val="0"/>
          <w:w w:val="130"/>
          <w:i/>
          <w:u w:val="thick" w:color="4F547C"/>
          <w:position w:val="-32"/>
        </w:rPr>
        <w:t>i</w:t>
      </w:r>
      <w:r>
        <w:rPr>
          <w:rFonts w:ascii="Arial" w:hAnsi="Arial" w:cs="Arial" w:eastAsia="Arial"/>
          <w:sz w:val="68"/>
          <w:szCs w:val="68"/>
          <w:color w:val="505782"/>
          <w:spacing w:val="-32"/>
          <w:w w:val="130"/>
          <w:i/>
          <w:u w:val="thick" w:color="4F547C"/>
          <w:position w:val="-32"/>
        </w:rPr>
        <w:t> </w:t>
      </w:r>
      <w:r>
        <w:rPr>
          <w:rFonts w:ascii="Arial" w:hAnsi="Arial" w:cs="Arial" w:eastAsia="Arial"/>
          <w:sz w:val="68"/>
          <w:szCs w:val="68"/>
          <w:color w:val="646BA5"/>
          <w:spacing w:val="0"/>
          <w:w w:val="23"/>
          <w:i/>
          <w:u w:val="thick" w:color="4F547C"/>
          <w:position w:val="-32"/>
        </w:rPr>
        <w:t>·</w:t>
      </w:r>
      <w:r>
        <w:rPr>
          <w:rFonts w:ascii="Arial" w:hAnsi="Arial" w:cs="Arial" w:eastAsia="Arial"/>
          <w:sz w:val="68"/>
          <w:szCs w:val="68"/>
          <w:color w:val="646BA5"/>
          <w:spacing w:val="0"/>
          <w:w w:val="23"/>
          <w:i/>
          <w:position w:val="-32"/>
        </w:rPr>
      </w:r>
      <w:r>
        <w:rPr>
          <w:rFonts w:ascii="Arial" w:hAnsi="Arial" w:cs="Arial" w:eastAsia="Arial"/>
          <w:sz w:val="68"/>
          <w:szCs w:val="68"/>
          <w:color w:val="646BA5"/>
          <w:spacing w:val="0"/>
          <w:w w:val="100"/>
          <w:i/>
          <w:position w:val="-32"/>
        </w:rPr>
        <w:tab/>
      </w:r>
      <w:r>
        <w:rPr>
          <w:rFonts w:ascii="Arial" w:hAnsi="Arial" w:cs="Arial" w:eastAsia="Arial"/>
          <w:sz w:val="68"/>
          <w:szCs w:val="68"/>
          <w:color w:val="646BA5"/>
          <w:spacing w:val="0"/>
          <w:w w:val="100"/>
          <w:i/>
          <w:position w:val="-32"/>
        </w:rPr>
      </w:r>
      <w:r>
        <w:rPr>
          <w:rFonts w:ascii="Arial" w:hAnsi="Arial" w:cs="Arial" w:eastAsia="Arial"/>
          <w:sz w:val="20"/>
          <w:szCs w:val="20"/>
          <w:color w:val="757777"/>
          <w:spacing w:val="0"/>
          <w:w w:val="67"/>
          <w:position w:val="-4"/>
        </w:rPr>
        <w:t>:</w:t>
      </w:r>
      <w:r>
        <w:rPr>
          <w:rFonts w:ascii="Arial" w:hAnsi="Arial" w:cs="Arial" w:eastAsia="Arial"/>
          <w:sz w:val="20"/>
          <w:szCs w:val="20"/>
          <w:color w:val="3B3B3B"/>
          <w:spacing w:val="-36"/>
          <w:w w:val="87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757777"/>
          <w:spacing w:val="-71"/>
          <w:w w:val="84"/>
          <w:position w:val="-4"/>
        </w:rPr>
        <w:t>n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7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0"/>
          <w:w w:val="62"/>
          <w:position w:val="-2"/>
        </w:rPr>
        <w:t>11</w:t>
      </w:r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0"/>
          <w:w w:val="62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9"/>
          <w:w w:val="62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3A3A1"/>
          <w:spacing w:val="0"/>
          <w:w w:val="100"/>
          <w:position w:val="-2"/>
        </w:rPr>
        <w:t>'A</w:t>
      </w:r>
      <w:r>
        <w:rPr>
          <w:rFonts w:ascii="Arial" w:hAnsi="Arial" w:cs="Arial" w:eastAsia="Arial"/>
          <w:sz w:val="18"/>
          <w:szCs w:val="18"/>
          <w:color w:val="A3A3A1"/>
          <w:spacing w:val="-11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76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76"/>
          <w:position w:val="-2"/>
        </w:rPr>
        <w:t>f</w:t>
      </w:r>
      <w:r>
        <w:rPr>
          <w:rFonts w:ascii="Arial" w:hAnsi="Arial" w:cs="Arial" w:eastAsia="Arial"/>
          <w:sz w:val="18"/>
          <w:szCs w:val="18"/>
          <w:color w:val="757777"/>
          <w:spacing w:val="10"/>
          <w:w w:val="176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B5B5B6"/>
          <w:spacing w:val="0"/>
          <w:w w:val="107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B5B5B6"/>
          <w:spacing w:val="-4"/>
          <w:w w:val="107"/>
          <w:position w:val="-2"/>
        </w:rPr>
        <w:t>•</w:t>
      </w:r>
      <w:r>
        <w:rPr>
          <w:rFonts w:ascii="Arial" w:hAnsi="Arial" w:cs="Arial" w:eastAsia="Arial"/>
          <w:sz w:val="18"/>
          <w:szCs w:val="18"/>
          <w:color w:val="262626"/>
          <w:spacing w:val="-6"/>
          <w:w w:val="190"/>
          <w:position w:val="-2"/>
        </w:rPr>
        <w:t>"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4"/>
          <w:position w:val="-2"/>
        </w:rPr>
        <w:t>.;,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58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262626"/>
          <w:spacing w:val="17"/>
          <w:w w:val="158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4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2" w:equalWidth="0">
            <w:col w:w="8672" w:space="1020"/>
            <w:col w:w="1588"/>
          </w:cols>
        </w:sectPr>
      </w:pPr>
      <w:rPr/>
    </w:p>
    <w:p>
      <w:pPr>
        <w:spacing w:before="0" w:after="0" w:line="44" w:lineRule="exact"/>
        <w:ind w:right="153"/>
        <w:jc w:val="right"/>
        <w:tabs>
          <w:tab w:pos="1580" w:val="left"/>
          <w:tab w:pos="26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525252"/>
          <w:w w:val="97"/>
          <w:b/>
          <w:bCs/>
          <w:position w:val="-14"/>
        </w:rPr>
        <w:t>üdahal</w:t>
      </w:r>
      <w:r>
        <w:rPr>
          <w:rFonts w:ascii="Arial" w:hAnsi="Arial" w:cs="Arial" w:eastAsia="Arial"/>
          <w:sz w:val="18"/>
          <w:szCs w:val="18"/>
          <w:color w:val="525252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18"/>
          <w:szCs w:val="18"/>
          <w:color w:val="525252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18"/>
          <w:w w:val="73"/>
          <w:position w:val="-1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757777"/>
          <w:spacing w:val="0"/>
          <w:w w:val="58"/>
          <w:position w:val="-14"/>
        </w:rPr>
        <w:t>'c!</w:t>
      </w:r>
      <w:r>
        <w:rPr>
          <w:rFonts w:ascii="Times New Roman" w:hAnsi="Times New Roman" w:cs="Times New Roman" w:eastAsia="Times New Roman"/>
          <w:sz w:val="22"/>
          <w:szCs w:val="22"/>
          <w:color w:val="757777"/>
          <w:spacing w:val="0"/>
          <w:w w:val="59"/>
          <w:position w:val="-1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757777"/>
          <w:spacing w:val="-3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70"/>
          <w:position w:val="-1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81"/>
          <w:w w:val="70"/>
          <w:position w:val="-1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757777"/>
          <w:spacing w:val="-16"/>
          <w:w w:val="71"/>
          <w:position w:val="-1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8E8E90"/>
          <w:spacing w:val="-37"/>
          <w:w w:val="104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57777"/>
          <w:spacing w:val="-17"/>
          <w:w w:val="84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-12"/>
          <w:w w:val="196"/>
          <w:position w:val="-1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8E8E90"/>
          <w:spacing w:val="0"/>
          <w:w w:val="100"/>
          <w:position w:val="-14"/>
        </w:rPr>
        <w:t>"</w:t>
        <w:tab/>
      </w:r>
      <w:r>
        <w:rPr>
          <w:rFonts w:ascii="Times New Roman" w:hAnsi="Times New Roman" w:cs="Times New Roman" w:eastAsia="Times New Roman"/>
          <w:sz w:val="22"/>
          <w:szCs w:val="22"/>
          <w:color w:val="8E8E90"/>
          <w:spacing w:val="0"/>
          <w:w w:val="100"/>
          <w:position w:val="-14"/>
        </w:rPr>
      </w:r>
      <w:r>
        <w:rPr>
          <w:rFonts w:ascii="Arial" w:hAnsi="Arial" w:cs="Arial" w:eastAsia="Arial"/>
          <w:sz w:val="10"/>
          <w:szCs w:val="10"/>
          <w:color w:val="B5B5B6"/>
          <w:spacing w:val="0"/>
          <w:w w:val="236"/>
          <w:position w:val="-14"/>
        </w:rPr>
        <w:t>.</w:t>
      </w:r>
      <w:r>
        <w:rPr>
          <w:rFonts w:ascii="Arial" w:hAnsi="Arial" w:cs="Arial" w:eastAsia="Arial"/>
          <w:sz w:val="10"/>
          <w:szCs w:val="10"/>
          <w:color w:val="B5B5B6"/>
          <w:spacing w:val="-18"/>
          <w:w w:val="100"/>
          <w:position w:val="-14"/>
        </w:rPr>
        <w:t> </w:t>
      </w:r>
      <w:r>
        <w:rPr>
          <w:rFonts w:ascii="Arial" w:hAnsi="Arial" w:cs="Arial" w:eastAsia="Arial"/>
          <w:sz w:val="10"/>
          <w:szCs w:val="10"/>
          <w:color w:val="646666"/>
          <w:spacing w:val="0"/>
          <w:w w:val="100"/>
          <w:position w:val="-14"/>
        </w:rPr>
        <w:t>L</w:t>
      </w:r>
      <w:r>
        <w:rPr>
          <w:rFonts w:ascii="Arial" w:hAnsi="Arial" w:cs="Arial" w:eastAsia="Arial"/>
          <w:sz w:val="10"/>
          <w:szCs w:val="10"/>
          <w:color w:val="646666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10"/>
          <w:szCs w:val="10"/>
          <w:color w:val="646666"/>
          <w:spacing w:val="24"/>
          <w:w w:val="100"/>
          <w:position w:val="-14"/>
        </w:rPr>
        <w:t> </w:t>
      </w:r>
      <w:r>
        <w:rPr>
          <w:rFonts w:ascii="Arial" w:hAnsi="Arial" w:cs="Arial" w:eastAsia="Arial"/>
          <w:sz w:val="21"/>
          <w:szCs w:val="21"/>
          <w:color w:val="8E8E90"/>
          <w:spacing w:val="0"/>
          <w:w w:val="247"/>
          <w:position w:val="-14"/>
        </w:rPr>
        <w:t>İ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360"/>
        </w:sectPr>
      </w:pPr>
      <w:rPr/>
    </w:p>
    <w:p>
      <w:pPr>
        <w:spacing w:before="0" w:after="0" w:line="193" w:lineRule="exact"/>
        <w:ind w:left="4900" w:right="-130"/>
        <w:jc w:val="left"/>
        <w:tabs>
          <w:tab w:pos="9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60"/>
          <w:szCs w:val="60"/>
          <w:color w:val="3B3B3B"/>
          <w:w w:val="28"/>
          <w:position w:val="-33"/>
        </w:rPr>
        <w:t>S.</w:t>
      </w:r>
      <w:r>
        <w:rPr>
          <w:rFonts w:ascii="Arial" w:hAnsi="Arial" w:cs="Arial" w:eastAsia="Arial"/>
          <w:sz w:val="60"/>
          <w:szCs w:val="60"/>
          <w:color w:val="3B3B3B"/>
          <w:spacing w:val="-124"/>
          <w:w w:val="28"/>
          <w:position w:val="-33"/>
        </w:rPr>
        <w:t>Y</w:t>
      </w:r>
      <w:r>
        <w:rPr>
          <w:rFonts w:ascii="Arial" w:hAnsi="Arial" w:cs="Arial" w:eastAsia="Arial"/>
          <w:sz w:val="60"/>
          <w:szCs w:val="60"/>
          <w:color w:val="383F79"/>
          <w:spacing w:val="0"/>
          <w:w w:val="161"/>
          <w:position w:val="-33"/>
        </w:rPr>
        <w:t>F</w:t>
      </w:r>
      <w:r>
        <w:rPr>
          <w:rFonts w:ascii="Arial" w:hAnsi="Arial" w:cs="Arial" w:eastAsia="Arial"/>
          <w:sz w:val="60"/>
          <w:szCs w:val="60"/>
          <w:color w:val="383F79"/>
          <w:spacing w:val="-51"/>
          <w:w w:val="161"/>
          <w:position w:val="-33"/>
        </w:rPr>
        <w:t>.</w:t>
      </w:r>
      <w:r>
        <w:rPr>
          <w:rFonts w:ascii="Arial" w:hAnsi="Arial" w:cs="Arial" w:eastAsia="Arial"/>
          <w:sz w:val="60"/>
          <w:szCs w:val="60"/>
          <w:color w:val="3B3B3B"/>
          <w:spacing w:val="0"/>
          <w:w w:val="34"/>
          <w:position w:val="-33"/>
        </w:rPr>
        <w:t>JUN</w:t>
      </w:r>
      <w:r>
        <w:rPr>
          <w:rFonts w:ascii="Arial" w:hAnsi="Arial" w:cs="Arial" w:eastAsia="Arial"/>
          <w:sz w:val="60"/>
          <w:szCs w:val="60"/>
          <w:color w:val="3B3B3B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60"/>
          <w:szCs w:val="60"/>
          <w:color w:val="3B3B3B"/>
          <w:spacing w:val="0"/>
          <w:w w:val="100"/>
          <w:position w:val="-33"/>
        </w:rPr>
      </w:r>
      <w:r>
        <w:rPr>
          <w:rFonts w:ascii="Arial" w:hAnsi="Arial" w:cs="Arial" w:eastAsia="Arial"/>
          <w:sz w:val="19"/>
          <w:szCs w:val="19"/>
          <w:color w:val="B5B5B6"/>
          <w:spacing w:val="0"/>
          <w:w w:val="49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B5B5B6"/>
          <w:spacing w:val="0"/>
          <w:w w:val="49"/>
          <w:position w:val="-12"/>
        </w:rPr>
        <w:t>   </w:t>
      </w:r>
      <w:r>
        <w:rPr>
          <w:rFonts w:ascii="Arial" w:hAnsi="Arial" w:cs="Arial" w:eastAsia="Arial"/>
          <w:sz w:val="19"/>
          <w:szCs w:val="19"/>
          <w:color w:val="B5B5B6"/>
          <w:spacing w:val="16"/>
          <w:w w:val="49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8E8E90"/>
          <w:spacing w:val="0"/>
          <w:w w:val="74"/>
          <w:position w:val="-12"/>
        </w:rPr>
        <w:t>'</w:t>
      </w:r>
      <w:r>
        <w:rPr>
          <w:rFonts w:ascii="Arial" w:hAnsi="Arial" w:cs="Arial" w:eastAsia="Arial"/>
          <w:sz w:val="19"/>
          <w:szCs w:val="19"/>
          <w:color w:val="8E8E90"/>
          <w:spacing w:val="-33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1"/>
          <w:b/>
          <w:bCs/>
          <w:position w:val="-12"/>
        </w:rPr>
        <w:t>·b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103" w:lineRule="exac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3A3A1"/>
          <w:spacing w:val="-52"/>
          <w:w w:val="96"/>
          <w:position w:val="-10"/>
        </w:rPr>
        <w:t>"</w:t>
      </w:r>
      <w:r>
        <w:rPr>
          <w:rFonts w:ascii="Arial" w:hAnsi="Arial" w:cs="Arial" w:eastAsia="Arial"/>
          <w:sz w:val="19"/>
          <w:szCs w:val="19"/>
          <w:color w:val="B5B5B6"/>
          <w:spacing w:val="0"/>
          <w:w w:val="50"/>
          <w:position w:val="-10"/>
        </w:rPr>
        <w:t>·</w:t>
      </w:r>
      <w:r>
        <w:rPr>
          <w:rFonts w:ascii="Arial" w:hAnsi="Arial" w:cs="Arial" w:eastAsia="Arial"/>
          <w:sz w:val="19"/>
          <w:szCs w:val="19"/>
          <w:color w:val="B5B5B6"/>
          <w:spacing w:val="-34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A3A3A1"/>
          <w:spacing w:val="0"/>
          <w:w w:val="100"/>
          <w:position w:val="-10"/>
        </w:rPr>
        <w:t>'--</w:t>
      </w:r>
      <w:r>
        <w:rPr>
          <w:rFonts w:ascii="Arial" w:hAnsi="Arial" w:cs="Arial" w:eastAsia="Arial"/>
          <w:sz w:val="19"/>
          <w:szCs w:val="19"/>
          <w:color w:val="A3A3A1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A3A3A1"/>
          <w:spacing w:val="0"/>
          <w:w w:val="100"/>
          <w:position w:val="-10"/>
        </w:rPr>
      </w:r>
      <w:r>
        <w:rPr>
          <w:rFonts w:ascii="Arial" w:hAnsi="Arial" w:cs="Arial" w:eastAsia="Arial"/>
          <w:sz w:val="8"/>
          <w:szCs w:val="8"/>
          <w:color w:val="8E8E90"/>
          <w:spacing w:val="0"/>
          <w:w w:val="136"/>
          <w:b/>
          <w:bCs/>
          <w:i/>
          <w:position w:val="-10"/>
        </w:rPr>
        <w:t>1</w:t>
      </w:r>
      <w:r>
        <w:rPr>
          <w:rFonts w:ascii="Arial" w:hAnsi="Arial" w:cs="Arial" w:eastAsia="Arial"/>
          <w:sz w:val="8"/>
          <w:szCs w:val="8"/>
          <w:color w:val="8E8E90"/>
          <w:spacing w:val="8"/>
          <w:w w:val="136"/>
          <w:b/>
          <w:bCs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0"/>
          <w:w w:val="59"/>
          <w:b/>
          <w:bCs/>
          <w:i/>
          <w:position w:val="-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-6"/>
          <w:w w:val="60"/>
          <w:b/>
          <w:bCs/>
          <w:i/>
          <w:position w:val="-1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74"/>
          <w:b/>
          <w:bCs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24"/>
          <w:w w:val="100"/>
          <w:b/>
          <w:bCs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3A1"/>
          <w:spacing w:val="1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0"/>
          <w:w w:val="100"/>
          <w:i/>
          <w:position w:val="-10"/>
        </w:rPr>
        <w:t>;:</w:t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0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14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-19"/>
          <w:w w:val="162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10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2" w:equalWidth="0">
            <w:col w:w="9467" w:space="281"/>
            <w:col w:w="1532"/>
          </w:cols>
        </w:sectPr>
      </w:pPr>
      <w:rPr/>
    </w:p>
    <w:p>
      <w:pPr>
        <w:spacing w:before="0" w:after="0" w:line="147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7"/>
          <w:szCs w:val="7"/>
          <w:color w:val="A3A3A1"/>
          <w:spacing w:val="0"/>
          <w:w w:val="600"/>
          <w:position w:val="-6"/>
        </w:rPr>
        <w:t>'</w:t>
      </w:r>
      <w:r>
        <w:rPr>
          <w:rFonts w:ascii="Arial" w:hAnsi="Arial" w:cs="Arial" w:eastAsia="Arial"/>
          <w:sz w:val="7"/>
          <w:szCs w:val="7"/>
          <w:color w:val="A3A3A1"/>
          <w:spacing w:val="-44"/>
          <w:w w:val="6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A3A3A1"/>
          <w:spacing w:val="-41"/>
          <w:w w:val="146"/>
          <w:position w:val="-11"/>
        </w:rPr>
        <w:t>.</w:t>
      </w:r>
      <w:r>
        <w:rPr>
          <w:rFonts w:ascii="Arial" w:hAnsi="Arial" w:cs="Arial" w:eastAsia="Arial"/>
          <w:sz w:val="7"/>
          <w:szCs w:val="7"/>
          <w:color w:val="8E8E90"/>
          <w:spacing w:val="0"/>
          <w:w w:val="146"/>
          <w:position w:val="-6"/>
        </w:rPr>
        <w:t>•</w:t>
      </w:r>
      <w:r>
        <w:rPr>
          <w:rFonts w:ascii="Arial" w:hAnsi="Arial" w:cs="Arial" w:eastAsia="Arial"/>
          <w:sz w:val="7"/>
          <w:szCs w:val="7"/>
          <w:color w:val="B5B5B6"/>
          <w:spacing w:val="0"/>
          <w:w w:val="146"/>
          <w:position w:val="-6"/>
        </w:rPr>
        <w:t>•</w:t>
      </w:r>
      <w:r>
        <w:rPr>
          <w:rFonts w:ascii="Arial" w:hAnsi="Arial" w:cs="Arial" w:eastAsia="Arial"/>
          <w:sz w:val="7"/>
          <w:szCs w:val="7"/>
          <w:color w:val="B5B5B6"/>
          <w:spacing w:val="26"/>
          <w:w w:val="146"/>
          <w:position w:val="-6"/>
        </w:rPr>
        <w:t> </w:t>
      </w:r>
      <w:r>
        <w:rPr>
          <w:rFonts w:ascii="Arial" w:hAnsi="Arial" w:cs="Arial" w:eastAsia="Arial"/>
          <w:sz w:val="7"/>
          <w:szCs w:val="7"/>
          <w:color w:val="B5B5B6"/>
          <w:spacing w:val="0"/>
          <w:w w:val="133"/>
          <w:position w:val="-6"/>
        </w:rPr>
        <w:t>..</w:t>
      </w:r>
      <w:r>
        <w:rPr>
          <w:rFonts w:ascii="Arial" w:hAnsi="Arial" w:cs="Arial" w:eastAsia="Arial"/>
          <w:sz w:val="7"/>
          <w:szCs w:val="7"/>
          <w:color w:val="B5B5B6"/>
          <w:spacing w:val="-12"/>
          <w:w w:val="133"/>
          <w:position w:val="-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3A3A1"/>
          <w:spacing w:val="-5"/>
          <w:w w:val="146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3A3A1"/>
          <w:spacing w:val="0"/>
          <w:w w:val="90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3A3A1"/>
          <w:spacing w:val="0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3A1"/>
          <w:spacing w:val="-9"/>
          <w:w w:val="100"/>
          <w:i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B5B5B6"/>
          <w:spacing w:val="-49"/>
          <w:w w:val="84"/>
          <w:position w:val="-11"/>
        </w:rPr>
        <w:t>.</w:t>
      </w:r>
      <w:r>
        <w:rPr>
          <w:rFonts w:ascii="Arial" w:hAnsi="Arial" w:cs="Arial" w:eastAsia="Arial"/>
          <w:sz w:val="7"/>
          <w:szCs w:val="7"/>
          <w:color w:val="757777"/>
          <w:spacing w:val="0"/>
          <w:w w:val="100"/>
          <w:position w:val="-6"/>
        </w:rPr>
        <w:t>....</w:t>
      </w:r>
      <w:r>
        <w:rPr>
          <w:rFonts w:ascii="Arial" w:hAnsi="Arial" w:cs="Arial" w:eastAsia="Arial"/>
          <w:sz w:val="7"/>
          <w:szCs w:val="7"/>
          <w:color w:val="757777"/>
          <w:spacing w:val="-8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E8E90"/>
          <w:spacing w:val="0"/>
          <w:w w:val="120"/>
          <w:position w:val="-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3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B5B5B6"/>
          <w:spacing w:val="-7"/>
          <w:w w:val="89"/>
          <w:b/>
          <w:bCs/>
          <w:position w:val="-4"/>
        </w:rPr>
        <w:t>J</w:t>
      </w:r>
      <w:r>
        <w:rPr>
          <w:rFonts w:ascii="Arial" w:hAnsi="Arial" w:cs="Arial" w:eastAsia="Arial"/>
          <w:sz w:val="7"/>
          <w:szCs w:val="7"/>
          <w:color w:val="B5B5B6"/>
          <w:spacing w:val="0"/>
          <w:w w:val="144"/>
          <w:b/>
          <w:bCs/>
          <w:position w:val="-4"/>
        </w:rPr>
        <w:t>•••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2" w:equalWidth="0">
            <w:col w:w="10603" w:space="126"/>
            <w:col w:w="551"/>
          </w:cols>
        </w:sectPr>
      </w:pPr>
      <w:rPr/>
    </w:p>
    <w:p>
      <w:pPr>
        <w:spacing w:before="0" w:after="0" w:line="200" w:lineRule="exact"/>
        <w:ind w:left="5369" w:right="-20"/>
        <w:jc w:val="left"/>
        <w:tabs>
          <w:tab w:pos="9760" w:val="left"/>
          <w:tab w:pos="10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25252"/>
          <w:spacing w:val="0"/>
          <w:w w:val="82"/>
          <w:position w:val="-6"/>
        </w:rPr>
        <w:t>f:</w:t>
      </w:r>
      <w:r>
        <w:rPr>
          <w:rFonts w:ascii="Arial" w:hAnsi="Arial" w:cs="Arial" w:eastAsia="Arial"/>
          <w:sz w:val="20"/>
          <w:szCs w:val="20"/>
          <w:color w:val="525252"/>
          <w:spacing w:val="18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Çvş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0"/>
          <w:w w:val="44"/>
          <w:position w:val="-3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0"/>
          <w:w w:val="44"/>
          <w:position w:val="-3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23"/>
          <w:w w:val="44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0"/>
          <w:w w:val="44"/>
          <w:position w:val="-3"/>
        </w:rPr>
        <w:t>.....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0"/>
          <w:w w:val="44"/>
          <w:position w:val="-3"/>
        </w:rPr>
        <w:t>    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13"/>
          <w:w w:val="44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0"/>
          <w:w w:val="44"/>
          <w:position w:val="-3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0"/>
          <w:w w:val="44"/>
          <w:position w:val="-3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B5B5B6"/>
          <w:spacing w:val="13"/>
          <w:w w:val="44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57777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8E8E90"/>
          <w:spacing w:val="0"/>
          <w:w w:val="132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405" w:right="-20"/>
        <w:jc w:val="left"/>
        <w:tabs>
          <w:tab w:pos="3120" w:val="left"/>
          <w:tab w:pos="3740" w:val="left"/>
          <w:tab w:pos="9820" w:val="left"/>
          <w:tab w:pos="106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187134pt;margin-top:6.635885pt;width:51.838964pt;height:8pt;mso-position-horizontal-relative:page;mso-position-vertical-relative:paragraph;z-index:-1490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92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0"/>
                      <w:w w:val="130"/>
                    </w:rPr>
                    <w:t>...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0"/>
                      <w:w w:val="13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6"/>
                      <w:w w:val="13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0"/>
                      <w:w w:val="130"/>
                    </w:rPr>
                    <w:t>;.i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0"/>
                      <w:w w:val="130"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8E90"/>
                      <w:spacing w:val="1"/>
                      <w:w w:val="13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57777"/>
                      <w:spacing w:val="0"/>
                      <w:w w:val="225"/>
                    </w:rPr>
                    <w:t>"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5777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5777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525252"/>
                      <w:spacing w:val="0"/>
                      <w:w w:val="60"/>
                      <w:b/>
                      <w:bCs/>
                    </w:rPr>
                    <w:t>1.-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  <w:t>2</w:t>
      </w:r>
      <w:r>
        <w:rPr>
          <w:rFonts w:ascii="Arial" w:hAnsi="Arial" w:cs="Arial" w:eastAsia="Arial"/>
          <w:sz w:val="18"/>
          <w:szCs w:val="18"/>
          <w:color w:val="3B3B3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4"/>
          <w:w w:val="88"/>
          <w:position w:val="-2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176"/>
          <w:w w:val="88"/>
          <w:b/>
          <w:bCs/>
          <w:position w:val="-3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  <w:position w:val="-2"/>
        </w:rPr>
        <w:t>osta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5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60"/>
          <w:position w:val="-2"/>
        </w:rPr>
        <w:t>e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1"/>
          <w:position w:val="-2"/>
        </w:rPr>
        <w:t>up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"/>
          <w:w w:val="9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  <w:t>Amir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A3A3A1"/>
          <w:spacing w:val="0"/>
          <w:w w:val="149"/>
          <w:b/>
          <w:bCs/>
          <w:position w:val="5"/>
        </w:rPr>
        <w:t>?'J</w:t>
      </w:r>
      <w:r>
        <w:rPr>
          <w:rFonts w:ascii="Times New Roman" w:hAnsi="Times New Roman" w:cs="Times New Roman" w:eastAsia="Times New Roman"/>
          <w:sz w:val="15"/>
          <w:szCs w:val="15"/>
          <w:color w:val="A3A3A1"/>
          <w:spacing w:val="41"/>
          <w:w w:val="149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3A1"/>
          <w:spacing w:val="0"/>
          <w:w w:val="149"/>
          <w:b/>
          <w:bCs/>
          <w:position w:val="5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A3A3A1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3A3A1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4"/>
          <w:szCs w:val="14"/>
          <w:color w:val="8E8E90"/>
          <w:spacing w:val="0"/>
          <w:w w:val="149"/>
          <w:b/>
          <w:bCs/>
          <w:i/>
          <w:position w:val="5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right="776"/>
        <w:jc w:val="right"/>
        <w:tabs>
          <w:tab w:pos="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790466pt;margin-top:5.274934pt;width:5.011650pt;height:43.0pt;mso-position-horizontal-relative:page;mso-position-vertical-relative:paragraph;z-index:-1490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242B95"/>
                      <w:spacing w:val="0"/>
                      <w:w w:val="3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0"/>
          <w:w w:val="64"/>
          <w:b/>
          <w:bCs/>
          <w:i/>
          <w:position w:val="-4"/>
        </w:rPr>
        <w:t>J.;.</w:t>
      </w:r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0"/>
          <w:w w:val="64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E8E90"/>
          <w:spacing w:val="2"/>
          <w:w w:val="64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0"/>
          <w:w w:val="64"/>
          <w:b/>
          <w:bCs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0"/>
          <w:w w:val="64"/>
          <w:b/>
          <w:bCs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0"/>
          <w:w w:val="64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E8E90"/>
          <w:spacing w:val="15"/>
          <w:w w:val="64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3A3A1"/>
          <w:spacing w:val="0"/>
          <w:w w:val="63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3A3A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3A3A1"/>
          <w:spacing w:val="0"/>
          <w:w w:val="108"/>
          <w:position w:val="-4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36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5" w:lineRule="exact"/>
        <w:ind w:left="28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-7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6" w:lineRule="exact"/>
        <w:ind w:right="193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757777"/>
          <w:spacing w:val="0"/>
          <w:w w:val="134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46666"/>
          <w:w w:val="109"/>
          <w:position w:val="-8"/>
        </w:rPr>
        <w:t>Ahd·</w:t>
      </w:r>
      <w:r>
        <w:rPr>
          <w:rFonts w:ascii="Arial" w:hAnsi="Arial" w:cs="Arial" w:eastAsia="Arial"/>
          <w:sz w:val="30"/>
          <w:szCs w:val="30"/>
          <w:color w:val="646666"/>
          <w:w w:val="110"/>
          <w:position w:val="-8"/>
        </w:rPr>
        <w:t>2</w:t>
      </w:r>
      <w:r>
        <w:rPr>
          <w:rFonts w:ascii="Arial" w:hAnsi="Arial" w:cs="Arial" w:eastAsia="Arial"/>
          <w:sz w:val="30"/>
          <w:szCs w:val="30"/>
          <w:color w:val="00000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3A3A1"/>
          <w:spacing w:val="-20"/>
          <w:w w:val="164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757777"/>
          <w:spacing w:val="0"/>
          <w:w w:val="164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757777"/>
          <w:spacing w:val="54"/>
          <w:w w:val="164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B5B5B6"/>
          <w:spacing w:val="1"/>
          <w:w w:val="70"/>
          <w:b/>
          <w:bCs/>
          <w:position w:val="0"/>
        </w:rPr>
        <w:t>•</w:t>
      </w:r>
      <w:r>
        <w:rPr>
          <w:rFonts w:ascii="Arial" w:hAnsi="Arial" w:cs="Arial" w:eastAsia="Arial"/>
          <w:sz w:val="16"/>
          <w:szCs w:val="16"/>
          <w:color w:val="B5B5B6"/>
          <w:spacing w:val="0"/>
          <w:w w:val="70"/>
          <w:b/>
          <w:bCs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B5B5B6"/>
          <w:spacing w:val="4"/>
          <w:w w:val="70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B5B5B6"/>
          <w:spacing w:val="0"/>
          <w:w w:val="80"/>
          <w:b/>
          <w:bCs/>
          <w:position w:val="0"/>
        </w:rPr>
        <w:t>-</w:t>
      </w:r>
      <w:r>
        <w:rPr>
          <w:rFonts w:ascii="Arial" w:hAnsi="Arial" w:cs="Arial" w:eastAsia="Arial"/>
          <w:sz w:val="16"/>
          <w:szCs w:val="16"/>
          <w:color w:val="8E8E90"/>
          <w:spacing w:val="0"/>
          <w:w w:val="36"/>
          <w:b/>
          <w:bCs/>
          <w:position w:val="0"/>
        </w:rPr>
        <w:t>""'l"l</w:t>
      </w:r>
      <w:r>
        <w:rPr>
          <w:rFonts w:ascii="Arial" w:hAnsi="Arial" w:cs="Arial" w:eastAsia="Arial"/>
          <w:sz w:val="16"/>
          <w:szCs w:val="16"/>
          <w:color w:val="8E8E90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8E8E90"/>
          <w:spacing w:val="-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0"/>
          <w:w w:val="60"/>
          <w:b/>
          <w:bCs/>
          <w:i/>
          <w:position w:val="5"/>
        </w:rPr>
        <w:t>J'_,..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360"/>
          <w:cols w:num="3" w:equalWidth="0">
            <w:col w:w="436" w:space="2031"/>
            <w:col w:w="2970" w:space="4170"/>
            <w:col w:w="1673"/>
          </w:cols>
        </w:sectPr>
      </w:pPr>
      <w:rPr/>
    </w:p>
    <w:p>
      <w:pPr>
        <w:spacing w:before="0" w:after="0" w:line="282" w:lineRule="exact"/>
        <w:ind w:left="2452" w:right="-20"/>
        <w:jc w:val="left"/>
        <w:tabs>
          <w:tab w:pos="416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.348448pt;margin-top:32.053772pt;width:560.633903pt;height:787.342636pt;mso-position-horizontal-relative:page;mso-position-vertical-relative:page;z-index:-14909" coordorigin="367,641" coordsize="11213,15747">
            <v:group style="position:absolute;left:374;top:665;width:5275;height:2" coordorigin="374,665" coordsize="5275,2">
              <v:shape style="position:absolute;left:374;top:665;width:5275;height:2" coordorigin="374,665" coordsize="5275,0" path="m374,665l5649,665e" filled="f" stroked="t" strokeweight=".710263pt" strokecolor="#545454">
                <v:path arrowok="t"/>
              </v:shape>
            </v:group>
            <v:group style="position:absolute;left:388;top:648;width:2;height:13883" coordorigin="388,648" coordsize="2,13883">
              <v:shape style="position:absolute;left:388;top:648;width:2;height:13883" coordorigin="388,648" coordsize="0,13883" path="m388,14532l388,648e" filled="f" stroked="t" strokeweight=".710263pt" strokecolor="#545454">
                <v:path arrowok="t"/>
              </v:shape>
            </v:group>
            <v:group style="position:absolute;left:2403;top:658;width:2;height:829" coordorigin="2403,658" coordsize="2,829">
              <v:shape style="position:absolute;left:2403;top:658;width:2;height:829" coordorigin="2403,658" coordsize="0,829" path="m2403,1487l2403,658e" filled="f" stroked="t" strokeweight=".710263pt" strokecolor="#4F4F4F">
                <v:path arrowok="t"/>
              </v:shape>
            </v:group>
            <v:group style="position:absolute;left:5592;top:667;width:530;height:2" coordorigin="5592,667" coordsize="530,2">
              <v:shape style="position:absolute;left:5592;top:667;width:530;height:2" coordorigin="5592,667" coordsize="530,0" path="m5592,667l6122,667e" filled="f" stroked="t" strokeweight=".473508pt" strokecolor="#38383B">
                <v:path arrowok="t"/>
              </v:shape>
            </v:group>
            <v:group style="position:absolute;left:6066;top:667;width:5497;height:2" coordorigin="6066,667" coordsize="5497,2">
              <v:shape style="position:absolute;left:6066;top:667;width:5497;height:2" coordorigin="6066,667" coordsize="5497,0" path="m6066,667l11563,667e" filled="f" stroked="t" strokeweight=".710263pt" strokecolor="#5B5B5B">
                <v:path arrowok="t"/>
              </v:shape>
            </v:group>
            <v:group style="position:absolute;left:384;top:977;width:2;height:257" coordorigin="384,977" coordsize="2,257">
              <v:shape style="position:absolute;left:384;top:977;width:2;height:257" coordorigin="384,977" coordsize="0,257" path="m384,1234l384,977e" filled="f" stroked="t" strokeweight=".473508pt" strokecolor="#383838">
                <v:path arrowok="t"/>
              </v:shape>
            </v:group>
            <v:group style="position:absolute;left:10072;top:1206;width:1477;height:2" coordorigin="10072,1206" coordsize="1477,2">
              <v:shape style="position:absolute;left:10072;top:1206;width:1477;height:2" coordorigin="10072,1206" coordsize="1477,0" path="m10072,1206l11549,1206e" filled="f" stroked="t" strokeweight="1.183771pt" strokecolor="#747C80">
                <v:path arrowok="t"/>
              </v:shape>
            </v:group>
            <v:group style="position:absolute;left:11556;top:653;width:2;height:596" coordorigin="11556,653" coordsize="2,596">
              <v:shape style="position:absolute;left:11556;top:653;width:2;height:596" coordorigin="11556,653" coordsize="0,596" path="m11556,1249l11556,653e" filled="f" stroked="t" strokeweight=".473508pt" strokecolor="#545454">
                <v:path arrowok="t"/>
              </v:shape>
            </v:group>
            <v:group style="position:absolute;left:384;top:1177;width:2;height:686" coordorigin="384,1177" coordsize="2,686">
              <v:shape style="position:absolute;left:384;top:1177;width:2;height:686" coordorigin="384,1177" coordsize="0,686" path="m384,1864l384,1177e" filled="f" stroked="t" strokeweight=".947017pt" strokecolor="#6B6B6B">
                <v:path arrowok="t"/>
              </v:shape>
            </v:group>
            <v:group style="position:absolute;left:2405;top:1430;width:2;height:400" coordorigin="2405,1430" coordsize="2,400">
              <v:shape style="position:absolute;left:2405;top:1430;width:2;height:400" coordorigin="2405,1430" coordsize="0,400" path="m2405,1830l2405,1430e" filled="f" stroked="t" strokeweight=".473508pt" strokecolor="#2B2B2B">
                <v:path arrowok="t"/>
              </v:shape>
            </v:group>
            <v:group style="position:absolute;left:9165;top:658;width:2;height:1497" coordorigin="9165,658" coordsize="2,1497">
              <v:shape style="position:absolute;left:9165;top:658;width:2;height:1497" coordorigin="9165,658" coordsize="0,1497" path="m9165,2154l9165,658e" filled="f" stroked="t" strokeweight=".947017pt" strokecolor="#606060">
                <v:path arrowok="t"/>
              </v:shape>
            </v:group>
            <v:group style="position:absolute;left:379;top:2147;width:5744;height:2" coordorigin="379,2147" coordsize="5744,2">
              <v:shape style="position:absolute;left:379;top:2147;width:5744;height:2" coordorigin="379,2147" coordsize="5744,0" path="m379,2147l6122,2147e" filled="f" stroked="t" strokeweight=".710263pt" strokecolor="#5B5B5B">
                <v:path arrowok="t"/>
              </v:shape>
            </v:group>
            <v:group style="position:absolute;left:384;top:1773;width:2;height:662" coordorigin="384,1773" coordsize="2,662">
              <v:shape style="position:absolute;left:384;top:1773;width:2;height:662" coordorigin="384,1773" coordsize="0,662" path="m384,2435l384,1773e" filled="f" stroked="t" strokeweight=".473508pt" strokecolor="#4B4B4B">
                <v:path arrowok="t"/>
              </v:shape>
            </v:group>
            <v:group style="position:absolute;left:2396;top:2145;width:19;height:2" coordorigin="2396,2145" coordsize="19,2">
              <v:shape style="position:absolute;left:2396;top:2145;width:19;height:2" coordorigin="2396,2145" coordsize="19,0" path="m2396,2145l2415,2145e" filled="f" stroked="t" strokeweight=".953203pt" strokecolor="#444444">
                <v:path arrowok="t"/>
              </v:shape>
            </v:group>
            <v:group style="position:absolute;left:3693;top:2147;width:156;height:2" coordorigin="3693,2147" coordsize="156,2">
              <v:shape style="position:absolute;left:3693;top:2147;width:156;height:2" coordorigin="3693,2147" coordsize="156,0" path="m3693,2147l3850,2147e" filled="f" stroked="t" strokeweight=".710263pt" strokecolor="#484848">
                <v:path arrowok="t"/>
              </v:shape>
            </v:group>
            <v:group style="position:absolute;left:5403;top:2149;width:246;height:2" coordorigin="5403,2149" coordsize="246,2">
              <v:shape style="position:absolute;left:5403;top:2149;width:246;height:2" coordorigin="5403,2149" coordsize="246,0" path="m5403,2149l5649,2149e" filled="f" stroked="t" strokeweight=".473508pt" strokecolor="#484848">
                <v:path arrowok="t"/>
              </v:shape>
            </v:group>
            <v:group style="position:absolute;left:6066;top:2149;width:478;height:2" coordorigin="6066,2149" coordsize="478,2">
              <v:shape style="position:absolute;left:6066;top:2149;width:478;height:2" coordorigin="6066,2149" coordsize="478,0" path="m6066,2149l6544,2149e" filled="f" stroked="t" strokeweight=".473508pt" strokecolor="#343434">
                <v:path arrowok="t"/>
              </v:shape>
            </v:group>
            <v:group style="position:absolute;left:6487;top:2147;width:5081;height:2" coordorigin="6487,2147" coordsize="5081,2">
              <v:shape style="position:absolute;left:6487;top:2147;width:5081;height:2" coordorigin="6487,2147" coordsize="5081,0" path="m6487,2147l11568,2147e" filled="f" stroked="t" strokeweight=".710263pt" strokecolor="#606060">
                <v:path arrowok="t"/>
              </v:shape>
            </v:group>
            <v:group style="position:absolute;left:11558;top:1582;width:2;height:248" coordorigin="11558,1582" coordsize="2,248">
              <v:shape style="position:absolute;left:11558;top:1582;width:2;height:248" coordorigin="11558,1582" coordsize="0,248" path="m11558,1830l11558,1582e" filled="f" stroked="t" strokeweight=".473508pt" strokecolor="#545454">
                <v:path arrowok="t"/>
              </v:shape>
            </v:group>
            <v:group style="position:absolute;left:11558;top:653;width:2;height:3432" coordorigin="11558,653" coordsize="2,3432">
              <v:shape style="position:absolute;left:11558;top:653;width:2;height:3432" coordorigin="11558,653" coordsize="0,3432" path="m11558,4084l11558,653e" filled="f" stroked="t" strokeweight=".710263pt" strokecolor="#646464">
                <v:path arrowok="t"/>
              </v:shape>
            </v:group>
            <v:group style="position:absolute;left:9129;top:2388;width:313;height:2" coordorigin="9129,2388" coordsize="313,2">
              <v:shape style="position:absolute;left:9129;top:2388;width:313;height:2" coordorigin="9129,2388" coordsize="313,0" path="m9129,2388l9442,2388e" filled="f" stroked="t" strokeweight=".473508pt" strokecolor="#3B3B3B">
                <v:path arrowok="t"/>
              </v:shape>
            </v:group>
            <v:group style="position:absolute;left:374;top:2385;width:11194;height:2" coordorigin="374,2385" coordsize="11194,2">
              <v:shape style="position:absolute;left:374;top:2385;width:11194;height:2" coordorigin="374,2385" coordsize="11194,0" path="m374,2385l11568,2385e" filled="f" stroked="t" strokeweight=".710263pt" strokecolor="#5B5B5B">
                <v:path arrowok="t"/>
              </v:shape>
            </v:group>
            <v:group style="position:absolute;left:374;top:2626;width:8812;height:2" coordorigin="374,2626" coordsize="8812,2">
              <v:shape style="position:absolute;left:374;top:2626;width:8812;height:2" coordorigin="374,2626" coordsize="8812,0" path="m374,2626l9186,2626e" filled="f" stroked="t" strokeweight=".710263pt" strokecolor="#5B5B5B">
                <v:path arrowok="t"/>
              </v:shape>
            </v:group>
            <v:group style="position:absolute;left:9129;top:2626;width:313;height:2" coordorigin="9129,2626" coordsize="313,2">
              <v:shape style="position:absolute;left:9129;top:2626;width:313;height:2" coordorigin="9129,2626" coordsize="313,0" path="m9129,2626l9442,2626e" filled="f" stroked="t" strokeweight=".473508pt" strokecolor="#444444">
                <v:path arrowok="t"/>
              </v:shape>
            </v:group>
            <v:group style="position:absolute;left:9385;top:2626;width:611;height:2" coordorigin="9385,2626" coordsize="611,2">
              <v:shape style="position:absolute;left:9385;top:2626;width:611;height:2" coordorigin="9385,2626" coordsize="611,0" path="m9385,2626l9996,2626e" filled="f" stroked="t" strokeweight=".947017pt" strokecolor="#676767">
                <v:path arrowok="t"/>
              </v:shape>
            </v:group>
            <v:group style="position:absolute;left:9939;top:2626;width:161;height:2" coordorigin="9939,2626" coordsize="161,2">
              <v:shape style="position:absolute;left:9939;top:2626;width:161;height:2" coordorigin="9939,2626" coordsize="161,0" path="m9939,2626l10100,2626e" filled="f" stroked="t" strokeweight=".473508pt" strokecolor="#545454">
                <v:path arrowok="t"/>
              </v:shape>
            </v:group>
            <v:group style="position:absolute;left:10029;top:2626;width:1539;height:2" coordorigin="10029,2626" coordsize="1539,2">
              <v:shape style="position:absolute;left:10029;top:2626;width:1539;height:2" coordorigin="10029,2626" coordsize="1539,0" path="m10029,2626l11568,2626e" filled="f" stroked="t" strokeweight=".710263pt" strokecolor="#6B6B6B">
                <v:path arrowok="t"/>
              </v:shape>
            </v:group>
            <v:group style="position:absolute;left:379;top:2869;width:6165;height:2" coordorigin="379,2869" coordsize="6165,2">
              <v:shape style="position:absolute;left:379;top:2869;width:6165;height:2" coordorigin="379,2869" coordsize="6165,0" path="m379,2869l6544,2869e" filled="f" stroked="t" strokeweight=".710263pt" strokecolor="#575757">
                <v:path arrowok="t"/>
              </v:shape>
            </v:group>
            <v:group style="position:absolute;left:6487;top:2869;width:535;height:2" coordorigin="6487,2869" coordsize="535,2">
              <v:shape style="position:absolute;left:6487;top:2869;width:535;height:2" coordorigin="6487,2869" coordsize="535,0" path="m6487,2869l7022,2869e" filled="f" stroked="t" strokeweight=".473508pt" strokecolor="#444444">
                <v:path arrowok="t"/>
              </v:shape>
            </v:group>
            <v:group style="position:absolute;left:6923;top:2867;width:4640;height:2" coordorigin="6923,2867" coordsize="4640,2">
              <v:shape style="position:absolute;left:6923;top:2867;width:4640;height:2" coordorigin="6923,2867" coordsize="4640,0" path="m6923,2867l11563,2867e" filled="f" stroked="t" strokeweight=".710263pt" strokecolor="#606060">
                <v:path arrowok="t"/>
              </v:shape>
            </v:group>
            <v:group style="position:absolute;left:386;top:2841;width:2;height:539" coordorigin="386,2841" coordsize="2,539">
              <v:shape style="position:absolute;left:386;top:2841;width:2;height:539" coordorigin="386,2841" coordsize="0,539" path="m386,3379l386,2841e" filled="f" stroked="t" strokeweight=".473508pt" strokecolor="#3B3B3B">
                <v:path arrowok="t"/>
              </v:shape>
            </v:group>
            <v:group style="position:absolute;left:379;top:3110;width:8002;height:2" coordorigin="379,3110" coordsize="8002,2">
              <v:shape style="position:absolute;left:379;top:3110;width:8002;height:2" coordorigin="379,3110" coordsize="8002,0" path="m379,3110l8381,3110e" filled="f" stroked="t" strokeweight=".710263pt" strokecolor="#5B5B5B">
                <v:path arrowok="t"/>
              </v:shape>
            </v:group>
            <v:group style="position:absolute;left:8324;top:3107;width:554;height:2" coordorigin="8324,3107" coordsize="554,2">
              <v:shape style="position:absolute;left:8324;top:3107;width:554;height:2" coordorigin="8324,3107" coordsize="554,0" path="m8324,3107l8878,3107e" filled="f" stroked="t" strokeweight=".473508pt" strokecolor="#484848">
                <v:path arrowok="t"/>
              </v:shape>
            </v:group>
            <v:group style="position:absolute;left:8821;top:3107;width:620;height:2" coordorigin="8821,3107" coordsize="620,2">
              <v:shape style="position:absolute;left:8821;top:3107;width:620;height:2" coordorigin="8821,3107" coordsize="620,0" path="m8821,3107l9442,3107e" filled="f" stroked="t" strokeweight=".947017pt" strokecolor="#6B6B6B">
                <v:path arrowok="t"/>
              </v:shape>
            </v:group>
            <v:group style="position:absolute;left:9385;top:3107;width:611;height:2" coordorigin="9385,3107" coordsize="611,2">
              <v:shape style="position:absolute;left:9385;top:3107;width:611;height:2" coordorigin="9385,3107" coordsize="611,0" path="m9385,3107l9996,3107e" filled="f" stroked="t" strokeweight=".473508pt" strokecolor="#444444">
                <v:path arrowok="t"/>
              </v:shape>
            </v:group>
            <v:group style="position:absolute;left:9939;top:3107;width:1629;height:2" coordorigin="9939,3107" coordsize="1629,2">
              <v:shape style="position:absolute;left:9939;top:3107;width:1629;height:2" coordorigin="9939,3107" coordsize="1629,0" path="m9939,3107l11568,3107e" filled="f" stroked="t" strokeweight=".710263pt" strokecolor="#646464">
                <v:path arrowok="t"/>
              </v:shape>
            </v:group>
            <v:group style="position:absolute;left:11561;top:2841;width:2;height:539" coordorigin="11561,2841" coordsize="2,539">
              <v:shape style="position:absolute;left:11561;top:2841;width:2;height:539" coordorigin="11561,2841" coordsize="0,539" path="m11561,3379l11561,2841e" filled="f" stroked="t" strokeweight=".473508pt" strokecolor="#4F4F4F">
                <v:path arrowok="t"/>
              </v:shape>
            </v:group>
            <v:group style="position:absolute;left:379;top:3353;width:8807;height:2" coordorigin="379,3353" coordsize="8807,2">
              <v:shape style="position:absolute;left:379;top:3353;width:8807;height:2" coordorigin="379,3353" coordsize="8807,0" path="m379,3353l9186,3353e" filled="f" stroked="t" strokeweight=".710263pt" strokecolor="#575757">
                <v:path arrowok="t"/>
              </v:shape>
            </v:group>
            <v:group style="position:absolute;left:6066;top:3351;width:223;height:2" coordorigin="6066,3351" coordsize="223,2">
              <v:shape style="position:absolute;left:6066;top:3351;width:223;height:2" coordorigin="6066,3351" coordsize="223,0" path="m6066,3351l6288,3351e" filled="f" stroked="t" strokeweight=".473508pt" strokecolor="#3B3B3B">
                <v:path arrowok="t"/>
              </v:shape>
            </v:group>
            <v:group style="position:absolute;left:9129;top:3351;width:313;height:2" coordorigin="9129,3351" coordsize="313,2">
              <v:shape style="position:absolute;left:9129;top:3351;width:313;height:2" coordorigin="9129,3351" coordsize="313,0" path="m9129,3351l9442,3351e" filled="f" stroked="t" strokeweight=".473508pt" strokecolor="#3F3F3F">
                <v:path arrowok="t"/>
              </v:shape>
            </v:group>
            <v:group style="position:absolute;left:9385;top:3348;width:2183;height:2" coordorigin="9385,3348" coordsize="2183,2">
              <v:shape style="position:absolute;left:9385;top:3348;width:2183;height:2" coordorigin="9385,3348" coordsize="2183,0" path="m9385,3348l11568,3348e" filled="f" stroked="t" strokeweight=".710263pt" strokecolor="#6B6B6B">
                <v:path arrowok="t"/>
              </v:shape>
            </v:group>
            <v:group style="position:absolute;left:3821;top:3336;width:2;height:234" coordorigin="3821,3336" coordsize="2,234">
              <v:shape style="position:absolute;left:3821;top:3336;width:2;height:234" coordorigin="3821,3336" coordsize="0,234" path="m3821,3570l3821,3336e" filled="f" stroked="t" strokeweight=".236754pt" strokecolor="#606060">
                <v:path arrowok="t"/>
              </v:shape>
            </v:group>
            <v:group style="position:absolute;left:7003;top:3346;width:2;height:448" coordorigin="7003,3346" coordsize="2,448">
              <v:shape style="position:absolute;left:7003;top:3346;width:2;height:448" coordorigin="7003,3346" coordsize="0,448" path="m7003,3794l7003,3346e" filled="f" stroked="t" strokeweight=".710263pt" strokecolor="#575757">
                <v:path arrowok="t"/>
              </v:shape>
            </v:group>
            <v:group style="position:absolute;left:3821;top:3570;width:2;height:186" coordorigin="3821,3570" coordsize="2,186">
              <v:shape style="position:absolute;left:3821;top:3570;width:2;height:186" coordorigin="3821,3570" coordsize="0,186" path="m3821,3756l3821,3570e" filled="f" stroked="t" strokeweight=".236754pt" strokecolor="#000000">
                <v:path arrowok="t"/>
              </v:shape>
            </v:group>
            <v:group style="position:absolute;left:6231;top:3765;width:777;height:2" coordorigin="6231,3765" coordsize="777,2">
              <v:shape style="position:absolute;left:6231;top:3765;width:777;height:2" coordorigin="6231,3765" coordsize="777,0" path="m6231,3765l7008,3765e" filled="f" stroked="t" strokeweight=".473508pt" strokecolor="#AFAFAF">
                <v:path arrowok="t"/>
              </v:shape>
            </v:group>
            <v:group style="position:absolute;left:379;top:4080;width:521;height:2" coordorigin="379,4080" coordsize="521,2">
              <v:shape style="position:absolute;left:379;top:4080;width:521;height:2" coordorigin="379,4080" coordsize="521,0" path="m379,4080l900,4080e" filled="f" stroked="t" strokeweight=".710263pt" strokecolor="#646464">
                <v:path arrowok="t"/>
              </v:shape>
            </v:group>
            <v:group style="position:absolute;left:386;top:3727;width:2;height:648" coordorigin="386,3727" coordsize="2,648">
              <v:shape style="position:absolute;left:386;top:3727;width:2;height:648" coordorigin="386,3727" coordsize="0,648" path="m386,4375l386,3727e" filled="f" stroked="t" strokeweight=".473508pt" strokecolor="#3B3B3B">
                <v:path arrowok="t"/>
              </v:shape>
            </v:group>
            <v:group style="position:absolute;left:843;top:4080;width:275;height:2" coordorigin="843,4080" coordsize="275,2">
              <v:shape style="position:absolute;left:843;top:4080;width:275;height:2" coordorigin="843,4080" coordsize="275,0" path="m843,4080l1117,4080e" filled="f" stroked="t" strokeweight=".473508pt" strokecolor="#3F3F3F">
                <v:path arrowok="t"/>
              </v:shape>
            </v:group>
            <v:group style="position:absolute;left:1061;top:4080;width:2690;height:2" coordorigin="1061,4080" coordsize="2690,2">
              <v:shape style="position:absolute;left:1061;top:4080;width:2690;height:2" coordorigin="1061,4080" coordsize="2690,0" path="m1061,4080l3750,4080e" filled="f" stroked="t" strokeweight=".710263pt" strokecolor="#5B5B5B">
                <v:path arrowok="t"/>
              </v:shape>
            </v:group>
            <v:group style="position:absolute;left:3693;top:4080;width:161;height:2" coordorigin="3693,4080" coordsize="161,2">
              <v:shape style="position:absolute;left:3693;top:4080;width:161;height:2" coordorigin="3693,4080" coordsize="161,0" path="m3693,4080l3854,4080e" filled="f" stroked="t" strokeweight=".473508pt" strokecolor="#2F2F2F">
                <v:path arrowok="t"/>
              </v:shape>
            </v:group>
            <v:group style="position:absolute;left:3821;top:3756;width:2;height:319" coordorigin="3821,3756" coordsize="2,319">
              <v:shape style="position:absolute;left:3821;top:3756;width:2;height:319" coordorigin="3821,3756" coordsize="0,319" path="m3821,4075l3821,3756e" filled="f" stroked="t" strokeweight=".236754pt" strokecolor="#383838">
                <v:path arrowok="t"/>
              </v:shape>
            </v:group>
            <v:group style="position:absolute;left:3793;top:4075;width:2330;height:2" coordorigin="3793,4075" coordsize="2330,2">
              <v:shape style="position:absolute;left:3793;top:4075;width:2330;height:2" coordorigin="3793,4075" coordsize="2330,0" path="m3793,4075l6122,4075e" filled="f" stroked="t" strokeweight=".947017pt" strokecolor="#444444">
                <v:path arrowok="t"/>
              </v:shape>
            </v:group>
            <v:group style="position:absolute;left:6023;top:4077;width:5545;height:2" coordorigin="6023,4077" coordsize="5545,2">
              <v:shape style="position:absolute;left:6023;top:4077;width:5545;height:2" coordorigin="6023,4077" coordsize="5545,0" path="m6023,4077l11568,4077e" filled="f" stroked="t" strokeweight=".710263pt" strokecolor="#646464">
                <v:path arrowok="t"/>
              </v:shape>
            </v:group>
            <v:group style="position:absolute;left:7003;top:3722;width:2;height:362" coordorigin="7003,3722" coordsize="2,362">
              <v:shape style="position:absolute;left:7003;top:3722;width:2;height:362" coordorigin="7003,3722" coordsize="0,362" path="m7003,4084l7003,3722e" filled="f" stroked="t" strokeweight=".473508pt" strokecolor="#383838">
                <v:path arrowok="t"/>
              </v:shape>
            </v:group>
            <v:group style="position:absolute;left:9939;top:4075;width:161;height:2" coordorigin="9939,4075" coordsize="161,2">
              <v:shape style="position:absolute;left:9939;top:4075;width:161;height:2" coordorigin="9939,4075" coordsize="161,0" path="m9939,4075l10100,4075e" filled="f" stroked="t" strokeweight=".473508pt" strokecolor="#4F4F4F">
                <v:path arrowok="t"/>
              </v:shape>
            </v:group>
            <v:group style="position:absolute;left:2410;top:4070;width:2;height:777" coordorigin="2410,4070" coordsize="2,777">
              <v:shape style="position:absolute;left:2410;top:4070;width:2;height:777" coordorigin="2410,4070" coordsize="0,777" path="m2410,4847l2410,4070e" filled="f" stroked="t" strokeweight=".947017pt" strokecolor="#575757">
                <v:path arrowok="t"/>
              </v:shape>
            </v:group>
            <v:group style="position:absolute;left:6066;top:4351;width:223;height:2" coordorigin="6066,4351" coordsize="223,2">
              <v:shape style="position:absolute;left:6066;top:4351;width:223;height:2" coordorigin="6066,4351" coordsize="223,0" path="m6066,4351l6288,4351e" filled="f" stroked="t" strokeweight=".473508pt" strokecolor="#3B3B3B">
                <v:path arrowok="t"/>
              </v:shape>
            </v:group>
            <v:group style="position:absolute;left:9129;top:4351;width:313;height:2" coordorigin="9129,4351" coordsize="313,2">
              <v:shape style="position:absolute;left:9129;top:4351;width:313;height:2" coordorigin="9129,4351" coordsize="313,0" path="m9129,4351l9442,4351e" filled="f" stroked="t" strokeweight=".473508pt" strokecolor="#3B3B3B">
                <v:path arrowok="t"/>
              </v:shape>
            </v:group>
            <v:group style="position:absolute;left:379;top:4351;width:11189;height:2" coordorigin="379,4351" coordsize="11189,2">
              <v:shape style="position:absolute;left:379;top:4351;width:11189;height:2" coordorigin="379,4351" coordsize="11189,0" path="m379,4351l11568,4351e" filled="f" stroked="t" strokeweight=".710263pt" strokecolor="#5B5B5B">
                <v:path arrowok="t"/>
              </v:shape>
            </v:group>
            <v:group style="position:absolute;left:2401;top:4571;width:2652;height:2" coordorigin="2401,4571" coordsize="2652,2">
              <v:shape style="position:absolute;left:2401;top:4571;width:2652;height:2" coordorigin="2401,4571" coordsize="2652,0" path="m2401,4571l5052,4571e" filled="f" stroked="t" strokeweight=".710263pt" strokecolor="#5B5B5B">
                <v:path arrowok="t"/>
              </v:shape>
            </v:group>
            <v:group style="position:absolute;left:4924;top:4571;width:535;height:2" coordorigin="4924,4571" coordsize="535,2">
              <v:shape style="position:absolute;left:4924;top:4571;width:535;height:2" coordorigin="4924,4571" coordsize="535,0" path="m4924,4571l5460,4571e" filled="f" stroked="t" strokeweight=".473508pt" strokecolor="#484848">
                <v:path arrowok="t"/>
              </v:shape>
            </v:group>
            <v:group style="position:absolute;left:5403;top:4571;width:720;height:2" coordorigin="5403,4571" coordsize="720,2">
              <v:shape style="position:absolute;left:5403;top:4571;width:720;height:2" coordorigin="5403,4571" coordsize="720,0" path="m5403,4571l6122,4571e" filled="f" stroked="t" strokeweight=".710263pt" strokecolor="#5B5B5B">
                <v:path arrowok="t"/>
              </v:shape>
            </v:group>
            <v:group style="position:absolute;left:6066;top:4571;width:223;height:2" coordorigin="6066,4571" coordsize="223,2">
              <v:shape style="position:absolute;left:6066;top:4571;width:223;height:2" coordorigin="6066,4571" coordsize="223,0" path="m6066,4571l6288,4571e" filled="f" stroked="t" strokeweight=".473508pt" strokecolor="#383838">
                <v:path arrowok="t"/>
              </v:shape>
            </v:group>
            <v:group style="position:absolute;left:6231;top:4573;width:2955;height:2" coordorigin="6231,4573" coordsize="2955,2">
              <v:shape style="position:absolute;left:6231;top:4573;width:2955;height:2" coordorigin="6231,4573" coordsize="2955,0" path="m6231,4573l9186,4573e" filled="f" stroked="t" strokeweight=".710263pt" strokecolor="#575757">
                <v:path arrowok="t"/>
              </v:shape>
            </v:group>
            <v:group style="position:absolute;left:9129;top:4571;width:313;height:2" coordorigin="9129,4571" coordsize="313,2">
              <v:shape style="position:absolute;left:9129;top:4571;width:313;height:2" coordorigin="9129,4571" coordsize="313,0" path="m9129,4571l9442,4571e" filled="f" stroked="t" strokeweight=".473508pt" strokecolor="#3F3F3F">
                <v:path arrowok="t"/>
              </v:shape>
            </v:group>
            <v:group style="position:absolute;left:9385;top:4566;width:2188;height:2" coordorigin="9385,4566" coordsize="2188,2">
              <v:shape style="position:absolute;left:9385;top:4566;width:2188;height:2" coordorigin="9385,4566" coordsize="2188,0" path="m9385,4566l11573,4566e" filled="f" stroked="t" strokeweight=".710263pt" strokecolor="#646464">
                <v:path arrowok="t"/>
              </v:shape>
            </v:group>
            <v:group style="position:absolute;left:11563;top:4342;width:2;height:1983" coordorigin="11563,4342" coordsize="2,1983">
              <v:shape style="position:absolute;left:11563;top:4342;width:2;height:1983" coordorigin="11563,4342" coordsize="0,1983" path="m11563,6325l11563,4342e" filled="f" stroked="t" strokeweight=".710263pt" strokecolor="#676767">
                <v:path arrowok="t"/>
              </v:shape>
            </v:group>
            <v:group style="position:absolute;left:4955;top:4561;width:2;height:286" coordorigin="4955,4561" coordsize="2,286">
              <v:shape style="position:absolute;left:4955;top:4561;width:2;height:286" coordorigin="4955,4561" coordsize="0,286" path="m4955,4847l4955,4561e" filled="f" stroked="t" strokeweight=".710263pt" strokecolor="#444444">
                <v:path arrowok="t"/>
              </v:shape>
            </v:group>
            <v:group style="position:absolute;left:4948;top:5052;width:1596;height:2" coordorigin="4948,5052" coordsize="1596,2">
              <v:shape style="position:absolute;left:4948;top:5052;width:1596;height:2" coordorigin="4948,5052" coordsize="1596,0" path="m4948,5052l6544,5052e" filled="f" stroked="t" strokeweight=".710263pt" strokecolor="#707070">
                <v:path arrowok="t"/>
              </v:shape>
            </v:group>
            <v:group style="position:absolute;left:7723;top:4556;width:2;height:491" coordorigin="7723,4556" coordsize="2,491">
              <v:shape style="position:absolute;left:7723;top:4556;width:2;height:491" coordorigin="7723,4556" coordsize="0,491" path="m7723,5047l7723,4556e" filled="f" stroked="t" strokeweight=".236754pt" strokecolor="#545454">
                <v:path arrowok="t"/>
              </v:shape>
            </v:group>
            <v:group style="position:absolute;left:2410;top:4790;width:2;height:276" coordorigin="2410,4790" coordsize="2,276">
              <v:shape style="position:absolute;left:2410;top:4790;width:2;height:276" coordorigin="2410,4790" coordsize="0,276" path="m2410,5066l2410,4790e" filled="f" stroked="t" strokeweight=".473508pt" strokecolor="#343434">
                <v:path arrowok="t"/>
              </v:shape>
            </v:group>
            <v:group style="position:absolute;left:4955;top:4790;width:2;height:1010" coordorigin="4955,4790" coordsize="2,1010">
              <v:shape style="position:absolute;left:4955;top:4790;width:2;height:1010" coordorigin="4955,4790" coordsize="0,1010" path="m4955,5800l4955,4790e" filled="f" stroked="t" strokeweight=".947017pt" strokecolor="#5B5B5B">
                <v:path arrowok="t"/>
              </v:shape>
            </v:group>
            <v:group style="position:absolute;left:6487;top:5052;width:535;height:2" coordorigin="6487,5052" coordsize="535,2">
              <v:shape style="position:absolute;left:6487;top:5052;width:535;height:2" coordorigin="6487,5052" coordsize="535,0" path="m6487,5052l7022,5052e" filled="f" stroked="t" strokeweight=".473508pt" strokecolor="#545454">
                <v:path arrowok="t"/>
              </v:shape>
            </v:group>
            <v:group style="position:absolute;left:6965;top:5050;width:4607;height:2" coordorigin="6965,5050" coordsize="4607,2">
              <v:shape style="position:absolute;left:6965;top:5050;width:4607;height:2" coordorigin="6965,5050" coordsize="4607,0" path="m6965,5050l11573,5050e" filled="f" stroked="t" strokeweight=".710263pt" strokecolor="#7C7C7C">
                <v:path arrowok="t"/>
              </v:shape>
            </v:group>
            <v:group style="position:absolute;left:9939;top:5047;width:161;height:2" coordorigin="9939,5047" coordsize="161,2">
              <v:shape style="position:absolute;left:9939;top:5047;width:161;height:2" coordorigin="9939,5047" coordsize="161,0" path="m9939,5047l10100,5047e" filled="f" stroked="t" strokeweight=".473508pt" strokecolor="#606060">
                <v:path arrowok="t"/>
              </v:shape>
            </v:group>
            <v:group style="position:absolute;left:384;top:5009;width:2;height:305" coordorigin="384,5009" coordsize="2,305">
              <v:shape style="position:absolute;left:384;top:5009;width:2;height:305" coordorigin="384,5009" coordsize="0,305" path="m384,5314l384,5009e" filled="f" stroked="t" strokeweight=".473508pt" strokecolor="#4B4B4B">
                <v:path arrowok="t"/>
              </v:shape>
            </v:group>
            <v:group style="position:absolute;left:2408;top:5009;width:2;height:782" coordorigin="2408,5009" coordsize="2,782">
              <v:shape style="position:absolute;left:2408;top:5009;width:2;height:782" coordorigin="2408,5009" coordsize="0,782" path="m2408,5791l2408,5009e" filled="f" stroked="t" strokeweight=".947017pt" strokecolor="#575757">
                <v:path arrowok="t"/>
              </v:shape>
            </v:group>
            <v:group style="position:absolute;left:4948;top:5295;width:3433;height:2" coordorigin="4948,5295" coordsize="3433,2">
              <v:shape style="position:absolute;left:4948;top:5295;width:3433;height:2" coordorigin="4948,5295" coordsize="3433,0" path="m4948,5295l8381,5295e" filled="f" stroked="t" strokeweight=".710263pt" strokecolor="#545454">
                <v:path arrowok="t"/>
              </v:shape>
            </v:group>
            <v:group style="position:absolute;left:8324;top:5295;width:862;height:2" coordorigin="8324,5295" coordsize="862,2">
              <v:shape style="position:absolute;left:8324;top:5295;width:862;height:2" coordorigin="8324,5295" coordsize="862,0" path="m8324,5295l9186,5295e" filled="f" stroked="t" strokeweight=".710263pt" strokecolor="#676767">
                <v:path arrowok="t"/>
              </v:shape>
            </v:group>
            <v:group style="position:absolute;left:9129;top:5295;width:313;height:2" coordorigin="9129,5295" coordsize="313,2">
              <v:shape style="position:absolute;left:9129;top:5295;width:313;height:2" coordorigin="9129,5295" coordsize="313,0" path="m9129,5295l9442,5295e" filled="f" stroked="t" strokeweight=".473508pt" strokecolor="#3F3F3F">
                <v:path arrowok="t"/>
              </v:shape>
            </v:group>
            <v:group style="position:absolute;left:9385;top:5293;width:2188;height:2" coordorigin="9385,5293" coordsize="2188,2">
              <v:shape style="position:absolute;left:9385;top:5293;width:2188;height:2" coordorigin="9385,5293" coordsize="2188,0" path="m9385,5293l11573,5293e" filled="f" stroked="t" strokeweight=".710263pt" strokecolor="#646464">
                <v:path arrowok="t"/>
              </v:shape>
            </v:group>
            <v:group style="position:absolute;left:4948;top:5536;width:4238;height:2" coordorigin="4948,5536" coordsize="4238,2">
              <v:shape style="position:absolute;left:4948;top:5536;width:4238;height:2" coordorigin="4948,5536" coordsize="4238,0" path="m4948,5536l9186,5536e" filled="f" stroked="t" strokeweight=".710263pt" strokecolor="#5B5B5B">
                <v:path arrowok="t"/>
              </v:shape>
            </v:group>
            <v:group style="position:absolute;left:9129;top:5533;width:313;height:2" coordorigin="9129,5533" coordsize="313,2">
              <v:shape style="position:absolute;left:9129;top:5533;width:313;height:2" coordorigin="9129,5533" coordsize="313,0" path="m9129,5533l9442,5533e" filled="f" stroked="t" strokeweight=".473508pt" strokecolor="#575757">
                <v:path arrowok="t"/>
              </v:shape>
            </v:group>
            <v:group style="position:absolute;left:9333;top:5533;width:2240;height:2" coordorigin="9333,5533" coordsize="2240,2">
              <v:shape style="position:absolute;left:9333;top:5533;width:2240;height:2" coordorigin="9333,5533" coordsize="2240,0" path="m9333,5533l11573,5533e" filled="f" stroked="t" strokeweight=".710263pt" strokecolor="#646464">
                <v:path arrowok="t"/>
              </v:shape>
            </v:group>
            <v:group style="position:absolute;left:2405;top:5781;width:6061;height:2" coordorigin="2405,5781" coordsize="6061,2">
              <v:shape style="position:absolute;left:2405;top:5781;width:6061;height:2" coordorigin="2405,5781" coordsize="6061,0" path="m2405,5781l8466,5781e" filled="f" stroked="t" strokeweight=".710263pt" strokecolor="#5B5B5B">
                <v:path arrowok="t"/>
              </v:shape>
            </v:group>
            <v:group style="position:absolute;left:8324;top:5776;width:554;height:2" coordorigin="8324,5776" coordsize="554,2">
              <v:shape style="position:absolute;left:8324;top:5776;width:554;height:2" coordorigin="8324,5776" coordsize="554,0" path="m8324,5776l8878,5776e" filled="f" stroked="t" strokeweight=".473508pt" strokecolor="#4F4F4F">
                <v:path arrowok="t"/>
              </v:shape>
            </v:group>
            <v:group style="position:absolute;left:8821;top:5776;width:620;height:2" coordorigin="8821,5776" coordsize="620,2">
              <v:shape style="position:absolute;left:8821;top:5776;width:620;height:2" coordorigin="8821,5776" coordsize="620,0" path="m8821,5776l9442,5776e" filled="f" stroked="t" strokeweight=".947017pt" strokecolor="#6B6B6B">
                <v:path arrowok="t"/>
              </v:shape>
            </v:group>
            <v:group style="position:absolute;left:9385;top:5776;width:611;height:2" coordorigin="9385,5776" coordsize="611,2">
              <v:shape style="position:absolute;left:9385;top:5776;width:611;height:2" coordorigin="9385,5776" coordsize="611,0" path="m9385,5776l9996,5776e" filled="f" stroked="t" strokeweight=".473508pt" strokecolor="#484848">
                <v:path arrowok="t"/>
              </v:shape>
            </v:group>
            <v:group style="position:absolute;left:9939;top:5774;width:1634;height:2" coordorigin="9939,5774" coordsize="1634,2">
              <v:shape style="position:absolute;left:9939;top:5774;width:1634;height:2" coordorigin="9939,5774" coordsize="1634,0" path="m9939,5774l11573,5774e" filled="f" stroked="t" strokeweight=".473508pt" strokecolor="#5B5B5B">
                <v:path arrowok="t"/>
              </v:shape>
            </v:group>
            <v:group style="position:absolute;left:2410;top:5734;width:2;height:591" coordorigin="2410,5734" coordsize="2,591">
              <v:shape style="position:absolute;left:2410;top:5734;width:2;height:591" coordorigin="2410,5734" coordsize="0,591" path="m2410,6325l2410,5734e" filled="f" stroked="t" strokeweight=".710263pt" strokecolor="#3F3F3F">
                <v:path arrowok="t"/>
              </v:shape>
            </v:group>
            <v:group style="position:absolute;left:4960;top:5729;width:2;height:596" coordorigin="4960,5729" coordsize="2,596">
              <v:shape style="position:absolute;left:4960;top:5729;width:2;height:596" coordorigin="4960,5729" coordsize="0,596" path="m4960,6325l4960,5729e" filled="f" stroked="t" strokeweight=".473508pt" strokecolor="#3F3F3F">
                <v:path arrowok="t"/>
              </v:shape>
            </v:group>
            <v:group style="position:absolute;left:379;top:6017;width:8092;height:2" coordorigin="379,6017" coordsize="8092,2">
              <v:shape style="position:absolute;left:379;top:6017;width:8092;height:2" coordorigin="379,6017" coordsize="8092,0" path="m379,6017l8471,6017e" filled="f" stroked="t" strokeweight=".710263pt" strokecolor="#575757">
                <v:path arrowok="t"/>
              </v:shape>
            </v:group>
            <v:group style="position:absolute;left:8324;top:6015;width:554;height:2" coordorigin="8324,6015" coordsize="554,2">
              <v:shape style="position:absolute;left:8324;top:6015;width:554;height:2" coordorigin="8324,6015" coordsize="554,0" path="m8324,6015l8878,6015e" filled="f" stroked="t" strokeweight=".473508pt" strokecolor="#484848">
                <v:path arrowok="t"/>
              </v:shape>
            </v:group>
            <v:group style="position:absolute;left:8485;top:6015;width:701;height:2" coordorigin="8485,6015" coordsize="701,2">
              <v:shape style="position:absolute;left:8485;top:6015;width:701;height:2" coordorigin="8485,6015" coordsize="701,0" path="m8485,6015l9186,6015e" filled="f" stroked="t" strokeweight=".710263pt" strokecolor="#4F4F4F">
                <v:path arrowok="t"/>
              </v:shape>
            </v:group>
            <v:group style="position:absolute;left:8992;top:6015;width:464;height:2" coordorigin="8992,6015" coordsize="464,2">
              <v:shape style="position:absolute;left:8992;top:6015;width:464;height:2" coordorigin="8992,6015" coordsize="464,0" path="m8992,6015l9456,6015e" filled="f" stroked="t" strokeweight=".947017pt" strokecolor="#676767">
                <v:path arrowok="t"/>
              </v:shape>
            </v:group>
            <v:group style="position:absolute;left:9385;top:6015;width:611;height:2" coordorigin="9385,6015" coordsize="611,2">
              <v:shape style="position:absolute;left:9385;top:6015;width:611;height:2" coordorigin="9385,6015" coordsize="611,0" path="m9385,6015l9996,6015e" filled="f" stroked="t" strokeweight=".473508pt" strokecolor="#484848">
                <v:path arrowok="t"/>
              </v:shape>
            </v:group>
            <v:group style="position:absolute;left:9939;top:6015;width:1634;height:2" coordorigin="9939,6015" coordsize="1634,2">
              <v:shape style="position:absolute;left:9939;top:6015;width:1634;height:2" coordorigin="9939,6015" coordsize="1634,0" path="m9939,6015l11573,6015e" filled="f" stroked="t" strokeweight=".710263pt" strokecolor="#6B6B6B">
                <v:path arrowok="t"/>
              </v:shape>
            </v:group>
            <v:group style="position:absolute;left:7723;top:6005;width:2;height:291" coordorigin="7723,6005" coordsize="2,291">
              <v:shape style="position:absolute;left:7723;top:6005;width:2;height:291" coordorigin="7723,6005" coordsize="0,291" path="m7723,6296l7723,6005e" filled="f" stroked="t" strokeweight=".236754pt" strokecolor="#383838">
                <v:path arrowok="t"/>
              </v:shape>
            </v:group>
            <v:group style="position:absolute;left:388;top:6267;width:2;height:272" coordorigin="388,6267" coordsize="2,272">
              <v:shape style="position:absolute;left:388;top:6267;width:2;height:272" coordorigin="388,6267" coordsize="0,272" path="m388,6539l388,6267e" filled="f" stroked="t" strokeweight=".473508pt" strokecolor="#282828">
                <v:path arrowok="t"/>
              </v:shape>
            </v:group>
            <v:group style="position:absolute;left:2413;top:6196;width:2;height:1063" coordorigin="2413,6196" coordsize="2,1063">
              <v:shape style="position:absolute;left:2413;top:6196;width:2;height:1063" coordorigin="2413,6196" coordsize="0,1063" path="m2413,7259l2413,6196e" filled="f" stroked="t" strokeweight=".710263pt" strokecolor="#545454">
                <v:path arrowok="t"/>
              </v:shape>
            </v:group>
            <v:group style="position:absolute;left:3693;top:6491;width:568;height:2" coordorigin="3693,6491" coordsize="568,2">
              <v:shape style="position:absolute;left:3693;top:6491;width:568;height:2" coordorigin="3693,6491" coordsize="568,0" path="m3693,6491l4262,6491e" filled="f" stroked="t" strokeweight=".473508pt" strokecolor="#484848">
                <v:path arrowok="t"/>
              </v:shape>
            </v:group>
            <v:group style="position:absolute;left:4958;top:6248;width:2;height:486" coordorigin="4958,6248" coordsize="2,486">
              <v:shape style="position:absolute;left:4958;top:6248;width:2;height:486" coordorigin="4958,6248" coordsize="0,486" path="m4958,6734l4958,6248e" filled="f" stroked="t" strokeweight=".947017pt" strokecolor="#5B5B5B">
                <v:path arrowok="t"/>
              </v:shape>
            </v:group>
            <v:group style="position:absolute;left:2401;top:6489;width:6785;height:2" coordorigin="2401,6489" coordsize="6785,2">
              <v:shape style="position:absolute;left:2401;top:6489;width:6785;height:2" coordorigin="2401,6489" coordsize="6785,0" path="m2401,6489l9186,6489e" filled="f" stroked="t" strokeweight=".710263pt" strokecolor="#575757">
                <v:path arrowok="t"/>
              </v:shape>
            </v:group>
            <v:group style="position:absolute;left:7723;top:6296;width:2;height:429" coordorigin="7723,6296" coordsize="2,429">
              <v:shape style="position:absolute;left:7723;top:6296;width:2;height:429" coordorigin="7723,6296" coordsize="0,429" path="m7723,6725l7723,6296e" filled="f" stroked="t" strokeweight=".236754pt" strokecolor="#606060">
                <v:path arrowok="t"/>
              </v:shape>
            </v:group>
            <v:group style="position:absolute;left:9129;top:6487;width:313;height:2" coordorigin="9129,6487" coordsize="313,2">
              <v:shape style="position:absolute;left:9129;top:6487;width:313;height:2" coordorigin="9129,6487" coordsize="313,0" path="m9129,6487l9442,6487e" filled="f" stroked="t" strokeweight=".473508pt" strokecolor="#383838">
                <v:path arrowok="t"/>
              </v:shape>
            </v:group>
            <v:group style="position:absolute;left:9385;top:6484;width:2188;height:2" coordorigin="9385,6484" coordsize="2188,2">
              <v:shape style="position:absolute;left:9385;top:6484;width:2188;height:2" coordorigin="9385,6484" coordsize="2188,0" path="m9385,6484l11573,6484e" filled="f" stroked="t" strokeweight=".710263pt" strokecolor="#676767">
                <v:path arrowok="t"/>
              </v:shape>
            </v:group>
            <v:group style="position:absolute;left:11563;top:6267;width:2;height:281" coordorigin="11563,6267" coordsize="2,281">
              <v:shape style="position:absolute;left:11563;top:6267;width:2;height:281" coordorigin="11563,6267" coordsize="0,281" path="m11563,6549l11563,6267e" filled="f" stroked="t" strokeweight=".473508pt" strokecolor="#484848">
                <v:path arrowok="t"/>
              </v:shape>
            </v:group>
            <v:group style="position:absolute;left:2405;top:6730;width:2585;height:2" coordorigin="2405,6730" coordsize="2585,2">
              <v:shape style="position:absolute;left:2405;top:6730;width:2585;height:2" coordorigin="2405,6730" coordsize="2585,0" path="m2405,6730l4991,6730e" filled="f" stroked="t" strokeweight=".473508pt" strokecolor="#545454">
                <v:path arrowok="t"/>
              </v:shape>
            </v:group>
            <v:group style="position:absolute;left:5592;top:6727;width:696;height:2" coordorigin="5592,6727" coordsize="696,2">
              <v:shape style="position:absolute;left:5592;top:6727;width:696;height:2" coordorigin="5592,6727" coordsize="696,0" path="m5592,6727l6288,6727e" filled="f" stroked="t" strokeweight=".473508pt" strokecolor="#3B3B3B">
                <v:path arrowok="t"/>
              </v:shape>
            </v:group>
            <v:group style="position:absolute;left:2685;top:6727;width:4337;height:2" coordorigin="2685,6727" coordsize="4337,2">
              <v:shape style="position:absolute;left:2685;top:6727;width:4337;height:2" coordorigin="2685,6727" coordsize="4337,0" path="m2685,6727l7022,6727e" filled="f" stroked="t" strokeweight=".710263pt" strokecolor="#575757">
                <v:path arrowok="t"/>
              </v:shape>
            </v:group>
            <v:group style="position:absolute;left:6965;top:6725;width:426;height:2" coordorigin="6965,6725" coordsize="426,2">
              <v:shape style="position:absolute;left:6965;top:6725;width:426;height:2" coordorigin="6965,6725" coordsize="426,0" path="m6965,6725l7391,6725e" filled="f" stroked="t" strokeweight=".473508pt" strokecolor="#3F3F3F">
                <v:path arrowok="t"/>
              </v:shape>
            </v:group>
            <v:group style="position:absolute;left:7335;top:6725;width:1046;height:2" coordorigin="7335,6725" coordsize="1046,2">
              <v:shape style="position:absolute;left:7335;top:6725;width:1046;height:2" coordorigin="7335,6725" coordsize="1046,0" path="m7335,6725l8381,6725e" filled="f" stroked="t" strokeweight=".710263pt" strokecolor="#575757">
                <v:path arrowok="t"/>
              </v:shape>
            </v:group>
            <v:group style="position:absolute;left:8324;top:6722;width:3248;height:2" coordorigin="8324,6722" coordsize="3248,2">
              <v:shape style="position:absolute;left:8324;top:6722;width:3248;height:2" coordorigin="8324,6722" coordsize="3248,0" path="m8324,6722l11573,6722e" filled="f" stroked="t" strokeweight=".710263pt" strokecolor="#6B6B6B">
                <v:path arrowok="t"/>
              </v:shape>
            </v:group>
            <v:group style="position:absolute;left:379;top:6970;width:5270;height:2" coordorigin="379,6970" coordsize="5270,2">
              <v:shape style="position:absolute;left:379;top:6970;width:5270;height:2" coordorigin="379,6970" coordsize="5270,0" path="m379,6970l5649,6970e" filled="f" stroked="t" strokeweight=".710263pt" strokecolor="#5B5B5B">
                <v:path arrowok="t"/>
              </v:shape>
            </v:group>
            <v:group style="position:absolute;left:5592;top:6968;width:530;height:2" coordorigin="5592,6968" coordsize="530,2">
              <v:shape style="position:absolute;left:5592;top:6968;width:530;height:2" coordorigin="5592,6968" coordsize="530,0" path="m5592,6968l6122,6968e" filled="f" stroked="t" strokeweight=".473508pt" strokecolor="#383838">
                <v:path arrowok="t"/>
              </v:shape>
            </v:group>
            <v:group style="position:absolute;left:6061;top:6966;width:3125;height:2" coordorigin="6061,6966" coordsize="3125,2">
              <v:shape style="position:absolute;left:6061;top:6966;width:3125;height:2" coordorigin="6061,6966" coordsize="3125,0" path="m6061,6966l9186,6966e" filled="f" stroked="t" strokeweight=".710263pt" strokecolor="#606060">
                <v:path arrowok="t"/>
              </v:shape>
            </v:group>
            <v:group style="position:absolute;left:9129;top:6963;width:313;height:2" coordorigin="9129,6963" coordsize="313,2">
              <v:shape style="position:absolute;left:9129;top:6963;width:313;height:2" coordorigin="9129,6963" coordsize="313,0" path="m9129,6963l9442,6963e" filled="f" stroked="t" strokeweight=".473508pt" strokecolor="#3B3B3B">
                <v:path arrowok="t"/>
              </v:shape>
            </v:group>
            <v:group style="position:absolute;left:9385;top:6961;width:2188;height:2" coordorigin="9385,6961" coordsize="2188,2">
              <v:shape style="position:absolute;left:9385;top:6961;width:2188;height:2" coordorigin="9385,6961" coordsize="2188,0" path="m9385,6961l11573,6961e" filled="f" stroked="t" strokeweight=".710263pt" strokecolor="#6B6B6B">
                <v:path arrowok="t"/>
              </v:shape>
            </v:group>
            <v:group style="position:absolute;left:11563;top:6477;width:2;height:2521" coordorigin="11563,6477" coordsize="2,2521">
              <v:shape style="position:absolute;left:11563;top:6477;width:2;height:2521" coordorigin="11563,6477" coordsize="0,2521" path="m11563,8998l11563,6477e" filled="f" stroked="t" strokeweight=".710263pt" strokecolor="#676767">
                <v:path arrowok="t"/>
              </v:shape>
            </v:group>
            <v:group style="position:absolute;left:379;top:7211;width:11194;height:2" coordorigin="379,7211" coordsize="11194,2">
              <v:shape style="position:absolute;left:379;top:7211;width:11194;height:2" coordorigin="379,7211" coordsize="11194,0" path="m379,7211l11573,7211e" filled="f" stroked="t" strokeweight=".710263pt" strokecolor="#606060">
                <v:path arrowok="t"/>
              </v:shape>
            </v:group>
            <v:group style="position:absolute;left:2415;top:7187;width:2;height:262" coordorigin="2415,7187" coordsize="2,262">
              <v:shape style="position:absolute;left:2415;top:7187;width:2;height:262" coordorigin="2415,7187" coordsize="0,262" path="m2415,7449l2415,7187e" filled="f" stroked="t" strokeweight=".473508pt" strokecolor="#2F2F2F">
                <v:path arrowok="t"/>
              </v:shape>
            </v:group>
            <v:group style="position:absolute;left:4962;top:7201;width:2;height:248" coordorigin="4962,7201" coordsize="2,248">
              <v:shape style="position:absolute;left:4962;top:7201;width:2;height:248" coordorigin="4962,7201" coordsize="0,248" path="m4962,7449l4962,7201e" filled="f" stroked="t" strokeweight=".473508pt" strokecolor="#444444">
                <v:path arrowok="t"/>
              </v:shape>
            </v:group>
            <v:group style="position:absolute;left:4958;top:7430;width:4228;height:2" coordorigin="4958,7430" coordsize="4228,2">
              <v:shape style="position:absolute;left:4958;top:7430;width:4228;height:2" coordorigin="4958,7430" coordsize="4228,0" path="m4958,7430l9186,7430e" filled="f" stroked="t" strokeweight=".710263pt" strokecolor="#5B5B5B">
                <v:path arrowok="t"/>
              </v:shape>
            </v:group>
            <v:group style="position:absolute;left:9129;top:7430;width:313;height:2" coordorigin="9129,7430" coordsize="313,2">
              <v:shape style="position:absolute;left:9129;top:7430;width:313;height:2" coordorigin="9129,7430" coordsize="313,0" path="m9129,7430l9442,7430e" filled="f" stroked="t" strokeweight=".473508pt" strokecolor="#3F3F3F">
                <v:path arrowok="t"/>
              </v:shape>
            </v:group>
            <v:group style="position:absolute;left:9385;top:7428;width:2188;height:2" coordorigin="9385,7428" coordsize="2188,2">
              <v:shape style="position:absolute;left:9385;top:7428;width:2188;height:2" coordorigin="9385,7428" coordsize="2188,0" path="m9385,7428l11573,7428e" filled="f" stroked="t" strokeweight=".710263pt" strokecolor="#747474">
                <v:path arrowok="t"/>
              </v:shape>
            </v:group>
            <v:group style="position:absolute;left:2413;top:7392;width:2;height:968" coordorigin="2413,7392" coordsize="2,968">
              <v:shape style="position:absolute;left:2413;top:7392;width:2;height:968" coordorigin="2413,7392" coordsize="0,968" path="m2413,8360l2413,7392e" filled="f" stroked="t" strokeweight=".710263pt" strokecolor="#4F4F4F">
                <v:path arrowok="t"/>
              </v:shape>
            </v:group>
            <v:group style="position:absolute;left:4962;top:7378;width:2;height:500" coordorigin="4962,7378" coordsize="2,500">
              <v:shape style="position:absolute;left:4962;top:7378;width:2;height:500" coordorigin="4962,7378" coordsize="0,500" path="m4962,7878l4962,7378e" filled="f" stroked="t" strokeweight=".710263pt" strokecolor="#606060">
                <v:path arrowok="t"/>
              </v:shape>
            </v:group>
            <v:group style="position:absolute;left:4953;top:7649;width:696;height:2" coordorigin="4953,7649" coordsize="696,2">
              <v:shape style="position:absolute;left:4953;top:7649;width:696;height:2" coordorigin="4953,7649" coordsize="696,0" path="m4953,7649l5649,7649e" filled="f" stroked="t" strokeweight=".473508pt" strokecolor="#444444">
                <v:path arrowok="t"/>
              </v:shape>
            </v:group>
            <v:group style="position:absolute;left:5578;top:7647;width:710;height:2" coordorigin="5578,7647" coordsize="710,2">
              <v:shape style="position:absolute;left:5578;top:7647;width:710;height:2" coordorigin="5578,7647" coordsize="710,0" path="m5578,7647l6288,7647e" filled="f" stroked="t" strokeweight=".947017pt" strokecolor="#606060">
                <v:path arrowok="t"/>
              </v:shape>
            </v:group>
            <v:group style="position:absolute;left:6231;top:7649;width:313;height:2" coordorigin="6231,7649" coordsize="313,2">
              <v:shape style="position:absolute;left:6231;top:7649;width:313;height:2" coordorigin="6231,7649" coordsize="313,0" path="m6231,7649l6544,7649e" filled="f" stroked="t" strokeweight=".473508pt" strokecolor="#383838">
                <v:path arrowok="t"/>
              </v:shape>
            </v:group>
            <v:group style="position:absolute;left:6487;top:7642;width:5085;height:2" coordorigin="6487,7642" coordsize="5085,2">
              <v:shape style="position:absolute;left:6487;top:7642;width:5085;height:2" coordorigin="6487,7642" coordsize="5085,0" path="m6487,7642l11573,7642e" filled="f" stroked="t" strokeweight=".710263pt" strokecolor="#606060">
                <v:path arrowok="t"/>
              </v:shape>
            </v:group>
            <v:group style="position:absolute;left:391;top:648;width:2;height:13402" coordorigin="391,648" coordsize="2,13402">
              <v:shape style="position:absolute;left:391;top:648;width:2;height:13402" coordorigin="391,648" coordsize="0,13402" path="m391,14050l391,648e" filled="f" stroked="t" strokeweight=".710263pt" strokecolor="#545454">
                <v:path arrowok="t"/>
              </v:shape>
            </v:group>
            <v:group style="position:absolute;left:379;top:7869;width:5947;height:2" coordorigin="379,7869" coordsize="5947,2">
              <v:shape style="position:absolute;left:379;top:7869;width:5947;height:2" coordorigin="379,7869" coordsize="5947,0" path="m379,7869l6326,7869e" filled="f" stroked="t" strokeweight=".710263pt" strokecolor="#606060">
                <v:path arrowok="t"/>
              </v:shape>
            </v:group>
            <v:group style="position:absolute;left:6231;top:7866;width:791;height:2" coordorigin="6231,7866" coordsize="791,2">
              <v:shape style="position:absolute;left:6231;top:7866;width:791;height:2" coordorigin="6231,7866" coordsize="791,0" path="m6231,7866l7022,7866e" filled="f" stroked="t" strokeweight=".473508pt" strokecolor="#484848">
                <v:path arrowok="t"/>
              </v:shape>
            </v:group>
            <v:group style="position:absolute;left:6965;top:7864;width:426;height:2" coordorigin="6965,7864" coordsize="426,2">
              <v:shape style="position:absolute;left:6965;top:7864;width:426;height:2" coordorigin="6965,7864" coordsize="426,0" path="m6965,7864l7391,7864e" filled="f" stroked="t" strokeweight=".947017pt" strokecolor="#646464">
                <v:path arrowok="t"/>
              </v:shape>
            </v:group>
            <v:group style="position:absolute;left:7335;top:7864;width:417;height:2" coordorigin="7335,7864" coordsize="417,2">
              <v:shape style="position:absolute;left:7335;top:7864;width:417;height:2" coordorigin="7335,7864" coordsize="417,0" path="m7335,7864l7751,7864e" filled="f" stroked="t" strokeweight=".710263pt" strokecolor="#4F4F4F">
                <v:path arrowok="t"/>
              </v:shape>
            </v:group>
            <v:group style="position:absolute;left:8821;top:7862;width:365;height:2" coordorigin="8821,7862" coordsize="365,2">
              <v:shape style="position:absolute;left:8821;top:7862;width:365;height:2" coordorigin="8821,7862" coordsize="365,0" path="m8821,7862l9186,7862e" filled="f" stroked="t" strokeweight=".473508pt" strokecolor="#545454">
                <v:path arrowok="t"/>
              </v:shape>
            </v:group>
            <v:group style="position:absolute;left:7695;top:7859;width:3878;height:2" coordorigin="7695,7859" coordsize="3878,2">
              <v:shape style="position:absolute;left:7695;top:7859;width:3878;height:2" coordorigin="7695,7859" coordsize="3878,0" path="m7695,7859l11573,7859e" filled="f" stroked="t" strokeweight=".710263pt" strokecolor="#646464">
                <v:path arrowok="t"/>
              </v:shape>
            </v:group>
            <v:group style="position:absolute;left:2415;top:8302;width:2;height:396" coordorigin="2415,8302" coordsize="2,396">
              <v:shape style="position:absolute;left:2415;top:8302;width:2;height:396" coordorigin="2415,8302" coordsize="0,396" path="m2415,8698l2415,8302e" filled="f" stroked="t" strokeweight=".473508pt" strokecolor="#3F3F3F">
                <v:path arrowok="t"/>
              </v:shape>
            </v:group>
            <v:group style="position:absolute;left:6066;top:8669;width:223;height:2" coordorigin="6066,8669" coordsize="223,2">
              <v:shape style="position:absolute;left:6066;top:8669;width:223;height:2" coordorigin="6066,8669" coordsize="223,0" path="m6066,8669l6288,8669e" filled="f" stroked="t" strokeweight=".473508pt" strokecolor="#383838">
                <v:path arrowok="t"/>
              </v:shape>
            </v:group>
            <v:group style="position:absolute;left:6231;top:8669;width:313;height:2" coordorigin="6231,8669" coordsize="313,2">
              <v:shape style="position:absolute;left:6231;top:8669;width:313;height:2" coordorigin="6231,8669" coordsize="313,0" path="m6231,8669l6544,8669e" filled="f" stroked="t" strokeweight=".473508pt" strokecolor="#4B4B4B">
                <v:path arrowok="t"/>
              </v:shape>
            </v:group>
            <v:group style="position:absolute;left:384;top:8669;width:11189;height:2" coordorigin="384,8669" coordsize="11189,2">
              <v:shape style="position:absolute;left:384;top:8669;width:11189;height:2" coordorigin="384,8669" coordsize="11189,0" path="m384,8669l11573,8669e" filled="f" stroked="t" strokeweight=".710263pt" strokecolor="#606060">
                <v:path arrowok="t"/>
              </v:shape>
            </v:group>
            <v:group style="position:absolute;left:2417;top:8560;width:2;height:5052" coordorigin="2417,8560" coordsize="2,5052">
              <v:shape style="position:absolute;left:2417;top:8560;width:2;height:5052" coordorigin="2417,8560" coordsize="0,5052" path="m2417,13612l2417,8560e" filled="f" stroked="t" strokeweight=".710263pt" strokecolor="#545454">
                <v:path arrowok="t"/>
              </v:shape>
            </v:group>
            <v:group style="position:absolute;left:11568;top:8889;width:2;height:686" coordorigin="11568,8889" coordsize="2,686">
              <v:shape style="position:absolute;left:11568;top:8889;width:2;height:686" coordorigin="11568,8889" coordsize="0,686" path="m11568,9575l11568,8889e" filled="f" stroked="t" strokeweight=".710263pt" strokecolor="#545454">
                <v:path arrowok="t"/>
              </v:shape>
            </v:group>
            <v:group style="position:absolute;left:384;top:9556;width:819;height:2" coordorigin="384,9556" coordsize="819,2">
              <v:shape style="position:absolute;left:384;top:9556;width:819;height:2" coordorigin="384,9556" coordsize="819,0" path="m384,9556l1203,9556e" filled="f" stroked="t" strokeweight=".710263pt" strokecolor="#6B6B6B">
                <v:path arrowok="t"/>
              </v:shape>
            </v:group>
            <v:group style="position:absolute;left:1061;top:9556;width:635;height:2" coordorigin="1061,9556" coordsize="635,2">
              <v:shape style="position:absolute;left:1061;top:9556;width:635;height:2" coordorigin="1061,9556" coordsize="635,0" path="m1061,9556l1695,9556e" filled="f" stroked="t" strokeweight=".473508pt" strokecolor="#545454">
                <v:path arrowok="t"/>
              </v:shape>
            </v:group>
            <v:group style="position:absolute;left:5592;top:9551;width:530;height:2" coordorigin="5592,9551" coordsize="530,2">
              <v:shape style="position:absolute;left:5592;top:9551;width:530;height:2" coordorigin="5592,9551" coordsize="530,0" path="m5592,9551l6122,9551e" filled="f" stroked="t" strokeweight=".473508pt" strokecolor="#3B3B3B">
                <v:path arrowok="t"/>
              </v:shape>
            </v:group>
            <v:group style="position:absolute;left:6965;top:9546;width:426;height:2" coordorigin="6965,9546" coordsize="426,2">
              <v:shape style="position:absolute;left:6965;top:9546;width:426;height:2" coordorigin="6965,9546" coordsize="426,0" path="m6965,9546l7391,9546e" filled="f" stroked="t" strokeweight=".473508pt" strokecolor="#484848">
                <v:path arrowok="t"/>
              </v:shape>
            </v:group>
            <v:group style="position:absolute;left:1638;top:9549;width:9934;height:2" coordorigin="1638,9549" coordsize="9934,2">
              <v:shape style="position:absolute;left:1638;top:9549;width:9934;height:2" coordorigin="1638,9549" coordsize="9934,0" path="m1638,9549l11573,9549e" filled="f" stroked="t" strokeweight=".710263pt" strokecolor="#646464">
                <v:path arrowok="t"/>
              </v:shape>
            </v:group>
            <v:group style="position:absolute;left:9129;top:9546;width:313;height:2" coordorigin="9129,9546" coordsize="313,2">
              <v:shape style="position:absolute;left:9129;top:9546;width:313;height:2" coordorigin="9129,9546" coordsize="313,0" path="m9129,9546l9442,9546e" filled="f" stroked="t" strokeweight=".473508pt" strokecolor="#545454">
                <v:path arrowok="t"/>
              </v:shape>
            </v:group>
            <v:group style="position:absolute;left:388;top:9894;width:2046;height:2" coordorigin="388,9894" coordsize="2046,2">
              <v:shape style="position:absolute;left:388;top:9894;width:2046;height:2" coordorigin="388,9894" coordsize="2046,0" path="m388,9894l2434,9894e" filled="f" stroked="t" strokeweight=".710263pt" strokecolor="#5B5B5B">
                <v:path arrowok="t"/>
              </v:shape>
            </v:group>
            <v:group style="position:absolute;left:398;top:9113;width:2;height:1077" coordorigin="398,9113" coordsize="2,1077">
              <v:shape style="position:absolute;left:398;top:9113;width:2;height:1077" coordorigin="398,9113" coordsize="0,1077" path="m398,10190l398,9113e" filled="f" stroked="t" strokeweight=".710263pt" strokecolor="#5B5B5B">
                <v:path arrowok="t"/>
              </v:shape>
            </v:group>
            <v:group style="position:absolute;left:5403;top:9889;width:246;height:2" coordorigin="5403,9889" coordsize="246,2">
              <v:shape style="position:absolute;left:5403;top:9889;width:246;height:2" coordorigin="5403,9889" coordsize="246,0" path="m5403,9889l5649,9889e" filled="f" stroked="t" strokeweight=".473508pt" strokecolor="#4B4B4B">
                <v:path arrowok="t"/>
              </v:shape>
            </v:group>
            <v:group style="position:absolute;left:2363;top:9885;width:9210;height:2" coordorigin="2363,9885" coordsize="9210,2">
              <v:shape style="position:absolute;left:2363;top:9885;width:9210;height:2" coordorigin="2363,9885" coordsize="9210,0" path="m2363,9885l11573,9885e" filled="f" stroked="t" strokeweight=".710263pt" strokecolor="#606060">
                <v:path arrowok="t"/>
              </v:shape>
            </v:group>
            <v:group style="position:absolute;left:9939;top:9880;width:161;height:2" coordorigin="9939,9880" coordsize="161,2">
              <v:shape style="position:absolute;left:9939;top:9880;width:161;height:2" coordorigin="9939,9880" coordsize="161,0" path="m9939,9880l10100,9880e" filled="f" stroked="t" strokeweight=".473508pt" strokecolor="#444444">
                <v:path arrowok="t"/>
              </v:shape>
            </v:group>
            <v:group style="position:absolute;left:11539;top:9532;width:2;height:353" coordorigin="11539,9532" coordsize="2,353">
              <v:shape style="position:absolute;left:11539;top:9532;width:2;height:353" coordorigin="11539,9532" coordsize="0,353" path="m11539,9885l11539,9532e" filled="f" stroked="t" strokeweight=".236754pt" strokecolor="#777777">
                <v:path arrowok="t"/>
              </v:shape>
            </v:group>
            <v:group style="position:absolute;left:393;top:10128;width:5895;height:2" coordorigin="393,10128" coordsize="5895,2">
              <v:shape style="position:absolute;left:393;top:10128;width:5895;height:2" coordorigin="393,10128" coordsize="5895,0" path="m393,10128l6288,10128e" filled="f" stroked="t" strokeweight=".710263pt" strokecolor="#606060">
                <v:path arrowok="t"/>
              </v:shape>
            </v:group>
            <v:group style="position:absolute;left:6231;top:10128;width:313;height:2" coordorigin="6231,10128" coordsize="313,2">
              <v:shape style="position:absolute;left:6231;top:10128;width:313;height:2" coordorigin="6231,10128" coordsize="313,0" path="m6231,10128l6544,10128e" filled="f" stroked="t" strokeweight=".473508pt" strokecolor="#343434">
                <v:path arrowok="t"/>
              </v:shape>
            </v:group>
            <v:group style="position:absolute;left:6487;top:10125;width:904;height:2" coordorigin="6487,10125" coordsize="904,2">
              <v:shape style="position:absolute;left:6487;top:10125;width:904;height:2" coordorigin="6487,10125" coordsize="904,0" path="m6487,10125l7391,10125e" filled="f" stroked="t" strokeweight=".947017pt" strokecolor="#606060">
                <v:path arrowok="t"/>
              </v:shape>
            </v:group>
            <v:group style="position:absolute;left:7335;top:10125;width:417;height:2" coordorigin="7335,10125" coordsize="417,2">
              <v:shape style="position:absolute;left:7335;top:10125;width:417;height:2" coordorigin="7335,10125" coordsize="417,0" path="m7335,10125l7751,10125e" filled="f" stroked="t" strokeweight=".473508pt" strokecolor="#4B4B4B">
                <v:path arrowok="t"/>
              </v:shape>
            </v:group>
            <v:group style="position:absolute;left:7695;top:10125;width:739;height:2" coordorigin="7695,10125" coordsize="739,2">
              <v:shape style="position:absolute;left:7695;top:10125;width:739;height:2" coordorigin="7695,10125" coordsize="739,0" path="m7695,10125l8433,10125e" filled="f" stroked="t" strokeweight=".947017pt" strokecolor="#646464">
                <v:path arrowok="t"/>
              </v:shape>
            </v:group>
            <v:group style="position:absolute;left:8324;top:10123;width:554;height:2" coordorigin="8324,10123" coordsize="554,2">
              <v:shape style="position:absolute;left:8324;top:10123;width:554;height:2" coordorigin="8324,10123" coordsize="554,0" path="m8324,10123l8878,10123e" filled="f" stroked="t" strokeweight=".473508pt" strokecolor="#4F4F4F">
                <v:path arrowok="t"/>
              </v:shape>
            </v:group>
            <v:group style="position:absolute;left:8821;top:10125;width:620;height:2" coordorigin="8821,10125" coordsize="620,2">
              <v:shape style="position:absolute;left:8821;top:10125;width:620;height:2" coordorigin="8821,10125" coordsize="620,0" path="m8821,10125l9442,10125e" filled="f" stroked="t" strokeweight=".710263pt" strokecolor="#676767">
                <v:path arrowok="t"/>
              </v:shape>
            </v:group>
            <v:group style="position:absolute;left:9385;top:10123;width:715;height:2" coordorigin="9385,10123" coordsize="715,2">
              <v:shape style="position:absolute;left:9385;top:10123;width:715;height:2" coordorigin="9385,10123" coordsize="715,0" path="m9385,10123l10100,10123e" filled="f" stroked="t" strokeweight=".473508pt" strokecolor="#484848">
                <v:path arrowok="t"/>
              </v:shape>
            </v:group>
            <v:group style="position:absolute;left:10043;top:10123;width:1529;height:2" coordorigin="10043,10123" coordsize="1529,2">
              <v:shape style="position:absolute;left:10043;top:10123;width:1529;height:2" coordorigin="10043,10123" coordsize="1529,0" path="m10043,10123l11573,10123e" filled="f" stroked="t" strokeweight=".473508pt" strokecolor="#5B5B5B">
                <v:path arrowok="t"/>
              </v:shape>
            </v:group>
            <v:group style="position:absolute;left:11568;top:9842;width:2;height:357" coordorigin="11568,9842" coordsize="2,357">
              <v:shape style="position:absolute;left:11568;top:9842;width:2;height:357" coordorigin="11568,9842" coordsize="0,357" path="m11568,10199l11568,9842e" filled="f" stroked="t" strokeweight=".947017pt" strokecolor="#6B6B6B">
                <v:path arrowok="t"/>
              </v:shape>
            </v:group>
            <v:group style="position:absolute;left:398;top:10118;width:2;height:5862" coordorigin="398,10118" coordsize="2,5862">
              <v:shape style="position:absolute;left:398;top:10118;width:2;height:5862" coordorigin="398,10118" coordsize="0,5862" path="m398,15980l398,10118e" filled="f" stroked="t" strokeweight=".473508pt" strokecolor="#545454">
                <v:path arrowok="t"/>
              </v:shape>
            </v:group>
            <v:group style="position:absolute;left:11570;top:10123;width:2;height:524" coordorigin="11570,10123" coordsize="2,524">
              <v:shape style="position:absolute;left:11570;top:10123;width:2;height:524" coordorigin="11570,10123" coordsize="0,524" path="m11570,10647l11570,10123e" filled="f" stroked="t" strokeweight=".710263pt" strokecolor="#545454">
                <v:path arrowok="t"/>
              </v:shape>
            </v:group>
            <v:group style="position:absolute;left:393;top:10612;width:3357;height:2" coordorigin="393,10612" coordsize="3357,2">
              <v:shape style="position:absolute;left:393;top:10612;width:3357;height:2" coordorigin="393,10612" coordsize="3357,0" path="m393,10612l3750,10612e" filled="f" stroked="t" strokeweight=".710263pt" strokecolor="#606060">
                <v:path arrowok="t"/>
              </v:shape>
            </v:group>
            <v:group style="position:absolute;left:3693;top:10609;width:568;height:2" coordorigin="3693,10609" coordsize="568,2">
              <v:shape style="position:absolute;left:3693;top:10609;width:568;height:2" coordorigin="3693,10609" coordsize="568,0" path="m3693,10609l4262,10609e" filled="f" stroked="t" strokeweight=".473508pt" strokecolor="#4B4B4B">
                <v:path arrowok="t"/>
              </v:shape>
            </v:group>
            <v:group style="position:absolute;left:6066;top:10604;width:223;height:2" coordorigin="6066,10604" coordsize="223,2">
              <v:shape style="position:absolute;left:6066;top:10604;width:223;height:2" coordorigin="6066,10604" coordsize="223,0" path="m6066,10604l6288,10604e" filled="f" stroked="t" strokeweight=".473508pt" strokecolor="#383838">
                <v:path arrowok="t"/>
              </v:shape>
            </v:group>
            <v:group style="position:absolute;left:6965;top:10604;width:426;height:2" coordorigin="6965,10604" coordsize="426,2">
              <v:shape style="position:absolute;left:6965;top:10604;width:426;height:2" coordorigin="6965,10604" coordsize="426,0" path="m6965,10604l7391,10604e" filled="f" stroked="t" strokeweight=".473508pt" strokecolor="#3B3B3B">
                <v:path arrowok="t"/>
              </v:shape>
            </v:group>
            <v:group style="position:absolute;left:8324;top:10600;width:554;height:2" coordorigin="8324,10600" coordsize="554,2">
              <v:shape style="position:absolute;left:8324;top:10600;width:554;height:2" coordorigin="8324,10600" coordsize="554,0" path="m8324,10600l8878,10600e" filled="f" stroked="t" strokeweight=".473508pt" strokecolor="#3F3F3F">
                <v:path arrowok="t"/>
              </v:shape>
            </v:group>
            <v:group style="position:absolute;left:4205;top:10604;width:7368;height:2" coordorigin="4205,10604" coordsize="7368,2">
              <v:shape style="position:absolute;left:4205;top:10604;width:7368;height:2" coordorigin="4205,10604" coordsize="7368,0" path="m4205,10604l11573,10604e" filled="f" stroked="t" strokeweight=".710263pt" strokecolor="#5B5B5B">
                <v:path arrowok="t"/>
              </v:shape>
            </v:group>
            <v:group style="position:absolute;left:9385;top:10600;width:611;height:2" coordorigin="9385,10600" coordsize="611,2">
              <v:shape style="position:absolute;left:9385;top:10600;width:611;height:2" coordorigin="9385,10600" coordsize="611,0" path="m9385,10600l9996,10600e" filled="f" stroked="t" strokeweight=".473508pt" strokecolor="#4B4B4B">
                <v:path arrowok="t"/>
              </v:shape>
            </v:group>
            <v:group style="position:absolute;left:824;top:10852;width:1605;height:2" coordorigin="824,10852" coordsize="1605,2">
              <v:shape style="position:absolute;left:824;top:10852;width:1605;height:2" coordorigin="824,10852" coordsize="1605,0" path="m824,10852l2429,10852e" filled="f" stroked="t" strokeweight=".710263pt" strokecolor="#676767">
                <v:path arrowok="t"/>
              </v:shape>
            </v:group>
            <v:group style="position:absolute;left:402;top:10576;width:2;height:5795" coordorigin="402,10576" coordsize="2,5795">
              <v:shape style="position:absolute;left:402;top:10576;width:2;height:5795" coordorigin="402,10576" coordsize="0,5795" path="m402,16371l402,10576e" filled="f" stroked="t" strokeweight=".710263pt" strokecolor="#545454">
                <v:path arrowok="t"/>
              </v:shape>
            </v:group>
            <v:group style="position:absolute;left:2368;top:10847;width:521;height:2" coordorigin="2368,10847" coordsize="521,2">
              <v:shape style="position:absolute;left:2368;top:10847;width:521;height:2" coordorigin="2368,10847" coordsize="521,0" path="m2368,10847l2888,10847e" filled="f" stroked="t" strokeweight=".473508pt" strokecolor="#5B5B5B">
                <v:path arrowok="t"/>
              </v:shape>
            </v:group>
            <v:group style="position:absolute;left:2832;top:10843;width:8741;height:2" coordorigin="2832,10843" coordsize="8741,2">
              <v:shape style="position:absolute;left:2832;top:10843;width:8741;height:2" coordorigin="2832,10843" coordsize="8741,0" path="m2832,10843l11573,10843e" filled="f" stroked="t" strokeweight=".710263pt" strokecolor="#606060">
                <v:path arrowok="t"/>
              </v:shape>
            </v:group>
            <v:group style="position:absolute;left:11539;top:10604;width:2;height:310" coordorigin="11539,10604" coordsize="2,310">
              <v:shape style="position:absolute;left:11539;top:10604;width:2;height:310" coordorigin="11539,10604" coordsize="0,310" path="m11539,10914l11539,10604e" filled="f" stroked="t" strokeweight=".236754pt" strokecolor="#747474">
                <v:path arrowok="t"/>
              </v:shape>
            </v:group>
            <v:group style="position:absolute;left:1667;top:10828;width:2;height:372" coordorigin="1667,10828" coordsize="2,372">
              <v:shape style="position:absolute;left:1667;top:10828;width:2;height:372" coordorigin="1667,10828" coordsize="0,372" path="m1667,11200l1667,10828e" filled="f" stroked="t" strokeweight=".236754pt" strokecolor="#545454">
                <v:path arrowok="t"/>
              </v:shape>
            </v:group>
            <v:group style="position:absolute;left:1667;top:11195;width:734;height:2" coordorigin="1667,11195" coordsize="734,2">
              <v:shape style="position:absolute;left:1667;top:11195;width:734;height:2" coordorigin="1667,11195" coordsize="734,0" path="m1667,11195l2401,11195e" filled="f" stroked="t" strokeweight=".236754pt" strokecolor="#5B5B5B">
                <v:path arrowok="t"/>
              </v:shape>
            </v:group>
            <v:group style="position:absolute;left:2396;top:11195;width:3225;height:2" coordorigin="2396,11195" coordsize="3225,2">
              <v:shape style="position:absolute;left:2396;top:11195;width:3225;height:2" coordorigin="2396,11195" coordsize="3225,0" path="m2396,11195l5621,11195e" filled="f" stroked="t" strokeweight=".236754pt" strokecolor="#383838">
                <v:path arrowok="t"/>
              </v:shape>
            </v:group>
            <v:group style="position:absolute;left:7363;top:10828;width:2;height:86" coordorigin="7363,10828" coordsize="2,86">
              <v:shape style="position:absolute;left:7363;top:10828;width:2;height:86" coordorigin="7363,10828" coordsize="0,86" path="m7363,10914l7363,10828e" filled="f" stroked="t" strokeweight=".236754pt" strokecolor="#3B3B3B">
                <v:path arrowok="t"/>
              </v:shape>
            </v:group>
            <v:group style="position:absolute;left:384;top:11195;width:1288;height:2" coordorigin="384,11195" coordsize="1288,2">
              <v:shape style="position:absolute;left:384;top:11195;width:1288;height:2" coordorigin="384,11195" coordsize="1288,0" path="m384,11195l1671,11195e" filled="f" stroked="t" strokeweight=".236754pt" strokecolor="#383838">
                <v:path arrowok="t"/>
              </v:shape>
            </v:group>
            <v:group style="position:absolute;left:5621;top:11195;width:1747;height:2" coordorigin="5621,11195" coordsize="1747,2">
              <v:shape style="position:absolute;left:5621;top:11195;width:1747;height:2" coordorigin="5621,11195" coordsize="1747,0" path="m5621,11195l7368,11195e" filled="f" stroked="t" strokeweight=".236754pt" strokecolor="#000000">
                <v:path arrowok="t"/>
              </v:shape>
            </v:group>
            <v:group style="position:absolute;left:7363;top:10914;width:2;height:286" coordorigin="7363,10914" coordsize="2,286">
              <v:shape style="position:absolute;left:7363;top:10914;width:2;height:286" coordorigin="7363,10914" coordsize="0,286" path="m7363,11200l7363,10914e" filled="f" stroked="t" strokeweight=".236754pt" strokecolor="#676767">
                <v:path arrowok="t"/>
              </v:shape>
            </v:group>
            <v:group style="position:absolute;left:7363;top:11195;width:360;height:2" coordorigin="7363,11195" coordsize="360,2">
              <v:shape style="position:absolute;left:7363;top:11195;width:360;height:2" coordorigin="7363,11195" coordsize="360,0" path="m7363,11195l7723,11195e" filled="f" stroked="t" strokeweight=".236754pt" strokecolor="#5B5B5B">
                <v:path arrowok="t"/>
              </v:shape>
            </v:group>
            <v:group style="position:absolute;left:7723;top:11195;width:3821;height:2" coordorigin="7723,11195" coordsize="3821,2">
              <v:shape style="position:absolute;left:7723;top:11195;width:3821;height:2" coordorigin="7723,11195" coordsize="3821,0" path="m7723,11195l11544,11195e" filled="f" stroked="t" strokeweight=".236754pt" strokecolor="#000000">
                <v:path arrowok="t"/>
              </v:shape>
            </v:group>
            <v:group style="position:absolute;left:11570;top:10886;width:2;height:953" coordorigin="11570,10886" coordsize="2,953">
              <v:shape style="position:absolute;left:11570;top:10886;width:2;height:953" coordorigin="11570,10886" coordsize="0,953" path="m11570,11839l11570,10886e" filled="f" stroked="t" strokeweight=".947017pt" strokecolor="#747474">
                <v:path arrowok="t"/>
              </v:shape>
            </v:group>
            <v:group style="position:absolute;left:398;top:11167;width:2;height:405" coordorigin="398,11167" coordsize="2,405">
              <v:shape style="position:absolute;left:398;top:11167;width:2;height:405" coordorigin="398,11167" coordsize="0,405" path="m398,11572l398,11167e" filled="f" stroked="t" strokeweight=".473508pt" strokecolor="#2B2B2B">
                <v:path arrowok="t"/>
              </v:shape>
            </v:group>
            <v:group style="position:absolute;left:1089;top:11195;width:2;height:1778" coordorigin="1089,11195" coordsize="2,1778">
              <v:shape style="position:absolute;left:1089;top:11195;width:2;height:1778" coordorigin="1089,11195" coordsize="0,1778" path="m1089,12973l1089,11195e" filled="f" stroked="t" strokeweight=".236754pt" strokecolor="#000000">
                <v:path arrowok="t"/>
              </v:shape>
            </v:group>
            <v:group style="position:absolute;left:1667;top:11195;width:2;height:1778" coordorigin="1667,11195" coordsize="2,1778">
              <v:shape style="position:absolute;left:1667;top:11195;width:2;height:1778" coordorigin="1667,11195" coordsize="0,1778" path="m1667,12973l1667,11195e" filled="f" stroked="t" strokeweight=".236754pt" strokecolor="#000000">
                <v:path arrowok="t"/>
              </v:shape>
            </v:group>
            <v:group style="position:absolute;left:7363;top:11195;width:2;height:4528" coordorigin="7363,11195" coordsize="2,4528">
              <v:shape style="position:absolute;left:7363;top:11195;width:2;height:4528" coordorigin="7363,11195" coordsize="0,4528" path="m7363,15723l7363,11195e" filled="f" stroked="t" strokeweight=".236754pt" strokecolor="#000000">
                <v:path arrowok="t"/>
              </v:shape>
            </v:group>
            <v:group style="position:absolute;left:400;top:11515;width:2;height:467" coordorigin="400,11515" coordsize="2,467">
              <v:shape style="position:absolute;left:400;top:11515;width:2;height:467" coordorigin="400,11515" coordsize="0,467" path="m400,11982l400,11515e" filled="f" stroked="t" strokeweight=".473508pt" strokecolor="#3F3F3F">
                <v:path arrowok="t"/>
              </v:shape>
            </v:group>
            <v:group style="position:absolute;left:11539;top:11543;width:2;height:4180" coordorigin="11539,11543" coordsize="2,4180">
              <v:shape style="position:absolute;left:11539;top:11543;width:2;height:4180" coordorigin="11539,11543" coordsize="0,4180" path="m11539,15723l11539,11543e" filled="f" stroked="t" strokeweight=".236754pt" strokecolor="#000000">
                <v:path arrowok="t"/>
              </v:shape>
            </v:group>
            <v:group style="position:absolute;left:400;top:11925;width:2;height:591" coordorigin="400,11925" coordsize="2,591">
              <v:shape style="position:absolute;left:400;top:11925;width:2;height:591" coordorigin="400,11925" coordsize="0,591" path="m400,12516l400,11925e" filled="f" stroked="t" strokeweight=".947017pt" strokecolor="#676767">
                <v:path arrowok="t"/>
              </v:shape>
            </v:group>
            <v:group style="position:absolute;left:2424;top:12006;width:2;height:453" coordorigin="2424,12006" coordsize="2,453">
              <v:shape style="position:absolute;left:2424;top:12006;width:2;height:453" coordorigin="2424,12006" coordsize="0,453" path="m2424,12458l2424,12006e" filled="f" stroked="t" strokeweight=".473508pt" strokecolor="#343434">
                <v:path arrowok="t"/>
              </v:shape>
            </v:group>
            <v:group style="position:absolute;left:402;top:12568;width:2;height:434" coordorigin="402,12568" coordsize="2,434">
              <v:shape style="position:absolute;left:402;top:12568;width:2;height:434" coordorigin="402,12568" coordsize="0,434" path="m402,13002l402,12568e" filled="f" stroked="t" strokeweight=".473508pt" strokecolor="#2F2F2F">
                <v:path arrowok="t"/>
              </v:shape>
            </v:group>
            <v:group style="position:absolute;left:8883;top:12792;width:294;height:2" coordorigin="8883,12792" coordsize="294,2">
              <v:shape style="position:absolute;left:8883;top:12792;width:294;height:2" coordorigin="8883,12792" coordsize="294,0" path="m8883,12792l9177,12792e" filled="f" stroked="t" strokeweight=".710263pt" strokecolor="#57606B">
                <v:path arrowok="t"/>
              </v:shape>
            </v:group>
            <v:group style="position:absolute;left:9158;top:12749;width:2386;height:2" coordorigin="9158,12749" coordsize="2386,2">
              <v:shape style="position:absolute;left:9158;top:12749;width:2386;height:2" coordorigin="9158,12749" coordsize="2386,0" path="m9158,12749l11544,12749e" filled="f" stroked="t" strokeweight="1.657279pt" strokecolor="#3B4480">
                <v:path arrowok="t"/>
              </v:shape>
            </v:group>
            <v:group style="position:absolute;left:384;top:13207;width:488;height:2" coordorigin="384,13207" coordsize="488,2">
              <v:shape style="position:absolute;left:384;top:13207;width:488;height:2" coordorigin="384,13207" coordsize="488,0" path="m384,13207l871,13207e" filled="f" stroked="t" strokeweight=".236754pt" strokecolor="#575757">
                <v:path arrowok="t"/>
              </v:shape>
            </v:group>
            <v:group style="position:absolute;left:405;top:12944;width:2;height:295" coordorigin="405,12944" coordsize="2,295">
              <v:shape style="position:absolute;left:405;top:12944;width:2;height:295" coordorigin="405,12944" coordsize="0,295" path="m405,13240l405,12944e" filled="f" stroked="t" strokeweight=".710263pt" strokecolor="#4B4B4B">
                <v:path arrowok="t"/>
              </v:shape>
            </v:group>
            <v:group style="position:absolute;left:843;top:13176;width:279;height:2" coordorigin="843,13176" coordsize="279,2">
              <v:shape style="position:absolute;left:843;top:13176;width:279;height:2" coordorigin="843,13176" coordsize="279,0" path="m843,13176l1122,13176e" filled="f" stroked="t" strokeweight=".236754pt" strokecolor="#838383">
                <v:path arrowok="t"/>
              </v:shape>
            </v:group>
            <v:group style="position:absolute;left:1089;top:12973;width:2;height:238" coordorigin="1089,12973" coordsize="2,238">
              <v:shape style="position:absolute;left:1089;top:12973;width:2;height:238" coordorigin="1089,12973" coordsize="0,238" path="m1089,13211l1089,12973e" filled="f" stroked="t" strokeweight=".236754pt" strokecolor="#6B6B6B">
                <v:path arrowok="t"/>
              </v:shape>
            </v:group>
            <v:group style="position:absolute;left:1089;top:13207;width:582;height:2" coordorigin="1089,13207" coordsize="582,2">
              <v:shape style="position:absolute;left:1089;top:13207;width:582;height:2" coordorigin="1089,13207" coordsize="582,0" path="m1089,13207l1671,13207e" filled="f" stroked="t" strokeweight=".236754pt" strokecolor="#545454">
                <v:path arrowok="t"/>
              </v:shape>
            </v:group>
            <v:group style="position:absolute;left:1667;top:12973;width:2;height:238" coordorigin="1667,12973" coordsize="2,238">
              <v:shape style="position:absolute;left:1667;top:12973;width:2;height:238" coordorigin="1667,12973" coordsize="0,238" path="m1667,13211l1667,12973e" filled="f" stroked="t" strokeweight=".236754pt" strokecolor="#575757">
                <v:path arrowok="t"/>
              </v:shape>
            </v:group>
            <v:group style="position:absolute;left:1795;top:13176;width:388;height:2" coordorigin="1795,13176" coordsize="388,2">
              <v:shape style="position:absolute;left:1795;top:13176;width:388;height:2" coordorigin="1795,13176" coordsize="388,0" path="m1795,13176l2183,13176e" filled="f" stroked="t" strokeweight=".236754pt" strokecolor="#838383">
                <v:path arrowok="t"/>
              </v:shape>
            </v:group>
            <v:group style="position:absolute;left:1089;top:13207;width:2;height:2516" coordorigin="1089,13207" coordsize="2,2516">
              <v:shape style="position:absolute;left:1089;top:13207;width:2;height:2516" coordorigin="1089,13207" coordsize="0,2516" path="m1089,15723l1089,13207e" filled="f" stroked="t" strokeweight=".236754pt" strokecolor="#000000">
                <v:path arrowok="t"/>
              </v:shape>
            </v:group>
            <v:group style="position:absolute;left:1667;top:13207;width:2;height:2516" coordorigin="1667,13207" coordsize="2,2516">
              <v:shape style="position:absolute;left:1667;top:13207;width:2;height:2516" coordorigin="1667,13207" coordsize="0,2516" path="m1667,15723l1667,13207e" filled="f" stroked="t" strokeweight=".236754pt" strokecolor="#000000">
                <v:path arrowok="t"/>
              </v:shape>
            </v:group>
            <v:group style="position:absolute;left:9432;top:13283;width:2;height:119" coordorigin="9432,13283" coordsize="2,119">
              <v:shape style="position:absolute;left:9432;top:13283;width:2;height:119" coordorigin="9432,13283" coordsize="0,119" path="m9432,13402l9432,13283e" filled="f" stroked="t" strokeweight="1.657279pt" strokecolor="#707070">
                <v:path arrowok="t"/>
              </v:shape>
            </v:group>
            <v:group style="position:absolute;left:9444;top:13288;width:2;height:191" coordorigin="9444,13288" coordsize="2,191">
              <v:shape style="position:absolute;left:9444;top:13288;width:2;height:191" coordorigin="9444,13288" coordsize="0,191" path="m9444,13478l9444,13288e" filled="f" stroked="t" strokeweight="1.183771pt" strokecolor="#5B5B5B">
                <v:path arrowok="t"/>
              </v:shape>
            </v:group>
            <v:group style="position:absolute;left:2427;top:13555;width:2;height:438" coordorigin="2427,13555" coordsize="2,438">
              <v:shape style="position:absolute;left:2427;top:13555;width:2;height:438" coordorigin="2427,13555" coordsize="0,438" path="m2427,13993l2427,13555e" filled="f" stroked="t" strokeweight=".236754pt" strokecolor="#2B2B2B">
                <v:path arrowok="t"/>
              </v:shape>
            </v:group>
            <v:group style="position:absolute;left:2427;top:13936;width:2;height:133" coordorigin="2427,13936" coordsize="2,133">
              <v:shape style="position:absolute;left:2427;top:13936;width:2;height:133" coordorigin="2427,13936" coordsize="0,133" path="m2427,14069l2427,13936e" filled="f" stroked="t" strokeweight=".236754pt" strokecolor="#484848">
                <v:path arrowok="t"/>
              </v:shape>
            </v:group>
            <v:group style="position:absolute;left:410;top:14012;width:2;height:138" coordorigin="410,14012" coordsize="2,138">
              <v:shape style="position:absolute;left:410;top:14012;width:2;height:138" coordorigin="410,14012" coordsize="0,138" path="m410,14150l410,14012e" filled="f" stroked="t" strokeweight=".473508pt" strokecolor="#5B5B5B">
                <v:path arrowok="t"/>
              </v:shape>
            </v:group>
            <v:group style="position:absolute;left:2424;top:14012;width:2;height:667" coordorigin="2424,14012" coordsize="2,667">
              <v:shape style="position:absolute;left:2424;top:14012;width:2;height:667" coordorigin="2424,14012" coordsize="0,667" path="m2424,14679l2424,14012e" filled="f" stroked="t" strokeweight=".473508pt" strokecolor="#646464">
                <v:path arrowok="t"/>
              </v:shape>
            </v:group>
            <v:group style="position:absolute;left:3821;top:14041;width:2;height:81" coordorigin="3821,14041" coordsize="2,81">
              <v:shape style="position:absolute;left:3821;top:14041;width:2;height:81" coordorigin="3821,14041" coordsize="0,81" path="m3821,14122l3821,14041e" filled="f" stroked="t" strokeweight="2.84105pt" strokecolor="#4F5BB3">
                <v:path arrowok="t"/>
              </v:shape>
            </v:group>
            <v:group style="position:absolute;left:410;top:14093;width:2;height:715" coordorigin="410,14093" coordsize="2,715">
              <v:shape style="position:absolute;left:410;top:14093;width:2;height:715" coordorigin="410,14093" coordsize="0,715" path="m410,14808l410,14093e" filled="f" stroked="t" strokeweight=".473508pt" strokecolor="#383838">
                <v:path arrowok="t"/>
              </v:shape>
            </v:group>
            <v:group style="position:absolute;left:2427;top:14622;width:2;height:357" coordorigin="2427,14622" coordsize="2,357">
              <v:shape style="position:absolute;left:2427;top:14622;width:2;height:357" coordorigin="2427,14622" coordsize="0,357" path="m2427,14980l2427,14622e" filled="f" stroked="t" strokeweight=".236754pt" strokecolor="#444444">
                <v:path arrowok="t"/>
              </v:shape>
            </v:group>
            <v:group style="position:absolute;left:412;top:14951;width:2;height:801" coordorigin="412,14951" coordsize="2,801">
              <v:shape style="position:absolute;left:412;top:14951;width:2;height:801" coordorigin="412,14951" coordsize="0,801" path="m412,15752l412,14951e" filled="f" stroked="t" strokeweight=".710263pt" strokecolor="#5B5B5B">
                <v:path arrowok="t"/>
              </v:shape>
            </v:group>
            <v:group style="position:absolute;left:2424;top:15270;width:2;height:481" coordorigin="2424,15270" coordsize="2,481">
              <v:shape style="position:absolute;left:2424;top:15270;width:2;height:481" coordorigin="2424,15270" coordsize="0,481" path="m2424,15752l2424,15270e" filled="f" stroked="t" strokeweight=".236754pt" strokecolor="#6B6B6B">
                <v:path arrowok="t"/>
              </v:shape>
            </v:group>
            <v:group style="position:absolute;left:414;top:15694;width:2;height:677" coordorigin="414,15694" coordsize="2,677">
              <v:shape style="position:absolute;left:414;top:15694;width:2;height:677" coordorigin="414,15694" coordsize="0,677" path="m414,16371l414,15694e" filled="f" stroked="t" strokeweight=".473508pt" strokecolor="#484848">
                <v:path arrowok="t"/>
              </v:shape>
            </v:group>
            <v:group style="position:absolute;left:1089;top:15723;width:2;height:662" coordorigin="1089,15723" coordsize="2,662">
              <v:shape style="position:absolute;left:1089;top:15723;width:2;height:662" coordorigin="1089,15723" coordsize="0,662" path="m1089,16386l1089,15723e" filled="f" stroked="t" strokeweight=".236754pt" strokecolor="#484848">
                <v:path arrowok="t"/>
              </v:shape>
            </v:group>
            <v:group style="position:absolute;left:1667;top:15723;width:2;height:662" coordorigin="1667,15723" coordsize="2,662">
              <v:shape style="position:absolute;left:1667;top:15723;width:2;height:662" coordorigin="1667,15723" coordsize="0,662" path="m1667,16386l1667,15723e" filled="f" stroked="t" strokeweight=".236754pt" strokecolor="#747474">
                <v:path arrowok="t"/>
              </v:shape>
            </v:group>
            <v:group style="position:absolute;left:2396;top:15723;width:2;height:662" coordorigin="2396,15723" coordsize="2,662">
              <v:shape style="position:absolute;left:2396;top:15723;width:2;height:662" coordorigin="2396,15723" coordsize="0,662" path="m2396,16386l2396,15723e" filled="f" stroked="t" strokeweight=".236754pt" strokecolor="#646464">
                <v:path arrowok="t"/>
              </v:shape>
            </v:group>
            <v:group style="position:absolute;left:3693;top:16355;width:156;height:2" coordorigin="3693,16355" coordsize="156,2">
              <v:shape style="position:absolute;left:3693;top:16355;width:156;height:2" coordorigin="3693,16355" coordsize="156,0" path="m3693,16355l3850,16355e" filled="f" stroked="t" strokeweight=".473508pt" strokecolor="#5B5B5B">
                <v:path arrowok="t"/>
              </v:shape>
            </v:group>
            <v:group style="position:absolute;left:4205;top:16352;width:871;height:2" coordorigin="4205,16352" coordsize="871,2">
              <v:shape style="position:absolute;left:4205;top:16352;width:871;height:2" coordorigin="4205,16352" coordsize="871,0" path="m4205,16352l5076,16352e" filled="f" stroked="t" strokeweight=".710263pt" strokecolor="#575757">
                <v:path arrowok="t"/>
              </v:shape>
            </v:group>
            <v:group style="position:absolute;left:402;top:16355;width:9465;height:2" coordorigin="402,16355" coordsize="9465,2">
              <v:shape style="position:absolute;left:402;top:16355;width:9465;height:2" coordorigin="402,16355" coordsize="9465,0" path="m402,16355l9868,16355e" filled="f" stroked="t" strokeweight=".710263pt" strokecolor="#707070">
                <v:path arrowok="t"/>
              </v:shape>
            </v:group>
            <v:group style="position:absolute;left:6066;top:16347;width:478;height:2" coordorigin="6066,16347" coordsize="478,2">
              <v:shape style="position:absolute;left:6066;top:16347;width:478;height:2" coordorigin="6066,16347" coordsize="478,0" path="m6066,16347l6544,16347e" filled="f" stroked="t" strokeweight=".473508pt" strokecolor="#4B4B4B">
                <v:path arrowok="t"/>
              </v:shape>
            </v:group>
            <v:group style="position:absolute;left:6965;top:16347;width:431;height:2" coordorigin="6965,16347" coordsize="431,2">
              <v:shape style="position:absolute;left:6965;top:16347;width:431;height:2" coordorigin="6965,16347" coordsize="431,0" path="m6965,16347l7396,16347e" filled="f" stroked="t" strokeweight=".473508pt" strokecolor="#777777">
                <v:path arrowok="t"/>
              </v:shape>
            </v:group>
            <v:group style="position:absolute;left:7363;top:15723;width:2;height:658" coordorigin="7363,15723" coordsize="2,658">
              <v:shape style="position:absolute;left:7363;top:15723;width:2;height:658" coordorigin="7363,15723" coordsize="0,658" path="m7363,16381l7363,15723e" filled="f" stroked="t" strokeweight=".236754pt" strokecolor="#6B6B6B">
                <v:path arrowok="t"/>
              </v:shape>
            </v:group>
            <v:group style="position:absolute;left:7335;top:16347;width:417;height:2" coordorigin="7335,16347" coordsize="417,2">
              <v:shape style="position:absolute;left:7335;top:16347;width:417;height:2" coordorigin="7335,16347" coordsize="417,0" path="m7335,16347l7751,16347e" filled="f" stroked="t" strokeweight=".236754pt" strokecolor="#5B5B5B">
                <v:path arrowok="t"/>
              </v:shape>
            </v:group>
            <v:group style="position:absolute;left:7695;top:16347;width:2244;height:2" coordorigin="7695,16347" coordsize="2244,2">
              <v:shape style="position:absolute;left:7695;top:16347;width:2244;height:2" coordorigin="7695,16347" coordsize="2244,0" path="m7695,16347l9939,16347e" filled="f" stroked="t" strokeweight=".473508pt" strokecolor="#747477">
                <v:path arrowok="t"/>
              </v:shape>
            </v:group>
            <v:group style="position:absolute;left:9967;top:16376;width:104;height:2" coordorigin="9967,16376" coordsize="104,2">
              <v:shape style="position:absolute;left:9967;top:16376;width:104;height:2" coordorigin="9967,16376" coordsize="104,0" path="m9967,16376l10072,16376e" filled="f" stroked="t" strokeweight=".236754pt" strokecolor="#000000">
                <v:path arrowok="t"/>
              </v:shape>
            </v:group>
            <v:group style="position:absolute;left:10237;top:16345;width:734;height:2" coordorigin="10237,16345" coordsize="734,2">
              <v:shape style="position:absolute;left:10237;top:16345;width:734;height:2" coordorigin="10237,16345" coordsize="734,0" path="m10237,16345l10971,16345e" filled="f" stroked="t" strokeweight=".236754pt" strokecolor="#878787">
                <v:path arrowok="t"/>
              </v:shape>
            </v:group>
            <v:group style="position:absolute;left:11539;top:15723;width:2;height:658" coordorigin="11539,15723" coordsize="2,658">
              <v:shape style="position:absolute;left:11539;top:15723;width:2;height:658" coordorigin="11539,15723" coordsize="0,658" path="m11539,16381l11539,15723e" filled="f" stroked="t" strokeweight=".236754pt" strokecolor="#7C7C80">
                <v:path arrowok="t"/>
              </v:shape>
            </v:group>
            <v:group style="position:absolute;left:10683;top:12577;width:2;height:162" coordorigin="10683,12577" coordsize="2,162">
              <v:shape style="position:absolute;left:10683;top:12577;width:2;height:162" coordorigin="10683,12577" coordsize="0,162" path="m10683,12738l10683,12577e" filled="f" stroked="t" strokeweight="1.801pt" strokecolor="#CFD6E6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1"/>
          <w:b/>
          <w:bCs/>
          <w:position w:val="-2"/>
        </w:rPr>
        <w:t>Itfaiy</w:t>
      </w:r>
      <w:r>
        <w:rPr>
          <w:rFonts w:ascii="Arial" w:hAnsi="Arial" w:cs="Arial" w:eastAsia="Arial"/>
          <w:sz w:val="23"/>
          <w:szCs w:val="23"/>
          <w:color w:val="525252"/>
          <w:spacing w:val="-42"/>
          <w:w w:val="71"/>
          <w:b/>
          <w:bCs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3B3B3B"/>
          <w:spacing w:val="-43"/>
          <w:w w:val="71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B5B5B6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B5B5B6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57777"/>
          <w:spacing w:val="12"/>
          <w:w w:val="58"/>
          <w:position w:val="-2"/>
        </w:rPr>
        <w:t>n</w:t>
      </w:r>
      <w:r>
        <w:rPr>
          <w:rFonts w:ascii="Arial" w:hAnsi="Arial" w:cs="Arial" w:eastAsia="Arial"/>
          <w:sz w:val="25"/>
          <w:szCs w:val="25"/>
          <w:color w:val="757777"/>
          <w:spacing w:val="-27"/>
          <w:w w:val="119"/>
          <w:position w:val="-2"/>
        </w:rPr>
        <w:t>I</w:t>
      </w:r>
      <w:r>
        <w:rPr>
          <w:rFonts w:ascii="Arial" w:hAnsi="Arial" w:cs="Arial" w:eastAsia="Arial"/>
          <w:sz w:val="25"/>
          <w:szCs w:val="25"/>
          <w:color w:val="8E8E90"/>
          <w:spacing w:val="0"/>
          <w:w w:val="81"/>
          <w:position w:val="-2"/>
        </w:rPr>
        <w:t>ri</w:t>
      </w:r>
      <w:r>
        <w:rPr>
          <w:rFonts w:ascii="Arial" w:hAnsi="Arial" w:cs="Arial" w:eastAsia="Arial"/>
          <w:sz w:val="25"/>
          <w:szCs w:val="25"/>
          <w:color w:val="8E8E9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8E8E9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agda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4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225" w:right="51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90" w:right="5714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8"/>
          <w:szCs w:val="28"/>
          <w:color w:val="8E8E90"/>
          <w:spacing w:val="0"/>
          <w:w w:val="67"/>
        </w:rPr>
        <w:t>.</w:t>
      </w:r>
      <w:r>
        <w:rPr>
          <w:rFonts w:ascii="Arial" w:hAnsi="Arial" w:cs="Arial" w:eastAsia="Arial"/>
          <w:sz w:val="28"/>
          <w:szCs w:val="28"/>
          <w:color w:val="8E8E90"/>
          <w:spacing w:val="28"/>
          <w:w w:val="6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E6E6E6"/>
          <w:spacing w:val="0"/>
          <w:w w:val="13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360"/>
        </w:sectPr>
      </w:pPr>
      <w:rPr/>
    </w:p>
    <w:p>
      <w:pPr>
        <w:spacing w:before="60" w:after="0" w:line="218" w:lineRule="auto"/>
        <w:ind w:left="595" w:right="-161" w:firstLine="14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F3F3F"/>
          <w:spacing w:val="-573"/>
          <w:w w:val="12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5"/>
          <w:w w:val="122"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4" w:lineRule="exact"/>
        <w:ind w:left="530" w:right="4495" w:firstLine="-8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97.279999pt;margin-top:-9.651806pt;width:53.759998pt;height:48.959999pt;mso-position-horizontal-relative:page;mso-position-vertical-relative:paragraph;z-index:-14901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-36" w:right="414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046" w:right="518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300" w:right="160"/>
          <w:cols w:num="2" w:equalWidth="0">
            <w:col w:w="1606" w:space="2085"/>
            <w:col w:w="7769"/>
          </w:cols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36" w:after="0" w:line="206" w:lineRule="exact"/>
        <w:ind w:left="107" w:right="-20"/>
        <w:jc w:val="left"/>
        <w:tabs>
          <w:tab w:pos="1300" w:val="left"/>
          <w:tab w:pos="3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9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4" w:lineRule="exact"/>
        <w:ind w:left="112" w:right="-73"/>
        <w:jc w:val="left"/>
        <w:tabs>
          <w:tab w:pos="1320" w:val="left"/>
          <w:tab w:pos="3160" w:val="left"/>
          <w:tab w:pos="4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yıı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04/05/20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-2"/>
          <w:w w:val="1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2704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Bildiıi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Karab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9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"/>
          <w:w w:val="94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2" w:lineRule="exact"/>
        <w:ind w:left="112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7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</w:rPr>
        <w:t>arobıı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9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-10"/>
          <w:w w:val="1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77/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üze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05:20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7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3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4802" w:space="698"/>
            <w:col w:w="5960"/>
          </w:cols>
        </w:sectPr>
      </w:pPr>
      <w:rPr/>
    </w:p>
    <w:p>
      <w:pPr>
        <w:spacing w:before="0" w:after="0" w:line="240" w:lineRule="auto"/>
        <w:ind w:left="112" w:right="-73"/>
        <w:jc w:val="left"/>
        <w:tabs>
          <w:tab w:pos="1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8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6"/>
          <w:position w:val="-1"/>
        </w:rPr>
        <w:t>Yııngı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9"/>
          <w:position w:val="-1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99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6"/>
        </w:rPr>
        <w:t>ı.ın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rit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19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4" w:equalWidth="0">
            <w:col w:w="2318" w:space="1302"/>
            <w:col w:w="1015" w:space="112"/>
            <w:col w:w="1138" w:space="828"/>
            <w:col w:w="4747"/>
          </w:cols>
        </w:sectPr>
      </w:pPr>
      <w:rPr/>
    </w:p>
    <w:p>
      <w:pPr>
        <w:spacing w:before="0" w:after="0" w:line="178" w:lineRule="exact"/>
        <w:ind w:left="3621" w:right="-20"/>
        <w:jc w:val="left"/>
        <w:tabs>
          <w:tab w:pos="67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  <w:position w:val="-3"/>
        </w:rPr>
        <w:t>Bctonarnıe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97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3F3F3F"/>
          <w:spacing w:val="-5"/>
          <w:w w:val="55"/>
          <w:position w:val="-2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98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7"/>
          <w:w w:val="52"/>
          <w:position w:val="-25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-3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6"/>
          <w:w w:val="97"/>
          <w:position w:val="-3"/>
        </w:rPr>
        <w:t>D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42"/>
          <w:position w:val="-3"/>
        </w:rPr>
        <w:t>jg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86"/>
          <w:position w:val="-3"/>
        </w:rPr>
        <w:t>..........</w:t>
      </w:r>
      <w:r>
        <w:rPr>
          <w:rFonts w:ascii="Arial" w:hAnsi="Arial" w:cs="Arial" w:eastAsia="Arial"/>
          <w:sz w:val="19"/>
          <w:szCs w:val="19"/>
          <w:color w:val="626262"/>
          <w:spacing w:val="-36"/>
          <w:w w:val="86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9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-18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9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B7B7B"/>
          <w:spacing w:val="-16"/>
          <w:w w:val="14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23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90"/>
          <w:position w:val="-3"/>
        </w:rPr>
        <w:t>..</w:t>
      </w:r>
      <w:r>
        <w:rPr>
          <w:rFonts w:ascii="Arial" w:hAnsi="Arial" w:cs="Arial" w:eastAsia="Arial"/>
          <w:sz w:val="19"/>
          <w:szCs w:val="19"/>
          <w:color w:val="626262"/>
          <w:spacing w:val="-18"/>
          <w:w w:val="9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34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85"/>
          <w:position w:val="-3"/>
        </w:rPr>
        <w:t>.............</w:t>
      </w:r>
      <w:r>
        <w:rPr>
          <w:rFonts w:ascii="Arial" w:hAnsi="Arial" w:cs="Arial" w:eastAsia="Arial"/>
          <w:sz w:val="19"/>
          <w:szCs w:val="19"/>
          <w:color w:val="626262"/>
          <w:spacing w:val="-10"/>
          <w:w w:val="85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7"/>
          <w:position w:val="-3"/>
        </w:rPr>
        <w:t>...</w:t>
      </w:r>
      <w:r>
        <w:rPr>
          <w:rFonts w:ascii="Arial" w:hAnsi="Arial" w:cs="Arial" w:eastAsia="Arial"/>
          <w:sz w:val="19"/>
          <w:szCs w:val="19"/>
          <w:color w:val="3F3F3F"/>
          <w:spacing w:val="-26"/>
          <w:w w:val="87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85"/>
          <w:position w:val="-3"/>
        </w:rPr>
        <w:t>...............</w:t>
      </w:r>
      <w:r>
        <w:rPr>
          <w:rFonts w:ascii="Arial" w:hAnsi="Arial" w:cs="Arial" w:eastAsia="Arial"/>
          <w:sz w:val="19"/>
          <w:szCs w:val="19"/>
          <w:color w:val="626262"/>
          <w:spacing w:val="-36"/>
          <w:w w:val="85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2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B7B7B"/>
          <w:spacing w:val="0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B7B7B"/>
          <w:spacing w:val="-32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8"/>
          <w:w w:val="12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B7B7B"/>
          <w:spacing w:val="-18"/>
          <w:w w:val="12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10"/>
          <w:w w:val="9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83"/>
          <w:position w:val="-3"/>
        </w:rPr>
        <w:t>.....</w:t>
      </w:r>
      <w:r>
        <w:rPr>
          <w:rFonts w:ascii="Arial" w:hAnsi="Arial" w:cs="Arial" w:eastAsia="Arial"/>
          <w:sz w:val="19"/>
          <w:szCs w:val="19"/>
          <w:color w:val="626262"/>
          <w:spacing w:val="-18"/>
          <w:w w:val="83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-10"/>
          <w:w w:val="9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B7B7B"/>
          <w:spacing w:val="0"/>
          <w:w w:val="84"/>
          <w:position w:val="-3"/>
        </w:rPr>
        <w:t>..............</w:t>
      </w:r>
      <w:r>
        <w:rPr>
          <w:rFonts w:ascii="Arial" w:hAnsi="Arial" w:cs="Arial" w:eastAsia="Arial"/>
          <w:sz w:val="19"/>
          <w:szCs w:val="19"/>
          <w:color w:val="7B7B7B"/>
          <w:spacing w:val="-10"/>
          <w:w w:val="8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14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5022" w:right="-20"/>
        <w:jc w:val="left"/>
        <w:tabs>
          <w:tab w:pos="606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525252"/>
          <w:spacing w:val="0"/>
          <w:w w:val="55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B3B3B3"/>
          <w:spacing w:val="0"/>
          <w:w w:val="55"/>
        </w:rPr>
        <w:t>_[</w:t>
      </w:r>
      <w:r>
        <w:rPr>
          <w:rFonts w:ascii="Arial" w:hAnsi="Arial" w:cs="Arial" w:eastAsia="Arial"/>
          <w:sz w:val="23"/>
          <w:szCs w:val="23"/>
          <w:color w:val="B3B3B3"/>
          <w:spacing w:val="-29"/>
          <w:w w:val="55"/>
        </w:rPr>
        <w:t> </w:t>
      </w:r>
      <w:r>
        <w:rPr>
          <w:rFonts w:ascii="Arial" w:hAnsi="Arial" w:cs="Arial" w:eastAsia="Arial"/>
          <w:sz w:val="23"/>
          <w:szCs w:val="23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7"/>
        </w:rPr>
        <w:t>IVan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7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96" w:after="0" w:line="240" w:lineRule="auto"/>
        <w:ind w:left="117" w:right="-81"/>
        <w:jc w:val="left"/>
        <w:tabs>
          <w:tab w:pos="210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2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2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3F3F3F"/>
          <w:w w:val="57"/>
          <w:i/>
        </w:rPr>
        <w:t>V</w:t>
      </w:r>
      <w:r>
        <w:rPr>
          <w:rFonts w:ascii="Arial" w:hAnsi="Arial" w:cs="Arial" w:eastAsia="Arial"/>
          <w:sz w:val="24"/>
          <w:szCs w:val="24"/>
          <w:color w:val="3F3F3F"/>
          <w:spacing w:val="6"/>
          <w:w w:val="57"/>
          <w:i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SİMAYLI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211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fr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20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20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nrı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7219" w:space="441"/>
            <w:col w:w="3800"/>
          </w:cols>
        </w:sectPr>
      </w:pPr>
      <w:rPr/>
    </w:p>
    <w:p>
      <w:pPr>
        <w:spacing w:before="0" w:after="0" w:line="199" w:lineRule="exact"/>
        <w:ind w:left="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1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\ra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</w:rPr>
        <w:t>5288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ı:.lektri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5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  <w:position w:val="-1"/>
        </w:rPr>
        <w:t>niye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"/>
          <w:w w:val="95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-Jandarma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7"/>
          <w:w w:val="138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6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578" w:space="1537"/>
            <w:col w:w="1710" w:space="852"/>
            <w:col w:w="6783"/>
          </w:cols>
        </w:sectPr>
      </w:pPr>
      <w:rPr/>
    </w:p>
    <w:p>
      <w:pPr>
        <w:spacing w:before="16" w:after="0" w:line="203" w:lineRule="exact"/>
        <w:ind w:left="2134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Sayısı:3</w:t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7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  <w:position w:val="-1"/>
        </w:rPr>
        <w:t>ogıı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25" w:after="0" w:line="240" w:lineRule="auto"/>
        <w:ind w:left="11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196" w:lineRule="exact"/>
        <w:ind w:left="19" w:right="963" w:firstLine="5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5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5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4"/>
          <w:w w:val="1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\'urdıına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8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8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1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-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14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9"/>
          <w:position w:val="-1"/>
        </w:rPr>
        <w:t>Soya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</w:rPr>
        <w:t>Ara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</w:rPr>
        <w:t>ç</w:t>
      </w:r>
      <w:r>
        <w:rPr>
          <w:rFonts w:ascii="Arial" w:hAnsi="Arial" w:cs="Arial" w:eastAsia="Arial"/>
          <w:sz w:val="16"/>
          <w:szCs w:val="16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1808" w:space="307"/>
            <w:col w:w="1951" w:space="606"/>
            <w:col w:w="6788"/>
          </w:cols>
        </w:sectPr>
      </w:pPr>
      <w:rPr/>
    </w:p>
    <w:p>
      <w:pPr>
        <w:spacing w:before="11" w:after="0" w:line="203" w:lineRule="exact"/>
        <w:ind w:left="1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vanldığın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1936" w:space="178"/>
            <w:col w:w="9346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Söııdürme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1" w:lineRule="exact"/>
        <w:ind w:right="-67"/>
        <w:jc w:val="left"/>
        <w:tabs>
          <w:tab w:pos="1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-1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tabs>
          <w:tab w:pos="18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92"/>
          <w:i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22" w:lineRule="exact"/>
        <w:ind w:left="5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8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8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70"/>
          <w:position w:val="-2"/>
        </w:rPr>
        <w:t>K:;0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70"/>
          <w:position w:val="-2"/>
        </w:rPr>
        <w:t>2</w:t>
      </w:r>
      <w:r>
        <w:rPr>
          <w:rFonts w:ascii="Arial" w:hAnsi="Arial" w:cs="Arial" w:eastAsia="Arial"/>
          <w:sz w:val="21"/>
          <w:szCs w:val="21"/>
          <w:color w:val="3F3F3F"/>
          <w:spacing w:val="10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tabs>
          <w:tab w:pos="15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3F3F3F"/>
          <w:spacing w:val="0"/>
          <w:w w:val="62"/>
        </w:rPr>
        <w:t>ı</w:t>
      </w:r>
      <w:r>
        <w:rPr>
          <w:rFonts w:ascii="Arial" w:hAnsi="Arial" w:cs="Arial" w:eastAsia="Arial"/>
          <w:sz w:val="30"/>
          <w:szCs w:val="30"/>
          <w:color w:val="3F3F3F"/>
          <w:spacing w:val="-44"/>
          <w:w w:val="62"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62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4" w:equalWidth="0">
            <w:col w:w="1235" w:space="1424"/>
            <w:col w:w="1173" w:space="839"/>
            <w:col w:w="2703" w:space="754"/>
            <w:col w:w="3332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right="456" w:firstLine="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1"/>
        </w:rPr>
        <w:t>Ynııgııı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biriktirilmi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3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soruşturmuda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ve/veya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söndürülmcde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89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  <w:position w:val="-1"/>
        </w:rPr>
        <w:t>itini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1582" w:space="533"/>
            <w:col w:w="9345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36" w:after="0" w:line="240" w:lineRule="auto"/>
        <w:ind w:left="1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98"/>
        </w:rPr>
        <w:t>Şirk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5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JBedeli: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975" w:space="1159"/>
            <w:col w:w="919" w:space="3683"/>
            <w:col w:w="4724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65" w:lineRule="auto"/>
        <w:ind w:left="121" w:right="8904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Kin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8"/>
          <w:w w:val="7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5" w:lineRule="exact"/>
        <w:ind w:left="1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59" w:after="0" w:line="203" w:lineRule="exact"/>
        <w:ind w:left="2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89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biıı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5"/>
          <w:position w:val="-1"/>
        </w:rPr>
        <w:t>..,.nrilı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5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  <w:position w:val="-1"/>
        </w:rPr>
        <w:t>03.05.2017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  <w:position w:val="-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05:55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1178" w:space="956"/>
            <w:col w:w="1419" w:space="2459"/>
            <w:col w:w="5448"/>
          </w:cols>
        </w:sectPr>
      </w:pPr>
      <w:rPr/>
    </w:p>
    <w:p>
      <w:pPr>
        <w:spacing w:before="11" w:after="0" w:line="240" w:lineRule="auto"/>
        <w:ind w:left="2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.821957pt;margin-top:33.721878pt;width:560.160394pt;height:740.395839pt;mso-position-horizontal-relative:page;mso-position-vertical-relative:page;z-index:-14900" coordorigin="376,674" coordsize="11203,14808">
            <v:shape style="position:absolute;left:2477;top:12115;width:4205;height:2726" type="#_x0000_t75">
              <v:imagedata r:id="rId32" o:title=""/>
            </v:shape>
            <v:group style="position:absolute;left:2424;top:3984;width:2;height:11486" coordorigin="2424,3984" coordsize="2,11486">
              <v:shape style="position:absolute;left:2424;top:3984;width:2;height:11486" coordorigin="2424,3984" coordsize="0,11486" path="m2424,15470l2424,3984e" filled="f" stroked="t" strokeweight=".710263pt" strokecolor="#5B5B5B">
                <v:path arrowok="t"/>
              </v:shape>
            </v:group>
            <v:group style="position:absolute;left:388;top:698;width:11161;height:2" coordorigin="388,698" coordsize="11161,2">
              <v:shape style="position:absolute;left:388;top:698;width:11161;height:2" coordorigin="388,698" coordsize="11161,0" path="m388,698l11549,698e" filled="f" stroked="t" strokeweight=".710263pt" strokecolor="#646464">
                <v:path arrowok="t"/>
              </v:shape>
            </v:group>
            <v:group style="position:absolute;left:398;top:686;width:2;height:9904" coordorigin="398,686" coordsize="2,9904">
              <v:shape style="position:absolute;left:398;top:686;width:2;height:9904" coordorigin="398,686" coordsize="0,9904" path="m398,10590l398,686e" filled="f" stroked="t" strokeweight=".710263pt" strokecolor="#606060">
                <v:path arrowok="t"/>
              </v:shape>
            </v:group>
            <v:group style="position:absolute;left:2410;top:696;width:2;height:1497" coordorigin="2410,696" coordsize="2,1497">
              <v:shape style="position:absolute;left:2410;top:696;width:2;height:1497" coordorigin="2410,696" coordsize="0,1497" path="m2410,2192l2410,696e" filled="f" stroked="t" strokeweight=".710263pt" strokecolor="#4F4F4F">
                <v:path arrowok="t"/>
              </v:shape>
            </v:group>
            <v:group style="position:absolute;left:9153;top:686;width:2;height:1497" coordorigin="9153,686" coordsize="2,1497">
              <v:shape style="position:absolute;left:9153;top:686;width:2;height:1497" coordorigin="9153,686" coordsize="0,1497" path="m9153,2183l9153,686e" filled="f" stroked="t" strokeweight=".710263pt" strokecolor="#575757">
                <v:path arrowok="t"/>
              </v:shape>
            </v:group>
            <v:group style="position:absolute;left:11547;top:682;width:2;height:3536" coordorigin="11547,682" coordsize="2,3536">
              <v:shape style="position:absolute;left:11547;top:682;width:2;height:3536" coordorigin="11547,682" coordsize="0,3536" path="m11547,4218l11547,682e" filled="f" stroked="t" strokeweight=".710263pt" strokecolor="#676767">
                <v:path arrowok="t"/>
              </v:shape>
            </v:group>
            <v:group style="position:absolute;left:388;top:2180;width:11170;height:2" coordorigin="388,2180" coordsize="11170,2">
              <v:shape style="position:absolute;left:388;top:2180;width:11170;height:2" coordorigin="388,2180" coordsize="11170,0" path="m388,2180l11558,2180e" filled="f" stroked="t" strokeweight=".710263pt" strokecolor="#646464">
                <v:path arrowok="t"/>
              </v:shape>
            </v:group>
            <v:group style="position:absolute;left:384;top:2397;width:11175;height:2" coordorigin="384,2397" coordsize="11175,2">
              <v:shape style="position:absolute;left:384;top:2397;width:11175;height:2" coordorigin="384,2397" coordsize="11175,0" path="m384,2397l11558,2397e" filled="f" stroked="t" strokeweight=".710263pt" strokecolor="#606060">
                <v:path arrowok="t"/>
              </v:shape>
            </v:group>
            <v:group style="position:absolute;left:384;top:2612;width:11170;height:2" coordorigin="384,2612" coordsize="11170,2">
              <v:shape style="position:absolute;left:384;top:2612;width:11170;height:2" coordorigin="384,2612" coordsize="11170,0" path="m384,2612l11554,2612e" filled="f" stroked="t" strokeweight=".710263pt" strokecolor="#606060">
                <v:path arrowok="t"/>
              </v:shape>
            </v:group>
            <v:group style="position:absolute;left:388;top:2826;width:11165;height:2" coordorigin="388,2826" coordsize="11165,2">
              <v:shape style="position:absolute;left:388;top:2826;width:11165;height:2" coordorigin="388,2826" coordsize="11165,0" path="m388,2826l11554,2826e" filled="f" stroked="t" strokeweight=".710263pt" strokecolor="#646464">
                <v:path arrowok="t"/>
              </v:shape>
            </v:group>
            <v:group style="position:absolute;left:388;top:3041;width:11165;height:2" coordorigin="388,3041" coordsize="11165,2">
              <v:shape style="position:absolute;left:388;top:3041;width:11165;height:2" coordorigin="388,3041" coordsize="11165,0" path="m388,3041l11554,3041e" filled="f" stroked="t" strokeweight=".710263pt" strokecolor="#646464">
                <v:path arrowok="t"/>
              </v:shape>
            </v:group>
            <v:group style="position:absolute;left:388;top:3260;width:11170;height:2" coordorigin="388,3260" coordsize="11170,2">
              <v:shape style="position:absolute;left:388;top:3260;width:11170;height:2" coordorigin="388,3260" coordsize="11170,0" path="m388,3260l11558,3260e" filled="f" stroked="t" strokeweight=".710263pt" strokecolor="#646464">
                <v:path arrowok="t"/>
              </v:shape>
            </v:group>
            <v:group style="position:absolute;left:3904;top:3255;width:2;height:743" coordorigin="3904,3255" coordsize="2,743">
              <v:shape style="position:absolute;left:3904;top:3255;width:2;height:743" coordorigin="3904,3255" coordsize="0,743" path="m3904,3999l3904,3255e" filled="f" stroked="t" strokeweight=".473508pt" strokecolor="#484848">
                <v:path arrowok="t"/>
              </v:shape>
            </v:group>
            <v:group style="position:absolute;left:6996;top:3255;width:2;height:743" coordorigin="6996,3255" coordsize="2,743">
              <v:shape style="position:absolute;left:6996;top:3255;width:2;height:743" coordorigin="6996,3255" coordsize="0,743" path="m6996,3999l6996,3255e" filled="f" stroked="t" strokeweight=".947017pt" strokecolor="#606060">
                <v:path arrowok="t"/>
              </v:shape>
            </v:group>
            <v:group style="position:absolute;left:388;top:3989;width:11165;height:2" coordorigin="388,3989" coordsize="11165,2">
              <v:shape style="position:absolute;left:388;top:3989;width:11165;height:2" coordorigin="388,3989" coordsize="11165,0" path="m388,3989l11554,3989e" filled="f" stroked="t" strokeweight=".710263pt" strokecolor="#5B5B5B">
                <v:path arrowok="t"/>
              </v:shape>
            </v:group>
            <v:group style="position:absolute;left:388;top:4266;width:11170;height:2" coordorigin="388,4266" coordsize="11170,2">
              <v:shape style="position:absolute;left:388;top:4266;width:11170;height:2" coordorigin="388,4266" coordsize="11170,0" path="m388,4266l11558,4266e" filled="f" stroked="t" strokeweight=".710263pt" strokecolor="#606060">
                <v:path arrowok="t"/>
              </v:shape>
            </v:group>
            <v:group style="position:absolute;left:2410;top:4485;width:9148;height:2" coordorigin="2410,4485" coordsize="9148,2">
              <v:shape style="position:absolute;left:2410;top:4485;width:9148;height:2" coordorigin="2410,4485" coordsize="9148,0" path="m2410,4485l11558,4485e" filled="f" stroked="t" strokeweight=".710263pt" strokecolor="#606060">
                <v:path arrowok="t"/>
              </v:shape>
            </v:group>
            <v:group style="position:absolute;left:4958;top:4432;width:2;height:2111" coordorigin="4958,4432" coordsize="2,2111">
              <v:shape style="position:absolute;left:4958;top:4432;width:2;height:2111" coordorigin="4958,4432" coordsize="0,2111" path="m4958,6544l4958,4432e" filled="f" stroked="t" strokeweight=".710263pt" strokecolor="#575757">
                <v:path arrowok="t"/>
              </v:shape>
            </v:group>
            <v:group style="position:absolute;left:4953;top:4966;width:6605;height:2" coordorigin="4953,4966" coordsize="6605,2">
              <v:shape style="position:absolute;left:4953;top:4966;width:6605;height:2" coordorigin="4953,4966" coordsize="6605,0" path="m4953,4966l11558,4966e" filled="f" stroked="t" strokeweight=".710263pt" strokecolor="#747474">
                <v:path arrowok="t"/>
              </v:shape>
            </v:group>
            <v:group style="position:absolute;left:4948;top:5207;width:6610;height:2" coordorigin="4948,5207" coordsize="6610,2">
              <v:shape style="position:absolute;left:4948;top:5207;width:6610;height:2" coordorigin="4948,5207" coordsize="6610,0" path="m4948,5207l11558,5207e" filled="f" stroked="t" strokeweight=".473508pt" strokecolor="#747474">
                <v:path arrowok="t"/>
              </v:shape>
            </v:group>
            <v:group style="position:absolute;left:4948;top:5448;width:6615;height:2" coordorigin="4948,5448" coordsize="6615,2">
              <v:shape style="position:absolute;left:4948;top:5448;width:6615;height:2" coordorigin="4948,5448" coordsize="6615,0" path="m4948,5448l11563,5448e" filled="f" stroked="t" strokeweight=".710263pt" strokecolor="#646464">
                <v:path arrowok="t"/>
              </v:shape>
            </v:group>
            <v:group style="position:absolute;left:2410;top:5667;width:9153;height:2" coordorigin="2410,5667" coordsize="9153,2">
              <v:shape style="position:absolute;left:2410;top:5667;width:9153;height:2" coordorigin="2410,5667" coordsize="9153,0" path="m2410,5667l11563,5667e" filled="f" stroked="t" strokeweight=".710263pt" strokecolor="#606060">
                <v:path arrowok="t"/>
              </v:shape>
            </v:group>
            <v:group style="position:absolute;left:388;top:5896;width:11175;height:2" coordorigin="388,5896" coordsize="11175,2">
              <v:shape style="position:absolute;left:388;top:5896;width:11175;height:2" coordorigin="388,5896" coordsize="11175,0" path="m388,5896l11563,5896e" filled="f" stroked="t" strokeweight=".710263pt" strokecolor="#646464">
                <v:path arrowok="t"/>
              </v:shape>
              <v:shape style="position:absolute;left:8026;top:12115;width:3533;height:2170" type="#_x0000_t75">
                <v:imagedata r:id="rId33" o:title=""/>
              </v:shape>
            </v:group>
            <v:group style="position:absolute;left:11561;top:6110;width:2;height:9337" coordorigin="11561,6110" coordsize="2,9337">
              <v:shape style="position:absolute;left:11561;top:6110;width:2;height:9337" coordorigin="11561,6110" coordsize="0,9337" path="m11561,15447l11561,6110e" filled="f" stroked="t" strokeweight=".710263pt" strokecolor="#676767">
                <v:path arrowok="t"/>
              </v:shape>
            </v:group>
            <v:group style="position:absolute;left:2410;top:6315;width:9153;height:2" coordorigin="2410,6315" coordsize="9153,2">
              <v:shape style="position:absolute;left:2410;top:6315;width:9153;height:2" coordorigin="2410,6315" coordsize="9153,0" path="m2410,6315l11563,6315e" filled="f" stroked="t" strokeweight=".710263pt" strokecolor="#646464">
                <v:path arrowok="t"/>
              </v:shape>
            </v:group>
            <v:group style="position:absolute;left:7846;top:5886;width:2;height:648" coordorigin="7846,5886" coordsize="2,648">
              <v:shape style="position:absolute;left:7846;top:5886;width:2;height:648" coordorigin="7846,5886" coordsize="0,648" path="m7846,6534l7846,5886e" filled="f" stroked="t" strokeweight=".710263pt" strokecolor="#606060">
                <v:path arrowok="t"/>
              </v:shape>
            </v:group>
            <v:group style="position:absolute;left:2410;top:6529;width:9153;height:2" coordorigin="2410,6529" coordsize="9153,2">
              <v:shape style="position:absolute;left:2410;top:6529;width:9153;height:2" coordorigin="2410,6529" coordsize="9153,0" path="m2410,6529l11563,6529e" filled="f" stroked="t" strokeweight=".710263pt" strokecolor="#646464">
                <v:path arrowok="t"/>
              </v:shape>
            </v:group>
            <v:group style="position:absolute;left:388;top:6749;width:11175;height:2" coordorigin="388,6749" coordsize="11175,2">
              <v:shape style="position:absolute;left:388;top:6749;width:11175;height:2" coordorigin="388,6749" coordsize="11175,0" path="m388,6749l11563,6749e" filled="f" stroked="t" strokeweight=".710263pt" strokecolor="#646464">
                <v:path arrowok="t"/>
              </v:shape>
            </v:group>
            <v:group style="position:absolute;left:4948;top:7387;width:6615;height:2" coordorigin="4948,7387" coordsize="6615,2">
              <v:shape style="position:absolute;left:4948;top:7387;width:6615;height:2" coordorigin="4948,7387" coordsize="6615,0" path="m4948,7387l11563,7387e" filled="f" stroked="t" strokeweight=".710263pt" strokecolor="#646464">
                <v:path arrowok="t"/>
              </v:shape>
            </v:group>
            <v:group style="position:absolute;left:4929;top:7607;width:6634;height:2" coordorigin="4929,7607" coordsize="6634,2">
              <v:shape style="position:absolute;left:4929;top:7607;width:6634;height:2" coordorigin="4929,7607" coordsize="6634,0" path="m4929,7607l11563,7607e" filled="f" stroked="t" strokeweight=".710263pt" strokecolor="#646464">
                <v:path arrowok="t"/>
              </v:shape>
            </v:group>
            <v:group style="position:absolute;left:4958;top:7163;width:2;height:667" coordorigin="4958,7163" coordsize="2,667">
              <v:shape style="position:absolute;left:4958;top:7163;width:2;height:667" coordorigin="4958,7163" coordsize="0,667" path="m4958,7831l4958,7163e" filled="f" stroked="t" strokeweight=".947017pt" strokecolor="#646464">
                <v:path arrowok="t"/>
              </v:shape>
            </v:group>
            <v:group style="position:absolute;left:393;top:9513;width:11170;height:2" coordorigin="393,9513" coordsize="11170,2">
              <v:shape style="position:absolute;left:393;top:9513;width:11170;height:2" coordorigin="393,9513" coordsize="11170,0" path="m393,9513l11563,9513e" filled="f" stroked="t" strokeweight=".710263pt" strokecolor="#646464">
                <v:path arrowok="t"/>
              </v:shape>
            </v:group>
            <v:group style="position:absolute;left:388;top:7168;width:11180;height:2" coordorigin="388,7168" coordsize="11180,2">
              <v:shape style="position:absolute;left:388;top:7168;width:11180;height:2" coordorigin="388,7168" coordsize="11180,0" path="m388,7168l11568,7168e" filled="f" stroked="t" strokeweight=".710263pt" strokecolor="#646464">
                <v:path arrowok="t"/>
              </v:shape>
            </v:group>
            <v:group style="position:absolute;left:388;top:7821;width:11175;height:2" coordorigin="388,7821" coordsize="11175,2">
              <v:shape style="position:absolute;left:388;top:7821;width:11175;height:2" coordorigin="388,7821" coordsize="11175,0" path="m388,7821l11563,7821e" filled="f" stroked="t" strokeweight=".710263pt" strokecolor="#676767">
                <v:path arrowok="t"/>
              </v:shape>
            </v:group>
            <v:group style="position:absolute;left:393;top:8631;width:11170;height:2" coordorigin="393,8631" coordsize="11170,2">
              <v:shape style="position:absolute;left:393;top:8631;width:11170;height:2" coordorigin="393,8631" coordsize="11170,0" path="m393,8631l11563,8631e" filled="f" stroked="t" strokeweight=".710263pt" strokecolor="#646464">
                <v:path arrowok="t"/>
              </v:shape>
            </v:group>
            <v:group style="position:absolute;left:398;top:9851;width:11170;height:2" coordorigin="398,9851" coordsize="11170,2">
              <v:shape style="position:absolute;left:398;top:9851;width:11170;height:2" coordorigin="398,9851" coordsize="11170,0" path="m398,9851l11568,9851e" filled="f" stroked="t" strokeweight=".710263pt" strokecolor="#606060">
                <v:path arrowok="t"/>
              </v:shape>
            </v:group>
            <v:group style="position:absolute;left:388;top:10085;width:11180;height:2" coordorigin="388,10085" coordsize="11180,2">
              <v:shape style="position:absolute;left:388;top:10085;width:11180;height:2" coordorigin="388,10085" coordsize="11180,0" path="m388,10085l11568,10085e" filled="f" stroked="t" strokeweight=".710263pt" strokecolor="#646464">
                <v:path arrowok="t"/>
              </v:shape>
            </v:group>
            <v:group style="position:absolute;left:393;top:10557;width:11180;height:2" coordorigin="393,10557" coordsize="11180,2">
              <v:shape style="position:absolute;left:393;top:10557;width:11180;height:2" coordorigin="393,10557" coordsize="11180,0" path="m393,10557l11573,10557e" filled="f" stroked="t" strokeweight=".710263pt" strokecolor="#676767">
                <v:path arrowok="t"/>
              </v:shape>
            </v:group>
            <v:group style="position:absolute;left:1771;top:10766;width:2;height:4704" coordorigin="1771,10766" coordsize="2,4704">
              <v:shape style="position:absolute;left:1771;top:10766;width:2;height:4704" coordorigin="1771,10766" coordsize="0,4704" path="m1771,15470l1771,10766e" filled="f" stroked="t" strokeweight=".710263pt" strokecolor="#5B5B5B">
                <v:path arrowok="t"/>
              </v:shape>
            </v:group>
            <v:group style="position:absolute;left:407;top:10905;width:2;height:4566" coordorigin="407,10905" coordsize="2,4566">
              <v:shape style="position:absolute;left:407;top:10905;width:2;height:4566" coordorigin="407,10905" coordsize="0,4566" path="m407,15470l407,10905e" filled="f" stroked="t" strokeweight=".710263pt" strokecolor="#646464">
                <v:path arrowok="t"/>
              </v:shape>
            </v:group>
            <v:group style="position:absolute;left:1198;top:10914;width:2;height:4561" coordorigin="1198,10914" coordsize="2,4561">
              <v:shape style="position:absolute;left:1198;top:10914;width:2;height:4561" coordorigin="1198,10914" coordsize="0,4561" path="m1198,15475l1198,10914e" filled="f" stroked="t" strokeweight=".710263pt" strokecolor="#575757">
                <v:path arrowok="t"/>
              </v:shape>
            </v:group>
            <v:group style="position:absolute;left:402;top:13087;width:2036;height:2" coordorigin="402,13087" coordsize="2036,2">
              <v:shape style="position:absolute;left:402;top:13087;width:2036;height:2" coordorigin="402,13087" coordsize="2036,0" path="m402,13087l2439,13087e" filled="f" stroked="t" strokeweight=".710263pt" strokecolor="#707070">
                <v:path arrowok="t"/>
              </v:shape>
            </v:group>
            <v:group style="position:absolute;left:7406;top:10762;width:2;height:4690" coordorigin="7406,10762" coordsize="2,4690">
              <v:shape style="position:absolute;left:7406;top:10762;width:2;height:4690" coordorigin="7406,10762" coordsize="0,4690" path="m7406,15451l7406,10762e" filled="f" stroked="t" strokeweight=".710263pt" strokecolor="#5B5B5B">
                <v:path arrowok="t"/>
              </v:shape>
            </v:group>
            <v:group style="position:absolute;left:402;top:15449;width:10985;height:2" coordorigin="402,15449" coordsize="10985,2">
              <v:shape style="position:absolute;left:402;top:15449;width:10985;height:2" coordorigin="402,15449" coordsize="10985,0" path="m402,15449l11388,15449e" filled="f" stroked="t" strokeweight=".710263pt" strokecolor="#777777">
                <v:path arrowok="t"/>
              </v:shape>
            </v:group>
            <v:group style="position:absolute;left:8954;top:10998;width:1061;height:2" coordorigin="8954,10998" coordsize="1061,2">
              <v:shape style="position:absolute;left:8954;top:10998;width:1061;height:2" coordorigin="8954,10998" coordsize="1061,0" path="m8954,10998l10015,10998e" filled="f" stroked="t" strokeweight=".71026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75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8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7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1"/>
          <w:w w:val="8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3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4"/>
        </w:rPr>
        <w:t>ÖIU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53" w:right="-71"/>
        <w:jc w:val="left"/>
        <w:tabs>
          <w:tab w:pos="3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28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3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11"/>
        </w:rPr>
        <w:t>ONAY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93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1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91"/>
          <w:position w:val="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3"/>
          <w:w w:val="88"/>
          <w:position w:val="11"/>
        </w:rPr>
        <w:t>Y</w:t>
      </w:r>
      <w:r>
        <w:rPr>
          <w:rFonts w:ascii="Arial" w:hAnsi="Arial" w:cs="Arial" w:eastAsia="Arial"/>
          <w:sz w:val="21"/>
          <w:szCs w:val="21"/>
          <w:color w:val="525252"/>
          <w:spacing w:val="-58"/>
          <w:w w:val="267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88"/>
          <w:position w:val="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88"/>
          <w:position w:val="11"/>
        </w:rPr>
        <w:t>N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266"/>
          <w:position w:val="0"/>
        </w:rPr>
        <w:t>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52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2F2F2F"/>
          <w:spacing w:val="18"/>
          <w:w w:val="5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2"/>
          <w:b/>
          <w:bCs/>
        </w:rPr>
        <w:t>9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11"/>
          <w:w w:val="5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2"/>
          <w:b/>
          <w:bCs/>
        </w:rPr>
        <w:t>MaYı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2"/>
          <w:b/>
          <w:bCs/>
        </w:rPr>
        <w:t>s</w:t>
      </w:r>
      <w:r>
        <w:rPr>
          <w:rFonts w:ascii="Arial" w:hAnsi="Arial" w:cs="Arial" w:eastAsia="Arial"/>
          <w:sz w:val="24"/>
          <w:szCs w:val="24"/>
          <w:color w:val="2F2F2F"/>
          <w:spacing w:val="13"/>
          <w:w w:val="5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9"/>
          <w:b/>
          <w:bCs/>
          <w:i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5" w:after="0" w:line="240" w:lineRule="auto"/>
        <w:ind w:left="245" w:right="180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3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73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160"/>
          <w:cols w:num="4" w:equalWidth="0">
            <w:col w:w="389" w:space="623"/>
            <w:col w:w="272" w:space="225"/>
            <w:col w:w="4307" w:space="2801"/>
            <w:col w:w="2843"/>
          </w:cols>
        </w:sectPr>
      </w:pPr>
      <w:rPr/>
    </w:p>
    <w:p>
      <w:pPr>
        <w:spacing w:before="97" w:after="0" w:line="214" w:lineRule="auto"/>
        <w:ind w:left="601" w:right="-149" w:firstLine="-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13131"/>
          <w:spacing w:val="-712"/>
          <w:w w:val="155"/>
          <w:b/>
          <w:bCs/>
          <w:position w:val="13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6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0" w:lineRule="exact"/>
        <w:ind w:left="-39" w:right="50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96.320007pt;margin-top:-7.834599pt;width:50.880001pt;height:45.119999pt;mso-position-horizontal-relative:page;mso-position-vertical-relative:paragraph;z-index:-14899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54" w:right="522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8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9" w:lineRule="exact"/>
        <w:ind w:left="3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593" w:right="58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220" w:right="340"/>
          <w:cols w:num="2" w:equalWidth="0">
            <w:col w:w="1633" w:space="1775"/>
            <w:col w:w="7952"/>
          </w:cols>
        </w:sectPr>
      </w:pPr>
      <w:rPr/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35" w:after="0" w:line="240" w:lineRule="auto"/>
        <w:ind w:left="192" w:right="-20"/>
        <w:jc w:val="left"/>
        <w:tabs>
          <w:tab w:pos="134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7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7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1" w:right="-69"/>
        <w:jc w:val="left"/>
        <w:tabs>
          <w:tab w:pos="1340" w:val="left"/>
          <w:tab w:pos="2740" w:val="left"/>
          <w:tab w:pos="316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2703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BildirilenAdre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Samıç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Mezarlıgı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27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Samıç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Mezarlığı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03:24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4864" w:space="685"/>
            <w:col w:w="5811"/>
          </w:cols>
        </w:sectPr>
      </w:pPr>
      <w:rPr/>
    </w:p>
    <w:p>
      <w:pPr>
        <w:spacing w:before="0" w:after="0" w:line="240" w:lineRule="auto"/>
        <w:ind w:left="112" w:right="-73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8" w:lineRule="exact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041092pt;margin-top:10.949066pt;width:86.834433pt;height:24pt;mso-position-horizontal-relative:page;mso-position-vertical-relative:paragraph;z-index:-1489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100" w:val="left"/>
                      <w:tab w:pos="17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A9A9A"/>
                      <w:spacing w:val="-72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1" w:lineRule="auto"/>
        <w:ind w:right="-53" w:firstLine="8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9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3" w:equalWidth="0">
            <w:col w:w="2357" w:space="1288"/>
            <w:col w:w="2067" w:space="1053"/>
            <w:col w:w="4595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[Yana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37"/>
        </w:rPr>
        <w:t>FB:..et:.:o:.:.:n=.:ar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7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7"/>
        </w:rPr>
        <w:t>e:..,.::.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7"/>
        </w:rPr>
        <w:t>K=a.ı::ı.gı: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5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5"/>
          <w:w w:val="5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,A-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5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ısc.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5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1"/>
          <w:w w:val="15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5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5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8"/>
          <w:w w:val="5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5"/>
          <w:w w:val="5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5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28"/>
          <w:w w:val="4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8"/>
          <w:w w:val="4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32"/>
          <w:w w:val="4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19"/>
          <w:w w:val="4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4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75"/>
        </w:rPr>
        <w:t>::....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40"/>
          <w:w w:val="7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3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1"/>
          <w:w w:val="7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41"/>
          <w:w w:val="5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13"/>
          <w:w w:val="7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5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41"/>
          <w:w w:val="5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4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14"/>
          <w:w w:val="5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6"/>
        </w:rPr>
        <w:t>t""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4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14"/>
          <w:w w:val="4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2"/>
          <w:w w:val="4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17"/>
          <w:w w:val="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4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3"/>
          <w:w w:val="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4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"/>
        </w:rPr>
        <w:t>r.·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6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8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8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9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3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19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9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3"/>
          <w:w w:val="10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96"/>
        </w:rPr>
        <w:t>........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8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94"/>
        </w:rPr>
        <w:t>........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8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3"/>
          <w:w w:val="9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94"/>
        </w:rPr>
        <w:t>...........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46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:03:55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98" w:lineRule="auto"/>
        <w:ind w:right="3881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86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KANATLAR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8" w:lineRule="exact"/>
        <w:ind w:right="-20"/>
        <w:jc w:val="left"/>
        <w:tabs>
          <w:tab w:pos="2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5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03:25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03:32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2525" w:right="47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4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4" w:lineRule="exact"/>
        <w:ind w:left="5" w:right="4299" w:firstLine="2555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Emniyet-Jandamıa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1087" w:space="1077"/>
            <w:col w:w="9196"/>
          </w:cols>
        </w:sectPr>
      </w:pPr>
      <w:rPr/>
    </w:p>
    <w:p>
      <w:pPr>
        <w:spacing w:before="26" w:after="0" w:line="206" w:lineRule="exact"/>
        <w:ind w:left="2173" w:right="2530" w:firstLine="-2061"/>
        <w:jc w:val="left"/>
        <w:tabs>
          <w:tab w:pos="2160" w:val="left"/>
          <w:tab w:pos="47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[Yardımcı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Döntı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3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4" w:lineRule="exact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5"/>
        </w:rPr>
        <w:t>Söndorme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6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4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10" w:lineRule="exact"/>
        <w:ind w:left="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Ondllrnıede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tabs>
          <w:tab w:pos="1900" w:val="left"/>
          <w:tab w:pos="348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56"/>
          <w:position w:val="-6"/>
        </w:rPr>
        <w:t>ISu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17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-6"/>
        </w:rPr>
        <w:t>!KopUk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6"/>
        </w:rPr>
        <w:t>!K.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6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4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98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2"/>
          <w:position w:val="-7"/>
        </w:rPr>
        <w:t>re</w:t>
      </w:r>
      <w:r>
        <w:rPr>
          <w:rFonts w:ascii="Arial" w:hAnsi="Arial" w:cs="Arial" w:eastAsia="Arial"/>
          <w:sz w:val="21"/>
          <w:szCs w:val="21"/>
          <w:color w:val="313131"/>
          <w:spacing w:val="7"/>
          <w:w w:val="52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i/>
          <w:position w:val="-7"/>
        </w:rPr>
        <w:t>oı</w:t>
      </w:r>
      <w:r>
        <w:rPr>
          <w:rFonts w:ascii="Arial" w:hAnsi="Arial" w:cs="Arial" w:eastAsia="Arial"/>
          <w:sz w:val="24"/>
          <w:szCs w:val="24"/>
          <w:color w:val="313131"/>
          <w:spacing w:val="-5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-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3" w:equalWidth="0">
            <w:col w:w="1258" w:space="953"/>
            <w:col w:w="1164" w:space="1334"/>
            <w:col w:w="665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8" w:lineRule="exact"/>
        <w:ind w:right="-20"/>
        <w:jc w:val="left"/>
        <w:tabs>
          <w:tab w:pos="1560" w:val="left"/>
          <w:tab w:pos="314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-45"/>
          <w:w w:val="63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63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3" w:equalWidth="0">
            <w:col w:w="2145" w:space="61"/>
            <w:col w:w="1369" w:space="3052"/>
            <w:col w:w="4733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28" w:lineRule="auto"/>
        <w:ind w:left="51" w:right="60" w:firstLine="-5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tyangı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rııştımıa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1629" w:space="535"/>
            <w:col w:w="9196"/>
          </w:cols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38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3" w:lineRule="auto"/>
        <w:ind w:left="131" w:right="-53" w:firstLine="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0" w:lineRule="exact"/>
        <w:ind w:left="13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D5E60"/>
          <w:spacing w:val="0"/>
          <w:w w:val="110"/>
          <w:position w:val="-5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26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6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1656" w:space="568"/>
            <w:col w:w="9136"/>
          </w:cols>
        </w:sectPr>
      </w:pPr>
      <w:rPr/>
    </w:p>
    <w:p>
      <w:pPr>
        <w:spacing w:before="0" w:after="0" w:line="218" w:lineRule="exact"/>
        <w:ind w:left="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D5E60"/>
          <w:w w:val="168"/>
        </w:rPr>
        <w:t>ı</w:t>
      </w:r>
      <w:r>
        <w:rPr>
          <w:rFonts w:ascii="Arial" w:hAnsi="Arial" w:cs="Arial" w:eastAsia="Arial"/>
          <w:sz w:val="16"/>
          <w:szCs w:val="16"/>
          <w:color w:val="5D5E6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222" w:right="-68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</w:rPr>
        <w:t>-rarih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8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73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26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</w:rPr>
        <w:t>aıui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3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-34" w:right="14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63" w:right="1342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8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9"/>
          <w:w w:val="5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8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3"/>
          <w:w w:val="58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58"/>
        </w:rPr>
        <w:t>MaYıs</w:t>
      </w:r>
      <w:r>
        <w:rPr>
          <w:rFonts w:ascii="Arial" w:hAnsi="Arial" w:cs="Arial" w:eastAsia="Arial"/>
          <w:sz w:val="23"/>
          <w:szCs w:val="23"/>
          <w:color w:val="313131"/>
          <w:spacing w:val="11"/>
          <w:w w:val="5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69"/>
          <w:b/>
          <w:bCs/>
          <w:i/>
        </w:rPr>
        <w:t>?ni7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62" w:after="0" w:line="214" w:lineRule="exact"/>
        <w:ind w:left="217" w:right="16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340"/>
          <w:cols w:num="4" w:equalWidth="0">
            <w:col w:w="1969" w:space="195"/>
            <w:col w:w="3713" w:space="266"/>
            <w:col w:w="955" w:space="1623"/>
            <w:col w:w="26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669406pt;margin-top:32.814655pt;width:563.505078pt;height:748.963231pt;mso-position-horizontal-relative:page;mso-position-vertical-relative:page;z-index:-14896" coordorigin="313,656" coordsize="11270,14979">
            <v:group style="position:absolute;left:328;top:680;width:11197;height:2" coordorigin="328,680" coordsize="11197,2">
              <v:shape style="position:absolute;left:328;top:680;width:11197;height:2" coordorigin="328,680" coordsize="11197,0" path="m328,680l11524,680e" filled="f" stroked="t" strokeweight=".712246pt" strokecolor="#4B4B4B">
                <v:path arrowok="t"/>
              </v:shape>
            </v:group>
            <v:group style="position:absolute;left:349;top:663;width:2;height:12567" coordorigin="349,663" coordsize="2,12567">
              <v:shape style="position:absolute;left:349;top:663;width:2;height:12567" coordorigin="349,663" coordsize="0,12567" path="m349,13230l349,663e" filled="f" stroked="t" strokeweight=".712246pt" strokecolor="#4B4B4B">
                <v:path arrowok="t"/>
              </v:shape>
            </v:group>
            <v:group style="position:absolute;left:2369;top:668;width:2;height:1499" coordorigin="2369,668" coordsize="2,1499">
              <v:shape style="position:absolute;left:2369;top:668;width:2;height:1499" coordorigin="2369,668" coordsize="0,1499" path="m2369,2167l2369,668e" filled="f" stroked="t" strokeweight=".712246pt" strokecolor="#3F3F3F">
                <v:path arrowok="t"/>
              </v:shape>
            </v:group>
            <v:group style="position:absolute;left:9131;top:673;width:2;height:1499" coordorigin="9131,673" coordsize="2,1499">
              <v:shape style="position:absolute;left:9131;top:673;width:2;height:1499" coordorigin="9131,673" coordsize="0,1499" path="m9131,2172l9131,673e" filled="f" stroked="t" strokeweight=".949661pt" strokecolor="#484848">
                <v:path arrowok="t"/>
              </v:shape>
            </v:group>
            <v:group style="position:absolute;left:11522;top:683;width:2;height:3312" coordorigin="11522,683" coordsize="2,3312">
              <v:shape style="position:absolute;left:11522;top:683;width:2;height:3312" coordorigin="11522,683" coordsize="0,3312" path="m11522,3995l11522,683e" filled="f" stroked="t" strokeweight=".949661pt" strokecolor="#575757">
                <v:path arrowok="t"/>
              </v:shape>
            </v:group>
            <v:group style="position:absolute;left:328;top:2162;width:11201;height:2" coordorigin="328,2162" coordsize="11201,2">
              <v:shape style="position:absolute;left:328;top:2162;width:11201;height:2" coordorigin="328,2162" coordsize="11201,0" path="m328,2162l11529,2162e" filled="f" stroked="t" strokeweight=".712246pt" strokecolor="#4B4B4B">
                <v:path arrowok="t"/>
              </v:shape>
            </v:group>
            <v:group style="position:absolute;left:328;top:2382;width:11201;height:2" coordorigin="328,2382" coordsize="11201,2">
              <v:shape style="position:absolute;left:328;top:2382;width:11201;height:2" coordorigin="328,2382" coordsize="11201,0" path="m328,2382l11529,2382e" filled="f" stroked="t" strokeweight=".712246pt" strokecolor="#484848">
                <v:path arrowok="t"/>
              </v:shape>
            </v:group>
            <v:group style="position:absolute;left:323;top:2596;width:11206;height:2" coordorigin="323,2596" coordsize="11206,2">
              <v:shape style="position:absolute;left:323;top:2596;width:11206;height:2" coordorigin="323,2596" coordsize="11206,0" path="m323,2596l11529,2596e" filled="f" stroked="t" strokeweight=".712246pt" strokecolor="#484848">
                <v:path arrowok="t"/>
              </v:shape>
            </v:group>
            <v:group style="position:absolute;left:323;top:2814;width:11211;height:2" coordorigin="323,2814" coordsize="11211,2">
              <v:shape style="position:absolute;left:323;top:2814;width:11211;height:2" coordorigin="323,2814" coordsize="11211,0" path="m323,2814l11534,2814e" filled="f" stroked="t" strokeweight=".712246pt" strokecolor="#4B4B4B">
                <v:path arrowok="t"/>
              </v:shape>
            </v:group>
            <v:group style="position:absolute;left:328;top:3031;width:11206;height:2" coordorigin="328,3031" coordsize="11206,2">
              <v:shape style="position:absolute;left:328;top:3031;width:11206;height:2" coordorigin="328,3031" coordsize="11206,0" path="m328,3031l11534,3031e" filled="f" stroked="t" strokeweight=".712246pt" strokecolor="#484848">
                <v:path arrowok="t"/>
              </v:shape>
            </v:group>
            <v:group style="position:absolute;left:328;top:3248;width:11206;height:2" coordorigin="328,3248" coordsize="11206,2">
              <v:shape style="position:absolute;left:328;top:3248;width:11206;height:2" coordorigin="328,3248" coordsize="11206,0" path="m328,3248l11534,3248e" filled="f" stroked="t" strokeweight=".712246pt" strokecolor="#4B4B4B">
                <v:path arrowok="t"/>
              </v:shape>
            </v:group>
            <v:group style="position:absolute;left:3865;top:3236;width:2;height:754" coordorigin="3865,3236" coordsize="2,754">
              <v:shape style="position:absolute;left:3865;top:3236;width:2;height:754" coordorigin="3865,3236" coordsize="0,754" path="m3865,3990l3865,3236e" filled="f" stroked="t" strokeweight=".712246pt" strokecolor="#4B4B4B">
                <v:path arrowok="t"/>
              </v:shape>
            </v:group>
            <v:group style="position:absolute;left:6971;top:3241;width:2;height:745" coordorigin="6971,3241" coordsize="2,745">
              <v:shape style="position:absolute;left:6971;top:3241;width:2;height:745" coordorigin="6971,3241" coordsize="0,745" path="m6971,3985l6971,3241e" filled="f" stroked="t" strokeweight=".949661pt" strokecolor="#545454">
                <v:path arrowok="t"/>
              </v:shape>
            </v:group>
            <v:group style="position:absolute;left:2388;top:3971;width:2;height:11655" coordorigin="2388,3971" coordsize="2,11655">
              <v:shape style="position:absolute;left:2388;top:3971;width:2;height:11655" coordorigin="2388,3971" coordsize="0,11655" path="m2388,15626l2388,3971e" filled="f" stroked="t" strokeweight=".949661pt" strokecolor="#484848">
                <v:path arrowok="t"/>
              </v:shape>
            </v:group>
            <v:group style="position:absolute;left:323;top:3978;width:11215;height:2" coordorigin="323,3978" coordsize="11215,2">
              <v:shape style="position:absolute;left:323;top:3978;width:11215;height:2" coordorigin="323,3978" coordsize="11215,0" path="m323,3978l11538,3978e" filled="f" stroked="t" strokeweight=".949661pt" strokecolor="#484848">
                <v:path arrowok="t"/>
              </v:shape>
            </v:group>
            <v:group style="position:absolute;left:2360;top:4472;width:9178;height:2" coordorigin="2360,4472" coordsize="9178,2">
              <v:shape style="position:absolute;left:2360;top:4472;width:9178;height:2" coordorigin="2360,4472" coordsize="9178,0" path="m2360,4472l11538,4472e" filled="f" stroked="t" strokeweight=".712246pt" strokecolor="#4B4B4B">
                <v:path arrowok="t"/>
              </v:shape>
            </v:group>
            <v:group style="position:absolute;left:4924;top:4400;width:2;height:2129" coordorigin="4924,4400" coordsize="2,2129">
              <v:shape style="position:absolute;left:4924;top:4400;width:2;height:2129" coordorigin="4924,4400" coordsize="0,2129" path="m4924,6529l4924,4400e" filled="f" stroked="t" strokeweight=".712246pt" strokecolor="#444444">
                <v:path arrowok="t"/>
              </v:shape>
            </v:group>
            <v:group style="position:absolute;left:4919;top:4949;width:6619;height:2" coordorigin="4919,4949" coordsize="6619,2">
              <v:shape style="position:absolute;left:4919;top:4949;width:6619;height:2" coordorigin="4919,4949" coordsize="6619,0" path="m4919,4949l11538,4949e" filled="f" stroked="t" strokeweight=".712246pt" strokecolor="#545454">
                <v:path arrowok="t"/>
              </v:shape>
            </v:group>
            <v:group style="position:absolute;left:4910;top:5193;width:6633;height:2" coordorigin="4910,5193" coordsize="6633,2">
              <v:shape style="position:absolute;left:4910;top:5193;width:6633;height:2" coordorigin="4910,5193" coordsize="6633,0" path="m4910,5193l11543,5193e" filled="f" stroked="t" strokeweight=".712246pt" strokecolor="#484848">
                <v:path arrowok="t"/>
              </v:shape>
            </v:group>
            <v:group style="position:absolute;left:4914;top:5431;width:6629;height:2" coordorigin="4914,5431" coordsize="6629,2">
              <v:shape style="position:absolute;left:4914;top:5431;width:6629;height:2" coordorigin="4914,5431" coordsize="6629,0" path="m4914,5431l11543,5431e" filled="f" stroked="t" strokeweight=".712246pt" strokecolor="#484848">
                <v:path arrowok="t"/>
              </v:shape>
            </v:group>
            <v:group style="position:absolute;left:2369;top:5651;width:9174;height:2" coordorigin="2369,5651" coordsize="9174,2">
              <v:shape style="position:absolute;left:2369;top:5651;width:9174;height:2" coordorigin="2369,5651" coordsize="9174,0" path="m2369,5651l11543,5651e" filled="f" stroked="t" strokeweight=".712246pt" strokecolor="#4B4B4B">
                <v:path arrowok="t"/>
              </v:shape>
            </v:group>
            <v:group style="position:absolute;left:328;top:4253;width:11206;height:2" coordorigin="328,4253" coordsize="11206,2">
              <v:shape style="position:absolute;left:328;top:4253;width:11206;height:2" coordorigin="328,4253" coordsize="11206,0" path="m328,4253l11534,4253e" filled="f" stroked="t" strokeweight=".712246pt" strokecolor="#484848">
                <v:path arrowok="t"/>
              </v:shape>
            </v:group>
            <v:group style="position:absolute;left:11546;top:5813;width:2;height:9808" coordorigin="11546,5813" coordsize="2,9808">
              <v:shape style="position:absolute;left:11546;top:5813;width:2;height:9808" coordorigin="11546,5813" coordsize="0,9808" path="m11546,15621l11546,5813e" filled="f" stroked="t" strokeweight=".712246pt" strokecolor="#575757">
                <v:path arrowok="t"/>
              </v:shape>
            </v:group>
            <v:group style="position:absolute;left:7825;top:5875;width:2;height:649" coordorigin="7825,5875" coordsize="2,649">
              <v:shape style="position:absolute;left:7825;top:5875;width:2;height:649" coordorigin="7825,5875" coordsize="0,649" path="m7825,6524l7825,5875e" filled="f" stroked="t" strokeweight=".949661pt" strokecolor="#606060">
                <v:path arrowok="t"/>
              </v:shape>
            </v:group>
            <v:group style="position:absolute;left:328;top:5880;width:11211;height:2" coordorigin="328,5880" coordsize="11211,2">
              <v:shape style="position:absolute;left:328;top:5880;width:11211;height:2" coordorigin="328,5880" coordsize="11211,0" path="m328,5880l11538,5880e" filled="f" stroked="t" strokeweight=".712246pt" strokecolor="#4B4B4B">
                <v:path arrowok="t"/>
              </v:shape>
            </v:group>
            <v:group style="position:absolute;left:2365;top:6305;width:9178;height:2" coordorigin="2365,6305" coordsize="9178,2">
              <v:shape style="position:absolute;left:2365;top:6305;width:9178;height:2" coordorigin="2365,6305" coordsize="9178,0" path="m2365,6305l11543,6305e" filled="f" stroked="t" strokeweight=".712246pt" strokecolor="#4B4B4B">
                <v:path arrowok="t"/>
              </v:shape>
            </v:group>
            <v:group style="position:absolute;left:2365;top:6520;width:9178;height:2" coordorigin="2365,6520" coordsize="9178,2">
              <v:shape style="position:absolute;left:2365;top:6520;width:9178;height:2" coordorigin="2365,6520" coordsize="9178,0" path="m2365,6520l11543,6520e" filled="f" stroked="t" strokeweight=".712246pt" strokecolor="#4B4B4B">
                <v:path arrowok="t"/>
              </v:shape>
            </v:group>
            <v:group style="position:absolute;left:328;top:6737;width:11215;height:2" coordorigin="328,6737" coordsize="11215,2">
              <v:shape style="position:absolute;left:328;top:6737;width:11215;height:2" coordorigin="328,6737" coordsize="11215,0" path="m328,6737l11543,6737e" filled="f" stroked="t" strokeweight=".949661pt" strokecolor="#4B4B4B">
                <v:path arrowok="t"/>
              </v:shape>
            </v:group>
            <v:group style="position:absolute;left:328;top:7159;width:11220;height:2" coordorigin="328,7159" coordsize="11220,2">
              <v:shape style="position:absolute;left:328;top:7159;width:11220;height:2" coordorigin="328,7159" coordsize="11220,0" path="m328,7159l11548,7159e" filled="f" stroked="t" strokeweight=".712246pt" strokecolor="#4B4B4B">
                <v:path arrowok="t"/>
              </v:shape>
            </v:group>
            <v:group style="position:absolute;left:4929;top:7150;width:2;height:668" coordorigin="4929,7150" coordsize="2,668">
              <v:shape style="position:absolute;left:4929;top:7150;width:2;height:668" coordorigin="4929,7150" coordsize="0,668" path="m4929,7818l4929,7150e" filled="f" stroked="t" strokeweight=".949661pt" strokecolor="#575757">
                <v:path arrowok="t"/>
              </v:shape>
            </v:group>
            <v:group style="position:absolute;left:4919;top:7383;width:6629;height:2" coordorigin="4919,7383" coordsize="6629,2">
              <v:shape style="position:absolute;left:4919;top:7383;width:6629;height:2" coordorigin="4919,7383" coordsize="6629,0" path="m4919,7383l11548,7383e" filled="f" stroked="t" strokeweight=".712246pt" strokecolor="#484848">
                <v:path arrowok="t"/>
              </v:shape>
            </v:group>
            <v:group style="position:absolute;left:4919;top:7598;width:6633;height:2" coordorigin="4919,7598" coordsize="6633,2">
              <v:shape style="position:absolute;left:4919;top:7598;width:6633;height:2" coordorigin="4919,7598" coordsize="6633,0" path="m4919,7598l11553,7598e" filled="f" stroked="t" strokeweight=".712246pt" strokecolor="#484848">
                <v:path arrowok="t"/>
              </v:shape>
            </v:group>
            <v:group style="position:absolute;left:342;top:9655;width:11215;height:2" coordorigin="342,9655" coordsize="11215,2">
              <v:shape style="position:absolute;left:342;top:9655;width:11215;height:2" coordorigin="342,9655" coordsize="11215,0" path="m342,9655l11557,9655e" filled="f" stroked="t" strokeweight=".712246pt" strokecolor="#4B4B4B">
                <v:path arrowok="t"/>
              </v:shape>
            </v:group>
            <v:group style="position:absolute;left:332;top:7813;width:11220;height:2" coordorigin="332,7813" coordsize="11220,2">
              <v:shape style="position:absolute;left:332;top:7813;width:11220;height:2" coordorigin="332,7813" coordsize="11220,0" path="m332,7813l11553,7813e" filled="f" stroked="t" strokeweight=".712246pt" strokecolor="#4F4F4F">
                <v:path arrowok="t"/>
              </v:shape>
            </v:group>
            <v:group style="position:absolute;left:332;top:8620;width:11215;height:2" coordorigin="332,8620" coordsize="11215,2">
              <v:shape style="position:absolute;left:332;top:8620;width:11215;height:2" coordorigin="332,8620" coordsize="11215,0" path="m332,8620l11548,8620e" filled="f" stroked="t" strokeweight=".712246pt" strokecolor="#4B4B4B">
                <v:path arrowok="t"/>
              </v:shape>
            </v:group>
            <v:group style="position:absolute;left:342;top:9994;width:11211;height:2" coordorigin="342,9994" coordsize="11211,2">
              <v:shape style="position:absolute;left:342;top:9994;width:11211;height:2" coordorigin="342,9994" coordsize="11211,0" path="m342,9994l11553,9994e" filled="f" stroked="t" strokeweight=".712246pt" strokecolor="#4B4B4B">
                <v:path arrowok="t"/>
              </v:shape>
            </v:group>
            <v:group style="position:absolute;left:337;top:10230;width:11215;height:2" coordorigin="337,10230" coordsize="11215,2">
              <v:shape style="position:absolute;left:337;top:10230;width:11215;height:2" coordorigin="337,10230" coordsize="11215,0" path="m337,10230l11553,10230e" filled="f" stroked="t" strokeweight=".712246pt" strokecolor="#4B4B4B">
                <v:path arrowok="t"/>
              </v:shape>
            </v:group>
            <v:group style="position:absolute;left:783;top:10710;width:10774;height:2" coordorigin="783,10710" coordsize="10774,2">
              <v:shape style="position:absolute;left:783;top:10710;width:10774;height:2" coordorigin="783,10710" coordsize="10774,0" path="m783,10710l11557,10710e" filled="f" stroked="t" strokeweight=".712246pt" strokecolor="#4B4B4B">
                <v:path arrowok="t"/>
              </v:shape>
            </v:group>
            <v:group style="position:absolute;left:1159;top:11082;width:2;height:4544" coordorigin="1159,11082" coordsize="2,4544">
              <v:shape style="position:absolute;left:1159;top:11082;width:2;height:4544" coordorigin="1159,11082" coordsize="0,4544" path="m1159,15626l1159,11082e" filled="f" stroked="t" strokeweight=".712246pt" strokecolor="#4B4B4B">
                <v:path arrowok="t"/>
              </v:shape>
            </v:group>
            <v:group style="position:absolute;left:1736;top:10915;width:2;height:4706" coordorigin="1736,10915" coordsize="2,4706">
              <v:shape style="position:absolute;left:1736;top:10915;width:2;height:4706" coordorigin="1736,10915" coordsize="0,4706" path="m1736,15621l1736,10915e" filled="f" stroked="t" strokeweight=".712246pt" strokecolor="#3F3F3F">
                <v:path arrowok="t"/>
              </v:shape>
            </v:group>
            <v:group style="position:absolute;left:342;top:11156;width:11215;height:2" coordorigin="342,11156" coordsize="11215,2">
              <v:shape style="position:absolute;left:342;top:11156;width:11215;height:2" coordorigin="342,11156" coordsize="11215,0" path="m342,11156l11557,11156e" filled="f" stroked="t" strokeweight=".712246pt" strokecolor="#4B4B4B">
                <v:path arrowok="t"/>
              </v:shape>
            </v:group>
            <v:group style="position:absolute;left:351;top:13242;width:2051;height:2" coordorigin="351,13242" coordsize="2051,2">
              <v:shape style="position:absolute;left:351;top:13242;width:2051;height:2" coordorigin="351,13242" coordsize="2051,0" path="m351,13242l2403,13242e" filled="f" stroked="t" strokeweight=".949661pt" strokecolor="#545454">
                <v:path arrowok="t"/>
              </v:shape>
            </v:group>
            <v:group style="position:absolute;left:356;top:15609;width:11220;height:2" coordorigin="356,15609" coordsize="11220,2">
              <v:shape style="position:absolute;left:356;top:15609;width:11220;height:2" coordorigin="356,15609" coordsize="11220,0" path="m356,15609l11576,15609e" filled="f" stroked="t" strokeweight=".712246pt" strokecolor="#5B5B5B">
                <v:path arrowok="t"/>
              </v:shape>
            </v:group>
            <v:group style="position:absolute;left:7395;top:10920;width:2;height:4696" coordorigin="7395,10920" coordsize="2,4696">
              <v:shape style="position:absolute;left:7395;top:10920;width:2;height:4696" coordorigin="7395,10920" coordsize="0,4696" path="m7395,15617l7395,10920e" filled="f" stroked="t" strokeweight=".712246pt" strokecolor="#4B4B4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634" w:lineRule="exact"/>
        <w:ind w:left="3826" w:right="5049"/>
        <w:jc w:val="center"/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pict>
          <v:shape style="position:absolute;margin-left:24pt;margin-top:-25.38378pt;width:11.52pt;height:30.719999pt;mso-position-horizontal-relative:page;mso-position-vertical-relative:paragraph;z-index:-14898" type="#_x0000_t75">
            <v:imagedata r:id="rId35" o:title=""/>
          </v:shape>
        </w:pict>
      </w:r>
      <w:r>
        <w:rPr/>
        <w:pict>
          <v:shape style="position:absolute;margin-left:408pt;margin-top:-10.983781pt;width:165.119995pt;height:119.040001pt;mso-position-horizontal-relative:page;mso-position-vertical-relative:paragraph;z-index:-14897" type="#_x0000_t75">
            <v:imagedata r:id="rId3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226379pt;margin-top:28.489136pt;width:10.546901pt;height:9.5pt;mso-position-horizontal-relative:page;mso-position-vertical-relative:paragraph;z-index:-1489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Erı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1"/>
          <w:szCs w:val="61"/>
          <w:color w:val="B3B6CA"/>
          <w:spacing w:val="1"/>
          <w:w w:val="63"/>
          <w:position w:val="-4"/>
        </w:rPr>
        <w:t>'</w:t>
      </w:r>
      <w:r>
        <w:rPr>
          <w:rFonts w:ascii="Times New Roman" w:hAnsi="Times New Roman" w:cs="Times New Roman" w:eastAsia="Times New Roman"/>
          <w:sz w:val="61"/>
          <w:szCs w:val="61"/>
          <w:color w:val="5D5E60"/>
          <w:spacing w:val="0"/>
          <w:w w:val="53"/>
          <w:position w:val="-4"/>
        </w:rPr>
        <w:t>Nr}</w:t>
      </w:r>
      <w:r>
        <w:rPr>
          <w:rFonts w:ascii="Times New Roman" w:hAnsi="Times New Roman" w:cs="Times New Roman" w:eastAsia="Times New Roman"/>
          <w:sz w:val="61"/>
          <w:szCs w:val="61"/>
          <w:color w:val="5D5E60"/>
          <w:spacing w:val="-34"/>
          <w:w w:val="54"/>
          <w:position w:val="-4"/>
        </w:rPr>
        <w:t>'</w:t>
      </w:r>
      <w:r>
        <w:rPr>
          <w:rFonts w:ascii="Times New Roman" w:hAnsi="Times New Roman" w:cs="Times New Roman" w:eastAsia="Times New Roman"/>
          <w:sz w:val="61"/>
          <w:szCs w:val="61"/>
          <w:color w:val="313131"/>
          <w:spacing w:val="0"/>
          <w:w w:val="29"/>
          <w:position w:val="-4"/>
        </w:rPr>
        <w:t>ehme</w:t>
      </w:r>
      <w:r>
        <w:rPr>
          <w:rFonts w:ascii="Times New Roman" w:hAnsi="Times New Roman" w:cs="Times New Roman" w:eastAsia="Times New Roman"/>
          <w:sz w:val="61"/>
          <w:szCs w:val="61"/>
          <w:color w:val="313131"/>
          <w:spacing w:val="31"/>
          <w:w w:val="29"/>
          <w:position w:val="-4"/>
        </w:rPr>
        <w:t>t</w:t>
      </w:r>
      <w:r>
        <w:rPr>
          <w:rFonts w:ascii="Times New Roman" w:hAnsi="Times New Roman" w:cs="Times New Roman" w:eastAsia="Times New Roman"/>
          <w:sz w:val="61"/>
          <w:szCs w:val="61"/>
          <w:color w:val="3D4475"/>
          <w:spacing w:val="0"/>
          <w:w w:val="79"/>
          <w:position w:val="-4"/>
        </w:rPr>
        <w:t>rf!:::!</w:t>
      </w:r>
      <w:r>
        <w:rPr>
          <w:rFonts w:ascii="Times New Roman" w:hAnsi="Times New Roman" w:cs="Times New Roman" w:eastAsia="Times New Roman"/>
          <w:sz w:val="61"/>
          <w:szCs w:val="61"/>
          <w:color w:val="3D4475"/>
          <w:spacing w:val="-91"/>
          <w:w w:val="79"/>
          <w:position w:val="-4"/>
        </w:rPr>
        <w:t>;</w:t>
      </w:r>
      <w:r>
        <w:rPr>
          <w:rFonts w:ascii="Times New Roman" w:hAnsi="Times New Roman" w:cs="Times New Roman" w:eastAsia="Times New Roman"/>
          <w:sz w:val="61"/>
          <w:szCs w:val="61"/>
          <w:color w:val="313131"/>
          <w:spacing w:val="0"/>
          <w:w w:val="27"/>
          <w:position w:val="-4"/>
        </w:rPr>
        <w:t>R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2966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3B6CA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3B6CA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6C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3B6C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1"/>
          <w:position w:val="-1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2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452" w:right="6841"/>
        <w:jc w:val="center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5D5E60"/>
          <w:spacing w:val="0"/>
          <w:w w:val="100"/>
          <w:position w:val="1"/>
        </w:rPr>
        <w:t>2</w:t>
      </w:r>
      <w:r>
        <w:rPr>
          <w:rFonts w:ascii="Arial" w:hAnsi="Arial" w:cs="Arial" w:eastAsia="Arial"/>
          <w:sz w:val="17"/>
          <w:szCs w:val="17"/>
          <w:color w:val="5D5E60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D5E60"/>
          <w:spacing w:val="0"/>
          <w:w w:val="100"/>
          <w:position w:val="1"/>
        </w:rPr>
        <w:t>Po</w:t>
      </w:r>
      <w:r>
        <w:rPr>
          <w:rFonts w:ascii="Arial" w:hAnsi="Arial" w:cs="Arial" w:eastAsia="Arial"/>
          <w:sz w:val="17"/>
          <w:szCs w:val="17"/>
          <w:color w:val="5D5E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5D5E60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13131"/>
          <w:spacing w:val="9"/>
          <w:w w:val="89"/>
          <w:position w:val="1"/>
        </w:rPr>
        <w:t>G</w:t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89"/>
          <w:position w:val="1"/>
        </w:rPr>
        <w:t>rup</w:t>
      </w:r>
      <w:r>
        <w:rPr>
          <w:rFonts w:ascii="Arial" w:hAnsi="Arial" w:cs="Arial" w:eastAsia="Arial"/>
          <w:sz w:val="17"/>
          <w:szCs w:val="17"/>
          <w:color w:val="858585"/>
          <w:spacing w:val="3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89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673" w:lineRule="exact"/>
        <w:ind w:left="2610"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5D5E60"/>
          <w:w w:val="43"/>
          <w:position w:val="-7"/>
        </w:rPr>
        <w:t>Alıd_ı;</w:t>
      </w:r>
      <w:r>
        <w:rPr>
          <w:rFonts w:ascii="Times New Roman" w:hAnsi="Times New Roman" w:cs="Times New Roman" w:eastAsia="Times New Roman"/>
          <w:sz w:val="43"/>
          <w:szCs w:val="43"/>
          <w:color w:val="5D5E60"/>
          <w:spacing w:val="-12"/>
          <w:w w:val="43"/>
          <w:position w:val="-7"/>
        </w:rPr>
        <w:t>:</w:t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-12"/>
          <w:w w:val="102"/>
          <w:position w:val="-7"/>
        </w:rPr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0"/>
          <w:w w:val="102"/>
          <w:emboss/>
          <w:position w:val="-7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0"/>
          <w:w w:val="102"/>
          <w:emboss/>
          <w:position w:val="-7"/>
        </w:rPr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0"/>
          <w:w w:val="102"/>
          <w:position w:val="-7"/>
        </w:rPr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0"/>
          <w:w w:val="101"/>
          <w:position w:val="-7"/>
        </w:rPr>
        <w:t>J/Itf</w:t>
      </w:r>
      <w:r>
        <w:rPr>
          <w:rFonts w:ascii="Times New Roman" w:hAnsi="Times New Roman" w:cs="Times New Roman" w:eastAsia="Times New Roman"/>
          <w:sz w:val="43"/>
          <w:szCs w:val="43"/>
          <w:color w:val="3D4475"/>
          <w:spacing w:val="-15"/>
          <w:w w:val="102"/>
          <w:position w:val="-7"/>
        </w:rPr>
        <w:t>r</w:t>
      </w:r>
      <w:r>
        <w:rPr>
          <w:rFonts w:ascii="Times New Roman" w:hAnsi="Times New Roman" w:cs="Times New Roman" w:eastAsia="Times New Roman"/>
          <w:sz w:val="43"/>
          <w:szCs w:val="43"/>
          <w:color w:val="5D5E60"/>
          <w:spacing w:val="27"/>
          <w:w w:val="82"/>
          <w:position w:val="-7"/>
        </w:rPr>
        <w:t>o</w:t>
      </w:r>
      <w:r>
        <w:rPr>
          <w:rFonts w:ascii="Times New Roman" w:hAnsi="Times New Roman" w:cs="Times New Roman" w:eastAsia="Times New Roman"/>
          <w:sz w:val="43"/>
          <w:szCs w:val="43"/>
          <w:color w:val="B3B6CA"/>
          <w:spacing w:val="-6"/>
          <w:w w:val="82"/>
          <w:position w:val="-7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D5E60"/>
          <w:spacing w:val="0"/>
          <w:w w:val="70"/>
          <w:position w:val="-7"/>
        </w:rPr>
        <w:t>çu</w:t>
      </w:r>
      <w:r>
        <w:rPr>
          <w:rFonts w:ascii="Times New Roman" w:hAnsi="Times New Roman" w:cs="Times New Roman" w:eastAsia="Times New Roman"/>
          <w:sz w:val="43"/>
          <w:szCs w:val="43"/>
          <w:color w:val="5D5E60"/>
          <w:spacing w:val="-46"/>
          <w:w w:val="100"/>
          <w:position w:val="-7"/>
        </w:rPr>
        <w:t> </w:t>
      </w:r>
      <w:r>
        <w:rPr>
          <w:rFonts w:ascii="Arial" w:hAnsi="Arial" w:cs="Arial" w:eastAsia="Arial"/>
          <w:sz w:val="32"/>
          <w:szCs w:val="32"/>
          <w:color w:val="2A3487"/>
          <w:spacing w:val="-12"/>
          <w:w w:val="100"/>
          <w:i/>
          <w:position w:val="-7"/>
        </w:rPr>
        <w:t>J</w:t>
      </w:r>
      <w:r>
        <w:rPr>
          <w:rFonts w:ascii="Arial" w:hAnsi="Arial" w:cs="Arial" w:eastAsia="Arial"/>
          <w:sz w:val="32"/>
          <w:szCs w:val="32"/>
          <w:color w:val="4F567E"/>
          <w:spacing w:val="0"/>
          <w:w w:val="160"/>
          <w:i/>
          <w:position w:val="-7"/>
        </w:rPr>
        <w:t>"</w:t>
      </w:r>
      <w:r>
        <w:rPr>
          <w:rFonts w:ascii="Arial" w:hAnsi="Arial" w:cs="Arial" w:eastAsia="Arial"/>
          <w:sz w:val="32"/>
          <w:szCs w:val="32"/>
          <w:color w:val="4F567E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32"/>
          <w:szCs w:val="32"/>
          <w:color w:val="4F567E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65"/>
          <w:szCs w:val="65"/>
          <w:color w:val="3D4475"/>
          <w:spacing w:val="0"/>
          <w:w w:val="184"/>
          <w:i/>
          <w:position w:val="-7"/>
        </w:rPr>
        <w:t>L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610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24"/>
          <w:szCs w:val="24"/>
          <w:color w:val="5D5E60"/>
          <w:spacing w:val="0"/>
          <w:w w:val="70"/>
          <w:b/>
          <w:bCs/>
          <w:position w:val="1"/>
        </w:rPr>
        <w:t>ltt</w:t>
      </w:r>
      <w:r>
        <w:rPr>
          <w:rFonts w:ascii="Arial" w:hAnsi="Arial" w:cs="Arial" w:eastAsia="Arial"/>
          <w:sz w:val="24"/>
          <w:szCs w:val="24"/>
          <w:color w:val="5D5E60"/>
          <w:spacing w:val="-20"/>
          <w:w w:val="70"/>
          <w:b/>
          <w:bCs/>
          <w:position w:val="1"/>
        </w:rPr>
        <w:t>a</w:t>
      </w:r>
      <w:r>
        <w:rPr>
          <w:rFonts w:ascii="Arial" w:hAnsi="Arial" w:cs="Arial" w:eastAsia="Arial"/>
          <w:sz w:val="24"/>
          <w:szCs w:val="24"/>
          <w:color w:val="707072"/>
          <w:spacing w:val="0"/>
          <w:w w:val="70"/>
          <w:b/>
          <w:bCs/>
          <w:position w:val="1"/>
        </w:rPr>
        <w:t>..</w:t>
      </w:r>
      <w:r>
        <w:rPr>
          <w:rFonts w:ascii="Arial" w:hAnsi="Arial" w:cs="Arial" w:eastAsia="Arial"/>
          <w:sz w:val="24"/>
          <w:szCs w:val="24"/>
          <w:color w:val="707072"/>
          <w:spacing w:val="-43"/>
          <w:w w:val="70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70707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70707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36"/>
          <w:szCs w:val="36"/>
          <w:color w:val="2A3487"/>
          <w:spacing w:val="0"/>
          <w:w w:val="169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2A3487"/>
          <w:spacing w:val="-20"/>
          <w:w w:val="169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5D5E60"/>
          <w:spacing w:val="0"/>
          <w:w w:val="56"/>
          <w:b/>
          <w:bCs/>
          <w:position w:val="1"/>
        </w:rPr>
        <w:t>eA</w:t>
      </w:r>
      <w:r>
        <w:rPr>
          <w:rFonts w:ascii="Times New Roman" w:hAnsi="Times New Roman" w:cs="Times New Roman" w:eastAsia="Times New Roman"/>
          <w:sz w:val="36"/>
          <w:szCs w:val="36"/>
          <w:color w:val="5D5E60"/>
          <w:spacing w:val="0"/>
          <w:w w:val="57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2" w:after="0" w:line="198" w:lineRule="auto"/>
        <w:ind w:left="4932" w:right="5678" w:firstLine="-1667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A3487"/>
          <w:spacing w:val="0"/>
          <w:w w:val="100"/>
          <w:i/>
        </w:rPr>
        <w:t>Iri"'</w:t>
      </w:r>
      <w:r>
        <w:rPr>
          <w:rFonts w:ascii="Arial" w:hAnsi="Arial" w:cs="Arial" w:eastAsia="Arial"/>
          <w:sz w:val="26"/>
          <w:szCs w:val="26"/>
          <w:color w:val="2A3487"/>
          <w:spacing w:val="-1"/>
          <w:w w:val="100"/>
          <w:i/>
        </w:rPr>
        <w:t> </w:t>
      </w:r>
      <w:r>
        <w:rPr>
          <w:rFonts w:ascii="Arial" w:hAnsi="Arial" w:cs="Arial" w:eastAsia="Arial"/>
          <w:sz w:val="26"/>
          <w:szCs w:val="26"/>
          <w:color w:val="2A3487"/>
          <w:spacing w:val="0"/>
          <w:w w:val="100"/>
          <w:i/>
        </w:rPr>
        <w:tab/>
      </w:r>
      <w:r>
        <w:rPr>
          <w:rFonts w:ascii="Arial" w:hAnsi="Arial" w:cs="Arial" w:eastAsia="Arial"/>
          <w:sz w:val="26"/>
          <w:szCs w:val="26"/>
          <w:color w:val="2A348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ŞAHİN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40" w:bottom="280" w:left="280" w:right="22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7" w:lineRule="exact"/>
        <w:ind w:left="807" w:right="21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6"/>
          <w:w w:val="124"/>
          <w:position w:val="-1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4"/>
          <w:position w:val="-1"/>
        </w:rPr>
        <w:t>ZMIA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544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</w:rPr>
        <w:t>BÜVÜKSEHIR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36" w:lineRule="exact"/>
        <w:ind w:left="591" w:right="-2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7" w:after="0" w:line="204" w:lineRule="exact"/>
        <w:ind w:left="-17" w:right="522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BELEDIYE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3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03.830566pt;margin-top:6.526726pt;width:31.164776pt;height:.1pt;mso-position-horizontal-relative:page;mso-position-vertical-relative:paragraph;z-index:-14891" coordorigin="10077,131" coordsize="623,2">
            <v:shape style="position:absolute;left:10077;top:131;width:623;height:2" coordorigin="10077,131" coordsize="623,0" path="m10077,131l10700,131e" filled="f" stroked="t" strokeweight="2.597065pt" strokecolor="#70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588" w:right="59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585" w:space="1785"/>
            <w:col w:w="8050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7" w:right="-20"/>
        <w:jc w:val="left"/>
        <w:tabs>
          <w:tab w:pos="1320" w:val="left"/>
          <w:tab w:pos="3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9"/>
        </w:rPr>
        <w:t>QI!!Y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03/05/2017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58" w:lineRule="auto"/>
        <w:ind w:left="162" w:right="-54" w:firstLine="-45"/>
        <w:jc w:val="left"/>
        <w:tabs>
          <w:tab w:pos="1320" w:val="left"/>
          <w:tab w:pos="3120" w:val="left"/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03/05/2017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2702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ildirilc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206/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21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20611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0"/>
        </w:rPr>
        <w:t>D</w:t>
      </w:r>
      <w:r>
        <w:rPr>
          <w:rFonts w:ascii="Arial" w:hAnsi="Arial" w:cs="Arial" w:eastAsia="Arial"/>
          <w:sz w:val="19"/>
          <w:szCs w:val="19"/>
          <w:color w:val="363636"/>
          <w:spacing w:val="7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23:20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-10"/>
          <w:w w:val="6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4817" w:space="687"/>
            <w:col w:w="5916"/>
          </w:cols>
        </w:sectPr>
      </w:pPr>
      <w:rPr/>
    </w:p>
    <w:p>
      <w:pPr>
        <w:spacing w:before="0" w:after="0" w:line="228" w:lineRule="exact"/>
        <w:ind w:left="117" w:right="-74"/>
        <w:jc w:val="left"/>
        <w:tabs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</w:rPr>
        <w:t>Ynn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7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Van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33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1"/>
        </w:rPr>
        <w:t>Y&amp;pını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2237" w:space="1383"/>
            <w:col w:w="7800"/>
          </w:cols>
        </w:sectPr>
      </w:pPr>
      <w:rPr/>
    </w:p>
    <w:p>
      <w:pPr>
        <w:spacing w:before="0" w:after="0" w:line="14" w:lineRule="exact"/>
        <w:ind w:right="-20"/>
        <w:jc w:val="right"/>
        <w:tabs>
          <w:tab w:pos="460" w:val="left"/>
          <w:tab w:pos="104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90"/>
          <w:position w:val="-38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0"/>
          <w:position w:val="-38"/>
        </w:rPr>
      </w:r>
      <w:r>
        <w:rPr>
          <w:rFonts w:ascii="Arial" w:hAnsi="Arial" w:cs="Arial" w:eastAsia="Arial"/>
          <w:sz w:val="48"/>
          <w:szCs w:val="48"/>
          <w:color w:val="363636"/>
          <w:w w:val="44"/>
          <w:position w:val="-38"/>
        </w:rPr>
        <w:t>ı</w:t>
      </w:r>
      <w:r>
        <w:rPr>
          <w:rFonts w:ascii="Arial" w:hAnsi="Arial" w:cs="Arial" w:eastAsia="Arial"/>
          <w:sz w:val="48"/>
          <w:szCs w:val="48"/>
          <w:color w:val="363636"/>
          <w:w w:val="100"/>
          <w:position w:val="-38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44"/>
          <w:position w:val="-38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88" w:lineRule="atLeas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B3B5B3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B3B5B3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B3B5B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7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5088" w:space="1049"/>
            <w:col w:w="5283"/>
          </w:cols>
        </w:sectPr>
      </w:pPr>
      <w:rPr/>
    </w:p>
    <w:p>
      <w:pPr>
        <w:spacing w:before="84" w:after="0" w:line="240" w:lineRule="auto"/>
        <w:ind w:left="1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Yanıı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atLeast"/>
        <w:ind w:left="14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Betonarnıe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283"/>
        </w:rPr>
        <w:t>!]t_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3374" w:right="5785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3B5B3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427" w:lineRule="exact"/>
        <w:ind w:right="-20"/>
        <w:jc w:val="left"/>
        <w:tabs>
          <w:tab w:pos="3560" w:val="left"/>
          <w:tab w:pos="89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6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6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  <w:t>DİLMAÇLI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B3B5B3"/>
          <w:spacing w:val="8"/>
          <w:w w:val="33"/>
          <w:position w:val="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6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6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6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7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6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  <w:t>DiLMAÇLI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B3B5B3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68"/>
        </w:rPr>
        <w:t>v-.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6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050" w:space="1078"/>
            <w:col w:w="9292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7" w:right="-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10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v-.raç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23:21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240" w:lineRule="auto"/>
        <w:ind w:left="25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5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5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14" w:lineRule="exact"/>
        <w:ind w:right="-54" w:firstLine="2550"/>
        <w:jc w:val="left"/>
        <w:tabs>
          <w:tab w:pos="254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9"/>
          <w:w w:val="8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mniy_et-Jandarma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23:24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3" w:equalWidth="0">
            <w:col w:w="573" w:space="1555"/>
            <w:col w:w="4801" w:space="629"/>
            <w:col w:w="3862"/>
          </w:cols>
        </w:sectPr>
      </w:pPr>
      <w:rPr/>
    </w:p>
    <w:p>
      <w:pPr>
        <w:spacing w:before="32" w:after="0" w:line="204" w:lineRule="exact"/>
        <w:ind w:left="2128" w:right="2657" w:firstLine="-2021"/>
        <w:jc w:val="left"/>
        <w:tabs>
          <w:tab w:pos="2180" w:val="left"/>
          <w:tab w:pos="464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51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5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4"/>
          <w:w w:val="14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'''1mcı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6"/>
          <w:w w:val="1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10" w:lineRule="exact"/>
        <w:ind w:left="2128" w:right="725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lr.ki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Aıııiriniıı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4" w:after="0" w:line="226" w:lineRule="exact"/>
        <w:ind w:left="10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varııdığında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birinci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katı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salo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göıüldü.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954" w:space="174"/>
            <w:col w:w="9292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5" w:lineRule="exact"/>
        <w:ind w:left="1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8"/>
        </w:rPr>
        <w:t>öndurme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-8"/>
        </w:rPr>
        <w:t>Türil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4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7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Söndttrmede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24" w:lineRule="exact"/>
        <w:ind w:right="-7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8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6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-8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8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35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71"/>
          <w:position w:val="-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72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7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9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8"/>
          <w:w w:val="89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89"/>
          <w:position w:val="-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9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8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8"/>
        </w:rPr>
        <w:t>K:0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8"/>
        </w:rPr>
        <w:t>2</w:t>
      </w:r>
      <w:r>
        <w:rPr>
          <w:rFonts w:ascii="Arial" w:hAnsi="Arial" w:cs="Arial" w:eastAsia="Arial"/>
          <w:sz w:val="17"/>
          <w:szCs w:val="17"/>
          <w:color w:val="4B4B4B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-8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4" w:equalWidth="0">
            <w:col w:w="1301" w:space="1550"/>
            <w:col w:w="1111" w:space="716"/>
            <w:col w:w="2698" w:space="754"/>
            <w:col w:w="3290"/>
          </w:cols>
        </w:sectPr>
      </w:pPr>
      <w:rPr/>
    </w:p>
    <w:p>
      <w:pPr>
        <w:spacing w:before="0" w:after="0" w:line="338" w:lineRule="exact"/>
        <w:ind w:left="5523" w:right="-20"/>
        <w:jc w:val="left"/>
        <w:tabs>
          <w:tab w:pos="6560" w:val="left"/>
          <w:tab w:pos="8120" w:val="left"/>
          <w:tab w:pos="96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20"/>
          <w:w w:val="65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62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646767"/>
          <w:spacing w:val="0"/>
          <w:w w:val="67"/>
        </w:rPr>
        <w:t>ı</w:t>
      </w:r>
      <w:r>
        <w:rPr>
          <w:rFonts w:ascii="Arial" w:hAnsi="Arial" w:cs="Arial" w:eastAsia="Arial"/>
          <w:sz w:val="34"/>
          <w:szCs w:val="34"/>
          <w:color w:val="646767"/>
          <w:spacing w:val="-53"/>
          <w:w w:val="67"/>
        </w:rPr>
        <w:t> </w:t>
      </w:r>
      <w:r>
        <w:rPr>
          <w:rFonts w:ascii="Arial" w:hAnsi="Arial" w:cs="Arial" w:eastAsia="Arial"/>
          <w:sz w:val="34"/>
          <w:szCs w:val="34"/>
          <w:color w:val="646767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646767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646767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240" w:right="1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odalardaki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dağramaları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panjurla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salonunda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2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14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öndurıne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.oltu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takımı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televizyon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televizyo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ünitesi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vitrin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lık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9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51"/>
        </w:rPr>
        <w:t>li</w:t>
      </w:r>
      <w:r>
        <w:rPr>
          <w:rFonts w:ascii="Arial" w:hAnsi="Arial" w:cs="Arial" w:eastAsia="Arial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masası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masası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deri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10"/>
        </w:rPr>
        <w:t>ı;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" w:after="0" w:line="243" w:lineRule="auto"/>
        <w:ind w:left="2147" w:right="122" w:firstLine="-2021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dondurucu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klima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tablet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dolapları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mikr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dalga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fırın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eşyası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döşemesi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antre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dige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147" w:right="-20"/>
        <w:jc w:val="left"/>
        <w:tabs>
          <w:tab w:pos="51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15000TL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Eşyada:2SOOOTL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Toplaında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40000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2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3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1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araftaki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salonda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neticesinde;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salondaki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duvara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asılı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3" w:lineRule="auto"/>
        <w:ind w:left="2147" w:right="64" w:firstLine="9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.tiınanı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aşınma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deformasyo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evre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klimanı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aksamını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eritere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etrafıntaki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sonuel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vanlıruşttr.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26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</w:rPr>
        <w:t>Sigortnlı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_!Bedel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6" w:lineRule="exact"/>
        <w:ind w:left="126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/'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26" w:after="0" w:line="210" w:lineRule="exact"/>
        <w:ind w:left="159" w:right="-54" w:firstLine="-3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8"/>
          <w:w w:val="7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9"/>
        </w:rPr>
        <w:t>ırı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7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Yerini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reslim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631" w:space="525"/>
            <w:col w:w="9264"/>
          </w:cols>
        </w:sectPr>
      </w:pPr>
      <w:rPr/>
    </w:p>
    <w:p>
      <w:pPr>
        <w:spacing w:before="32" w:after="0" w:line="240" w:lineRule="auto"/>
        <w:ind w:left="126" w:right="-76"/>
        <w:jc w:val="left"/>
        <w:tabs>
          <w:tab w:pos="2140" w:val="left"/>
          <w:tab w:pos="6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kihiıı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4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DönUşll</w:t>
      </w:r>
      <w:r>
        <w:rPr>
          <w:rFonts w:ascii="Arial" w:hAnsi="Arial" w:cs="Arial" w:eastAsia="Arial"/>
          <w:sz w:val="15"/>
          <w:szCs w:val="15"/>
          <w:color w:val="363636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rl'arih</w:t>
      </w:r>
      <w:r>
        <w:rPr>
          <w:rFonts w:ascii="Arial" w:hAnsi="Arial" w:cs="Arial" w:eastAsia="Arial"/>
          <w:sz w:val="18"/>
          <w:szCs w:val="18"/>
          <w:color w:val="4B4B4B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46767"/>
          <w:spacing w:val="0"/>
          <w:w w:val="156"/>
        </w:rPr>
        <w:t>:</w:t>
      </w:r>
      <w:r>
        <w:rPr>
          <w:rFonts w:ascii="Arial" w:hAnsi="Arial" w:cs="Arial" w:eastAsia="Arial"/>
          <w:sz w:val="18"/>
          <w:szCs w:val="18"/>
          <w:color w:val="64676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04/05/2017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6"/>
          <w:position w:val="1"/>
        </w:rPr>
        <w:t>ISaali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7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  <w:position w:val="1"/>
        </w:rPr>
        <w:t>00: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11" w:right="-20"/>
        <w:jc w:val="left"/>
        <w:tabs>
          <w:tab w:pos="1020" w:val="left"/>
          <w:tab w:pos="1520" w:val="left"/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9"/>
          <w:position w:val="1"/>
        </w:rPr>
        <w:t>ÖIO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IJI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4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EKİP:Evka-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8" w:lineRule="exact"/>
        <w:ind w:left="2279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-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140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27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pict>
          <v:shape style="position:absolute;margin-left:429.119995pt;margin-top:12.553941pt;width:137.279999pt;height:104.639999pt;mso-position-horizontal-relative:page;mso-position-vertical-relative:paragraph;z-index:-14893" type="#_x0000_t75">
            <v:imagedata r:id="rId3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735825pt;margin-top:22.777308pt;width:67.173123pt;height:72.0pt;mso-position-horizontal-relative:page;mso-position-vertical-relative:paragraph;z-index:-1489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83F69"/>
                      <w:spacing w:val="0"/>
                      <w:w w:val="112"/>
                      <w:i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8"/>
          <w:szCs w:val="38"/>
          <w:color w:val="464B8C"/>
          <w:spacing w:val="0"/>
          <w:w w:val="100"/>
          <w:i/>
        </w:rPr>
        <w:t>L</w:t>
      </w:r>
      <w:r>
        <w:rPr>
          <w:rFonts w:ascii="Arial" w:hAnsi="Arial" w:cs="Arial" w:eastAsia="Arial"/>
          <w:sz w:val="38"/>
          <w:szCs w:val="38"/>
          <w:color w:val="464B8C"/>
          <w:spacing w:val="0"/>
          <w:w w:val="100"/>
          <w:i/>
        </w:rPr>
        <w:tab/>
      </w:r>
      <w:r>
        <w:rPr>
          <w:rFonts w:ascii="Arial" w:hAnsi="Arial" w:cs="Arial" w:eastAsia="Arial"/>
          <w:sz w:val="38"/>
          <w:szCs w:val="38"/>
          <w:color w:val="464B8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81"/>
          <w:szCs w:val="81"/>
          <w:color w:val="383F69"/>
          <w:spacing w:val="0"/>
          <w:w w:val="130"/>
          <w:i/>
        </w:rPr>
        <w:t>M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8" w:lineRule="atLeast"/>
        <w:ind w:left="2312" w:right="317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30"/>
          <w:szCs w:val="30"/>
          <w:color w:val="363636"/>
          <w:w w:val="144"/>
          <w:i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-6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8"/>
        </w:rPr>
        <w:t>Po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7"/>
        </w:rPr>
        <w:t>"W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62"/>
          <w:w w:val="78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0"/>
          <w:w w:val="7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-34"/>
          <w:w w:val="73"/>
        </w:rPr>
        <w:t>q</w:t>
      </w:r>
      <w:r>
        <w:rPr>
          <w:rFonts w:ascii="Times New Roman" w:hAnsi="Times New Roman" w:cs="Times New Roman" w:eastAsia="Times New Roman"/>
          <w:sz w:val="21"/>
          <w:szCs w:val="21"/>
          <w:color w:val="464B8C"/>
          <w:spacing w:val="-1"/>
          <w:w w:val="7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-85"/>
          <w:w w:val="72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464B8C"/>
          <w:spacing w:val="0"/>
          <w:w w:val="7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64B8C"/>
          <w:spacing w:val="12"/>
          <w:w w:val="7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2"/>
          <w:w w:val="4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-73"/>
          <w:w w:val="72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64B8C"/>
          <w:spacing w:val="-51"/>
          <w:w w:val="149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0"/>
          <w:w w:val="7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-4"/>
          <w:w w:val="7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0"/>
          <w:w w:val="98"/>
        </w:rPr>
        <w:t>t"</w:t>
      </w:r>
      <w:r>
        <w:rPr>
          <w:rFonts w:ascii="Times New Roman" w:hAnsi="Times New Roman" w:cs="Times New Roman" w:eastAsia="Times New Roman"/>
          <w:sz w:val="21"/>
          <w:szCs w:val="21"/>
          <w:color w:val="383F69"/>
          <w:spacing w:val="-7"/>
          <w:w w:val="99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13"/>
        </w:rPr>
        <w:t>''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21" w:right="16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4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exact"/>
        <w:ind w:left="271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44"/>
          <w:position w:val="-4"/>
        </w:rPr>
        <w:t>O</w:t>
      </w:r>
      <w:r>
        <w:rPr>
          <w:rFonts w:ascii="Arial" w:hAnsi="Arial" w:cs="Arial" w:eastAsia="Arial"/>
          <w:sz w:val="26"/>
          <w:szCs w:val="26"/>
          <w:color w:val="363636"/>
          <w:spacing w:val="29"/>
          <w:w w:val="44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7"/>
          <w:position w:val="-4"/>
        </w:rPr>
        <w:t>9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7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16"/>
          <w:w w:val="57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7"/>
          <w:position w:val="-4"/>
        </w:rPr>
        <w:t>Mayı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7"/>
          <w:position w:val="-4"/>
        </w:rPr>
        <w:t>s</w:t>
      </w:r>
      <w:r>
        <w:rPr>
          <w:rFonts w:ascii="Arial" w:hAnsi="Arial" w:cs="Arial" w:eastAsia="Arial"/>
          <w:sz w:val="26"/>
          <w:szCs w:val="26"/>
          <w:color w:val="363636"/>
          <w:spacing w:val="7"/>
          <w:w w:val="57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2"/>
          <w:position w:val="-4"/>
        </w:rPr>
        <w:t>7017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65" w:right="1726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38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2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4B4B4B"/>
          <w:spacing w:val="-1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  <w:position w:val="1"/>
        </w:rPr>
        <w:t>2Ö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78"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8"/>
          <w:i/>
          <w:position w:val="1"/>
        </w:rPr>
        <w:t>'1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6954" w:space="1349"/>
            <w:col w:w="3117"/>
          </w:cols>
        </w:sectPr>
      </w:pPr>
      <w:rPr/>
    </w:p>
    <w:p>
      <w:pPr>
        <w:spacing w:before="0" w:after="0" w:line="226" w:lineRule="atLeast"/>
        <w:ind w:right="-20"/>
        <w:jc w:val="righ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4B4B4B"/>
          <w:w w:val="66"/>
        </w:rPr>
        <w:t>_lf</w:t>
      </w:r>
      <w:r>
        <w:rPr>
          <w:rFonts w:ascii="Arial" w:hAnsi="Arial" w:cs="Arial" w:eastAsia="Arial"/>
          <w:sz w:val="47"/>
          <w:szCs w:val="47"/>
          <w:color w:val="4B4B4B"/>
          <w:spacing w:val="-37"/>
          <w:w w:val="67"/>
        </w:rPr>
        <w:t>1</w:t>
      </w:r>
      <w:r>
        <w:rPr>
          <w:rFonts w:ascii="Arial" w:hAnsi="Arial" w:cs="Arial" w:eastAsia="Arial"/>
          <w:sz w:val="47"/>
          <w:szCs w:val="47"/>
          <w:color w:val="4B4B4B"/>
          <w:spacing w:val="0"/>
          <w:w w:val="66"/>
        </w:rPr>
        <w:t>l.</w:t>
      </w:r>
      <w:r>
        <w:rPr>
          <w:rFonts w:ascii="Arial" w:hAnsi="Arial" w:cs="Arial" w:eastAsia="Arial"/>
          <w:sz w:val="47"/>
          <w:szCs w:val="47"/>
          <w:color w:val="B3B5B3"/>
          <w:spacing w:val="0"/>
          <w:w w:val="19"/>
        </w:rPr>
        <w:t>.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</w:rPr>
      </w:r>
    </w:p>
    <w:p>
      <w:pPr>
        <w:spacing w:before="0" w:after="0" w:line="536" w:lineRule="atLeas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525B8A"/>
          <w:spacing w:val="0"/>
          <w:w w:val="51"/>
        </w:rPr>
        <w:t>D</w:t>
      </w:r>
      <w:r>
        <w:rPr>
          <w:rFonts w:ascii="Arial" w:hAnsi="Arial" w:cs="Arial" w:eastAsia="Arial"/>
          <w:sz w:val="31"/>
          <w:szCs w:val="31"/>
          <w:color w:val="525B8A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525B8A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MehmetALTıNAY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213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226"/>
        </w:rPr>
        <w:t>mir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3187" w:space="357"/>
            <w:col w:w="7876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8.061405pt;margin-top:35.816353pt;width:559.785493pt;height:778.611957pt;mso-position-horizontal-relative:page;mso-position-vertical-relative:page;z-index:-14892" coordorigin="361,716" coordsize="11196,15572">
            <v:group style="position:absolute;left:368;top:733;width:11139;height:2" coordorigin="368,733" coordsize="11139,2">
              <v:shape style="position:absolute;left:368;top:733;width:11139;height:2" coordorigin="368,733" coordsize="11139,0" path="m368,733l11507,733e" filled="f" stroked="t" strokeweight=".70829pt" strokecolor="#575757">
                <v:path arrowok="t"/>
              </v:shape>
            </v:group>
            <v:group style="position:absolute;left:397;top:728;width:2;height:15549" coordorigin="397,728" coordsize="2,15549">
              <v:shape style="position:absolute;left:397;top:728;width:2;height:15549" coordorigin="397,728" coordsize="0,15549" path="m397,16277l397,728e" filled="f" stroked="t" strokeweight=".70829pt" strokecolor="#545454">
                <v:path arrowok="t"/>
              </v:shape>
            </v:group>
            <v:group style="position:absolute;left:2394;top:723;width:2;height:1504" coordorigin="2394,723" coordsize="2,1504">
              <v:shape style="position:absolute;left:2394;top:723;width:2;height:1504" coordorigin="2394,723" coordsize="0,1504" path="m2394,2227l2394,723e" filled="f" stroked="t" strokeweight=".70829pt" strokecolor="#3F3F3F">
                <v:path arrowok="t"/>
              </v:shape>
            </v:group>
            <v:group style="position:absolute;left:9128;top:728;width:2;height:1490" coordorigin="9128,728" coordsize="2,1490">
              <v:shape style="position:absolute;left:9128;top:728;width:2;height:1490" coordorigin="9128,728" coordsize="0,1490" path="m9128,2218l9128,728e" filled="f" stroked="t" strokeweight=".70829pt" strokecolor="#575757">
                <v:path arrowok="t"/>
              </v:shape>
            </v:group>
            <v:group style="position:absolute;left:11505;top:728;width:2;height:3398" coordorigin="11505,728" coordsize="2,3398">
              <v:shape style="position:absolute;left:11505;top:728;width:2;height:3398" coordorigin="11505,728" coordsize="0,3398" path="m11505,4126l11505,728e" filled="f" stroked="t" strokeweight=".70829pt" strokecolor="#606060">
                <v:path arrowok="t"/>
              </v:shape>
            </v:group>
            <v:group style="position:absolute;left:373;top:2213;width:11139;height:2" coordorigin="373,2213" coordsize="11139,2">
              <v:shape style="position:absolute;left:373;top:2213;width:11139;height:2" coordorigin="373,2213" coordsize="11139,0" path="m373,2213l11512,2213e" filled="f" stroked="t" strokeweight=".70829pt" strokecolor="#575757">
                <v:path arrowok="t"/>
              </v:shape>
            </v:group>
            <v:group style="position:absolute;left:368;top:2456;width:11144;height:2" coordorigin="368,2456" coordsize="11144,2">
              <v:shape style="position:absolute;left:368;top:2456;width:11144;height:2" coordorigin="368,2456" coordsize="11144,0" path="m368,2456l11512,2456e" filled="f" stroked="t" strokeweight=".70829pt" strokecolor="#545454">
                <v:path arrowok="t"/>
              </v:shape>
            </v:group>
            <v:group style="position:absolute;left:368;top:2694;width:11148;height:2" coordorigin="368,2694" coordsize="11148,2">
              <v:shape style="position:absolute;left:368;top:2694;width:11148;height:2" coordorigin="368,2694" coordsize="11148,0" path="m368,2694l11517,2694e" filled="f" stroked="t" strokeweight=".70829pt" strokecolor="#676767">
                <v:path arrowok="t"/>
              </v:shape>
            </v:group>
            <v:group style="position:absolute;left:373;top:2936;width:11139;height:2" coordorigin="373,2936" coordsize="11139,2">
              <v:shape style="position:absolute;left:373;top:2936;width:11139;height:2" coordorigin="373,2936" coordsize="11139,0" path="m373,2936l11512,2936e" filled="f" stroked="t" strokeweight=".70829pt" strokecolor="#575757">
                <v:path arrowok="t"/>
              </v:shape>
            </v:group>
            <v:group style="position:absolute;left:373;top:3174;width:11139;height:2" coordorigin="373,3174" coordsize="11139,2">
              <v:shape style="position:absolute;left:373;top:3174;width:11139;height:2" coordorigin="373,3174" coordsize="11139,0" path="m373,3174l11512,3174e" filled="f" stroked="t" strokeweight=".70829pt" strokecolor="#575757">
                <v:path arrowok="t"/>
              </v:shape>
            </v:group>
            <v:group style="position:absolute;left:2422;top:4112;width:2;height:12160" coordorigin="2422,4112" coordsize="2,12160">
              <v:shape style="position:absolute;left:2422;top:4112;width:2;height:12160" coordorigin="2422,4112" coordsize="0,12160" path="m2422,16272l2422,4112e" filled="f" stroked="t" strokeweight=".944387pt" strokecolor="#4F4F4F">
                <v:path arrowok="t"/>
              </v:shape>
            </v:group>
            <v:group style="position:absolute;left:3889;top:3379;width:2;height:781" coordorigin="3889,3379" coordsize="2,781">
              <v:shape style="position:absolute;left:3889;top:3379;width:2;height:781" coordorigin="3889,3379" coordsize="0,781" path="m3889,4160l3889,3379e" filled="f" stroked="t" strokeweight=".70829pt" strokecolor="#545454">
                <v:path arrowok="t"/>
              </v:shape>
            </v:group>
            <v:group style="position:absolute;left:6974;top:3384;width:2;height:742" coordorigin="6974,3384" coordsize="2,742">
              <v:shape style="position:absolute;left:6974;top:3384;width:2;height:742" coordorigin="6974,3384" coordsize="0,742" path="m6974,4126l6974,3384e" filled="f" stroked="t" strokeweight=".944387pt" strokecolor="#606060">
                <v:path arrowok="t"/>
              </v:shape>
            </v:group>
            <v:group style="position:absolute;left:378;top:4117;width:11144;height:2" coordorigin="378,4117" coordsize="11144,2">
              <v:shape style="position:absolute;left:378;top:4117;width:11144;height:2" coordorigin="378,4117" coordsize="11144,0" path="m378,4117l11522,4117e" filled="f" stroked="t" strokeweight=".70829pt" strokecolor="#4F4F4F">
                <v:path arrowok="t"/>
              </v:shape>
            </v:group>
            <v:group style="position:absolute;left:11526;top:4383;width:2;height:11879" coordorigin="11526,4383" coordsize="2,11879">
              <v:shape style="position:absolute;left:11526;top:4383;width:2;height:11879" coordorigin="11526,4383" coordsize="0,11879" path="m11526,16262l11526,4383e" filled="f" stroked="t" strokeweight=".70829pt" strokecolor="#646464">
                <v:path arrowok="t"/>
              </v:shape>
            </v:group>
            <v:group style="position:absolute;left:378;top:3389;width:11139;height:2" coordorigin="378,3389" coordsize="11139,2">
              <v:shape style="position:absolute;left:378;top:3389;width:11139;height:2" coordorigin="378,3389" coordsize="11139,0" path="m378,3389l11517,3389e" filled="f" stroked="t" strokeweight=".70829pt" strokecolor="#575757">
                <v:path arrowok="t"/>
              </v:shape>
            </v:group>
            <v:group style="position:absolute;left:368;top:4398;width:11148;height:2" coordorigin="368,4398" coordsize="11148,2">
              <v:shape style="position:absolute;left:368;top:4398;width:11148;height:2" coordorigin="368,4398" coordsize="11148,0" path="m368,4398l11517,4398e" filled="f" stroked="t" strokeweight=".70829pt" strokecolor="#575757">
                <v:path arrowok="t"/>
              </v:shape>
            </v:group>
            <v:group style="position:absolute;left:2394;top:4636;width:9128;height:2" coordorigin="2394,4636" coordsize="9128,2">
              <v:shape style="position:absolute;left:2394;top:4636;width:9128;height:2" coordorigin="2394,4636" coordsize="9128,0" path="m2394,4636l11522,4636e" filled="f" stroked="t" strokeweight=".70829pt" strokecolor="#545454">
                <v:path arrowok="t"/>
              </v:shape>
            </v:group>
            <v:group style="position:absolute;left:4939;top:4631;width:2;height:2061" coordorigin="4939,4631" coordsize="2,2061">
              <v:shape style="position:absolute;left:4939;top:4631;width:2;height:2061" coordorigin="4939,4631" coordsize="0,2061" path="m4939,6692l4939,4631e" filled="f" stroked="t" strokeweight=".70829pt" strokecolor="#4B4B4B">
                <v:path arrowok="t"/>
              </v:shape>
            </v:group>
            <v:group style="position:absolute;left:4930;top:5116;width:6592;height:2" coordorigin="4930,5116" coordsize="6592,2">
              <v:shape style="position:absolute;left:4930;top:5116;width:6592;height:2" coordorigin="4930,5116" coordsize="6592,0" path="m4930,5116l11522,5116e" filled="f" stroked="t" strokeweight=".70829pt" strokecolor="#676767">
                <v:path arrowok="t"/>
              </v:shape>
            </v:group>
            <v:group style="position:absolute;left:4934;top:5354;width:6587;height:2" coordorigin="4934,5354" coordsize="6587,2">
              <v:shape style="position:absolute;left:4934;top:5354;width:6587;height:2" coordorigin="4934,5354" coordsize="6587,0" path="m4934,5354l11522,5354e" filled="f" stroked="t" strokeweight=".70829pt" strokecolor="#545454">
                <v:path arrowok="t"/>
              </v:shape>
            </v:group>
            <v:group style="position:absolute;left:4934;top:5592;width:6587;height:2" coordorigin="4934,5592" coordsize="6587,2">
              <v:shape style="position:absolute;left:4934;top:5592;width:6587;height:2" coordorigin="4934,5592" coordsize="6587,0" path="m4934,5592l11522,5592e" filled="f" stroked="t" strokeweight=".70829pt" strokecolor="#545454">
                <v:path arrowok="t"/>
              </v:shape>
            </v:group>
            <v:group style="position:absolute;left:2399;top:5811;width:9128;height:2" coordorigin="2399,5811" coordsize="9128,2">
              <v:shape style="position:absolute;left:2399;top:5811;width:9128;height:2" coordorigin="2399,5811" coordsize="9128,0" path="m2399,5811l11526,5811e" filled="f" stroked="t" strokeweight=".70829pt" strokecolor="#545454">
                <v:path arrowok="t"/>
              </v:shape>
            </v:group>
            <v:group style="position:absolute;left:7824;top:6030;width:2;height:657" coordorigin="7824,6030" coordsize="2,657">
              <v:shape style="position:absolute;left:7824;top:6030;width:2;height:657" coordorigin="7824,6030" coordsize="0,657" path="m7824,6687l7824,6030e" filled="f" stroked="t" strokeweight=".70829pt" strokecolor="#575757">
                <v:path arrowok="t"/>
              </v:shape>
            </v:group>
            <v:group style="position:absolute;left:373;top:6040;width:11144;height:2" coordorigin="373,6040" coordsize="11144,2">
              <v:shape style="position:absolute;left:373;top:6040;width:11144;height:2" coordorigin="373,6040" coordsize="11144,0" path="m373,6040l11517,6040e" filled="f" stroked="t" strokeweight=".70829pt" strokecolor="#545454">
                <v:path arrowok="t"/>
              </v:shape>
            </v:group>
            <v:group style="position:absolute;left:2399;top:6463;width:9123;height:2" coordorigin="2399,6463" coordsize="9123,2">
              <v:shape style="position:absolute;left:2399;top:6463;width:9123;height:2" coordorigin="2399,6463" coordsize="9123,0" path="m2399,6463l11522,6463e" filled="f" stroked="t" strokeweight=".70829pt" strokecolor="#575757">
                <v:path arrowok="t"/>
              </v:shape>
            </v:group>
            <v:group style="position:absolute;left:2399;top:6682;width:9128;height:2" coordorigin="2399,6682" coordsize="9128,2">
              <v:shape style="position:absolute;left:2399;top:6682;width:9128;height:2" coordorigin="2399,6682" coordsize="9128,0" path="m2399,6682l11526,6682e" filled="f" stroked="t" strokeweight=".70829pt" strokecolor="#545454">
                <v:path arrowok="t"/>
              </v:shape>
            </v:group>
            <v:group style="position:absolute;left:382;top:7348;width:11144;height:2" coordorigin="382,7348" coordsize="11144,2">
              <v:shape style="position:absolute;left:382;top:7348;width:11144;height:2" coordorigin="382,7348" coordsize="11144,0" path="m382,7348l11526,7348e" filled="f" stroked="t" strokeweight=".70829pt" strokecolor="#545454">
                <v:path arrowok="t"/>
              </v:shape>
            </v:group>
            <v:group style="position:absolute;left:382;top:6901;width:11144;height:2" coordorigin="382,6901" coordsize="11144,2">
              <v:shape style="position:absolute;left:382;top:6901;width:11144;height:2" coordorigin="382,6901" coordsize="11144,0" path="m382,6901l11526,6901e" filled="f" stroked="t" strokeweight=".70829pt" strokecolor="#545454">
                <v:path arrowok="t"/>
              </v:shape>
            </v:group>
            <v:group style="position:absolute;left:4946;top:7344;width:2;height:662" coordorigin="4946,7344" coordsize="2,662">
              <v:shape style="position:absolute;left:4946;top:7344;width:2;height:662" coordorigin="4946,7344" coordsize="0,662" path="m4946,8005l4946,7344e" filled="f" stroked="t" strokeweight=".70829pt" strokecolor="#4F4F4F">
                <v:path arrowok="t"/>
              </v:shape>
            </v:group>
            <v:group style="position:absolute;left:4939;top:7565;width:6587;height:2" coordorigin="4939,7565" coordsize="6587,2">
              <v:shape style="position:absolute;left:4939;top:7565;width:6587;height:2" coordorigin="4939,7565" coordsize="6587,0" path="m4939,7565l11526,7565e" filled="f" stroked="t" strokeweight=".70829pt" strokecolor="#575757">
                <v:path arrowok="t"/>
              </v:shape>
            </v:group>
            <v:group style="position:absolute;left:4944;top:7781;width:6582;height:2" coordorigin="4944,7781" coordsize="6582,2">
              <v:shape style="position:absolute;left:4944;top:7781;width:6582;height:2" coordorigin="4944,7781" coordsize="6582,0" path="m4944,7781l11526,7781e" filled="f" stroked="t" strokeweight=".70829pt" strokecolor="#575757">
                <v:path arrowok="t"/>
              </v:shape>
            </v:group>
            <v:group style="position:absolute;left:397;top:11360;width:11139;height:2" coordorigin="397,11360" coordsize="11139,2">
              <v:shape style="position:absolute;left:397;top:11360;width:11139;height:2" coordorigin="397,11360" coordsize="11139,0" path="m397,11360l11536,11360e" filled="f" stroked="t" strokeweight=".70829pt" strokecolor="#575757">
                <v:path arrowok="t"/>
              </v:shape>
            </v:group>
            <v:group style="position:absolute;left:382;top:7996;width:11148;height:2" coordorigin="382,7996" coordsize="11148,2">
              <v:shape style="position:absolute;left:382;top:7996;width:11148;height:2" coordorigin="382,7996" coordsize="11148,0" path="m382,7996l11531,7996e" filled="f" stroked="t" strokeweight=".70829pt" strokecolor="#545454">
                <v:path arrowok="t"/>
              </v:shape>
            </v:group>
            <v:group style="position:absolute;left:387;top:9159;width:11148;height:2" coordorigin="387,9159" coordsize="11148,2">
              <v:shape style="position:absolute;left:387;top:9159;width:11148;height:2" coordorigin="387,9159" coordsize="11148,0" path="m387,9159l11536,9159e" filled="f" stroked="t" strokeweight=".70829pt" strokecolor="#575B5B">
                <v:path arrowok="t"/>
              </v:shape>
            </v:group>
            <v:group style="position:absolute;left:382;top:10316;width:11148;height:2" coordorigin="382,10316" coordsize="11148,2">
              <v:shape style="position:absolute;left:382;top:10316;width:11148;height:2" coordorigin="382,10316" coordsize="11148,0" path="m382,10316l11531,10316e" filled="f" stroked="t" strokeweight=".70829pt" strokecolor="#545454">
                <v:path arrowok="t"/>
              </v:shape>
            </v:group>
            <v:group style="position:absolute;left:387;top:10649;width:11144;height:2" coordorigin="387,10649" coordsize="11144,2">
              <v:shape style="position:absolute;left:387;top:10649;width:11144;height:2" coordorigin="387,10649" coordsize="11144,0" path="m387,10649l11531,10649e" filled="f" stroked="t" strokeweight=".70829pt" strokecolor="#575757">
                <v:path arrowok="t"/>
              </v:shape>
            </v:group>
            <v:group style="position:absolute;left:397;top:11577;width:11139;height:2" coordorigin="397,11577" coordsize="11139,2">
              <v:shape style="position:absolute;left:397;top:11577;width:11139;height:2" coordorigin="397,11577" coordsize="11139,0" path="m397,11577l11536,11577e" filled="f" stroked="t" strokeweight=".70829pt" strokecolor="#545454">
                <v:path arrowok="t"/>
              </v:shape>
            </v:group>
            <v:group style="position:absolute;left:1195;top:11546;width:2;height:4731" coordorigin="1195,11546" coordsize="2,4731">
              <v:shape style="position:absolute;left:1195;top:11546;width:2;height:4731" coordorigin="1195,11546" coordsize="0,4731" path="m1195,16277l1195,11546e" filled="f" stroked="t" strokeweight=".70829pt" strokecolor="#4B4B4B">
                <v:path arrowok="t"/>
              </v:shape>
            </v:group>
            <v:group style="position:absolute;left:1771;top:11579;width:2;height:4702" coordorigin="1771,11579" coordsize="2,4702">
              <v:shape style="position:absolute;left:1771;top:11579;width:2;height:4702" coordorigin="1771,11579" coordsize="0,4702" path="m1771,16281l1771,11579e" filled="f" stroked="t" strokeweight=".70829pt" strokecolor="#4B4B4B">
                <v:path arrowok="t"/>
              </v:shape>
            </v:group>
            <v:group style="position:absolute;left:392;top:11820;width:11144;height:2" coordorigin="392,11820" coordsize="11144,2">
              <v:shape style="position:absolute;left:392;top:11820;width:11144;height:2" coordorigin="392,11820" coordsize="11144,0" path="m392,11820l11536,11820e" filled="f" stroked="t" strokeweight=".70829pt" strokecolor="#575757">
                <v:path arrowok="t"/>
              </v:shape>
            </v:group>
            <v:group style="position:absolute;left:397;top:13902;width:2040;height:2" coordorigin="397,13902" coordsize="2040,2">
              <v:shape style="position:absolute;left:397;top:13902;width:2040;height:2" coordorigin="397,13902" coordsize="2040,0" path="m397,13902l2437,13902e" filled="f" stroked="t" strokeweight=".70829pt" strokecolor="#5B5B5B">
                <v:path arrowok="t"/>
              </v:shape>
            </v:group>
            <v:group style="position:absolute;left:406;top:16258;width:11144;height:2" coordorigin="406,16258" coordsize="11144,2">
              <v:shape style="position:absolute;left:406;top:16258;width:11144;height:2" coordorigin="406,16258" coordsize="11144,0" path="m406,16258l11550,16258e" filled="f" stroked="t" strokeweight=".70829pt" strokecolor="#5B5B5B">
                <v:path arrowok="t"/>
              </v:shape>
            </v:group>
            <v:group style="position:absolute;left:7395;top:11570;width:2;height:4693" coordorigin="7395,11570" coordsize="2,4693">
              <v:shape style="position:absolute;left:7395;top:11570;width:2;height:4693" coordorigin="7395,11570" coordsize="0,4693" path="m7395,16262l7395,11570e" filled="f" stroked="t" strokeweight=".70829pt" strokecolor="#54545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53" w:lineRule="exact"/>
        <w:ind w:left="1982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479218pt;margin-top:16.19735pt;width:13.557543pt;height:29.5pt;mso-position-horizontal-relative:page;mso-position-vertical-relative:paragraph;z-index:-14889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rPr>
                      <w:rFonts w:ascii="Times New Roman" w:hAnsi="Times New Roman" w:cs="Times New Roman" w:eastAsia="Times New Roman"/>
                      <w:sz w:val="59"/>
                      <w:szCs w:val="5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25B8A"/>
                      <w:spacing w:val="-11"/>
                      <w:w w:val="103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979797"/>
                      <w:spacing w:val="-114"/>
                      <w:w w:val="3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25B8A"/>
                      <w:spacing w:val="-66"/>
                      <w:w w:val="103"/>
                      <w:i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646767"/>
          <w:spacing w:val="0"/>
          <w:w w:val="100"/>
          <w:position w:val="-3"/>
        </w:rPr>
        <w:t>A</w:t>
      </w:r>
      <w:r>
        <w:rPr>
          <w:rFonts w:ascii="Arial" w:hAnsi="Arial" w:cs="Arial" w:eastAsia="Arial"/>
          <w:sz w:val="21"/>
          <w:szCs w:val="21"/>
          <w:color w:val="64676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646767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183"/>
          <w:position w:val="-3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-56"/>
          <w:w w:val="18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46767"/>
          <w:spacing w:val="0"/>
          <w:w w:val="83"/>
          <w:position w:val="-3"/>
        </w:rPr>
        <w:t>t·a.</w:t>
      </w:r>
      <w:r>
        <w:rPr>
          <w:rFonts w:ascii="Arial" w:hAnsi="Arial" w:cs="Arial" w:eastAsia="Arial"/>
          <w:sz w:val="18"/>
          <w:szCs w:val="18"/>
          <w:color w:val="646767"/>
          <w:spacing w:val="0"/>
          <w:w w:val="83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646767"/>
          <w:spacing w:val="41"/>
          <w:w w:val="8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3B5B3"/>
          <w:spacing w:val="0"/>
          <w:w w:val="83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B3B5B3"/>
          <w:spacing w:val="0"/>
          <w:w w:val="8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3B5B3"/>
          <w:spacing w:val="8"/>
          <w:w w:val="83"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646767"/>
          <w:spacing w:val="0"/>
          <w:w w:val="84"/>
          <w:position w:val="-3"/>
        </w:rPr>
        <w:t>w</w:t>
      </w:r>
      <w:r>
        <w:rPr>
          <w:rFonts w:ascii="Arial" w:hAnsi="Arial" w:cs="Arial" w:eastAsia="Arial"/>
          <w:sz w:val="33"/>
          <w:szCs w:val="33"/>
          <w:color w:val="646767"/>
          <w:spacing w:val="-5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85"/>
          <w:position w:val="-3"/>
        </w:rPr>
        <w:t>TOi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-13"/>
          <w:w w:val="85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85"/>
          <w:position w:val="-3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982" w:right="-20"/>
        <w:jc w:val="left"/>
        <w:tabs>
          <w:tab w:pos="3120" w:val="left"/>
          <w:tab w:pos="462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7C7E7E"/>
          <w:w w:val="81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7C7E7E"/>
          <w:spacing w:val="4"/>
          <w:w w:val="80"/>
          <w:position w:val="1"/>
        </w:rPr>
        <w:t>t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59"/>
          <w:position w:val="1"/>
        </w:rPr>
        <w:t>f</w:t>
      </w:r>
      <w:r>
        <w:rPr>
          <w:rFonts w:ascii="Arial" w:hAnsi="Arial" w:cs="Arial" w:eastAsia="Arial"/>
          <w:sz w:val="26"/>
          <w:szCs w:val="26"/>
          <w:color w:val="4B4B4B"/>
          <w:spacing w:val="18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46767"/>
          <w:spacing w:val="-6"/>
          <w:w w:val="84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84"/>
          <w:position w:val="1"/>
        </w:rPr>
        <w:t>ye</w:t>
      </w:r>
      <w:r>
        <w:rPr>
          <w:rFonts w:ascii="Arial" w:hAnsi="Arial" w:cs="Arial" w:eastAsia="Arial"/>
          <w:sz w:val="23"/>
          <w:szCs w:val="23"/>
          <w:color w:val="646767"/>
          <w:spacing w:val="-46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81"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646767"/>
          <w:spacing w:val="-15"/>
          <w:w w:val="81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7"/>
          <w:position w:val="1"/>
        </w:rPr>
        <w:t>ı:k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F69"/>
          <w:spacing w:val="0"/>
          <w:w w:val="83"/>
          <w:i/>
          <w:position w:val="1"/>
        </w:rPr>
        <w:t>&amp;ıc</w:t>
      </w:r>
      <w:r>
        <w:rPr>
          <w:rFonts w:ascii="Times New Roman" w:hAnsi="Times New Roman" w:cs="Times New Roman" w:eastAsia="Times New Roman"/>
          <w:sz w:val="19"/>
          <w:szCs w:val="19"/>
          <w:color w:val="383F69"/>
          <w:spacing w:val="-37"/>
          <w:w w:val="83"/>
          <w:i/>
          <w:position w:val="1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i/>
          <w:position w:val="1"/>
        </w:rPr>
        <w:t>,.,.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83"/>
          <w:i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57"/>
          <w:position w:val="1"/>
        </w:rPr>
        <w:t>.A</w:t>
      </w:r>
      <w:r>
        <w:rPr>
          <w:rFonts w:ascii="Arial" w:hAnsi="Arial" w:cs="Arial" w:eastAsia="Arial"/>
          <w:sz w:val="23"/>
          <w:szCs w:val="23"/>
          <w:color w:val="646767"/>
          <w:spacing w:val="-42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9"/>
          <w:position w:val="1"/>
        </w:rPr>
        <w:t>m</w:t>
      </w:r>
      <w:r>
        <w:rPr>
          <w:rFonts w:ascii="Arial" w:hAnsi="Arial" w:cs="Arial" w:eastAsia="Arial"/>
          <w:sz w:val="22"/>
          <w:szCs w:val="22"/>
          <w:color w:val="4B4B4B"/>
          <w:spacing w:val="-17"/>
          <w:w w:val="122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86"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85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64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usuf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6"/>
          <w:w w:val="92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1"/>
        </w:rPr>
        <w:t>MJRTAŞ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852" w:right="59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llf.Eri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63" w:after="0" w:line="218" w:lineRule="auto"/>
        <w:ind w:left="602" w:right="-159" w:firstLine="12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3D3D3D"/>
          <w:spacing w:val="-594"/>
          <w:w w:val="132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8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left="390" w:right="444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96.320007pt;margin-top:-10.537037pt;width:53.759998pt;height:43.200001pt;mso-position-horizontal-relative:page;mso-position-vertical-relative:paragraph;z-index:-14888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BAŞKANLIGl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-35" w:right="40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962" w:right="51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260" w:right="260"/>
          <w:cols w:num="2" w:equalWidth="0">
            <w:col w:w="1623" w:space="2102"/>
            <w:col w:w="7675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7" w:after="0" w:line="240" w:lineRule="auto"/>
        <w:ind w:left="111" w:right="-20"/>
        <w:jc w:val="left"/>
        <w:tabs>
          <w:tab w:pos="1340" w:val="left"/>
          <w:tab w:pos="3160" w:val="left"/>
          <w:tab w:pos="554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11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03/05/2017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21:40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rel: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3" w:lineRule="exact"/>
        <w:ind w:left="130" w:right="-20"/>
        <w:jc w:val="left"/>
        <w:tabs>
          <w:tab w:pos="1340" w:val="left"/>
          <w:tab w:pos="3120" w:val="left"/>
          <w:tab w:pos="440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05/2017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jKayıt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5"/>
        </w:rPr>
        <w:t>:2701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148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No:3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30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3"/>
          <w:position w:val="-1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3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148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  <w:position w:val="-1"/>
        </w:rPr>
        <w:t>No:3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23" w:after="0" w:line="192" w:lineRule="exact"/>
        <w:ind w:left="126" w:right="-66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192" w:lineRule="exact"/>
        <w:ind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2394" w:space="2127"/>
            <w:col w:w="6879"/>
          </w:cols>
        </w:sectPr>
      </w:pPr>
      <w:rPr/>
    </w:p>
    <w:p>
      <w:pPr>
        <w:spacing w:before="28" w:after="0" w:line="240" w:lineRule="auto"/>
        <w:ind w:left="111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6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75" w:lineRule="exact"/>
        <w:ind w:left="3654" w:right="-20"/>
        <w:jc w:val="left"/>
        <w:tabs>
          <w:tab w:pos="61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5152pt;margin-top:5.819322pt;width:31.944276pt;height:16.5pt;mso-position-horizontal-relative:page;mso-position-vertical-relative:paragraph;z-index:-14883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D3D3D"/>
                      <w:spacing w:val="0"/>
                      <w:w w:val="31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D3D3D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3D3D3D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525252"/>
                      <w:spacing w:val="0"/>
                      <w:w w:val="52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102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Bctonarııı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6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000000"/>
          <w:position w:val="-2"/>
        </w:rPr>
        <w:t>Kngi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6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u w:val="single" w:color="0000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9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9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Diğer</w:t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6"/>
          <w:position w:val="-2"/>
        </w:rPr>
        <w:t>.........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8"/>
          <w:w w:val="10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2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8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4"/>
          <w:position w:val="-2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8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7"/>
          <w:position w:val="-2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0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9"/>
          <w:w w:val="15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6"/>
          <w:position w:val="-2"/>
        </w:rPr>
        <w:t>...................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8"/>
          <w:w w:val="10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9"/>
          <w:position w:val="-2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0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8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6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1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8"/>
          <w:w w:val="117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  <w:position w:val="-2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08"/>
          <w:position w:val="-2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19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6"/>
          <w:position w:val="-2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4"/>
          <w:w w:val="106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4002" w:right="-20"/>
        <w:jc w:val="left"/>
        <w:tabs>
          <w:tab w:pos="5560" w:val="left"/>
          <w:tab w:pos="61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b/>
          <w:bCs/>
          <w:position w:val="1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58"/>
          <w:b/>
          <w:bCs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ACACAC"/>
          <w:spacing w:val="-40"/>
          <w:w w:val="58"/>
          <w:b/>
          <w:bCs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58"/>
          <w:b/>
          <w:bCs/>
          <w:position w:val="1"/>
        </w:rPr>
        <w:t>j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58"/>
          <w:b/>
          <w:bCs/>
          <w:position w:val="1"/>
        </w:rPr>
        <w:t>  </w:t>
      </w:r>
      <w:r>
        <w:rPr>
          <w:rFonts w:ascii="Arial" w:hAnsi="Arial" w:cs="Arial" w:eastAsia="Arial"/>
          <w:sz w:val="21"/>
          <w:szCs w:val="21"/>
          <w:color w:val="BABABA"/>
          <w:spacing w:val="28"/>
          <w:w w:val="5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600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94" w:after="0" w:line="240" w:lineRule="auto"/>
        <w:ind w:left="1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w w:val="18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18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7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-1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racı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3" w:equalWidth="0">
            <w:col w:w="1068" w:space="1082"/>
            <w:col w:w="2677" w:space="904"/>
            <w:col w:w="5669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right="-65"/>
        <w:jc w:val="left"/>
        <w:tabs>
          <w:tab w:pos="2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79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-41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1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1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41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  <w:position w:val="-1"/>
        </w:rPr>
        <w:t>5288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21:44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3" w:equalWidth="0">
            <w:col w:w="546" w:space="1603"/>
            <w:col w:w="4016" w:space="1555"/>
            <w:col w:w="3680"/>
          </w:cols>
        </w:sectPr>
      </w:pPr>
      <w:rPr/>
    </w:p>
    <w:p>
      <w:pPr>
        <w:spacing w:before="5" w:after="0" w:line="240" w:lineRule="auto"/>
        <w:ind w:left="13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691" w:right="468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58" w:lineRule="auto"/>
        <w:ind w:left="2154" w:right="4331" w:firstLine="2547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ınniyeı-Jaııdıırına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24" w:after="0" w:line="246" w:lineRule="auto"/>
        <w:ind w:left="2159" w:right="980" w:firstLine="-20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215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3" w:equalWidth="0">
            <w:col w:w="4098" w:space="604"/>
            <w:col w:w="949" w:space="1970"/>
            <w:col w:w="3779"/>
          </w:cols>
        </w:sectPr>
      </w:pPr>
      <w:rPr/>
    </w:p>
    <w:p>
      <w:pPr>
        <w:spacing w:before="28" w:after="0" w:line="240" w:lineRule="auto"/>
        <w:ind w:left="2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25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25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1"/>
        </w:rPr>
        <w:t>yı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kendiliğinde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sönmü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192" w:lineRule="exact"/>
        <w:ind w:left="4669" w:right="41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  <w:position w:val="-1"/>
        </w:rPr>
        <w:t>söııdürücü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18" w:after="0" w:line="146" w:lineRule="exact"/>
        <w:ind w:left="16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7"/>
          <w:position w:val="-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0"/>
          <w:w w:val="11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137" w:lineRule="exact"/>
        <w:ind w:right="-65"/>
        <w:jc w:val="left"/>
        <w:tabs>
          <w:tab w:pos="1800" w:val="left"/>
          <w:tab w:pos="3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9"/>
          <w:position w:val="-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79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nı3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5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2"/>
          <w:position w:val="-5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2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0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5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14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118"/>
          <w:position w:val="-5"/>
        </w:rPr>
        <w:t>k;02K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"/>
          <w:w w:val="119"/>
          <w:position w:val="-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82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3" w:equalWidth="0">
            <w:col w:w="1309" w:space="3502"/>
            <w:col w:w="4193" w:space="768"/>
            <w:col w:w="1628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auto"/>
        <w:ind w:left="130" w:right="-49" w:firstLine="210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otomatmı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4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5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HasarTalımini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IOOTL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Toplam: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IOOTL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48" w:lineRule="exact"/>
        <w:ind w:right="-20"/>
        <w:jc w:val="left"/>
        <w:tabs>
          <w:tab w:pos="1560" w:val="left"/>
          <w:tab w:pos="314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100"/>
          <w:b/>
          <w:bCs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79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6D6D6D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6602" w:space="19"/>
            <w:col w:w="4779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5" w:lineRule="auto"/>
        <w:ind w:right="60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otomatında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plup;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otomat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ısmma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yüklenıne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sebeplerle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el0ktri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kablolarının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ı&lt;ısa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koruımı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malzemesini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92" w:lineRule="exact"/>
        <w:ind w:left="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115"/>
          <w:position w:val="-1"/>
        </w:rPr>
        <w:t>'an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6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1606" w:space="543"/>
            <w:col w:w="9251"/>
          </w:cols>
        </w:sectPr>
      </w:pPr>
      <w:rPr/>
    </w:p>
    <w:p>
      <w:pPr>
        <w:spacing w:before="80" w:after="0" w:line="240" w:lineRule="auto"/>
        <w:ind w:left="168" w:right="-20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8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-7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del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92" w:lineRule="exact"/>
        <w:ind w:left="11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2"/>
          <w:position w:val="-1"/>
        </w:rPr>
        <w:t>fA.raç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Kaybı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42" w:after="0" w:line="252" w:lineRule="auto"/>
        <w:ind w:left="154" w:right="-49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aparıma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sakinlerine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1636" w:space="533"/>
            <w:col w:w="9231"/>
          </w:cols>
        </w:sectPr>
      </w:pPr>
      <w:rPr/>
    </w:p>
    <w:p>
      <w:pPr>
        <w:spacing w:before="58" w:after="0" w:line="203" w:lineRule="exact"/>
        <w:ind w:left="135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  <w:position w:val="-1"/>
        </w:rPr>
        <w:t>Dö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1"/>
          <w:position w:val="-1"/>
        </w:rPr>
        <w:t>s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91"/>
          <w:position w:val="-1"/>
        </w:rPr>
        <w:t>tl</w:t>
        <w:tab/>
      </w:r>
      <w:r>
        <w:rPr>
          <w:rFonts w:ascii="Arial" w:hAnsi="Arial" w:cs="Arial" w:eastAsia="Arial"/>
          <w:sz w:val="16"/>
          <w:szCs w:val="16"/>
          <w:color w:val="525252"/>
          <w:spacing w:val="-38"/>
          <w:w w:val="91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91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lfarilı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03/05/2017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22: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16" w:after="0" w:line="107" w:lineRule="exact"/>
        <w:ind w:left="29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E7E80"/>
          <w:w w:val="94"/>
          <w:position w:val="-7"/>
        </w:rPr>
        <w:t>'n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30"/>
          <w:w w:val="93"/>
          <w:position w:val="-7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2"/>
          <w:w w:val="95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67"/>
          <w:position w:val="-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107" w:lineRule="exact"/>
        <w:ind w:right="-20"/>
        <w:jc w:val="left"/>
        <w:tabs>
          <w:tab w:pos="500" w:val="left"/>
          <w:tab w:pos="112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7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-7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-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Hata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493" w:space="533"/>
            <w:col w:w="10374"/>
          </w:cols>
        </w:sectPr>
      </w:pPr>
      <w:rPr/>
    </w:p>
    <w:p>
      <w:pPr>
        <w:spacing w:before="0" w:after="0" w:line="200" w:lineRule="exact"/>
        <w:ind w:left="340" w:right="-20"/>
        <w:jc w:val="left"/>
        <w:tabs>
          <w:tab w:pos="1120" w:val="left"/>
          <w:tab w:pos="1700" w:val="left"/>
          <w:tab w:pos="3880" w:val="left"/>
          <w:tab w:pos="89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BABABA"/>
          <w:spacing w:val="-16"/>
          <w:w w:val="69"/>
          <w:b/>
          <w:bCs/>
          <w:position w:val="1"/>
        </w:rPr>
        <w:t>«</w:t>
      </w:r>
      <w:r>
        <w:rPr>
          <w:rFonts w:ascii="Courier New" w:hAnsi="Courier New" w:cs="Courier New" w:eastAsia="Courier New"/>
          <w:sz w:val="20"/>
          <w:szCs w:val="20"/>
          <w:color w:val="7E7E80"/>
          <w:spacing w:val="0"/>
          <w:w w:val="124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21"/>
          <w:b/>
          <w:bCs/>
          <w:position w:val="1"/>
        </w:rPr>
        <w:t>-4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0"/>
          <w:b/>
          <w:bCs/>
          <w:position w:val="1"/>
        </w:rPr>
        <w:tab/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0"/>
          <w:b/>
          <w:bCs/>
          <w:position w:val="1"/>
        </w:rPr>
        <w:t>-+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-70"/>
          <w:w w:val="100"/>
          <w:b/>
          <w:bCs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0"/>
          <w:b/>
          <w:bCs/>
          <w:position w:val="1"/>
        </w:rPr>
        <w:tab/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0"/>
          <w:b/>
          <w:bCs/>
          <w:position w:val="1"/>
        </w:rPr>
        <w:t>-4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-70"/>
          <w:w w:val="100"/>
          <w:b/>
          <w:bCs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0"/>
          <w:b/>
          <w:bCs/>
          <w:position w:val="1"/>
        </w:rPr>
        <w:tab/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21"/>
          <w:b/>
          <w:bCs/>
          <w:position w:val="1"/>
        </w:rPr>
        <w:t>---------------------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-20"/>
          <w:w w:val="121"/>
          <w:b/>
          <w:bCs/>
          <w:position w:val="1"/>
        </w:rPr>
        <w:t>+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0"/>
          <w:w w:val="91"/>
          <w:b/>
          <w:bCs/>
          <w:position w:val="1"/>
        </w:rPr>
        <w:t>-------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-41"/>
          <w:w w:val="91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3D3D3D"/>
          <w:spacing w:val="0"/>
          <w:w w:val="113"/>
          <w:b/>
          <w:bCs/>
          <w:position w:val="1"/>
        </w:rPr>
        <w:t>------</w:t>
      </w:r>
      <w:r>
        <w:rPr>
          <w:rFonts w:ascii="Courier New" w:hAnsi="Courier New" w:cs="Courier New" w:eastAsia="Courier New"/>
          <w:sz w:val="20"/>
          <w:szCs w:val="20"/>
          <w:color w:val="3D3D3D"/>
          <w:spacing w:val="0"/>
          <w:w w:val="100"/>
          <w:b/>
          <w:bCs/>
          <w:position w:val="1"/>
        </w:rPr>
        <w:tab/>
      </w:r>
      <w:r>
        <w:rPr>
          <w:rFonts w:ascii="Courier New" w:hAnsi="Courier New" w:cs="Courier New" w:eastAsia="Courier New"/>
          <w:sz w:val="20"/>
          <w:szCs w:val="20"/>
          <w:color w:val="3D3D3D"/>
          <w:spacing w:val="0"/>
          <w:w w:val="100"/>
          <w:b/>
          <w:bCs/>
          <w:position w:val="1"/>
        </w:rPr>
      </w:r>
      <w:r>
        <w:rPr>
          <w:rFonts w:ascii="Courier New" w:hAnsi="Courier New" w:cs="Courier New" w:eastAsia="Courier New"/>
          <w:sz w:val="20"/>
          <w:szCs w:val="20"/>
          <w:color w:val="6D6D6D"/>
          <w:spacing w:val="0"/>
          <w:w w:val="175"/>
          <w:b/>
          <w:bCs/>
          <w:position w:val="1"/>
        </w:rPr>
        <w:t>--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92"/>
          <w:b/>
          <w:bCs/>
          <w:position w:val="1"/>
        </w:rPr>
        <w:t>-----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-41"/>
          <w:w w:val="92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0"/>
          <w:w w:val="103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-37"/>
          <w:w w:val="103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103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-37"/>
          <w:w w:val="103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0"/>
          <w:w w:val="97"/>
          <w:b/>
          <w:bCs/>
          <w:position w:val="1"/>
        </w:rPr>
        <w:t>----</w:t>
      </w:r>
      <w:r>
        <w:rPr>
          <w:rFonts w:ascii="Courier New" w:hAnsi="Courier New" w:cs="Courier New" w:eastAsia="Courier New"/>
          <w:sz w:val="20"/>
          <w:szCs w:val="20"/>
          <w:color w:val="6D6D6D"/>
          <w:spacing w:val="-42"/>
          <w:w w:val="97"/>
          <w:b/>
          <w:bCs/>
          <w:position w:val="1"/>
        </w:rPr>
        <w:t>-</w:t>
      </w:r>
      <w:r>
        <w:rPr>
          <w:rFonts w:ascii="Courier New" w:hAnsi="Courier New" w:cs="Courier New" w:eastAsia="Courier New"/>
          <w:sz w:val="20"/>
          <w:szCs w:val="20"/>
          <w:color w:val="525252"/>
          <w:spacing w:val="0"/>
          <w:w w:val="25"/>
          <w:b/>
          <w:bCs/>
          <w:position w:val="1"/>
        </w:rPr>
        <w:t>ı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8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4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14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8.559998pt;margin-top:35.201042pt;width:.1pt;height:49.707334pt;mso-position-horizontal-relative:page;mso-position-vertical-relative:paragraph;z-index:-14884" coordorigin="3571,704" coordsize="2,994">
            <v:shape style="position:absolute;left:3571;top:704;width:2;height:994" coordorigin="3571,704" coordsize="0,994" path="m3571,1698l3571,704e" filled="f" stroked="t" strokeweight="6.42816pt" strokecolor="#4B4F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4" w:lineRule="exact"/>
        <w:ind w:left="3454" w:right="96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233.279999pt;margin-top:-22.872423pt;width:103.68pt;height:25.92pt;mso-position-horizontal-relative:page;mso-position-vertical-relative:paragraph;z-index:-14886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25252"/>
          <w:w w:val="55"/>
          <w:b/>
          <w:bCs/>
          <w:position w:val="-5"/>
        </w:rPr>
        <w:t>.b..I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2"/>
          <w:w w:val="54"/>
          <w:b/>
          <w:bCs/>
          <w:position w:val="-5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15"/>
          <w:b/>
          <w:bCs/>
          <w:position w:val="-5"/>
        </w:rPr>
        <w:t>NÇ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29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5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2582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width:30.719999pt;height:18.240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4"/>
        </w:rPr>
        <w:t>     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52"/>
          <w:b/>
          <w:bCs/>
          <w:position w:val="4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426" w:right="-20"/>
        <w:jc w:val="left"/>
        <w:tabs>
          <w:tab w:pos="3160" w:val="left"/>
          <w:tab w:pos="3580" w:val="left"/>
          <w:tab w:pos="63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shape style="position:absolute;margin-left:142.080002pt;margin-top:9.594841pt;width:30.719999pt;height:6.72pt;mso-position-horizontal-relative:page;mso-position-vertical-relative:paragraph;z-index:-14885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2A347C"/>
          <w:spacing w:val="0"/>
          <w:w w:val="74"/>
          <w:position w:val="-1"/>
        </w:rPr>
        <w:t>0</w:t>
      </w:r>
      <w:r>
        <w:rPr>
          <w:rFonts w:ascii="Times New Roman" w:hAnsi="Times New Roman" w:cs="Times New Roman" w:eastAsia="Times New Roman"/>
          <w:sz w:val="27"/>
          <w:szCs w:val="27"/>
          <w:color w:val="2A347C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D6D6D"/>
          <w:spacing w:val="0"/>
          <w:w w:val="65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D6D6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D6D6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45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1"/>
          <w:w w:val="145"/>
          <w:position w:val="-1"/>
        </w:rPr>
        <w:t>"</w:t>
      </w:r>
      <w:r>
        <w:rPr>
          <w:rFonts w:ascii="Arial" w:hAnsi="Arial" w:cs="Arial" w:eastAsia="Arial"/>
          <w:sz w:val="19"/>
          <w:szCs w:val="19"/>
          <w:color w:val="6D6D6D"/>
          <w:spacing w:val="-17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76"/>
          <w:i/>
          <w:position w:val="-1"/>
        </w:rPr>
        <w:t>w</w:t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8"/>
          <w:szCs w:val="18"/>
          <w:color w:val="3F5BD4"/>
          <w:spacing w:val="0"/>
          <w:w w:val="321"/>
          <w:position w:val="-1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454" w:right="-150"/>
        <w:jc w:val="left"/>
        <w:tabs>
          <w:tab w:pos="3920" w:val="left"/>
          <w:tab w:pos="510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26"/>
          <w:w w:val="75"/>
          <w:position w:val="-46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0"/>
          <w:w w:val="75"/>
          <w:position w:val="-46"/>
        </w:rPr>
        <w:t>lıd!!l</w:t>
      </w:r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0"/>
          <w:w w:val="76"/>
          <w:position w:val="-4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D6D6D"/>
          <w:spacing w:val="-51"/>
          <w:w w:val="100"/>
          <w:position w:val="-4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0"/>
          <w:w w:val="95"/>
          <w:position w:val="-46"/>
        </w:rPr>
        <w:t>·•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-50"/>
          <w:w w:val="100"/>
          <w:position w:val="-4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0"/>
          <w:w w:val="135"/>
          <w:position w:val="-46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-42"/>
          <w:w w:val="100"/>
          <w:position w:val="-4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0"/>
          <w:w w:val="91"/>
          <w:position w:val="-4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E7E80"/>
          <w:spacing w:val="-48"/>
          <w:w w:val="100"/>
          <w:position w:val="-4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D82"/>
          <w:spacing w:val="0"/>
          <w:w w:val="72"/>
          <w:position w:val="-46"/>
        </w:rPr>
        <w:t>..&lt;</w:t>
      </w:r>
      <w:r>
        <w:rPr>
          <w:rFonts w:ascii="Times New Roman" w:hAnsi="Times New Roman" w:cs="Times New Roman" w:eastAsia="Times New Roman"/>
          <w:sz w:val="22"/>
          <w:szCs w:val="22"/>
          <w:color w:val="444D82"/>
          <w:spacing w:val="-23"/>
          <w:w w:val="72"/>
          <w:position w:val="-4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D82"/>
          <w:spacing w:val="0"/>
          <w:w w:val="100"/>
          <w:position w:val="-4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44D82"/>
          <w:spacing w:val="0"/>
          <w:w w:val="100"/>
          <w:position w:val="-46"/>
        </w:rPr>
      </w:r>
      <w:r>
        <w:rPr>
          <w:rFonts w:ascii="Arial" w:hAnsi="Arial" w:cs="Arial" w:eastAsia="Arial"/>
          <w:sz w:val="43"/>
          <w:szCs w:val="43"/>
          <w:color w:val="2A347C"/>
          <w:spacing w:val="-6"/>
          <w:w w:val="72"/>
          <w:i/>
          <w:position w:val="-46"/>
        </w:rPr>
        <w:t>I</w:t>
      </w:r>
      <w:r>
        <w:rPr>
          <w:rFonts w:ascii="Arial" w:hAnsi="Arial" w:cs="Arial" w:eastAsia="Arial"/>
          <w:sz w:val="43"/>
          <w:szCs w:val="43"/>
          <w:color w:val="444D82"/>
          <w:spacing w:val="0"/>
          <w:w w:val="72"/>
          <w:i/>
          <w:position w:val="-46"/>
        </w:rPr>
        <w:t>ri</w:t>
      </w:r>
      <w:r>
        <w:rPr>
          <w:rFonts w:ascii="Arial" w:hAnsi="Arial" w:cs="Arial" w:eastAsia="Arial"/>
          <w:sz w:val="43"/>
          <w:szCs w:val="43"/>
          <w:color w:val="444D82"/>
          <w:spacing w:val="83"/>
          <w:w w:val="72"/>
          <w:i/>
          <w:position w:val="-46"/>
        </w:rPr>
        <w:t> </w:t>
      </w:r>
      <w:r>
        <w:rPr>
          <w:rFonts w:ascii="Arial" w:hAnsi="Arial" w:cs="Arial" w:eastAsia="Arial"/>
          <w:sz w:val="43"/>
          <w:szCs w:val="43"/>
          <w:color w:val="444D82"/>
          <w:spacing w:val="0"/>
          <w:w w:val="297"/>
          <w:position w:val="-46"/>
        </w:rPr>
        <w:t>{</w:t>
      </w:r>
      <w:r>
        <w:rPr>
          <w:rFonts w:ascii="Arial" w:hAnsi="Arial" w:cs="Arial" w:eastAsia="Arial"/>
          <w:sz w:val="43"/>
          <w:szCs w:val="43"/>
          <w:color w:val="444D82"/>
          <w:spacing w:val="-278"/>
          <w:w w:val="297"/>
          <w:position w:val="-46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6E77B3"/>
          <w:spacing w:val="0"/>
          <w:w w:val="52"/>
          <w:position w:val="-26"/>
        </w:rPr>
        <w:t>7</w:t>
      </w:r>
      <w:r>
        <w:rPr>
          <w:rFonts w:ascii="Times New Roman" w:hAnsi="Times New Roman" w:cs="Times New Roman" w:eastAsia="Times New Roman"/>
          <w:sz w:val="53"/>
          <w:szCs w:val="53"/>
          <w:color w:val="6E77B3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6E77B3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53"/>
          <w:szCs w:val="53"/>
          <w:color w:val="444D82"/>
          <w:spacing w:val="0"/>
          <w:w w:val="600"/>
          <w:position w:val="-46"/>
        </w:rPr>
        <w:t>-</w:t>
      </w:r>
      <w:r>
        <w:rPr>
          <w:rFonts w:ascii="Times New Roman" w:hAnsi="Times New Roman" w:cs="Times New Roman" w:eastAsia="Times New Roman"/>
          <w:sz w:val="53"/>
          <w:szCs w:val="53"/>
          <w:color w:val="444D82"/>
          <w:spacing w:val="-656"/>
          <w:w w:val="600"/>
          <w:position w:val="-46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F5BD4"/>
          <w:spacing w:val="0"/>
          <w:w w:val="100"/>
          <w:position w:val="-46"/>
        </w:rPr>
        <w:t>,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64"/>
          <w:b/>
          <w:bCs/>
        </w:rPr>
        <w:t>0</w:t>
      </w:r>
      <w:r>
        <w:rPr>
          <w:rFonts w:ascii="Arial" w:hAnsi="Arial" w:cs="Arial" w:eastAsia="Arial"/>
          <w:sz w:val="25"/>
          <w:szCs w:val="25"/>
          <w:color w:val="3D3D3D"/>
          <w:spacing w:val="24"/>
          <w:w w:val="6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64"/>
          <w:b/>
          <w:bCs/>
        </w:rPr>
        <w:t>M;ıvı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b/>
          <w:bCs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1"/>
          <w:b/>
          <w:bCs/>
        </w:rPr>
        <w:t>?017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  <w:t>  </w:t>
      </w:r>
      <w:r>
        <w:rPr>
          <w:rFonts w:ascii="Arial" w:hAnsi="Arial" w:cs="Arial" w:eastAsia="Arial"/>
          <w:sz w:val="16"/>
          <w:szCs w:val="16"/>
          <w:color w:val="3D3D3D"/>
          <w:spacing w:val="6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5"/>
          <w:i/>
        </w:rPr>
        <w:t>12017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260"/>
          <w:cols w:num="2" w:equalWidth="0">
            <w:col w:w="7229" w:space="1720"/>
            <w:col w:w="2451"/>
          </w:cols>
        </w:sectPr>
      </w:pPr>
      <w:rPr/>
    </w:p>
    <w:p>
      <w:pPr>
        <w:spacing w:before="0" w:after="0" w:line="950" w:lineRule="exact"/>
        <w:ind w:left="2454" w:right="-179"/>
        <w:jc w:val="left"/>
        <w:tabs>
          <w:tab w:pos="3840" w:val="left"/>
        </w:tabs>
        <w:rPr>
          <w:rFonts w:ascii="Times New Roman" w:hAnsi="Times New Roman" w:cs="Times New Roman" w:eastAsia="Times New Roman"/>
          <w:sz w:val="93"/>
          <w:szCs w:val="93"/>
        </w:rPr>
      </w:pPr>
      <w:rPr/>
      <w:r>
        <w:rPr/>
        <w:pict>
          <v:group style="position:absolute;margin-left:17.49888pt;margin-top:29.993031pt;width:563.301123pt;height:734.853316pt;mso-position-horizontal-relative:page;mso-position-vertical-relative:page;z-index:-14887" coordorigin="350,600" coordsize="11266,14697">
            <v:shape style="position:absolute;left:8275;top:11866;width:3341;height:2074" type="#_x0000_t75">
              <v:imagedata r:id="rId42" o:title=""/>
            </v:shape>
            <v:group style="position:absolute;left:11592;top:2806;width:2;height:12475" coordorigin="11592,2806" coordsize="2,12475">
              <v:shape style="position:absolute;left:11592;top:2806;width:2;height:12475" coordorigin="11592,2806" coordsize="0,12475" path="m11592,15280l11592,2806e" filled="f" stroked="t" strokeweight=".71424pt" strokecolor="#676767">
                <v:path arrowok="t"/>
              </v:shape>
            </v:group>
            <v:group style="position:absolute;left:367;top:655;width:11218;height:2" coordorigin="367,655" coordsize="11218,2">
              <v:shape style="position:absolute;left:367;top:655;width:11218;height:2" coordorigin="367,655" coordsize="11218,0" path="m367,655l11585,655e" filled="f" stroked="t" strokeweight=".71424pt" strokecolor="#606060">
                <v:path arrowok="t"/>
              </v:shape>
            </v:group>
            <v:group style="position:absolute;left:371;top:607;width:2;height:9975" coordorigin="371,607" coordsize="2,9975">
              <v:shape style="position:absolute;left:371;top:607;width:2;height:9975" coordorigin="371,607" coordsize="0,9975" path="m371,10582l371,607e" filled="f" stroked="t" strokeweight=".71424pt" strokecolor="#5B5B5B">
                <v:path arrowok="t"/>
              </v:shape>
            </v:group>
            <v:group style="position:absolute;left:9180;top:650;width:2;height:1501" coordorigin="9180,650" coordsize="2,1501">
              <v:shape style="position:absolute;left:9180;top:650;width:2;height:1501" coordorigin="9180,650" coordsize="0,1501" path="m9180,2151l9180,650e" filled="f" stroked="t" strokeweight=".71424pt" strokecolor="#575757">
                <v:path arrowok="t"/>
              </v:shape>
            </v:group>
            <v:group style="position:absolute;left:2400;top:650;width:2;height:1501" coordorigin="2400,650" coordsize="2,1501">
              <v:shape style="position:absolute;left:2400;top:650;width:2;height:1501" coordorigin="2400,650" coordsize="0,1501" path="m2400,2151l2400,650e" filled="f" stroked="t" strokeweight=".71424pt" strokecolor="#4F4F4F">
                <v:path arrowok="t"/>
              </v:shape>
            </v:group>
            <v:group style="position:absolute;left:362;top:2139;width:11233;height:2" coordorigin="362,2139" coordsize="11233,2">
              <v:shape style="position:absolute;left:362;top:2139;width:11233;height:2" coordorigin="362,2139" coordsize="11233,0" path="m362,2139l11594,2139e" filled="f" stroked="t" strokeweight=".71424pt" strokecolor="#606060">
                <v:path arrowok="t"/>
              </v:shape>
            </v:group>
            <v:group style="position:absolute;left:367;top:2356;width:11228;height:2" coordorigin="367,2356" coordsize="11228,2">
              <v:shape style="position:absolute;left:367;top:2356;width:11228;height:2" coordorigin="367,2356" coordsize="11228,0" path="m367,2356l11594,2356e" filled="f" stroked="t" strokeweight=".71424pt" strokecolor="#606060">
                <v:path arrowok="t"/>
              </v:shape>
            </v:group>
            <v:group style="position:absolute;left:367;top:2569;width:11228;height:2" coordorigin="367,2569" coordsize="11228,2">
              <v:shape style="position:absolute;left:367;top:2569;width:11228;height:2" coordorigin="367,2569" coordsize="11228,0" path="m367,2569l11594,2569e" filled="f" stroked="t" strokeweight=".71424pt" strokecolor="#606060">
                <v:path arrowok="t"/>
              </v:shape>
            </v:group>
            <v:group style="position:absolute;left:357;top:2786;width:11237;height:2" coordorigin="357,2786" coordsize="11237,2">
              <v:shape style="position:absolute;left:357;top:2786;width:11237;height:2" coordorigin="357,2786" coordsize="11237,0" path="m357,2786l11594,2786e" filled="f" stroked="t" strokeweight=".71424pt" strokecolor="#606060">
                <v:path arrowok="t"/>
              </v:shape>
            </v:group>
            <v:group style="position:absolute;left:362;top:3002;width:11233;height:2" coordorigin="362,3002" coordsize="11233,2">
              <v:shape style="position:absolute;left:362;top:3002;width:11233;height:2" coordorigin="362,3002" coordsize="11233,0" path="m362,3002l11594,3002e" filled="f" stroked="t" strokeweight=".71424pt" strokecolor="#5B5B5B">
                <v:path arrowok="t"/>
              </v:shape>
            </v:group>
            <v:group style="position:absolute;left:1743;top:3221;width:9847;height:2" coordorigin="1743,3221" coordsize="9847,2">
              <v:shape style="position:absolute;left:1743;top:3221;width:9847;height:2" coordorigin="1743,3221" coordsize="9847,0" path="m1743,3221l11590,3221e" filled="f" stroked="t" strokeweight=".71424pt" strokecolor="#5B5B5B">
                <v:path arrowok="t"/>
              </v:shape>
            </v:group>
            <v:group style="position:absolute;left:3897;top:3212;width:2;height:750" coordorigin="3897,3212" coordsize="2,750">
              <v:shape style="position:absolute;left:3897;top:3212;width:2;height:750" coordorigin="3897,3212" coordsize="0,750" path="m3897,3962l3897,3212e" filled="f" stroked="t" strokeweight=".95232pt" strokecolor="#5B5B5B">
                <v:path arrowok="t"/>
              </v:shape>
            </v:group>
            <v:group style="position:absolute;left:367;top:3953;width:11228;height:2" coordorigin="367,3953" coordsize="11228,2">
              <v:shape style="position:absolute;left:367;top:3953;width:11228;height:2" coordorigin="367,3953" coordsize="11228,0" path="m367,3953l11594,3953e" filled="f" stroked="t" strokeweight=".71424pt" strokecolor="#575757">
                <v:path arrowok="t"/>
              </v:shape>
            </v:group>
            <v:group style="position:absolute;left:2407;top:3948;width:2;height:11337" coordorigin="2407,3948" coordsize="2,11337">
              <v:shape style="position:absolute;left:2407;top:3948;width:2;height:11337" coordorigin="2407,3948" coordsize="0,11337" path="m2407,15285l2407,3948e" filled="f" stroked="t" strokeweight=".71424pt" strokecolor="#575757">
                <v:path arrowok="t"/>
              </v:shape>
            </v:group>
            <v:group style="position:absolute;left:367;top:4230;width:11228;height:2" coordorigin="367,4230" coordsize="11228,2">
              <v:shape style="position:absolute;left:367;top:4230;width:11228;height:2" coordorigin="367,4230" coordsize="11228,0" path="m367,4230l11594,4230e" filled="f" stroked="t" strokeweight=".71424pt" strokecolor="#5B5B5B">
                <v:path arrowok="t"/>
              </v:shape>
            </v:group>
            <v:group style="position:absolute;left:2395;top:4450;width:9204;height:2" coordorigin="2395,4450" coordsize="9204,2">
              <v:shape style="position:absolute;left:2395;top:4450;width:9204;height:2" coordorigin="2395,4450" coordsize="9204,0" path="m2395,4450l11599,4450e" filled="f" stroked="t" strokeweight=".71424pt" strokecolor="#5B5B5B">
                <v:path arrowok="t"/>
              </v:shape>
            </v:group>
            <v:group style="position:absolute;left:4957;top:4440;width:2;height:2065" coordorigin="4957,4440" coordsize="2,2065">
              <v:shape style="position:absolute;left:4957;top:4440;width:2;height:2065" coordorigin="4957,4440" coordsize="0,2065" path="m4957,6505l4957,4440e" filled="f" stroked="t" strokeweight=".71424pt" strokecolor="#4F4F4F">
                <v:path arrowok="t"/>
              </v:shape>
            </v:group>
            <v:group style="position:absolute;left:4952;top:4935;width:6647;height:2" coordorigin="4952,4935" coordsize="6647,2">
              <v:shape style="position:absolute;left:4952;top:4935;width:6647;height:2" coordorigin="4952,4935" coordsize="6647,0" path="m4952,4935l11599,4935e" filled="f" stroked="t" strokeweight=".71424pt" strokecolor="#707070">
                <v:path arrowok="t"/>
              </v:shape>
            </v:group>
            <v:group style="position:absolute;left:4952;top:5176;width:6647;height:2" coordorigin="4952,5176" coordsize="6647,2">
              <v:shape style="position:absolute;left:4952;top:5176;width:6647;height:2" coordorigin="4952,5176" coordsize="6647,0" path="m4952,5176l11599,5176e" filled="f" stroked="t" strokeweight=".71424pt" strokecolor="#707070">
                <v:path arrowok="t"/>
              </v:shape>
            </v:group>
            <v:group style="position:absolute;left:4952;top:5420;width:6642;height:2" coordorigin="4952,5420" coordsize="6642,2">
              <v:shape style="position:absolute;left:4952;top:5420;width:6642;height:2" coordorigin="4952,5420" coordsize="6642,0" path="m4952,5420l11594,5420e" filled="f" stroked="t" strokeweight=".71424pt" strokecolor="#606060">
                <v:path arrowok="t"/>
              </v:shape>
            </v:group>
            <v:group style="position:absolute;left:2395;top:5635;width:9199;height:2" coordorigin="2395,5635" coordsize="9199,2">
              <v:shape style="position:absolute;left:2395;top:5635;width:9199;height:2" coordorigin="2395,5635" coordsize="9199,0" path="m2395,5635l11594,5635e" filled="f" stroked="t" strokeweight=".71424pt" strokecolor="#5B5B5B">
                <v:path arrowok="t"/>
              </v:shape>
            </v:group>
            <v:group style="position:absolute;left:367;top:5865;width:11228;height:2" coordorigin="367,5865" coordsize="11228,2">
              <v:shape style="position:absolute;left:367;top:5865;width:11228;height:2" coordorigin="367,5865" coordsize="11228,0" path="m367,5865l11594,5865e" filled="f" stroked="t" strokeweight=".71424pt" strokecolor="#606060">
                <v:path arrowok="t"/>
              </v:shape>
            </v:group>
            <v:group style="position:absolute;left:7864;top:5855;width:2;height:650" coordorigin="7864,5855" coordsize="2,650">
              <v:shape style="position:absolute;left:7864;top:5855;width:2;height:650" coordorigin="7864,5855" coordsize="0,650" path="m7864,6505l7864,5855e" filled="f" stroked="t" strokeweight=".95232pt" strokecolor="#747474">
                <v:path arrowok="t"/>
              </v:shape>
            </v:group>
            <v:group style="position:absolute;left:2400;top:6285;width:9199;height:2" coordorigin="2400,6285" coordsize="9199,2">
              <v:shape style="position:absolute;left:2400;top:6285;width:9199;height:2" coordorigin="2400,6285" coordsize="9199,0" path="m2400,6285l11599,6285e" filled="f" stroked="t" strokeweight=".71424pt" strokecolor="#606060">
                <v:path arrowok="t"/>
              </v:shape>
            </v:group>
            <v:group style="position:absolute;left:2400;top:6500;width:9199;height:2" coordorigin="2400,6500" coordsize="9199,2">
              <v:shape style="position:absolute;left:2400;top:6500;width:9199;height:2" coordorigin="2400,6500" coordsize="9199,0" path="m2400,6500l11599,6500e" filled="f" stroked="t" strokeweight=".71424pt" strokecolor="#606060">
                <v:path arrowok="t"/>
              </v:shape>
            </v:group>
            <v:group style="position:absolute;left:362;top:6718;width:11237;height:2" coordorigin="362,6718" coordsize="11237,2">
              <v:shape style="position:absolute;left:362;top:6718;width:11237;height:2" coordorigin="362,6718" coordsize="11237,0" path="m362,6718l11599,6718e" filled="f" stroked="t" strokeweight=".71424pt" strokecolor="#646464">
                <v:path arrowok="t"/>
              </v:shape>
            </v:group>
            <v:group style="position:absolute;left:362;top:6964;width:11242;height:2" coordorigin="362,6964" coordsize="11242,2">
              <v:shape style="position:absolute;left:362;top:6964;width:11242;height:2" coordorigin="362,6964" coordsize="11242,0" path="m362,6964l11604,6964e" filled="f" stroked="t" strokeweight=".71424pt" strokecolor="#646464">
                <v:path arrowok="t"/>
              </v:shape>
            </v:group>
            <v:group style="position:absolute;left:4959;top:6954;width:2;height:669" coordorigin="4959,6954" coordsize="2,669">
              <v:shape style="position:absolute;left:4959;top:6954;width:2;height:669" coordorigin="4959,6954" coordsize="0,669" path="m4959,7623l4959,6954e" filled="f" stroked="t" strokeweight=".71424pt" strokecolor="#5B5B5B">
                <v:path arrowok="t"/>
              </v:shape>
            </v:group>
            <v:group style="position:absolute;left:4952;top:7184;width:6652;height:2" coordorigin="4952,7184" coordsize="6652,2">
              <v:shape style="position:absolute;left:4952;top:7184;width:6652;height:2" coordorigin="4952,7184" coordsize="6652,0" path="m4952,7184l11604,7184e" filled="f" stroked="t" strokeweight=".71424pt" strokecolor="#646464">
                <v:path arrowok="t"/>
              </v:shape>
            </v:group>
            <v:group style="position:absolute;left:4947;top:7401;width:6647;height:2" coordorigin="4947,7401" coordsize="6647,2">
              <v:shape style="position:absolute;left:4947;top:7401;width:6647;height:2" coordorigin="4947,7401" coordsize="6647,0" path="m4947,7401l11594,7401e" filled="f" stroked="t" strokeweight=".71424pt" strokecolor="#646464">
                <v:path arrowok="t"/>
              </v:shape>
            </v:group>
            <v:group style="position:absolute;left:367;top:7619;width:11233;height:2" coordorigin="367,7619" coordsize="11233,2">
              <v:shape style="position:absolute;left:367;top:7619;width:11233;height:2" coordorigin="367,7619" coordsize="11233,0" path="m367,7619l11599,7619e" filled="f" stroked="t" strokeweight=".71424pt" strokecolor="#646464">
                <v:path arrowok="t"/>
              </v:shape>
            </v:group>
            <v:group style="position:absolute;left:362;top:8426;width:11242;height:2" coordorigin="362,8426" coordsize="11242,2">
              <v:shape style="position:absolute;left:362;top:8426;width:11242;height:2" coordorigin="362,8426" coordsize="11242,0" path="m362,8426l11604,8426e" filled="f" stroked="t" strokeweight=".71424pt" strokecolor="#606060">
                <v:path arrowok="t"/>
              </v:shape>
            </v:group>
            <v:group style="position:absolute;left:367;top:9313;width:11233;height:2" coordorigin="367,9313" coordsize="11233,2">
              <v:shape style="position:absolute;left:367;top:9313;width:11233;height:2" coordorigin="367,9313" coordsize="11233,0" path="m367,9313l11599,9313e" filled="f" stroked="t" strokeweight=".71424pt" strokecolor="#646464">
                <v:path arrowok="t"/>
              </v:shape>
            </v:group>
            <v:group style="position:absolute;left:371;top:9650;width:11228;height:2" coordorigin="371,9650" coordsize="11228,2">
              <v:shape style="position:absolute;left:371;top:9650;width:11228;height:2" coordorigin="371,9650" coordsize="11228,0" path="m371,9650l11599,9650e" filled="f" stroked="t" strokeweight=".71424pt" strokecolor="#606060">
                <v:path arrowok="t"/>
              </v:shape>
            </v:group>
            <v:group style="position:absolute;left:371;top:9887;width:11228;height:2" coordorigin="371,9887" coordsize="11228,2">
              <v:shape style="position:absolute;left:371;top:9887;width:11228;height:2" coordorigin="371,9887" coordsize="11228,0" path="m371,9887l11599,9887e" filled="f" stroked="t" strokeweight=".71424pt" strokecolor="#606060">
                <v:path arrowok="t"/>
              </v:shape>
            </v:group>
            <v:group style="position:absolute;left:367;top:10362;width:11237;height:2" coordorigin="367,10362" coordsize="11237,2">
              <v:shape style="position:absolute;left:367;top:10362;width:11237;height:2" coordorigin="367,10362" coordsize="11237,0" path="m367,10362l11604,10362e" filled="f" stroked="t" strokeweight=".71424pt" strokecolor="#646464">
                <v:path arrowok="t"/>
              </v:shape>
            </v:group>
            <v:group style="position:absolute;left:2524;top:10577;width:9080;height:2" coordorigin="2524,10577" coordsize="9080,2">
              <v:shape style="position:absolute;left:2524;top:10577;width:9080;height:2" coordorigin="2524,10577" coordsize="9080,0" path="m2524,10577l11604,10577e" filled="f" stroked="t" strokeweight=".71424pt" strokecolor="#646464">
                <v:path arrowok="t"/>
              </v:shape>
            </v:group>
            <v:group style="position:absolute;left:7419;top:10572;width:2;height:4703" coordorigin="7419,10572" coordsize="2,4703">
              <v:shape style="position:absolute;left:7419;top:10572;width:2;height:4703" coordorigin="7419,10572" coordsize="0,4703" path="m7419,15275l7419,10572e" filled="f" stroked="t" strokeweight=".71424pt" strokecolor="#575B5B">
                <v:path arrowok="t"/>
              </v:shape>
            </v:group>
            <v:group style="position:absolute;left:1171;top:10525;width:2;height:4760" coordorigin="1171,10525" coordsize="2,4760">
              <v:shape style="position:absolute;left:1171;top:10525;width:2;height:4760" coordorigin="1171,10525" coordsize="0,4760" path="m1171,15285l1171,10525e" filled="f" stroked="t" strokeweight=".71424pt" strokecolor="#575757">
                <v:path arrowok="t"/>
              </v:shape>
            </v:group>
            <v:group style="position:absolute;left:381;top:10873;width:2;height:4416" coordorigin="381,10873" coordsize="2,4416">
              <v:shape style="position:absolute;left:381;top:10873;width:2;height:4416" coordorigin="381,10873" coordsize="0,4416" path="m381,15290l381,10873e" filled="f" stroked="t" strokeweight=".71424pt" strokecolor="#606060">
                <v:path arrowok="t"/>
              </v:shape>
            </v:group>
            <v:group style="position:absolute;left:1748;top:10830;width:2;height:4450" coordorigin="1748,10830" coordsize="2,4450">
              <v:shape style="position:absolute;left:1748;top:10830;width:2;height:4450" coordorigin="1748,10830" coordsize="0,4450" path="m1748,15280l1748,10830e" filled="f" stroked="t" strokeweight=".71424pt" strokecolor="#5B5B5B">
                <v:path arrowok="t"/>
              </v:shape>
            </v:group>
            <v:group style="position:absolute;left:371;top:12895;width:2047;height:2" coordorigin="371,12895" coordsize="2047,2">
              <v:shape style="position:absolute;left:371;top:12895;width:2047;height:2" coordorigin="371,12895" coordsize="2047,0" path="m371,12895l2419,12895e" filled="f" stroked="t" strokeweight=".71424pt" strokecolor="#6B6B6B">
                <v:path arrowok="t"/>
              </v:shape>
            </v:group>
            <v:group style="position:absolute;left:371;top:15271;width:11233;height:2" coordorigin="371,15271" coordsize="11233,2">
              <v:shape style="position:absolute;left:371;top:15271;width:11233;height:2" coordorigin="371,15271" coordsize="11233,0" path="m371,15271l11604,15271e" filled="f" stroked="t" strokeweight=".71424pt" strokecolor="#747774">
                <v:path arrowok="t"/>
              </v:shape>
            </v:group>
            <v:group style="position:absolute;left:4593;top:14243;width:460;height:2" coordorigin="4593,14243" coordsize="460,2">
              <v:shape style="position:absolute;left:4593;top:14243;width:460;height:2" coordorigin="4593,14243" coordsize="460,0" path="m4593,14243l5054,14243e" filled="f" stroked="t" strokeweight="1.9065pt" strokecolor="#434C81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50606B"/>
          <w:spacing w:val="0"/>
          <w:w w:val="100"/>
          <w:position w:val="1"/>
        </w:rPr>
        <w:t>Itfa</w:t>
      </w:r>
      <w:r>
        <w:rPr>
          <w:rFonts w:ascii="Arial" w:hAnsi="Arial" w:cs="Arial" w:eastAsia="Arial"/>
          <w:sz w:val="26"/>
          <w:szCs w:val="26"/>
          <w:color w:val="50606B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0606B"/>
          <w:spacing w:val="4"/>
          <w:w w:val="102"/>
          <w:position w:val="1"/>
        </w:rPr>
        <w:t>·</w:t>
      </w:r>
      <w:r>
        <w:rPr>
          <w:rFonts w:ascii="Arial" w:hAnsi="Arial" w:cs="Arial" w:eastAsia="Arial"/>
          <w:sz w:val="43"/>
          <w:szCs w:val="43"/>
          <w:color w:val="6D6D6D"/>
          <w:spacing w:val="0"/>
          <w:w w:val="49"/>
          <w:position w:val="1"/>
        </w:rPr>
        <w:t>M</w:t>
      </w:r>
      <w:r>
        <w:rPr>
          <w:rFonts w:ascii="Arial" w:hAnsi="Arial" w:cs="Arial" w:eastAsia="Arial"/>
          <w:sz w:val="43"/>
          <w:szCs w:val="43"/>
          <w:color w:val="6D6D6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3"/>
          <w:szCs w:val="43"/>
          <w:color w:val="6D6D6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3"/>
          <w:szCs w:val="93"/>
          <w:color w:val="444D82"/>
          <w:spacing w:val="0"/>
          <w:w w:val="185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898" w:lineRule="exact"/>
        <w:ind w:right="-20"/>
        <w:jc w:val="left"/>
        <w:tabs>
          <w:tab w:pos="280" w:val="left"/>
        </w:tabs>
        <w:rPr>
          <w:rFonts w:ascii="Times New Roman" w:hAnsi="Times New Roman" w:cs="Times New Roman" w:eastAsia="Times New Roman"/>
          <w:sz w:val="93"/>
          <w:szCs w:val="9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00"/>
          <w:position w:val="-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93"/>
          <w:szCs w:val="93"/>
          <w:color w:val="444D82"/>
          <w:spacing w:val="0"/>
          <w:w w:val="32"/>
          <w:i/>
          <w:position w:val="-3"/>
        </w:rPr>
        <w:t>=_:</w:t>
      </w:r>
      <w:r>
        <w:rPr>
          <w:rFonts w:ascii="Times New Roman" w:hAnsi="Times New Roman" w:cs="Times New Roman" w:eastAsia="Times New Roman"/>
          <w:sz w:val="93"/>
          <w:szCs w:val="93"/>
          <w:color w:val="444D82"/>
          <w:spacing w:val="0"/>
          <w:w w:val="33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A347C"/>
          <w:spacing w:val="0"/>
          <w:w w:val="527"/>
        </w:rPr>
        <w:t>/</w:t>
      </w:r>
      <w:r>
        <w:rPr>
          <w:rFonts w:ascii="Times New Roman" w:hAnsi="Times New Roman" w:cs="Times New Roman" w:eastAsia="Times New Roman"/>
          <w:sz w:val="10"/>
          <w:szCs w:val="10"/>
          <w:color w:val="2A347C"/>
          <w:spacing w:val="-36"/>
          <w:w w:val="5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Orçı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DENIZ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left="52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44D82"/>
          <w:spacing w:val="0"/>
          <w:w w:val="122"/>
          <w:i/>
          <w:position w:val="1"/>
        </w:rPr>
        <w:t>\j</w:t>
      </w:r>
      <w:r>
        <w:rPr>
          <w:rFonts w:ascii="Times New Roman" w:hAnsi="Times New Roman" w:cs="Times New Roman" w:eastAsia="Times New Roman"/>
          <w:sz w:val="23"/>
          <w:szCs w:val="23"/>
          <w:color w:val="444D82"/>
          <w:spacing w:val="-33"/>
          <w:w w:val="12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D82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44D82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2"/>
          <w:position w:val="1"/>
        </w:rPr>
        <w:t>ltf.Eri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460" w:bottom="280" w:left="260" w:right="260"/>
      <w:cols w:num="2" w:equalWidth="0">
        <w:col w:w="4334" w:space="177"/>
        <w:col w:w="68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pn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2018-06-22T10:42:46Z</dcterms:created>
  <dcterms:modified xsi:type="dcterms:W3CDTF">2018-06-22T10:42:46Z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